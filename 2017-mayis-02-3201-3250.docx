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31" w:after="0" w:line="432" w:lineRule="exact"/>
        <w:ind w:left="880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0"/>
          <w:szCs w:val="50"/>
          <w:color w:val="242424"/>
          <w:spacing w:val="0"/>
          <w:w w:val="62"/>
          <w:position w:val="-12"/>
        </w:rPr>
        <w:t>_!_</w:t>
      </w:r>
      <w:r>
        <w:rPr>
          <w:rFonts w:ascii="Arial" w:hAnsi="Arial" w:cs="Arial" w:eastAsia="Arial"/>
          <w:sz w:val="50"/>
          <w:szCs w:val="50"/>
          <w:color w:val="242424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50"/>
          <w:szCs w:val="50"/>
          <w:color w:val="242424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50" w:lineRule="exact"/>
        <w:ind w:left="876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14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4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307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  <w:cols w:num="2" w:equalWidth="0">
            <w:col w:w="1345" w:space="2445"/>
            <w:col w:w="7690"/>
          </w:cols>
        </w:sectPr>
      </w:pPr>
      <w:rPr/>
    </w:p>
    <w:p>
      <w:pPr>
        <w:spacing w:before="0" w:after="0" w:line="184" w:lineRule="exact"/>
        <w:ind w:left="60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42424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653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3" w:lineRule="auto"/>
        <w:ind w:left="131" w:right="3482" w:firstLine="-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74"/>
          <w:position w:val="2"/>
        </w:rPr>
        <w:t>K&gt;l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7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5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1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70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4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3250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15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0"/>
        </w:rPr>
        <w:t>ALİ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5" w:right="202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9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9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Kat: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-19"/>
          <w:w w:val="106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8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6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5" w:right="147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1"/>
        </w:rPr>
        <w:t>EvYa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7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1"/>
        </w:rPr>
        <w:t>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Mercekleme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16" w:right="26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77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5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2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4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  <w:position w:val="-5"/>
        </w:rPr>
        <w:t>!Kul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94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4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5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3629" w:right="-20"/>
        <w:jc w:val="left"/>
        <w:tabs>
          <w:tab w:pos="744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94"/>
          <w:position w:val="-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94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4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8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7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9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-3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3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91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9"/>
          <w:position w:val="-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86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-3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8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F4F4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F4F4F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F4F4F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3994" w:right="-20"/>
        <w:jc w:val="left"/>
        <w:tabs>
          <w:tab w:pos="4460" w:val="left"/>
          <w:tab w:pos="5060" w:val="left"/>
          <w:tab w:pos="5560" w:val="left"/>
          <w:tab w:pos="60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4"/>
        </w:rPr>
        <w:t>X</w:t>
      </w:r>
      <w:r>
        <w:rPr>
          <w:rFonts w:ascii="Arial" w:hAnsi="Arial" w:cs="Arial" w:eastAsia="Arial"/>
          <w:sz w:val="19"/>
          <w:szCs w:val="19"/>
          <w:color w:val="242424"/>
          <w:spacing w:val="-45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919393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91939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919393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42424"/>
          <w:spacing w:val="-58"/>
          <w:w w:val="58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5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35" w:right="24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KARAHAN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  <w:position w:val="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12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KARAHAN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148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14:15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0"/>
        </w:rPr>
        <w:t>14:18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31" w:right="72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0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35" w:right="469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664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2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81" w:right="45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2" w:lineRule="auto"/>
        <w:ind w:left="2162" w:right="2861" w:firstLine="2539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14:2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4" w:lineRule="exact"/>
        <w:ind w:left="2162" w:right="2559" w:firstLine="-2022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1" w:lineRule="exact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1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88"/>
          <w:position w:val="-2"/>
        </w:rPr>
        <w:t>i=-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Görilldüğü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balkonunda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</w:rPr>
        <w:t>örU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</w:rPr>
        <w:t>ml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2" w:lineRule="exact"/>
        <w:ind w:left="4711" w:right="39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8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35" w:right="-20"/>
        <w:jc w:val="left"/>
        <w:tabs>
          <w:tab w:pos="2500" w:val="left"/>
          <w:tab w:pos="5400" w:val="left"/>
          <w:tab w:pos="6580" w:val="left"/>
          <w:tab w:pos="6940" w:val="left"/>
          <w:tab w:pos="8140" w:val="left"/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Cihazı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j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70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5"/>
          <w:position w:val="-1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25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5546" w:right="-20"/>
        <w:jc w:val="left"/>
        <w:tabs>
          <w:tab w:pos="660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2"/>
          <w:position w:val="5"/>
        </w:rPr>
        <w:t>5Lt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62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3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Mayrına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1"/>
        </w:rPr>
        <w:t>Kat2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adresindeki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balkonundaki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148" w:right="60" w:firstLine="-200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Mayrına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0"/>
        </w:rPr>
        <w:t>Kat:2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ııdresindeki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balkonundaki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ııraştırma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kaynağı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sebebiyet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verebilece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etkeni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bulunmadığı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balkonundaki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çöpte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kırık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şişelerini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güne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ışınlarını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mercekleme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kağıt,naylo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7" w:lineRule="auto"/>
        <w:ind w:left="135" w:right="4027" w:firstLine="-5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irk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9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1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116" w:right="5350" w:firstLine="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8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6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  <w:t>KARAHAN'a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9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0" w:right="-20"/>
        <w:jc w:val="left"/>
        <w:tabs>
          <w:tab w:pos="220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8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19/05/2017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8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5" w:right="-20"/>
        <w:jc w:val="left"/>
        <w:tabs>
          <w:tab w:pos="104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7" w:lineRule="exact"/>
        <w:ind w:left="444" w:right="-20"/>
        <w:jc w:val="left"/>
        <w:tabs>
          <w:tab w:pos="230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242424"/>
          <w:spacing w:val="0"/>
          <w:w w:val="54"/>
          <w:position w:val="-7"/>
        </w:rPr>
        <w:t>...</w:t>
      </w:r>
      <w:r>
        <w:rPr>
          <w:rFonts w:ascii="Times New Roman" w:hAnsi="Times New Roman" w:cs="Times New Roman" w:eastAsia="Times New Roman"/>
          <w:sz w:val="46"/>
          <w:szCs w:val="46"/>
          <w:color w:val="24242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24242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2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-12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1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</w:sectPr>
      </w:pPr>
      <w:rPr/>
    </w:p>
    <w:p>
      <w:pPr>
        <w:spacing w:before="0" w:after="0" w:line="412" w:lineRule="exact"/>
        <w:ind w:left="449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337799pt;margin-top:5.659495pt;width:3.000797pt;height:35.5pt;mso-position-horizontal-relative:page;mso-position-vertical-relative:paragraph;z-index:-17621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B5B5B8"/>
                      <w:spacing w:val="-145"/>
                      <w:w w:val="6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242424"/>
          <w:spacing w:val="0"/>
          <w:w w:val="51"/>
          <w:position w:val="-3"/>
        </w:rPr>
        <w:t>...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444" w:right="-107"/>
        <w:jc w:val="left"/>
        <w:tabs>
          <w:tab w:pos="2200" w:val="left"/>
          <w:tab w:pos="37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242424"/>
          <w:spacing w:val="-27"/>
          <w:w w:val="50"/>
          <w:b/>
          <w:bCs/>
          <w:position w:val="5"/>
        </w:rPr>
        <w:t>ı</w:t>
      </w:r>
      <w:r>
        <w:rPr>
          <w:rFonts w:ascii="Arial" w:hAnsi="Arial" w:cs="Arial" w:eastAsia="Arial"/>
          <w:sz w:val="29"/>
          <w:szCs w:val="29"/>
          <w:color w:val="242424"/>
          <w:spacing w:val="-34"/>
          <w:w w:val="5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242424"/>
          <w:spacing w:val="-84"/>
          <w:w w:val="50"/>
          <w:b/>
          <w:bCs/>
          <w:position w:val="5"/>
        </w:rPr>
        <w:t>Z</w:t>
      </w:r>
      <w:r>
        <w:rPr>
          <w:rFonts w:ascii="Arial" w:hAnsi="Arial" w:cs="Arial" w:eastAsia="Arial"/>
          <w:sz w:val="29"/>
          <w:szCs w:val="29"/>
          <w:color w:val="242424"/>
          <w:spacing w:val="0"/>
          <w:w w:val="50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242424"/>
          <w:spacing w:val="-49"/>
          <w:w w:val="5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242424"/>
          <w:spacing w:val="-48"/>
          <w:w w:val="51"/>
          <w:b/>
          <w:bCs/>
          <w:position w:val="5"/>
        </w:rPr>
        <w:t>3</w:t>
      </w:r>
      <w:r>
        <w:rPr>
          <w:rFonts w:ascii="Arial" w:hAnsi="Arial" w:cs="Arial" w:eastAsia="Arial"/>
          <w:sz w:val="29"/>
          <w:szCs w:val="29"/>
          <w:color w:val="242424"/>
          <w:spacing w:val="0"/>
          <w:w w:val="50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24242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9"/>
          <w:szCs w:val="29"/>
          <w:color w:val="242424"/>
          <w:spacing w:val="0"/>
          <w:w w:val="100"/>
          <w:position w:val="-3"/>
        </w:rPr>
      </w:r>
      <w:r>
        <w:rPr>
          <w:rFonts w:ascii="Arial" w:hAnsi="Arial" w:cs="Arial" w:eastAsia="Arial"/>
          <w:sz w:val="28"/>
          <w:szCs w:val="28"/>
          <w:color w:val="B5B5B8"/>
          <w:spacing w:val="0"/>
          <w:w w:val="100"/>
          <w:position w:val="-16"/>
        </w:rPr>
        <w:t>"</w:t>
      </w:r>
      <w:r>
        <w:rPr>
          <w:rFonts w:ascii="Arial" w:hAnsi="Arial" w:cs="Arial" w:eastAsia="Arial"/>
          <w:sz w:val="28"/>
          <w:szCs w:val="28"/>
          <w:color w:val="B5B5B8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B5B5B8"/>
          <w:spacing w:val="2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1A3A3"/>
          <w:spacing w:val="0"/>
          <w:w w:val="100"/>
          <w:b/>
          <w:bCs/>
          <w:position w:val="-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A1A3A3"/>
          <w:spacing w:val="3"/>
          <w:w w:val="100"/>
          <w:b/>
          <w:bCs/>
          <w:position w:val="-8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A1A3A3"/>
          <w:spacing w:val="0"/>
          <w:w w:val="100"/>
          <w:b/>
          <w:bCs/>
          <w:position w:val="-8"/>
        </w:rPr>
        <w:t>tti</w:t>
      </w:r>
      <w:r>
        <w:rPr>
          <w:rFonts w:ascii="Times New Roman" w:hAnsi="Times New Roman" w:cs="Times New Roman" w:eastAsia="Times New Roman"/>
          <w:sz w:val="27"/>
          <w:szCs w:val="27"/>
          <w:color w:val="A1A3A3"/>
          <w:spacing w:val="-65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1A3A3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1A3A3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17"/>
          <w:szCs w:val="17"/>
          <w:color w:val="B5B5B8"/>
          <w:spacing w:val="0"/>
          <w:w w:val="100"/>
          <w:position w:val="-5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6" w:lineRule="exact"/>
        <w:ind w:left="469" w:right="258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46BC"/>
          <w:spacing w:val="0"/>
          <w:w w:val="52"/>
          <w:position w:val="-4"/>
        </w:rPr>
        <w:t>""1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745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67"/>
        </w:rPr>
        <w:t>2</w:t>
      </w:r>
      <w:r>
        <w:rPr>
          <w:rFonts w:ascii="Arial" w:hAnsi="Arial" w:cs="Arial" w:eastAsia="Arial"/>
          <w:sz w:val="26"/>
          <w:szCs w:val="26"/>
          <w:color w:val="242424"/>
          <w:spacing w:val="42"/>
          <w:w w:val="6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0"/>
          <w:w w:val="67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11"/>
          <w:w w:val="67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67"/>
        </w:rPr>
        <w:t>.Mavı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67"/>
        </w:rPr>
        <w:t>   </w:t>
      </w:r>
      <w:r>
        <w:rPr>
          <w:rFonts w:ascii="Arial" w:hAnsi="Arial" w:cs="Arial" w:eastAsia="Arial"/>
          <w:sz w:val="19"/>
          <w:szCs w:val="19"/>
          <w:color w:val="242424"/>
          <w:spacing w:val="4"/>
          <w:w w:val="67"/>
        </w:rPr>
        <w:t> 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67"/>
        </w:rPr>
        <w:t>?017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345" w:lineRule="exact"/>
        <w:ind w:left="1358" w:right="1531"/>
        <w:jc w:val="center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818176pt;margin-top:-10.252804pt;width:63.529671pt;height:54.5pt;mso-position-horizontal-relative:page;mso-position-vertical-relative:paragraph;z-index:-17620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2331A8"/>
                      <w:spacing w:val="-108"/>
                      <w:w w:val="103"/>
                      <w:position w:val="-1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596295"/>
                      <w:spacing w:val="-166"/>
                      <w:w w:val="87"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84169"/>
                      <w:spacing w:val="0"/>
                      <w:w w:val="45"/>
                      <w:position w:val="-1"/>
                    </w:rPr>
                    <w:t>:;if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84169"/>
                      <w:spacing w:val="-77"/>
                      <w:w w:val="45"/>
                      <w:position w:val="-1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A1A3A3"/>
                      <w:spacing w:val="0"/>
                      <w:w w:val="14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42424"/>
          <w:w w:val="93"/>
          <w:position w:val="8"/>
        </w:rPr>
        <w:t>0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-15"/>
          <w:w w:val="93"/>
          <w:position w:val="8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0"/>
          <w:w w:val="89"/>
          <w:position w:val="8"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242424"/>
          <w:spacing w:val="-41"/>
          <w:w w:val="100"/>
          <w:position w:val="8"/>
        </w:rPr>
        <w:t> </w:t>
      </w:r>
      <w:r>
        <w:rPr>
          <w:rFonts w:ascii="Arial" w:hAnsi="Arial" w:cs="Arial" w:eastAsia="Arial"/>
          <w:sz w:val="26"/>
          <w:szCs w:val="26"/>
          <w:color w:val="808280"/>
          <w:spacing w:val="-11"/>
          <w:w w:val="182"/>
          <w:position w:val="-17"/>
        </w:rPr>
        <w:t>.</w:t>
      </w:r>
      <w:r>
        <w:rPr>
          <w:rFonts w:ascii="Arial" w:hAnsi="Arial" w:cs="Arial" w:eastAsia="Arial"/>
          <w:sz w:val="26"/>
          <w:szCs w:val="26"/>
          <w:color w:val="7B7C9C"/>
          <w:spacing w:val="0"/>
          <w:w w:val="91"/>
          <w:position w:val="-17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40" w:right="300"/>
          <w:cols w:num="3" w:equalWidth="0">
            <w:col w:w="3838" w:space="1220"/>
            <w:col w:w="894" w:space="2025"/>
            <w:col w:w="3503"/>
          </w:cols>
        </w:sectPr>
      </w:pPr>
      <w:rPr/>
    </w:p>
    <w:p>
      <w:pPr>
        <w:spacing w:before="0" w:after="0" w:line="146" w:lineRule="exact"/>
        <w:ind w:left="401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42424"/>
          <w:spacing w:val="0"/>
          <w:w w:val="50"/>
          <w:position w:val="-9"/>
        </w:rPr>
        <w:t>"""'"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1" w:after="0" w:line="115" w:lineRule="exact"/>
        <w:ind w:right="-20"/>
        <w:jc w:val="left"/>
        <w:tabs>
          <w:tab w:pos="6980" w:val="left"/>
          <w:tab w:pos="8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B5B5B8"/>
          <w:w w:val="311"/>
          <w:position w:val="-15"/>
        </w:rPr>
        <w:t>i</w:t>
      </w:r>
      <w:r>
        <w:rPr>
          <w:rFonts w:ascii="Arial" w:hAnsi="Arial" w:cs="Arial" w:eastAsia="Arial"/>
          <w:sz w:val="26"/>
          <w:szCs w:val="26"/>
          <w:color w:val="B5B5B8"/>
          <w:spacing w:val="-4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3A3"/>
          <w:spacing w:val="0"/>
          <w:w w:val="100"/>
          <w:position w:val="-15"/>
        </w:rPr>
        <w:t>faiye.</w:t>
      </w:r>
      <w:r>
        <w:rPr>
          <w:rFonts w:ascii="Times New Roman" w:hAnsi="Times New Roman" w:cs="Times New Roman" w:eastAsia="Times New Roman"/>
          <w:sz w:val="19"/>
          <w:szCs w:val="19"/>
          <w:color w:val="A1A3A3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3A3"/>
          <w:spacing w:val="19"/>
          <w:w w:val="10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83"/>
          <w:position w:val="-9"/>
        </w:rPr>
        <w:t>.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83"/>
          <w:position w:val="-9"/>
        </w:rPr>
        <w:t>L</w:t>
      </w:r>
      <w:r>
        <w:rPr>
          <w:rFonts w:ascii="Arial" w:hAnsi="Arial" w:cs="Arial" w:eastAsia="Arial"/>
          <w:sz w:val="16"/>
          <w:szCs w:val="16"/>
          <w:color w:val="B5B5B8"/>
          <w:spacing w:val="19"/>
          <w:w w:val="83"/>
          <w:position w:val="-9"/>
        </w:rPr>
        <w:t> 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251"/>
          <w:position w:val="-9"/>
        </w:rPr>
        <w:t>,</w:t>
      </w:r>
      <w:r>
        <w:rPr>
          <w:rFonts w:ascii="Arial" w:hAnsi="Arial" w:cs="Arial" w:eastAsia="Arial"/>
          <w:sz w:val="16"/>
          <w:szCs w:val="16"/>
          <w:color w:val="B5B5B8"/>
          <w:spacing w:val="-23"/>
          <w:w w:val="100"/>
          <w:position w:val="-9"/>
        </w:rPr>
        <w:t> 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58"/>
          <w:position w:val="-9"/>
        </w:rPr>
        <w:t>.</w:t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6"/>
          <w:szCs w:val="16"/>
          <w:color w:val="B5B5B8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242424"/>
          <w:spacing w:val="12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212346"/>
          <w:spacing w:val="-3"/>
          <w:w w:val="91"/>
          <w:b/>
          <w:bCs/>
          <w:position w:val="-12"/>
        </w:rPr>
        <w:t>·</w:t>
      </w:r>
      <w:r>
        <w:rPr>
          <w:rFonts w:ascii="Arial" w:hAnsi="Arial" w:cs="Arial" w:eastAsia="Arial"/>
          <w:sz w:val="19"/>
          <w:szCs w:val="19"/>
          <w:color w:val="242424"/>
          <w:spacing w:val="-76"/>
          <w:w w:val="92"/>
          <w:b/>
          <w:bCs/>
          <w:position w:val="-12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226"/>
          <w:position w:val="-2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17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08280"/>
          <w:spacing w:val="0"/>
          <w:w w:val="150"/>
          <w:position w:val="-20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808280"/>
          <w:spacing w:val="-8"/>
          <w:w w:val="150"/>
          <w:position w:val="-2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242424"/>
          <w:spacing w:val="-1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A1A3A3"/>
          <w:spacing w:val="-1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A1A3A3"/>
          <w:spacing w:val="-28"/>
          <w:w w:val="100"/>
          <w:emboss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A1A3A3"/>
          <w:spacing w:val="-28"/>
          <w:w w:val="100"/>
          <w:emboss/>
          <w:position w:val="-12"/>
        </w:rPr>
      </w:r>
      <w:r>
        <w:rPr>
          <w:rFonts w:ascii="Arial" w:hAnsi="Arial" w:cs="Arial" w:eastAsia="Arial"/>
          <w:sz w:val="19"/>
          <w:szCs w:val="19"/>
          <w:color w:val="A1A3A3"/>
          <w:spacing w:val="-28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A1A3A3"/>
          <w:spacing w:val="-28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52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2331A8"/>
          <w:spacing w:val="0"/>
          <w:w w:val="115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  <w:cols w:num="2" w:equalWidth="0">
            <w:col w:w="606" w:space="1693"/>
            <w:col w:w="9181"/>
          </w:cols>
        </w:sectPr>
      </w:pPr>
      <w:rPr/>
    </w:p>
    <w:p>
      <w:pPr>
        <w:spacing w:before="43" w:after="0" w:line="240" w:lineRule="auto"/>
        <w:ind w:right="616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600952pt;margin-top:-.010160pt;width:21.945001pt;height:38.5pt;mso-position-horizontal-relative:page;mso-position-vertical-relative:paragraph;z-index:-17619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6E7070"/>
                      <w:w w:val="3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383B9A"/>
                      <w:w w:val="95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815308pt;margin-top:17.536406pt;width:28.879124pt;height:4.5pt;mso-position-horizontal-relative:page;mso-position-vertical-relative:paragraph;z-index:-17618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6E7070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E7070"/>
                      <w:spacing w:val="-2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E707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E707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42424"/>
                      <w:spacing w:val="0"/>
                      <w:w w:val="201"/>
                    </w:rPr>
                    <w:t>'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565656"/>
          <w:spacing w:val="0"/>
          <w:w w:val="137"/>
        </w:rPr>
        <w:t>'1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tLeast"/>
        <w:ind w:right="628"/>
        <w:jc w:val="right"/>
        <w:tabs>
          <w:tab w:pos="16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B5B5B8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B5B5B8"/>
          <w:spacing w:val="-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</w:rPr>
        <w:t>\t</w:t>
      </w:r>
      <w:r>
        <w:rPr>
          <w:rFonts w:ascii="Arial" w:hAnsi="Arial" w:cs="Arial" w:eastAsia="Arial"/>
          <w:sz w:val="19"/>
          <w:szCs w:val="19"/>
          <w:color w:val="424242"/>
          <w:spacing w:val="-25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808280"/>
          <w:spacing w:val="-2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</w:rPr>
        <w:t>aiy</w:t>
      </w:r>
      <w:r>
        <w:rPr>
          <w:rFonts w:ascii="Arial" w:hAnsi="Arial" w:cs="Arial" w:eastAsia="Arial"/>
          <w:sz w:val="19"/>
          <w:szCs w:val="19"/>
          <w:color w:val="424242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3"/>
        </w:rPr>
        <w:t>Yan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3"/>
        </w:rPr>
        <w:t>ı</w:t>
      </w:r>
      <w:r>
        <w:rPr>
          <w:rFonts w:ascii="Arial" w:hAnsi="Arial" w:cs="Arial" w:eastAsia="Arial"/>
          <w:sz w:val="19"/>
          <w:szCs w:val="19"/>
          <w:color w:val="242424"/>
          <w:spacing w:val="-12"/>
          <w:w w:val="94"/>
        </w:rPr>
        <w:t>n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9"/>
        </w:rPr>
        <w:t>[</w:t>
      </w:r>
      <w:r>
        <w:rPr>
          <w:rFonts w:ascii="Arial" w:hAnsi="Arial" w:cs="Arial" w:eastAsia="Arial"/>
          <w:sz w:val="19"/>
          <w:szCs w:val="19"/>
          <w:color w:val="424242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5"/>
        </w:rPr>
        <w:t>v</w:t>
      </w:r>
      <w:r>
        <w:rPr>
          <w:rFonts w:ascii="Arial" w:hAnsi="Arial" w:cs="Arial" w:eastAsia="Arial"/>
          <w:sz w:val="18"/>
          <w:szCs w:val="18"/>
          <w:color w:val="242424"/>
          <w:spacing w:val="-7"/>
          <w:w w:val="66"/>
        </w:rPr>
        <w:t>A</w:t>
      </w:r>
      <w:r>
        <w:rPr>
          <w:rFonts w:ascii="Arial" w:hAnsi="Arial" w:cs="Arial" w:eastAsia="Arial"/>
          <w:sz w:val="18"/>
          <w:szCs w:val="18"/>
          <w:color w:val="565656"/>
          <w:spacing w:val="-16"/>
          <w:w w:val="78"/>
        </w:rPr>
        <w:t>.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76"/>
        </w:rPr>
        <w:t>c</w:t>
      </w:r>
      <w:r>
        <w:rPr>
          <w:rFonts w:ascii="Arial" w:hAnsi="Arial" w:cs="Arial" w:eastAsia="Arial"/>
          <w:sz w:val="18"/>
          <w:szCs w:val="18"/>
          <w:color w:val="242424"/>
          <w:spacing w:val="-5"/>
          <w:w w:val="76"/>
        </w:rPr>
        <w:t>•</w:t>
      </w:r>
      <w:r>
        <w:rPr>
          <w:rFonts w:ascii="Arial" w:hAnsi="Arial" w:cs="Arial" w:eastAsia="Arial"/>
          <w:sz w:val="18"/>
          <w:szCs w:val="18"/>
          <w:color w:val="424242"/>
          <w:spacing w:val="-25"/>
          <w:w w:val="78"/>
        </w:rPr>
        <w:t>.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50"/>
        </w:rPr>
        <w:t>l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42424"/>
          <w:spacing w:val="0"/>
          <w:w w:val="104"/>
          <w:position w:val="-1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40" w:right="300"/>
        </w:sectPr>
      </w:pPr>
      <w:rPr/>
    </w:p>
    <w:p>
      <w:pPr>
        <w:spacing w:before="0" w:after="0" w:line="314" w:lineRule="atLeas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7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"/>
          <w:w w:val="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5B8"/>
          <w:spacing w:val="0"/>
          <w:w w:val="103"/>
        </w:rPr>
        <w:t>3.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87" w:lineRule="atLeas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5B5B8"/>
          <w:spacing w:val="0"/>
          <w:w w:val="107"/>
          <w:b/>
          <w:bCs/>
          <w:i/>
        </w:rPr>
        <w:t>·'r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404" w:lineRule="atLeast"/>
        <w:ind w:right="-49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3A3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A1A3A3"/>
          <w:spacing w:val="-4"/>
          <w:w w:val="15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65656"/>
          <w:spacing w:val="-15"/>
          <w:w w:val="29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283" w:lineRule="atLeast"/>
        <w:ind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B5B5B8"/>
          <w:spacing w:val="0"/>
          <w:w w:val="100"/>
        </w:rPr>
        <w:t>·'</w:t>
      </w:r>
      <w:r>
        <w:rPr>
          <w:rFonts w:ascii="Arial" w:hAnsi="Arial" w:cs="Arial" w:eastAsia="Arial"/>
          <w:sz w:val="26"/>
          <w:szCs w:val="26"/>
          <w:color w:val="B5B5B8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B5B5B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righ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42424"/>
          <w:w w:val="94"/>
          <w:position w:val="-1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4"/>
          <w:w w:val="95"/>
          <w:position w:val="-1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0"/>
          <w:position w:val="-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  <w:position w:val="-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atLeast"/>
        <w:ind w:left="930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84169"/>
          <w:spacing w:val="-122"/>
          <w:w w:val="66"/>
          <w:b/>
          <w:bCs/>
        </w:rPr>
        <w:t>"</w:t>
      </w:r>
      <w:r>
        <w:rPr>
          <w:rFonts w:ascii="Arial" w:hAnsi="Arial" w:cs="Arial" w:eastAsia="Arial"/>
          <w:sz w:val="29"/>
          <w:szCs w:val="29"/>
          <w:color w:val="384169"/>
          <w:spacing w:val="7"/>
          <w:w w:val="92"/>
          <w:position w:val="-8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-20"/>
          <w:w w:val="119"/>
          <w:b/>
          <w:bCs/>
          <w:position w:val="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A1A3A3"/>
          <w:spacing w:val="-8"/>
          <w:w w:val="62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21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-35"/>
          <w:w w:val="121"/>
          <w:b/>
          <w:bCs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565656"/>
          <w:spacing w:val="-19"/>
          <w:w w:val="131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A1A3A3"/>
          <w:spacing w:val="0"/>
          <w:w w:val="97"/>
          <w:position w:val="-8"/>
        </w:rPr>
        <w:t>..</w:t>
      </w:r>
      <w:r>
        <w:rPr>
          <w:rFonts w:ascii="Arial" w:hAnsi="Arial" w:cs="Arial" w:eastAsia="Arial"/>
          <w:sz w:val="18"/>
          <w:szCs w:val="18"/>
          <w:color w:val="A1A3A3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18"/>
          <w:szCs w:val="18"/>
          <w:color w:val="A1A3A3"/>
          <w:spacing w:val="-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0"/>
          <w:w w:val="66"/>
          <w:position w:val="0"/>
        </w:rPr>
        <w:t>tti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-74"/>
          <w:w w:val="67"/>
          <w:position w:val="0"/>
        </w:rPr>
        <w:t>)</w:t>
      </w:r>
      <w:r>
        <w:rPr>
          <w:rFonts w:ascii="Arial" w:hAnsi="Arial" w:cs="Arial" w:eastAsia="Arial"/>
          <w:sz w:val="37"/>
          <w:szCs w:val="37"/>
          <w:color w:val="565656"/>
          <w:spacing w:val="-9"/>
          <w:w w:val="63"/>
          <w:position w:val="-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66"/>
          <w:position w:val="0"/>
        </w:rPr>
        <w:t>SU</w:t>
      </w:r>
      <w:r>
        <w:rPr>
          <w:rFonts w:ascii="Times New Roman" w:hAnsi="Times New Roman" w:cs="Times New Roman" w:eastAsia="Times New Roman"/>
          <w:sz w:val="25"/>
          <w:szCs w:val="25"/>
          <w:color w:val="919393"/>
          <w:spacing w:val="0"/>
          <w:w w:val="28"/>
          <w:position w:val="0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  <w:position w:val="-9"/>
        </w:rPr>
        <w:t>ı.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  <w:cols w:num="5" w:equalWidth="0">
            <w:col w:w="2364" w:space="106"/>
            <w:col w:w="146" w:space="106"/>
            <w:col w:w="165" w:space="205"/>
            <w:col w:w="2720" w:space="2468"/>
            <w:col w:w="3200"/>
          </w:cols>
        </w:sectPr>
      </w:pPr>
      <w:rPr/>
    </w:p>
    <w:p>
      <w:pPr>
        <w:spacing w:before="0" w:after="0" w:line="123" w:lineRule="exact"/>
        <w:ind w:left="3349" w:right="-20"/>
        <w:jc w:val="left"/>
        <w:tabs>
          <w:tab w:pos="8460" w:val="left"/>
          <w:tab w:pos="89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427752pt;margin-top:5.963942pt;width:1.685641pt;height:37pt;mso-position-horizontal-relative:page;mso-position-vertical-relative:paragraph;z-index:-17617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242424"/>
                      <w:spacing w:val="-205"/>
                      <w:w w:val="8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42A6B"/>
          <w:spacing w:val="0"/>
          <w:w w:val="71"/>
          <w:b/>
          <w:bCs/>
          <w:i/>
        </w:rPr>
        <w:t>1</w:t>
      </w:r>
      <w:r>
        <w:rPr>
          <w:rFonts w:ascii="Arial" w:hAnsi="Arial" w:cs="Arial" w:eastAsia="Arial"/>
          <w:sz w:val="21"/>
          <w:szCs w:val="21"/>
          <w:color w:val="242A6B"/>
          <w:spacing w:val="-37"/>
          <w:w w:val="71"/>
          <w:b/>
          <w:bCs/>
          <w:i/>
        </w:rPr>
        <w:t> </w:t>
      </w:r>
      <w:r>
        <w:rPr>
          <w:rFonts w:ascii="Arial" w:hAnsi="Arial" w:cs="Arial" w:eastAsia="Arial"/>
          <w:sz w:val="21"/>
          <w:szCs w:val="21"/>
          <w:color w:val="242A6B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1"/>
          <w:szCs w:val="21"/>
          <w:color w:val="242A6B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37"/>
          <w:szCs w:val="37"/>
          <w:color w:val="919393"/>
          <w:spacing w:val="0"/>
          <w:w w:val="71"/>
          <w:position w:val="2"/>
        </w:rPr>
        <w:t>&lt;</w:t>
      </w:r>
      <w:r>
        <w:rPr>
          <w:rFonts w:ascii="Times New Roman" w:hAnsi="Times New Roman" w:cs="Times New Roman" w:eastAsia="Times New Roman"/>
          <w:sz w:val="37"/>
          <w:szCs w:val="37"/>
          <w:color w:val="91939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919393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2"/>
        </w:rPr>
        <w:t>.M</w:t>
      </w:r>
      <w:r>
        <w:rPr>
          <w:rFonts w:ascii="Arial" w:hAnsi="Arial" w:cs="Arial" w:eastAsia="Arial"/>
          <w:sz w:val="18"/>
          <w:szCs w:val="18"/>
          <w:color w:val="424242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8"/>
          <w:szCs w:val="18"/>
          <w:color w:val="424242"/>
          <w:spacing w:val="-16"/>
          <w:w w:val="100"/>
          <w:position w:val="2"/>
        </w:rPr>
        <w:t>a</w:t>
      </w:r>
      <w:r>
        <w:rPr>
          <w:rFonts w:ascii="Arial" w:hAnsi="Arial" w:cs="Arial" w:eastAsia="Arial"/>
          <w:sz w:val="18"/>
          <w:szCs w:val="18"/>
          <w:color w:val="919393"/>
          <w:spacing w:val="-37"/>
          <w:w w:val="100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2"/>
        </w:rPr>
        <w:t>h</w:t>
      </w:r>
      <w:r>
        <w:rPr>
          <w:rFonts w:ascii="Arial" w:hAnsi="Arial" w:cs="Arial" w:eastAsia="Arial"/>
          <w:sz w:val="18"/>
          <w:szCs w:val="18"/>
          <w:color w:val="424242"/>
          <w:spacing w:val="1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14"/>
          <w:position w:val="2"/>
        </w:rPr>
        <w:t>l</w:t>
      </w:r>
      <w:r>
        <w:rPr>
          <w:rFonts w:ascii="Arial" w:hAnsi="Arial" w:cs="Arial" w:eastAsia="Arial"/>
          <w:sz w:val="18"/>
          <w:szCs w:val="18"/>
          <w:color w:val="424242"/>
          <w:spacing w:val="-23"/>
          <w:w w:val="114"/>
          <w:position w:val="2"/>
        </w:rPr>
        <w:t>e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52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B5B5B8"/>
          <w:spacing w:val="-6"/>
          <w:w w:val="51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82"/>
          <w:position w:val="2"/>
        </w:rPr>
        <w:t>Şu</w:t>
      </w:r>
      <w:r>
        <w:rPr>
          <w:rFonts w:ascii="Arial" w:hAnsi="Arial" w:cs="Arial" w:eastAsia="Arial"/>
          <w:sz w:val="18"/>
          <w:szCs w:val="18"/>
          <w:color w:val="424242"/>
          <w:spacing w:val="-54"/>
          <w:w w:val="82"/>
          <w:position w:val="2"/>
        </w:rPr>
        <w:t>Ö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55"/>
          <w:position w:val="2"/>
        </w:rPr>
        <w:t>.'</w:t>
      </w:r>
      <w:r>
        <w:rPr>
          <w:rFonts w:ascii="Arial" w:hAnsi="Arial" w:cs="Arial" w:eastAsia="Arial"/>
          <w:sz w:val="18"/>
          <w:szCs w:val="18"/>
          <w:color w:val="565656"/>
          <w:spacing w:val="-33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  <w:position w:val="2"/>
        </w:rPr>
        <w:t>Muduru</w:t>
      </w:r>
      <w:r>
        <w:rPr>
          <w:rFonts w:ascii="Arial" w:hAnsi="Arial" w:cs="Arial" w:eastAsia="Arial"/>
          <w:sz w:val="18"/>
          <w:szCs w:val="18"/>
          <w:color w:val="242424"/>
          <w:spacing w:val="-1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78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right="1671"/>
        <w:jc w:val="right"/>
        <w:tabs>
          <w:tab w:pos="700" w:val="left"/>
          <w:tab w:pos="1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B5B5B8"/>
          <w:spacing w:val="0"/>
          <w:w w:val="48"/>
        </w:rPr>
        <w:t>..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48"/>
        </w:rPr>
        <w:t>     </w:t>
      </w:r>
      <w:r>
        <w:rPr>
          <w:rFonts w:ascii="Arial" w:hAnsi="Arial" w:cs="Arial" w:eastAsia="Arial"/>
          <w:sz w:val="18"/>
          <w:szCs w:val="18"/>
          <w:color w:val="B5B5B8"/>
          <w:spacing w:val="21"/>
          <w:w w:val="48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-27"/>
          <w:w w:val="77"/>
          <w:i/>
        </w:rPr>
        <w:t>&lt;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98"/>
          <w:i/>
        </w:rPr>
        <w:t>'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  <w:i/>
        </w:rPr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5B5B8"/>
          <w:spacing w:val="0"/>
          <w:w w:val="240"/>
          <w:position w:val="-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40" w:right="300"/>
        </w:sectPr>
      </w:pPr>
      <w:rPr/>
    </w:p>
    <w:p>
      <w:pPr>
        <w:spacing w:before="0" w:after="0" w:line="193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1.866029pt;margin-top:9.192274pt;width:563.992356pt;height:762.185326pt;mso-position-horizontal-relative:page;mso-position-vertical-relative:page;z-index:-17622" coordorigin="237,184" coordsize="11280,15244">
            <v:group style="position:absolute;left:259;top:191;width:2;height:339" coordorigin="259,191" coordsize="2,339">
              <v:shape style="position:absolute;left:259;top:191;width:2;height:339" coordorigin="259,191" coordsize="0,339" path="m259,530l259,191e" filled="f" stroked="t" strokeweight=".711962pt" strokecolor="#4B4B4B">
                <v:path arrowok="t"/>
              </v:shape>
            </v:group>
            <v:group style="position:absolute;left:2278;top:201;width:2;height:855" coordorigin="2278,201" coordsize="2,855">
              <v:shape style="position:absolute;left:2278;top:201;width:2;height:855" coordorigin="2278,201" coordsize="0,855" path="m2278,1055l2278,201e" filled="f" stroked="t" strokeweight=".711962pt" strokecolor="#3F3F3F">
                <v:path arrowok="t"/>
              </v:shape>
            </v:group>
            <v:group style="position:absolute;left:2278;top:473;width:2;height:358" coordorigin="2278,473" coordsize="2,358">
              <v:shape style="position:absolute;left:2278;top:473;width:2;height:358" coordorigin="2278,473" coordsize="0,358" path="m2278,831l2278,473e" filled="f" stroked="t" strokeweight=".474641pt" strokecolor="#1C1C1C">
                <v:path arrowok="t"/>
              </v:shape>
            </v:group>
            <v:group style="position:absolute;left:252;top:1499;width:2050;height:2" coordorigin="252,1499" coordsize="2050,2">
              <v:shape style="position:absolute;left:252;top:1499;width:2050;height:2" coordorigin="252,1499" coordsize="2050,0" path="m252,1499l2302,1499e" filled="f" stroked="t" strokeweight=".711962pt" strokecolor="#575757">
                <v:path arrowok="t"/>
              </v:shape>
            </v:group>
            <v:group style="position:absolute;left:2278;top:859;width:2;height:649" coordorigin="2278,859" coordsize="2,649">
              <v:shape style="position:absolute;left:2278;top:859;width:2;height:649" coordorigin="2278,859" coordsize="0,649" path="m2278,1509l2278,859e" filled="f" stroked="t" strokeweight=".949282pt" strokecolor="#575757">
                <v:path arrowok="t"/>
              </v:shape>
            </v:group>
            <v:group style="position:absolute;left:2231;top:1504;width:422;height:2" coordorigin="2231,1504" coordsize="422,2">
              <v:shape style="position:absolute;left:2231;top:1504;width:422;height:2" coordorigin="2231,1504" coordsize="422,0" path="m2231,1504l2653,1504e" filled="f" stroked="t" strokeweight=".474641pt" strokecolor="#282828">
                <v:path arrowok="t"/>
              </v:shape>
            </v:group>
            <v:group style="position:absolute;left:2596;top:1506;width:560;height:2" coordorigin="2596,1506" coordsize="560,2">
              <v:shape style="position:absolute;left:2596;top:1506;width:560;height:2" coordorigin="2596,1506" coordsize="560,0" path="m2596,1506l3156,1506e" filled="f" stroked="t" strokeweight=".474641pt" strokecolor="#444444">
                <v:path arrowok="t"/>
              </v:shape>
            </v:group>
            <v:group style="position:absolute;left:3099;top:1506;width:892;height:2" coordorigin="3099,1506" coordsize="892,2">
              <v:shape style="position:absolute;left:3099;top:1506;width:892;height:2" coordorigin="3099,1506" coordsize="892,0" path="m3099,1506l3992,1506e" filled="f" stroked="t" strokeweight=".949282pt" strokecolor="#606060">
                <v:path arrowok="t"/>
              </v:shape>
            </v:group>
            <v:group style="position:absolute;left:3859;top:1509;width:669;height:2" coordorigin="3859,1509" coordsize="669,2">
              <v:shape style="position:absolute;left:3859;top:1509;width:669;height:2" coordorigin="3859,1509" coordsize="669,0" path="m3859,1509l4528,1509e" filled="f" stroked="t" strokeweight=".474641pt" strokecolor="#3F3F3F">
                <v:path arrowok="t"/>
              </v:shape>
            </v:group>
            <v:group style="position:absolute;left:4471;top:1513;width:2829;height:2" coordorigin="4471,1513" coordsize="2829,2">
              <v:shape style="position:absolute;left:4471;top:1513;width:2829;height:2" coordorigin="4471,1513" coordsize="2829,0" path="m4471,1513l7300,1513e" filled="f" stroked="t" strokeweight=".711962pt" strokecolor="#545454">
                <v:path arrowok="t"/>
              </v:shape>
            </v:group>
            <v:group style="position:absolute;left:7243;top:1513;width:484;height:2" coordorigin="7243,1513" coordsize="484,2">
              <v:shape style="position:absolute;left:7243;top:1513;width:484;height:2" coordorigin="7243,1513" coordsize="484,0" path="m7243,1513l7727,1513e" filled="f" stroked="t" strokeweight=".474641pt" strokecolor="#444444">
                <v:path arrowok="t"/>
              </v:shape>
            </v:group>
            <v:group style="position:absolute;left:9013;top:215;width:2;height:1308" coordorigin="9013,215" coordsize="2,1308">
              <v:shape style="position:absolute;left:9013;top:215;width:2;height:1308" coordorigin="9013,215" coordsize="0,1308" path="m9013,1523l9013,215e" filled="f" stroked="t" strokeweight=".711962pt" strokecolor="#4F4F4F">
                <v:path arrowok="t"/>
              </v:shape>
            </v:group>
            <v:group style="position:absolute;left:11463;top:215;width:2;height:2526" coordorigin="11463,215" coordsize="2,2526">
              <v:shape style="position:absolute;left:11463;top:215;width:2;height:2526" coordorigin="11463,215" coordsize="0,2526" path="m11463,2740l11463,215e" filled="f" stroked="t" strokeweight=".711962pt" strokecolor="#575757">
                <v:path arrowok="t"/>
              </v:shape>
            </v:group>
            <v:group style="position:absolute;left:11458;top:473;width:2;height:229" coordorigin="11458,473" coordsize="2,229">
              <v:shape style="position:absolute;left:11458;top:473;width:2;height:229" coordorigin="11458,473" coordsize="0,229" path="m11458,702l11458,473e" filled="f" stroked="t" strokeweight=".474641pt" strokecolor="#383838">
                <v:path arrowok="t"/>
              </v:shape>
            </v:group>
            <v:group style="position:absolute;left:7599;top:1513;width:3868;height:2" coordorigin="7599,1513" coordsize="3868,2">
              <v:shape style="position:absolute;left:7599;top:1513;width:3868;height:2" coordorigin="7599,1513" coordsize="3868,0" path="m7599,1513l11467,1513e" filled="f" stroked="t" strokeweight=".711962pt" strokecolor="#575757">
                <v:path arrowok="t"/>
              </v:shape>
            </v:group>
            <v:group style="position:absolute;left:252;top:1735;width:1386;height:2" coordorigin="252,1735" coordsize="1386,2">
              <v:shape style="position:absolute;left:252;top:1735;width:1386;height:2" coordorigin="252,1735" coordsize="1386,0" path="m252,1735l1638,1735e" filled="f" stroked="t" strokeweight=".949282pt" strokecolor="#545454">
                <v:path arrowok="t"/>
              </v:shape>
            </v:group>
            <v:group style="position:absolute;left:256;top:1466;width:2;height:325" coordorigin="256,1466" coordsize="2,325">
              <v:shape style="position:absolute;left:256;top:1466;width:2;height:325" coordorigin="256,1466" coordsize="0,325" path="m256,1790l256,1466e" filled="f" stroked="t" strokeweight=".474641pt" strokecolor="#444444">
                <v:path arrowok="t"/>
              </v:shape>
            </v:group>
            <v:group style="position:absolute;left:1581;top:1743;width:1244;height:2" coordorigin="1581,1743" coordsize="1244,2">
              <v:shape style="position:absolute;left:1581;top:1743;width:1244;height:2" coordorigin="1581,1743" coordsize="1244,0" path="m1581,1743l2824,1743e" filled="f" stroked="t" strokeweight=".474641pt" strokecolor="#343434">
                <v:path arrowok="t"/>
              </v:shape>
            </v:group>
            <v:group style="position:absolute;left:2734;top:1747;width:8738;height:2" coordorigin="2734,1747" coordsize="8738,2">
              <v:shape style="position:absolute;left:2734;top:1747;width:8738;height:2" coordorigin="2734,1747" coordsize="8738,0" path="m2734,1747l11472,1747e" filled="f" stroked="t" strokeweight=".711962pt" strokecolor="#545454">
                <v:path arrowok="t"/>
              </v:shape>
            </v:group>
            <v:group style="position:absolute;left:252;top:1974;width:1462;height:2" coordorigin="252,1974" coordsize="1462,2">
              <v:shape style="position:absolute;left:252;top:1974;width:1462;height:2" coordorigin="252,1974" coordsize="1462,0" path="m252,1974l1713,1974e" filled="f" stroked="t" strokeweight=".949282pt" strokecolor="#676767">
                <v:path arrowok="t"/>
              </v:shape>
            </v:group>
            <v:group style="position:absolute;left:256;top:1719;width:2;height:291" coordorigin="256,1719" coordsize="2,291">
              <v:shape style="position:absolute;left:256;top:1719;width:2;height:291" coordorigin="256,1719" coordsize="0,291" path="m256,2010l256,1719e" filled="f" stroked="t" strokeweight=".474641pt" strokecolor="#1F1F1F">
                <v:path arrowok="t"/>
              </v:shape>
            </v:group>
            <v:group style="position:absolute;left:1581;top:1979;width:1073;height:2" coordorigin="1581,1979" coordsize="1073,2">
              <v:shape style="position:absolute;left:1581;top:1979;width:1073;height:2" coordorigin="1581,1979" coordsize="1073,0" path="m1581,1979l2653,1979e" filled="f" stroked="t" strokeweight=".474641pt" strokecolor="#4B4B4B">
                <v:path arrowok="t"/>
              </v:shape>
            </v:group>
            <v:group style="position:absolute;left:2596;top:1979;width:560;height:2" coordorigin="2596,1979" coordsize="560,2">
              <v:shape style="position:absolute;left:2596;top:1979;width:560;height:2" coordorigin="2596,1979" coordsize="560,0" path="m2596,1979l3156,1979e" filled="f" stroked="t" strokeweight=".949282pt" strokecolor="#6B6B6B">
                <v:path arrowok="t"/>
              </v:shape>
            </v:group>
            <v:group style="position:absolute;left:3099;top:1984;width:1429;height:2" coordorigin="3099,1984" coordsize="1429,2">
              <v:shape style="position:absolute;left:3099;top:1984;width:1429;height:2" coordorigin="3099,1984" coordsize="1429,0" path="m3099,1984l4528,1984e" filled="f" stroked="t" strokeweight=".474641pt" strokecolor="#484848">
                <v:path arrowok="t"/>
              </v:shape>
            </v:group>
            <v:group style="position:absolute;left:4471;top:1988;width:7001;height:2" coordorigin="4471,1988" coordsize="7001,2">
              <v:shape style="position:absolute;left:4471;top:1988;width:7001;height:2" coordorigin="4471,1988" coordsize="7001,0" path="m4471,1988l11472,1988e" filled="f" stroked="t" strokeweight=".711962pt" strokecolor="#5B5B5B">
                <v:path arrowok="t"/>
              </v:shape>
            </v:group>
            <v:group style="position:absolute;left:247;top:2225;width:11230;height:2" coordorigin="247,2225" coordsize="11230,2">
              <v:shape style="position:absolute;left:247;top:2225;width:11230;height:2" coordorigin="247,2225" coordsize="11230,0" path="m247,2225l11477,2225e" filled="f" stroked="t" strokeweight=".711962pt" strokecolor="#545454">
                <v:path arrowok="t"/>
              </v:shape>
            </v:group>
            <v:group style="position:absolute;left:5349;top:2225;width:460;height:2" coordorigin="5349,2225" coordsize="460,2">
              <v:shape style="position:absolute;left:5349;top:2225;width:460;height:2" coordorigin="5349,2225" coordsize="460,0" path="m5349,2225l5810,2225e" filled="f" stroked="t" strokeweight=".474641pt" strokecolor="#343434">
                <v:path arrowok="t"/>
              </v:shape>
            </v:group>
            <v:group style="position:absolute;left:5753;top:2227;width:394;height:2" coordorigin="5753,2227" coordsize="394,2">
              <v:shape style="position:absolute;left:5753;top:2227;width:394;height:2" coordorigin="5753,2227" coordsize="394,0" path="m5753,2227l6147,2227e" filled="f" stroked="t" strokeweight=".711962pt" strokecolor="#4F4F4F">
                <v:path arrowok="t"/>
              </v:shape>
            </v:group>
            <v:group style="position:absolute;left:6821;top:2227;width:2212;height:2" coordorigin="6821,2227" coordsize="2212,2">
              <v:shape style="position:absolute;left:6821;top:2227;width:2212;height:2" coordorigin="6821,2227" coordsize="2212,0" path="m6821,2227l9032,2227e" filled="f" stroked="t" strokeweight=".711962pt" strokecolor="#545454">
                <v:path arrowok="t"/>
              </v:shape>
            </v:group>
            <v:group style="position:absolute;left:11467;top:1938;width:2;height:329" coordorigin="11467,1938" coordsize="2,329">
              <v:shape style="position:absolute;left:11467;top:1938;width:2;height:329" coordorigin="11467,1938" coordsize="0,329" path="m11467,2268l11467,1938e" filled="f" stroked="t" strokeweight=".474641pt" strokecolor="#3F3F3F">
                <v:path arrowok="t"/>
              </v:shape>
            </v:group>
            <v:group style="position:absolute;left:247;top:2452;width:1543;height:2" coordorigin="247,2452" coordsize="1543,2">
              <v:shape style="position:absolute;left:247;top:2452;width:1543;height:2" coordorigin="247,2452" coordsize="1543,0" path="m247,2452l1789,2452e" filled="f" stroked="t" strokeweight=".949282pt" strokecolor="#5B5B5B">
                <v:path arrowok="t"/>
              </v:shape>
            </v:group>
            <v:group style="position:absolute;left:589;top:2463;width:10888;height:2" coordorigin="589,2463" coordsize="10888,2">
              <v:shape style="position:absolute;left:589;top:2463;width:10888;height:2" coordorigin="589,2463" coordsize="10888,0" path="m589,2463l11477,2463e" filled="f" stroked="t" strokeweight=".711962pt" strokecolor="#545454">
                <v:path arrowok="t"/>
              </v:shape>
            </v:group>
            <v:group style="position:absolute;left:252;top:2690;width:1386;height:2" coordorigin="252,2690" coordsize="1386,2">
              <v:shape style="position:absolute;left:252;top:2690;width:1386;height:2" coordorigin="252,2690" coordsize="1386,0" path="m252,2690l1638,2690e" filled="f" stroked="t" strokeweight=".949282pt" strokecolor="#606060">
                <v:path arrowok="t"/>
              </v:shape>
            </v:group>
            <v:group style="position:absolute;left:1581;top:2695;width:1073;height:2" coordorigin="1581,2695" coordsize="1073,2">
              <v:shape style="position:absolute;left:1581;top:2695;width:1073;height:2" coordorigin="1581,2695" coordsize="1073,0" path="m1581,2695l2653,2695e" filled="f" stroked="t" strokeweight=".474641pt" strokecolor="#484848">
                <v:path arrowok="t"/>
              </v:shape>
            </v:group>
            <v:group style="position:absolute;left:2525;top:2695;width:911;height:2" coordorigin="2525,2695" coordsize="911,2">
              <v:shape style="position:absolute;left:2525;top:2695;width:911;height:2" coordorigin="2525,2695" coordsize="911,0" path="m2525,2695l3436,2695e" filled="f" stroked="t" strokeweight=".949282pt" strokecolor="#646464">
                <v:path arrowok="t"/>
              </v:shape>
            </v:group>
            <v:group style="position:absolute;left:3379;top:2697;width:536;height:2" coordorigin="3379,2697" coordsize="536,2">
              <v:shape style="position:absolute;left:3379;top:2697;width:536;height:2" coordorigin="3379,2697" coordsize="536,0" path="m3379,2697l3916,2697e" filled="f" stroked="t" strokeweight=".474641pt" strokecolor="#383838">
                <v:path arrowok="t"/>
              </v:shape>
            </v:group>
            <v:group style="position:absolute;left:3859;top:2700;width:2791;height:2" coordorigin="3859,2700" coordsize="2791,2">
              <v:shape style="position:absolute;left:3859;top:2700;width:2791;height:2" coordorigin="3859,2700" coordsize="2791,0" path="m3859,2700l6650,2700e" filled="f" stroked="t" strokeweight=".711962pt" strokecolor="#5B5B5B">
                <v:path arrowok="t"/>
              </v:shape>
            </v:group>
            <v:group style="position:absolute;left:6593;top:2702;width:285;height:2" coordorigin="6593,2702" coordsize="285,2">
              <v:shape style="position:absolute;left:6593;top:2702;width:285;height:2" coordorigin="6593,2702" coordsize="285,0" path="m6593,2702l6878,2702e" filled="f" stroked="t" strokeweight=".474641pt" strokecolor="#2F2F2F">
                <v:path arrowok="t"/>
              </v:shape>
            </v:group>
            <v:group style="position:absolute;left:6821;top:2702;width:4656;height:2" coordorigin="6821,2702" coordsize="4656,2">
              <v:shape style="position:absolute;left:6821;top:2702;width:4656;height:2" coordorigin="6821,2702" coordsize="4656,0" path="m6821,2702l11477,2702e" filled="f" stroked="t" strokeweight=".711962pt" strokecolor="#575757">
                <v:path arrowok="t"/>
              </v:shape>
            </v:group>
            <v:group style="position:absolute;left:259;top:2669;width:2;height:477" coordorigin="259,2669" coordsize="2,477">
              <v:shape style="position:absolute;left:259;top:2669;width:2;height:477" coordorigin="259,2669" coordsize="0,477" path="m259,3146l259,2669e" filled="f" stroked="t" strokeweight=".474641pt" strokecolor="#383838">
                <v:path arrowok="t"/>
              </v:shape>
            </v:group>
            <v:group style="position:absolute;left:3887;top:2697;width:2;height:229" coordorigin="3887,2697" coordsize="2,229">
              <v:shape style="position:absolute;left:3887;top:2697;width:2;height:229" coordorigin="3887,2697" coordsize="0,229" path="m3887,2927l3887,2697e" filled="f" stroked="t" strokeweight=".237321pt" strokecolor="#5B5B5B">
                <v:path arrowok="t"/>
              </v:shape>
            </v:group>
            <v:group style="position:absolute;left:6859;top:2697;width:2;height:687" coordorigin="6859,2697" coordsize="2,687">
              <v:shape style="position:absolute;left:6859;top:2697;width:2;height:687" coordorigin="6859,2697" coordsize="0,687" path="m6859,3385l6859,2697e" filled="f" stroked="t" strokeweight=".949282pt" strokecolor="#4F4F4F">
                <v:path arrowok="t"/>
              </v:shape>
            </v:group>
            <v:group style="position:absolute;left:11482;top:726;width:2;height:11988" coordorigin="11482,726" coordsize="2,11988">
              <v:shape style="position:absolute;left:11482;top:726;width:2;height:11988" coordorigin="11482,726" coordsize="0,11988" path="m11482,12714l11482,726e" filled="f" stroked="t" strokeweight=".711962pt" strokecolor="#575757">
                <v:path arrowok="t"/>
              </v:shape>
            </v:group>
            <v:group style="position:absolute;left:3887;top:2927;width:2;height:191" coordorigin="3887,2927" coordsize="2,191">
              <v:shape style="position:absolute;left:3887;top:2927;width:2;height:191" coordorigin="3887,2927" coordsize="0,191" path="m3887,3118l3887,2927e" filled="f" stroked="t" strokeweight=".711962pt" strokecolor="#3B3B3B">
                <v:path arrowok="t"/>
              </v:shape>
            </v:group>
            <v:group style="position:absolute;left:3854;top:3122;width:2293;height:2" coordorigin="3854,3122" coordsize="2293,2">
              <v:shape style="position:absolute;left:3854;top:3122;width:2293;height:2" coordorigin="3854,3122" coordsize="2293,0" path="m3854,3122l6147,3122e" filled="f" stroked="t" strokeweight=".711962pt" strokecolor="#646464">
                <v:path arrowok="t"/>
              </v:shape>
            </v:group>
            <v:group style="position:absolute;left:5819;top:3118;width:1049;height:2" coordorigin="5819,3118" coordsize="1049,2">
              <v:shape style="position:absolute;left:5819;top:3118;width:1049;height:2" coordorigin="5819,3118" coordsize="1049,0" path="m5819,3118l6868,3118e" filled="f" stroked="t" strokeweight=".711962pt" strokecolor="#A3A3A3">
                <v:path arrowok="t"/>
              </v:shape>
            </v:group>
            <v:group style="position:absolute;left:8975;top:3086;width:380;height:2" coordorigin="8975,3086" coordsize="380,2">
              <v:shape style="position:absolute;left:8975;top:3086;width:380;height:2" coordorigin="8975,3086" coordsize="380,0" path="m8975,3086l9355,3086e" filled="f" stroked="t" strokeweight=".237321pt" strokecolor="#343434">
                <v:path arrowok="t"/>
              </v:shape>
            </v:group>
            <v:group style="position:absolute;left:9298;top:3089;width:2183;height:2" coordorigin="9298,3089" coordsize="2183,2">
              <v:shape style="position:absolute;left:9298;top:3089;width:2183;height:2" coordorigin="9298,3089" coordsize="2183,0" path="m9298,3089l11482,3089e" filled="f" stroked="t" strokeweight=".237321pt" strokecolor="#4F4F4F">
                <v:path arrowok="t"/>
              </v:shape>
            </v:group>
            <v:group style="position:absolute;left:247;top:3363;width:1391;height:2" coordorigin="247,3363" coordsize="1391,2">
              <v:shape style="position:absolute;left:247;top:3363;width:1391;height:2" coordorigin="247,3363" coordsize="1391,0" path="m247,3363l1638,3363e" filled="f" stroked="t" strokeweight=".474641pt" strokecolor="#484848">
                <v:path arrowok="t"/>
              </v:shape>
            </v:group>
            <v:group style="position:absolute;left:1524;top:3366;width:2397;height:2" coordorigin="1524,3366" coordsize="2397,2">
              <v:shape style="position:absolute;left:1524;top:3366;width:2397;height:2" coordorigin="1524,3366" coordsize="2397,0" path="m1524,3366l3921,3366e" filled="f" stroked="t" strokeweight=".949282pt" strokecolor="#575757">
                <v:path arrowok="t"/>
              </v:shape>
            </v:group>
            <v:group style="position:absolute;left:3887;top:3118;width:2;height:248" coordorigin="3887,3118" coordsize="2,248">
              <v:shape style="position:absolute;left:3887;top:3118;width:2;height:248" coordorigin="3887,3118" coordsize="0,248" path="m3887,3366l3887,3118e" filled="f" stroked="t" strokeweight=".237321pt" strokecolor="#4B4B4B">
                <v:path arrowok="t"/>
              </v:shape>
            </v:group>
            <v:group style="position:absolute;left:3859;top:3368;width:1951;height:2" coordorigin="3859,3368" coordsize="1951,2">
              <v:shape style="position:absolute;left:3859;top:3368;width:1951;height:2" coordorigin="3859,3368" coordsize="1951,0" path="m3859,3368l5810,3368e" filled="f" stroked="t" strokeweight=".949282pt" strokecolor="#383838">
                <v:path arrowok="t"/>
              </v:shape>
            </v:group>
            <v:group style="position:absolute;left:5753;top:3373;width:5729;height:2" coordorigin="5753,3373" coordsize="5729,2">
              <v:shape style="position:absolute;left:5753;top:3373;width:5729;height:2" coordorigin="5753,3373" coordsize="5729,0" path="m5753,3373l11482,3373e" filled="f" stroked="t" strokeweight=".711962pt" strokecolor="#4F4F4F">
                <v:path arrowok="t"/>
              </v:shape>
            </v:group>
            <v:group style="position:absolute;left:247;top:3655;width:11235;height:2" coordorigin="247,3655" coordsize="11235,2">
              <v:shape style="position:absolute;left:247;top:3655;width:11235;height:2" coordorigin="247,3655" coordsize="11235,0" path="m247,3655l11482,3655e" filled="f" stroked="t" strokeweight=".711962pt" strokecolor="#545454">
                <v:path arrowok="t"/>
              </v:shape>
            </v:group>
            <v:group style="position:absolute;left:2278;top:3361;width:2;height:797" coordorigin="2278,3361" coordsize="2,797">
              <v:shape style="position:absolute;left:2278;top:3361;width:2;height:797" coordorigin="2278,3361" coordsize="0,797" path="m2278,4158l2278,3361e" filled="f" stroked="t" strokeweight=".949282pt" strokecolor="#4F4F4F">
                <v:path arrowok="t"/>
              </v:shape>
            </v:group>
            <v:group style="position:absolute;left:2269;top:3896;width:1647;height:2" coordorigin="2269,3896" coordsize="1647,2">
              <v:shape style="position:absolute;left:2269;top:3896;width:1647;height:2" coordorigin="2269,3896" coordsize="1647,0" path="m2269,3896l3916,3896e" filled="f" stroked="t" strokeweight=".711962pt" strokecolor="#4F4F4F">
                <v:path arrowok="t"/>
              </v:shape>
            </v:group>
            <v:group style="position:absolute;left:3859;top:3898;width:987;height:2" coordorigin="3859,3898" coordsize="987,2">
              <v:shape style="position:absolute;left:3859;top:3898;width:987;height:2" coordorigin="3859,3898" coordsize="987,0" path="m3859,3898l4846,3898e" filled="f" stroked="t" strokeweight=".474641pt" strokecolor="#3B3B3B">
                <v:path arrowok="t"/>
              </v:shape>
            </v:group>
            <v:group style="position:absolute;left:4789;top:3898;width:1044;height:2" coordorigin="4789,3898" coordsize="1044,2">
              <v:shape style="position:absolute;left:4789;top:3898;width:1044;height:2" coordorigin="4789,3898" coordsize="1044,0" path="m4789,3898l5833,3898e" filled="f" stroked="t" strokeweight=".949282pt" strokecolor="#575757">
                <v:path arrowok="t"/>
              </v:shape>
            </v:group>
            <v:group style="position:absolute;left:5753;top:3900;width:394;height:2" coordorigin="5753,3900" coordsize="394,2">
              <v:shape style="position:absolute;left:5753;top:3900;width:394;height:2" coordorigin="5753,3900" coordsize="394,0" path="m5753,3900l6147,3900e" filled="f" stroked="t" strokeweight=".474641pt" strokecolor="#2F2F2F">
                <v:path arrowok="t"/>
              </v:shape>
            </v:group>
            <v:group style="position:absolute;left:6090;top:3900;width:5397;height:2" coordorigin="6090,3900" coordsize="5397,2">
              <v:shape style="position:absolute;left:6090;top:3900;width:5397;height:2" coordorigin="6090,3900" coordsize="5397,0" path="m6090,3900l11486,3900e" filled="f" stroked="t" strokeweight=".711962pt" strokecolor="#545454">
                <v:path arrowok="t"/>
              </v:shape>
            </v:group>
            <v:group style="position:absolute;left:259;top:3857;width:2;height:802" coordorigin="259,3857" coordsize="2,802">
              <v:shape style="position:absolute;left:259;top:3857;width:2;height:802" coordorigin="259,3857" coordsize="0,802" path="m259,4660l259,3857e" filled="f" stroked="t" strokeweight=".474641pt" strokecolor="#444444">
                <v:path arrowok="t"/>
              </v:shape>
            </v:group>
            <v:group style="position:absolute;left:4818;top:4392;width:1832;height:2" coordorigin="4818,4392" coordsize="1832,2">
              <v:shape style="position:absolute;left:4818;top:4392;width:1832;height:2" coordorigin="4818,4392" coordsize="1832,0" path="m4818,4392l6650,4392e" filled="f" stroked="t" strokeweight=".711962pt" strokecolor="#575757">
                <v:path arrowok="t"/>
              </v:shape>
            </v:group>
            <v:group style="position:absolute;left:7713;top:3891;width:2;height:516" coordorigin="7713,3891" coordsize="2,516">
              <v:shape style="position:absolute;left:7713;top:3891;width:2;height:516" coordorigin="7713,3891" coordsize="0,516" path="m7713,4407l7713,3891e" filled="f" stroked="t" strokeweight=".949282pt" strokecolor="#545454">
                <v:path arrowok="t"/>
              </v:shape>
            </v:group>
            <v:group style="position:absolute;left:2278;top:4101;width:2;height:310" coordorigin="2278,4101" coordsize="2,310">
              <v:shape style="position:absolute;left:2278;top:4101;width:2;height:310" coordorigin="2278,4101" coordsize="0,310" path="m2278,4411l2278,4101e" filled="f" stroked="t" strokeweight=".474641pt" strokecolor="#282828">
                <v:path arrowok="t"/>
              </v:shape>
            </v:group>
            <v:group style="position:absolute;left:6593;top:4392;width:285;height:2" coordorigin="6593,4392" coordsize="285,2">
              <v:shape style="position:absolute;left:6593;top:4392;width:285;height:2" coordorigin="6593,4392" coordsize="285,0" path="m6593,4392l6878,4392e" filled="f" stroked="t" strokeweight=".474641pt" strokecolor="#2F2F2F">
                <v:path arrowok="t"/>
              </v:shape>
            </v:group>
            <v:group style="position:absolute;left:6821;top:4395;width:4661;height:2" coordorigin="6821,4395" coordsize="4661,2">
              <v:shape style="position:absolute;left:6821;top:4395;width:4661;height:2" coordorigin="6821,4395" coordsize="4661,0" path="m6821,4395l11482,4395e" filled="f" stroked="t" strokeweight=".711962pt" strokecolor="#4F4F4F">
                <v:path arrowok="t"/>
              </v:shape>
            </v:group>
            <v:group style="position:absolute;left:11474;top:3838;width:2;height:582" coordorigin="11474,3838" coordsize="2,582">
              <v:shape style="position:absolute;left:11474;top:3838;width:2;height:582" coordorigin="11474,3838" coordsize="0,582" path="m11474,4421l11474,3838e" filled="f" stroked="t" strokeweight=".949282pt" strokecolor="#676767">
                <v:path arrowok="t"/>
              </v:shape>
            </v:group>
            <v:group style="position:absolute;left:4813;top:4643;width:6669;height:2" coordorigin="4813,4643" coordsize="6669,2">
              <v:shape style="position:absolute;left:4813;top:4643;width:6669;height:2" coordorigin="4813,4643" coordsize="6669,0" path="m4813,4643l11482,4643e" filled="f" stroked="t" strokeweight=".711962pt" strokecolor="#5B5B5B">
                <v:path arrowok="t"/>
              </v:shape>
            </v:group>
            <v:group style="position:absolute;left:4825;top:3886;width:2;height:1294" coordorigin="4825,3886" coordsize="2,1294">
              <v:shape style="position:absolute;left:4825;top:3886;width:2;height:1294" coordorigin="4825,3886" coordsize="0,1294" path="m4825,5180l4825,3886e" filled="f" stroked="t" strokeweight=".711962pt" strokecolor="#4F4F4F">
                <v:path arrowok="t"/>
              </v:shape>
            </v:group>
            <v:group style="position:absolute;left:4813;top:4896;width:6673;height:2" coordorigin="4813,4896" coordsize="6673,2">
              <v:shape style="position:absolute;left:4813;top:4896;width:6673;height:2" coordorigin="4813,4896" coordsize="6673,0" path="m4813,4896l11486,4896e" filled="f" stroked="t" strokeweight=".711962pt" strokecolor="#5B5B5B">
                <v:path arrowok="t"/>
              </v:shape>
            </v:group>
            <v:group style="position:absolute;left:2269;top:5130;width:1168;height:2" coordorigin="2269,5130" coordsize="1168,2">
              <v:shape style="position:absolute;left:2269;top:5130;width:1168;height:2" coordorigin="2269,5130" coordsize="1168,0" path="m2269,5130l3436,5130e" filled="f" stroked="t" strokeweight=".949282pt" strokecolor="#575757">
                <v:path arrowok="t"/>
              </v:shape>
            </v:group>
            <v:group style="position:absolute;left:3379;top:5132;width:271;height:2" coordorigin="3379,5132" coordsize="271,2">
              <v:shape style="position:absolute;left:3379;top:5132;width:271;height:2" coordorigin="3379,5132" coordsize="271,0" path="m3379,5132l3650,5132e" filled="f" stroked="t" strokeweight=".474641pt" strokecolor="#444444">
                <v:path arrowok="t"/>
              </v:shape>
            </v:group>
            <v:group style="position:absolute;left:3593;top:5132;width:1263;height:2" coordorigin="3593,5132" coordsize="1263,2">
              <v:shape style="position:absolute;left:3593;top:5132;width:1263;height:2" coordorigin="3593,5132" coordsize="1263,0" path="m3593,5132l4856,5132e" filled="f" stroked="t" strokeweight=".949282pt" strokecolor="#606060">
                <v:path arrowok="t"/>
              </v:shape>
            </v:group>
            <v:group style="position:absolute;left:4784;top:5135;width:1865;height:2" coordorigin="4784,5135" coordsize="1865,2">
              <v:shape style="position:absolute;left:4784;top:5135;width:1865;height:2" coordorigin="4784,5135" coordsize="1865,0" path="m4784,5135l6650,5135e" filled="f" stroked="t" strokeweight=".711962pt" strokecolor="#4B4B4B">
                <v:path arrowok="t"/>
              </v:shape>
            </v:group>
            <v:group style="position:absolute;left:6593;top:5135;width:4894;height:2" coordorigin="6593,5135" coordsize="4894,2">
              <v:shape style="position:absolute;left:6593;top:5135;width:4894;height:2" coordorigin="6593,5135" coordsize="4894,0" path="m6593,5135l11486,5135e" filled="f" stroked="t" strokeweight=".711962pt" strokecolor="#606060">
                <v:path arrowok="t"/>
              </v:shape>
            </v:group>
            <v:group style="position:absolute;left:252;top:5366;width:1386;height:2" coordorigin="252,5366" coordsize="1386,2">
              <v:shape style="position:absolute;left:252;top:5366;width:1386;height:2" coordorigin="252,5366" coordsize="1386,0" path="m252,5366l1638,5366e" filled="f" stroked="t" strokeweight=".711962pt" strokecolor="#545454">
                <v:path arrowok="t"/>
              </v:shape>
            </v:group>
            <v:group style="position:absolute;left:259;top:191;width:2;height:15225" coordorigin="259,191" coordsize="2,15225">
              <v:shape style="position:absolute;left:259;top:191;width:2;height:15225" coordorigin="259,191" coordsize="0,15225" path="m259,15416l259,191e" filled="f" stroked="t" strokeweight=".711962pt" strokecolor="#4F4F4F">
                <v:path arrowok="t"/>
              </v:shape>
            </v:group>
            <v:group style="position:absolute;left:1581;top:5369;width:721;height:2" coordorigin="1581,5369" coordsize="721,2">
              <v:shape style="position:absolute;left:1581;top:5369;width:721;height:2" coordorigin="1581,5369" coordsize="721,0" path="m1581,5369l2302,5369e" filled="f" stroked="t" strokeweight=".474641pt" strokecolor="#3B3B3B">
                <v:path arrowok="t"/>
              </v:shape>
            </v:group>
            <v:group style="position:absolute;left:2278;top:4354;width:2;height:1065" coordorigin="2278,4354" coordsize="2,1065">
              <v:shape style="position:absolute;left:2278;top:4354;width:2;height:1065" coordorigin="2278,4354" coordsize="0,1065" path="m2278,5419l2278,4354e" filled="f" stroked="t" strokeweight=".949282pt" strokecolor="#575757">
                <v:path arrowok="t"/>
              </v:shape>
            </v:group>
            <v:group style="position:absolute;left:2231;top:5373;width:6802;height:2" coordorigin="2231,5373" coordsize="6802,2">
              <v:shape style="position:absolute;left:2231;top:5373;width:6802;height:2" coordorigin="2231,5373" coordsize="6802,0" path="m2231,5373l9032,5373e" filled="f" stroked="t" strokeweight=".711962pt" strokecolor="#545454">
                <v:path arrowok="t"/>
              </v:shape>
            </v:group>
            <v:group style="position:absolute;left:4822;top:5089;width:2;height:329" coordorigin="4822,5089" coordsize="2,329">
              <v:shape style="position:absolute;left:4822;top:5089;width:2;height:329" coordorigin="4822,5089" coordsize="0,329" path="m4822,5419l4822,5089e" filled="f" stroked="t" strokeweight=".474641pt" strokecolor="#444444">
                <v:path arrowok="t"/>
              </v:shape>
            </v:group>
            <v:group style="position:absolute;left:8975;top:5376;width:380;height:2" coordorigin="8975,5376" coordsize="380,2">
              <v:shape style="position:absolute;left:8975;top:5376;width:380;height:2" coordorigin="8975,5376" coordsize="380,0" path="m8975,5376l9355,5376e" filled="f" stroked="t" strokeweight=".474641pt" strokecolor="#383838">
                <v:path arrowok="t"/>
              </v:shape>
            </v:group>
            <v:group style="position:absolute;left:9246;top:5376;width:2240;height:2" coordorigin="9246,5376" coordsize="2240,2">
              <v:shape style="position:absolute;left:9246;top:5376;width:2240;height:2" coordorigin="9246,5376" coordsize="2240,0" path="m9246,5376l11486,5376e" filled="f" stroked="t" strokeweight=".711962pt" strokecolor="#575757">
                <v:path arrowok="t"/>
              </v:shape>
            </v:group>
            <v:group style="position:absolute;left:256;top:5347;width:2;height:320" coordorigin="256,5347" coordsize="2,320">
              <v:shape style="position:absolute;left:256;top:5347;width:2;height:320" coordorigin="256,5347" coordsize="0,320" path="m256,5667l256,5347e" filled="f" stroked="t" strokeweight=".474641pt" strokecolor="#1F1F1F">
                <v:path arrowok="t"/>
              </v:shape>
            </v:group>
            <v:group style="position:absolute;left:2278;top:5347;width:2;height:516" coordorigin="2278,5347" coordsize="2,516">
              <v:shape style="position:absolute;left:2278;top:5347;width:2;height:516" coordorigin="2278,5347" coordsize="0,516" path="m2278,5863l2278,5347e" filled="f" stroked="t" strokeweight=".474641pt" strokecolor="#2B2B2B">
                <v:path arrowok="t"/>
              </v:shape>
            </v:group>
            <v:group style="position:absolute;left:4827;top:5347;width:2;height:320" coordorigin="4827,5347" coordsize="2,320">
              <v:shape style="position:absolute;left:4827;top:5347;width:2;height:320" coordorigin="4827,5347" coordsize="0,320" path="m4827,5667l4827,5347e" filled="f" stroked="t" strokeweight=".711962pt" strokecolor="#484848">
                <v:path arrowok="t"/>
              </v:shape>
            </v:group>
            <v:group style="position:absolute;left:7713;top:5366;width:2;height:730" coordorigin="7713,5366" coordsize="2,730">
              <v:shape style="position:absolute;left:7713;top:5366;width:2;height:730" coordorigin="7713,5366" coordsize="0,730" path="m7713,6097l7713,5366e" filled="f" stroked="t" strokeweight=".711962pt" strokecolor="#4B4B4B">
                <v:path arrowok="t"/>
              </v:shape>
            </v:group>
            <v:group style="position:absolute;left:11477;top:5347;width:2;height:320" coordorigin="11477,5347" coordsize="2,320">
              <v:shape style="position:absolute;left:11477;top:5347;width:2;height:320" coordorigin="11477,5347" coordsize="0,320" path="m11477,5667l11477,5347e" filled="f" stroked="t" strokeweight=".474641pt" strokecolor="#444444">
                <v:path arrowok="t"/>
              </v:shape>
            </v:group>
            <v:group style="position:absolute;left:256;top:5610;width:2;height:253" coordorigin="256,5610" coordsize="2,253">
              <v:shape style="position:absolute;left:256;top:5610;width:2;height:253" coordorigin="256,5610" coordsize="0,253" path="m256,5863l256,5610e" filled="f" stroked="t" strokeweight=".474641pt" strokecolor="#3F3F3F">
                <v:path arrowok="t"/>
              </v:shape>
            </v:group>
            <v:group style="position:absolute;left:2269;top:5839;width:1168;height:2" coordorigin="2269,5839" coordsize="1168,2">
              <v:shape style="position:absolute;left:2269;top:5839;width:1168;height:2" coordorigin="2269,5839" coordsize="1168,0" path="m2269,5839l3436,5839e" filled="f" stroked="t" strokeweight=".711962pt" strokecolor="#545454">
                <v:path arrowok="t"/>
              </v:shape>
            </v:group>
            <v:group style="position:absolute;left:3379;top:5839;width:536;height:2" coordorigin="3379,5839" coordsize="536,2">
              <v:shape style="position:absolute;left:3379;top:5839;width:536;height:2" coordorigin="3379,5839" coordsize="536,0" path="m3379,5839l3916,5839e" filled="f" stroked="t" strokeweight=".474641pt" strokecolor="#3B3B3B">
                <v:path arrowok="t"/>
              </v:shape>
            </v:group>
            <v:group style="position:absolute;left:3859;top:5841;width:5174;height:2" coordorigin="3859,5841" coordsize="5174,2">
              <v:shape style="position:absolute;left:3859;top:5841;width:5174;height:2" coordorigin="3859,5841" coordsize="5174,0" path="m3859,5841l9032,5841e" filled="f" stroked="t" strokeweight=".711962pt" strokecolor="#5B5B5B">
                <v:path arrowok="t"/>
              </v:shape>
            </v:group>
            <v:group style="position:absolute;left:8975;top:5844;width:380;height:2" coordorigin="8975,5844" coordsize="380,2">
              <v:shape style="position:absolute;left:8975;top:5844;width:380;height:2" coordorigin="8975,5844" coordsize="380,0" path="m8975,5844l9355,5844e" filled="f" stroked="t" strokeweight=".474641pt" strokecolor="#2F2F2F">
                <v:path arrowok="t"/>
              </v:shape>
            </v:group>
            <v:group style="position:absolute;left:9298;top:5844;width:2193;height:2" coordorigin="9298,5844" coordsize="2193,2">
              <v:shape style="position:absolute;left:9298;top:5844;width:2193;height:2" coordorigin="9298,5844" coordsize="2193,0" path="m9298,5844l11491,5844e" filled="f" stroked="t" strokeweight=".711962pt" strokecolor="#575757">
                <v:path arrowok="t"/>
              </v:shape>
            </v:group>
            <v:group style="position:absolute;left:2278;top:5805;width:2;height:788" coordorigin="2278,5805" coordsize="2,788">
              <v:shape style="position:absolute;left:2278;top:5805;width:2;height:788" coordorigin="2278,5805" coordsize="0,788" path="m2278,6593l2278,5805e" filled="f" stroked="t" strokeweight=".949282pt" strokecolor="#4B4B4B">
                <v:path arrowok="t"/>
              </v:shape>
            </v:group>
            <v:group style="position:absolute;left:2269;top:6082;width:3137;height:2" coordorigin="2269,6082" coordsize="3137,2">
              <v:shape style="position:absolute;left:2269;top:6082;width:3137;height:2" coordorigin="2269,6082" coordsize="3137,0" path="m2269,6082l5406,6082e" filled="f" stroked="t" strokeweight=".711962pt" strokecolor="#575757">
                <v:path arrowok="t"/>
              </v:shape>
            </v:group>
            <v:group style="position:absolute;left:4825;top:5576;width:2;height:516" coordorigin="4825,5576" coordsize="2,516">
              <v:shape style="position:absolute;left:4825;top:5576;width:2;height:516" coordorigin="4825,5576" coordsize="0,516" path="m4825,6092l4825,5576e" filled="f" stroked="t" strokeweight=".949282pt" strokecolor="#5B5B5B">
                <v:path arrowok="t"/>
              </v:shape>
            </v:group>
            <v:group style="position:absolute;left:5349;top:6082;width:460;height:2" coordorigin="5349,6082" coordsize="460,2">
              <v:shape style="position:absolute;left:5349;top:6082;width:460;height:2" coordorigin="5349,6082" coordsize="460,0" path="m5349,6082l5810,6082e" filled="f" stroked="t" strokeweight=".474641pt" strokecolor="#444444">
                <v:path arrowok="t"/>
              </v:shape>
            </v:group>
            <v:group style="position:absolute;left:5729;top:6082;width:921;height:2" coordorigin="5729,6082" coordsize="921,2">
              <v:shape style="position:absolute;left:5729;top:6082;width:921;height:2" coordorigin="5729,6082" coordsize="921,0" path="m5729,6082l6650,6082e" filled="f" stroked="t" strokeweight=".949282pt" strokecolor="#606060">
                <v:path arrowok="t"/>
              </v:shape>
            </v:group>
            <v:group style="position:absolute;left:6593;top:6082;width:285;height:2" coordorigin="6593,6082" coordsize="285,2">
              <v:shape style="position:absolute;left:6593;top:6082;width:285;height:2" coordorigin="6593,6082" coordsize="285,0" path="m6593,6082l6878,6082e" filled="f" stroked="t" strokeweight=".474641pt" strokecolor="#282828">
                <v:path arrowok="t"/>
              </v:shape>
            </v:group>
            <v:group style="position:absolute;left:6821;top:6082;width:945;height:2" coordorigin="6821,6082" coordsize="945,2">
              <v:shape style="position:absolute;left:6821;top:6082;width:945;height:2" coordorigin="6821,6082" coordsize="945,0" path="m6821,6082l7765,6082e" filled="f" stroked="t" strokeweight=".711962pt" strokecolor="#5B5B5B">
                <v:path arrowok="t"/>
              </v:shape>
            </v:group>
            <v:group style="position:absolute;left:7665;top:6082;width:574;height:2" coordorigin="7665,6082" coordsize="574,2">
              <v:shape style="position:absolute;left:7665;top:6082;width:574;height:2" coordorigin="7665,6082" coordsize="574,0" path="m7665,6082l8240,6082e" filled="f" stroked="t" strokeweight=".474641pt" strokecolor="#444444">
                <v:path arrowok="t"/>
              </v:shape>
            </v:group>
            <v:group style="position:absolute;left:8183;top:6082;width:850;height:2" coordorigin="8183,6082" coordsize="850,2">
              <v:shape style="position:absolute;left:8183;top:6082;width:850;height:2" coordorigin="8183,6082" coordsize="850,0" path="m8183,6082l9032,6082e" filled="f" stroked="t" strokeweight=".949282pt" strokecolor="#606060">
                <v:path arrowok="t"/>
              </v:shape>
            </v:group>
            <v:group style="position:absolute;left:8975;top:6082;width:380;height:2" coordorigin="8975,6082" coordsize="380,2">
              <v:shape style="position:absolute;left:8975;top:6082;width:380;height:2" coordorigin="8975,6082" coordsize="380,0" path="m8975,6082l9355,6082e" filled="f" stroked="t" strokeweight=".474641pt" strokecolor="#2F2F2F">
                <v:path arrowok="t"/>
              </v:shape>
            </v:group>
            <v:group style="position:absolute;left:9298;top:6082;width:2188;height:2" coordorigin="9298,6082" coordsize="2188,2">
              <v:shape style="position:absolute;left:9298;top:6082;width:2188;height:2" coordorigin="9298,6082" coordsize="2188,0" path="m9298,6082l11486,6082e" filled="f" stroked="t" strokeweight=".711962pt" strokecolor="#545454">
                <v:path arrowok="t"/>
              </v:shape>
            </v:group>
            <v:group style="position:absolute;left:921;top:6369;width:688;height:2" coordorigin="921,6369" coordsize="688,2">
              <v:shape style="position:absolute;left:921;top:6369;width:688;height:2" coordorigin="921,6369" coordsize="688,0" path="m921,6369l1609,6369e" filled="f" stroked="t" strokeweight=".237321pt" strokecolor="#3B3B3B">
                <v:path arrowok="t"/>
              </v:shape>
            </v:group>
            <v:group style="position:absolute;left:1609;top:6369;width:664;height:2" coordorigin="1609,6369" coordsize="664,2">
              <v:shape style="position:absolute;left:1609;top:6369;width:664;height:2" coordorigin="1609,6369" coordsize="664,0" path="m1609,6369l2274,6369e" filled="f" stroked="t" strokeweight=".237321pt" strokecolor="#646464">
                <v:path arrowok="t"/>
              </v:shape>
            </v:group>
            <v:group style="position:absolute;left:2259;top:6369;width:3118;height:2" coordorigin="2259,6369" coordsize="3118,2">
              <v:shape style="position:absolute;left:2259;top:6369;width:3118;height:2" coordorigin="2259,6369" coordsize="3118,0" path="m2259,6369l5378,6369e" filled="f" stroked="t" strokeweight=".237321pt" strokecolor="#3B3B3B">
                <v:path arrowok="t"/>
              </v:shape>
            </v:group>
            <v:group style="position:absolute;left:5378;top:6369;width:403;height:2" coordorigin="5378,6369" coordsize="403,2">
              <v:shape style="position:absolute;left:5378;top:6369;width:403;height:2" coordorigin="5378,6369" coordsize="403,0" path="m5378,6369l5781,6369e" filled="f" stroked="t" strokeweight=".237321pt" strokecolor="#4F4F4F">
                <v:path arrowok="t"/>
              </v:shape>
            </v:group>
            <v:group style="position:absolute;left:5781;top:6369;width:1068;height:2" coordorigin="5781,6369" coordsize="1068,2">
              <v:shape style="position:absolute;left:5781;top:6369;width:1068;height:2" coordorigin="5781,6369" coordsize="1068,0" path="m5781,6369l6849,6369e" filled="f" stroked="t" strokeweight=".237321pt" strokecolor="#383838">
                <v:path arrowok="t"/>
              </v:shape>
            </v:group>
            <v:group style="position:absolute;left:6849;top:6369;width:422;height:2" coordorigin="6849,6369" coordsize="422,2">
              <v:shape style="position:absolute;left:6849;top:6369;width:422;height:2" coordorigin="6849,6369" coordsize="422,0" path="m6849,6369l7272,6369e" filled="f" stroked="t" strokeweight=".237321pt" strokecolor="#1C1C1C">
                <v:path arrowok="t"/>
              </v:shape>
            </v:group>
            <v:group style="position:absolute;left:7272;top:6369;width:4205;height:2" coordorigin="7272,6369" coordsize="4205,2">
              <v:shape style="position:absolute;left:7272;top:6369;width:4205;height:2" coordorigin="7272,6369" coordsize="4205,0" path="m7272,6369l11477,6369e" filled="f" stroked="t" strokeweight=".237321pt" strokecolor="#383838">
                <v:path arrowok="t"/>
              </v:shape>
            </v:group>
            <v:group style="position:absolute;left:252;top:6786;width:1386;height:2" coordorigin="252,6786" coordsize="1386,2">
              <v:shape style="position:absolute;left:252;top:6786;width:1386;height:2" coordorigin="252,6786" coordsize="1386,0" path="m252,6786l1638,6786e" filled="f" stroked="t" strokeweight=".949282pt" strokecolor="#646464">
                <v:path arrowok="t"/>
              </v:shape>
            </v:group>
            <v:group style="position:absolute;left:256;top:6536;width:2;height:535" coordorigin="256,6536" coordsize="2,535">
              <v:shape style="position:absolute;left:256;top:6536;width:2;height:535" coordorigin="256,6536" coordsize="0,535" path="m256,7070l256,6536e" filled="f" stroked="t" strokeweight=".474641pt" strokecolor="#383838">
                <v:path arrowok="t"/>
              </v:shape>
            </v:group>
            <v:group style="position:absolute;left:1581;top:6789;width:721;height:2" coordorigin="1581,6789" coordsize="721,2">
              <v:shape style="position:absolute;left:1581;top:6789;width:721;height:2" coordorigin="1581,6789" coordsize="721,0" path="m1581,6789l2302,6789e" filled="f" stroked="t" strokeweight=".474641pt" strokecolor="#444444">
                <v:path arrowok="t"/>
              </v:shape>
            </v:group>
            <v:group style="position:absolute;left:2278;top:6536;width:2;height:282" coordorigin="2278,6536" coordsize="2,282">
              <v:shape style="position:absolute;left:2278;top:6536;width:2;height:282" coordorigin="2278,6536" coordsize="0,282" path="m2278,6817l2278,6536e" filled="f" stroked="t" strokeweight=".474641pt" strokecolor="#282828">
                <v:path arrowok="t"/>
              </v:shape>
            </v:group>
            <v:group style="position:absolute;left:2136;top:6794;width:5164;height:2" coordorigin="2136,6794" coordsize="5164,2">
              <v:shape style="position:absolute;left:2136;top:6794;width:5164;height:2" coordorigin="2136,6794" coordsize="5164,0" path="m2136,6794l7300,6794e" filled="f" stroked="t" strokeweight=".711962pt" strokecolor="#5B5B5B">
                <v:path arrowok="t"/>
              </v:shape>
            </v:group>
            <v:group style="position:absolute;left:7243;top:6794;width:484;height:2" coordorigin="7243,6794" coordsize="484,2">
              <v:shape style="position:absolute;left:7243;top:6794;width:484;height:2" coordorigin="7243,6794" coordsize="484,0" path="m7243,6794l7727,6794e" filled="f" stroked="t" strokeweight=".474641pt" strokecolor="#4F4F4F">
                <v:path arrowok="t"/>
              </v:shape>
            </v:group>
            <v:group style="position:absolute;left:7590;top:6794;width:3902;height:2" coordorigin="7590,6794" coordsize="3902,2">
              <v:shape style="position:absolute;left:7590;top:6794;width:3902;height:2" coordorigin="7590,6794" coordsize="3902,0" path="m7590,6794l11491,6794e" filled="f" stroked="t" strokeweight=".711962pt" strokecolor="#5B5B5B">
                <v:path arrowok="t"/>
              </v:shape>
            </v:group>
            <v:group style="position:absolute;left:4827;top:6789;width:2;height:315" coordorigin="4827,6789" coordsize="2,315">
              <v:shape style="position:absolute;left:4827;top:6789;width:2;height:315" coordorigin="4827,6789" coordsize="0,315" path="m4827,7104l4827,6789e" filled="f" stroked="t" strokeweight=".949282pt" strokecolor="#575757">
                <v:path arrowok="t"/>
              </v:shape>
            </v:group>
            <v:group style="position:absolute;left:4818;top:7032;width:6673;height:2" coordorigin="4818,7032" coordsize="6673,2">
              <v:shape style="position:absolute;left:4818;top:7032;width:6673;height:2" coordorigin="4818,7032" coordsize="6673,0" path="m4818,7032l11491,7032e" filled="f" stroked="t" strokeweight=".711962pt" strokecolor="#545454">
                <v:path arrowok="t"/>
              </v:shape>
            </v:group>
            <v:group style="position:absolute;left:2278;top:6746;width:2;height:2225" coordorigin="2278,6746" coordsize="2,2225">
              <v:shape style="position:absolute;left:2278;top:6746;width:2;height:2225" coordorigin="2278,6746" coordsize="0,2225" path="m2278,8971l2278,6746e" filled="f" stroked="t" strokeweight=".711962pt" strokecolor="#4B4B4B">
                <v:path arrowok="t"/>
              </v:shape>
            </v:group>
            <v:group style="position:absolute;left:4829;top:7013;width:2;height:277" coordorigin="4829,7013" coordsize="2,277">
              <v:shape style="position:absolute;left:4829;top:7013;width:2;height:277" coordorigin="4829,7013" coordsize="0,277" path="m4829,7290l4829,7013e" filled="f" stroked="t" strokeweight=".474641pt" strokecolor="#3B3B3B">
                <v:path arrowok="t"/>
              </v:shape>
            </v:group>
            <v:group style="position:absolute;left:4822;top:7271;width:6669;height:2" coordorigin="4822,7271" coordsize="6669,2">
              <v:shape style="position:absolute;left:4822;top:7271;width:6669;height:2" coordorigin="4822,7271" coordsize="6669,0" path="m4822,7271l11491,7271e" filled="f" stroked="t" strokeweight=".711962pt" strokecolor="#4F4F4F">
                <v:path arrowok="t"/>
              </v:shape>
            </v:group>
            <v:group style="position:absolute;left:247;top:7505;width:702;height:2" coordorigin="247,7505" coordsize="702,2">
              <v:shape style="position:absolute;left:247;top:7505;width:702;height:2" coordorigin="247,7505" coordsize="702,0" path="m247,7505l949,7505e" filled="f" stroked="t" strokeweight=".474641pt" strokecolor="#4F4F4F">
                <v:path arrowok="t"/>
              </v:shape>
            </v:group>
            <v:group style="position:absolute;left:285;top:7507;width:3152;height:2" coordorigin="285,7507" coordsize="3152,2">
              <v:shape style="position:absolute;left:285;top:7507;width:3152;height:2" coordorigin="285,7507" coordsize="3152,0" path="m285,7507l3436,7507e" filled="f" stroked="t" strokeweight=".711962pt" strokecolor="#606060">
                <v:path arrowok="t"/>
              </v:shape>
            </v:group>
            <v:group style="position:absolute;left:3379;top:7510;width:536;height:2" coordorigin="3379,7510" coordsize="536,2">
              <v:shape style="position:absolute;left:3379;top:7510;width:536;height:2" coordorigin="3379,7510" coordsize="536,0" path="m3379,7510l3916,7510e" filled="f" stroked="t" strokeweight=".474641pt" strokecolor="#444444">
                <v:path arrowok="t"/>
              </v:shape>
            </v:group>
            <v:group style="position:absolute;left:3835;top:7510;width:3465;height:2" coordorigin="3835,7510" coordsize="3465,2">
              <v:shape style="position:absolute;left:3835;top:7510;width:3465;height:2" coordorigin="3835,7510" coordsize="3465,0" path="m3835,7510l7300,7510e" filled="f" stroked="t" strokeweight=".711962pt" strokecolor="#5B5B5B">
                <v:path arrowok="t"/>
              </v:shape>
            </v:group>
            <v:group style="position:absolute;left:4827;top:7233;width:2;height:286" coordorigin="4827,7233" coordsize="2,286">
              <v:shape style="position:absolute;left:4827;top:7233;width:2;height:286" coordorigin="4827,7233" coordsize="0,286" path="m4827,7519l4827,7233e" filled="f" stroked="t" strokeweight=".474641pt" strokecolor="#282828">
                <v:path arrowok="t"/>
              </v:shape>
            </v:group>
            <v:group style="position:absolute;left:7243;top:7510;width:484;height:2" coordorigin="7243,7510" coordsize="484,2">
              <v:shape style="position:absolute;left:7243;top:7510;width:484;height:2" coordorigin="7243,7510" coordsize="484,0" path="m7243,7510l7727,7510e" filled="f" stroked="t" strokeweight=".474641pt" strokecolor="#3F3F3F">
                <v:path arrowok="t"/>
              </v:shape>
            </v:group>
            <v:group style="position:absolute;left:7670;top:7510;width:570;height:2" coordorigin="7670,7510" coordsize="570,2">
              <v:shape style="position:absolute;left:7670;top:7510;width:570;height:2" coordorigin="7670,7510" coordsize="570,0" path="m7670,7510l8240,7510e" filled="f" stroked="t" strokeweight=".949282pt" strokecolor="#606060">
                <v:path arrowok="t"/>
              </v:shape>
            </v:group>
            <v:group style="position:absolute;left:8183;top:7510;width:850;height:2" coordorigin="8183,7510" coordsize="850,2">
              <v:shape style="position:absolute;left:8183;top:7510;width:850;height:2" coordorigin="8183,7510" coordsize="850,0" path="m8183,7510l9032,7510e" filled="f" stroked="t" strokeweight=".474641pt" strokecolor="#444444">
                <v:path arrowok="t"/>
              </v:shape>
            </v:group>
            <v:group style="position:absolute;left:8942;top:7510;width:2544;height:2" coordorigin="8942,7510" coordsize="2544,2">
              <v:shape style="position:absolute;left:8942;top:7510;width:2544;height:2" coordorigin="8942,7510" coordsize="2544,0" path="m8942,7510l11486,7510e" filled="f" stroked="t" strokeweight=".711962pt" strokecolor="#5B5B5B">
                <v:path arrowok="t"/>
              </v:shape>
            </v:group>
            <v:group style="position:absolute;left:247;top:8448;width:11244;height:2" coordorigin="247,8448" coordsize="11244,2">
              <v:shape style="position:absolute;left:247;top:8448;width:11244;height:2" coordorigin="247,8448" coordsize="11244,0" path="m247,8448l11491,8448e" filled="f" stroked="t" strokeweight=".711962pt" strokecolor="#5B5B5B">
                <v:path arrowok="t"/>
              </v:shape>
            </v:group>
            <v:group style="position:absolute;left:256;top:8913;width:2;height:511" coordorigin="256,8913" coordsize="2,511">
              <v:shape style="position:absolute;left:256;top:8913;width:2;height:511" coordorigin="256,8913" coordsize="0,511" path="m256,9424l256,8913e" filled="f" stroked="t" strokeweight=".474641pt" strokecolor="#2B2B2B">
                <v:path arrowok="t"/>
              </v:shape>
            </v:group>
            <v:group style="position:absolute;left:2278;top:8913;width:2;height:282" coordorigin="2278,8913" coordsize="2,282">
              <v:shape style="position:absolute;left:2278;top:8913;width:2;height:282" coordorigin="2278,8913" coordsize="0,282" path="m2278,9195l2278,8913e" filled="f" stroked="t" strokeweight=".474641pt" strokecolor="#383838">
                <v:path arrowok="t"/>
              </v:shape>
            </v:group>
            <v:group style="position:absolute;left:11486;top:8913;width:2;height:282" coordorigin="11486,8913" coordsize="2,282">
              <v:shape style="position:absolute;left:11486;top:8913;width:2;height:282" coordorigin="11486,8913" coordsize="0,282" path="m11486,9195l11486,8913e" filled="f" stroked="t" strokeweight=".474641pt" strokecolor="#545454">
                <v:path arrowok="t"/>
              </v:shape>
            </v:group>
            <v:group style="position:absolute;left:2283;top:9138;width:2;height:286" coordorigin="2283,9138" coordsize="2,286">
              <v:shape style="position:absolute;left:2283;top:9138;width:2;height:286" coordorigin="2283,9138" coordsize="0,286" path="m2283,9424l2283,9138e" filled="f" stroked="t" strokeweight=".711962pt" strokecolor="#3B3B3B">
                <v:path arrowok="t"/>
              </v:shape>
            </v:group>
            <v:group style="position:absolute;left:11486;top:9138;width:2;height:286" coordorigin="11486,9138" coordsize="2,286">
              <v:shape style="position:absolute;left:11486;top:9138;width:2;height:286" coordorigin="11486,9138" coordsize="0,286" path="m11486,9424l11486,9138e" filled="f" stroked="t" strokeweight=".474641pt" strokecolor="#343434">
                <v:path arrowok="t"/>
              </v:shape>
            </v:group>
            <v:group style="position:absolute;left:2281;top:9338;width:2;height:1714" coordorigin="2281,9338" coordsize="2,1714">
              <v:shape style="position:absolute;left:2281;top:9338;width:2;height:1714" coordorigin="2281,9338" coordsize="0,1714" path="m2281,11052l2281,9338e" filled="f" stroked="t" strokeweight=".949282pt" strokecolor="#4F4F4F">
                <v:path arrowok="t"/>
              </v:shape>
            </v:group>
            <v:group style="position:absolute;left:11486;top:9367;width:2;height:291" coordorigin="11486,9367" coordsize="2,291">
              <v:shape style="position:absolute;left:11486;top:9367;width:2;height:291" coordorigin="11486,9367" coordsize="0,291" path="m11486,9658l11486,9367e" filled="f" stroked="t" strokeweight=".474641pt" strokecolor="#484848">
                <v:path arrowok="t"/>
              </v:shape>
            </v:group>
            <v:group style="position:absolute;left:252;top:10307;width:698;height:2" coordorigin="252,10307" coordsize="698,2">
              <v:shape style="position:absolute;left:252;top:10307;width:698;height:2" coordorigin="252,10307" coordsize="698,0" path="m252,10307l949,10307e" filled="f" stroked="t" strokeweight=".949282pt" strokecolor="#646464">
                <v:path arrowok="t"/>
              </v:shape>
            </v:group>
            <v:group style="position:absolute;left:892;top:10307;width:745;height:2" coordorigin="892,10307" coordsize="745,2">
              <v:shape style="position:absolute;left:892;top:10307;width:745;height:2" coordorigin="892,10307" coordsize="745,0" path="m892,10307l1638,10307e" filled="f" stroked="t" strokeweight=".474641pt" strokecolor="#545454">
                <v:path arrowok="t"/>
              </v:shape>
            </v:group>
            <v:group style="position:absolute;left:1581;top:10307;width:7452;height:2" coordorigin="1581,10307" coordsize="7452,2">
              <v:shape style="position:absolute;left:1581;top:10307;width:7452;height:2" coordorigin="1581,10307" coordsize="7452,0" path="m1581,10307l9032,10307e" filled="f" stroked="t" strokeweight=".711962pt" strokecolor="#5B5B5B">
                <v:path arrowok="t"/>
              </v:shape>
            </v:group>
            <v:group style="position:absolute;left:8975;top:10303;width:380;height:2" coordorigin="8975,10303" coordsize="380,2">
              <v:shape style="position:absolute;left:8975;top:10303;width:380;height:2" coordorigin="8975,10303" coordsize="380,0" path="m8975,10303l9355,10303e" filled="f" stroked="t" strokeweight=".474641pt" strokecolor="#444444">
                <v:path arrowok="t"/>
              </v:shape>
            </v:group>
            <v:group style="position:absolute;left:9298;top:10303;width:2198;height:2" coordorigin="9298,10303" coordsize="2198,2">
              <v:shape style="position:absolute;left:9298;top:10303;width:2198;height:2" coordorigin="9298,10303" coordsize="2198,0" path="m9298,10303l11496,10303e" filled="f" stroked="t" strokeweight=".711962pt" strokecolor="#606060">
                <v:path arrowok="t"/>
              </v:shape>
            </v:group>
            <v:group style="position:absolute;left:252;top:10548;width:3398;height:2" coordorigin="252,10548" coordsize="3398,2">
              <v:shape style="position:absolute;left:252;top:10548;width:3398;height:2" coordorigin="252,10548" coordsize="3398,0" path="m252,10548l3650,10548e" filled="f" stroked="t" strokeweight=".949282pt" strokecolor="#5B5B5B">
                <v:path arrowok="t"/>
              </v:shape>
            </v:group>
            <v:group style="position:absolute;left:256;top:10264;width:2;height:306" coordorigin="256,10264" coordsize="2,306">
              <v:shape style="position:absolute;left:256;top:10264;width:2;height:306" coordorigin="256,10264" coordsize="0,306" path="m256,10570l256,10264e" filled="f" stroked="t" strokeweight=".474641pt" strokecolor="#2B2B2B">
                <v:path arrowok="t"/>
              </v:shape>
            </v:group>
            <v:group style="position:absolute;left:3593;top:10546;width:323;height:2" coordorigin="3593,10546" coordsize="323,2">
              <v:shape style="position:absolute;left:3593;top:10546;width:323;height:2" coordorigin="3593,10546" coordsize="323,0" path="m3593,10546l3916,10546e" filled="f" stroked="t" strokeweight=".474641pt" strokecolor="#383838">
                <v:path arrowok="t"/>
              </v:shape>
            </v:group>
            <v:group style="position:absolute;left:3859;top:10546;width:987;height:2" coordorigin="3859,10546" coordsize="987,2">
              <v:shape style="position:absolute;left:3859;top:10546;width:987;height:2" coordorigin="3859,10546" coordsize="987,0" path="m3859,10546l4846,10546e" filled="f" stroked="t" strokeweight=".711962pt" strokecolor="#5B5B5B">
                <v:path arrowok="t"/>
              </v:shape>
            </v:group>
            <v:group style="position:absolute;left:4789;top:10548;width:617;height:2" coordorigin="4789,10548" coordsize="617,2">
              <v:shape style="position:absolute;left:4789;top:10548;width:617;height:2" coordorigin="4789,10548" coordsize="617,0" path="m4789,10548l5406,10548e" filled="f" stroked="t" strokeweight=".474641pt" strokecolor="#444444">
                <v:path arrowok="t"/>
              </v:shape>
            </v:group>
            <v:group style="position:absolute;left:5164;top:10546;width:669;height:2" coordorigin="5164,10546" coordsize="669,2">
              <v:shape style="position:absolute;left:5164;top:10546;width:669;height:2" coordorigin="5164,10546" coordsize="669,0" path="m5164,10546l5833,10546e" filled="f" stroked="t" strokeweight=".949282pt" strokecolor="#606060">
                <v:path arrowok="t"/>
              </v:shape>
            </v:group>
            <v:group style="position:absolute;left:5753;top:10548;width:897;height:2" coordorigin="5753,10548" coordsize="897,2">
              <v:shape style="position:absolute;left:5753;top:10548;width:897;height:2" coordorigin="5753,10548" coordsize="897,0" path="m5753,10548l6650,10548e" filled="f" stroked="t" strokeweight=".474641pt" strokecolor="#484848">
                <v:path arrowok="t"/>
              </v:shape>
            </v:group>
            <v:group style="position:absolute;left:6569;top:10544;width:4927;height:2" coordorigin="6569,10544" coordsize="4927,2">
              <v:shape style="position:absolute;left:6569;top:10544;width:4927;height:2" coordorigin="6569,10544" coordsize="4927,0" path="m6569,10544l11496,10544e" filled="f" stroked="t" strokeweight=".711962pt" strokecolor="#5B5B5B">
                <v:path arrowok="t"/>
              </v:shape>
            </v:group>
            <v:group style="position:absolute;left:911;top:10785;width:1913;height:2" coordorigin="911,10785" coordsize="1913,2">
              <v:shape style="position:absolute;left:911;top:10785;width:1913;height:2" coordorigin="911,10785" coordsize="1913,0" path="m911,10785l2824,10785e" filled="f" stroked="t" strokeweight=".474641pt" strokecolor="#575757">
                <v:path arrowok="t"/>
              </v:shape>
            </v:group>
            <v:group style="position:absolute;left:2767;top:10787;width:389;height:2" coordorigin="2767,10787" coordsize="389,2">
              <v:shape style="position:absolute;left:2767;top:10787;width:389;height:2" coordorigin="2767,10787" coordsize="389,0" path="m2767,10787l3156,10787e" filled="f" stroked="t" strokeweight=".237321pt" strokecolor="#3B3B3B">
                <v:path arrowok="t"/>
              </v:shape>
            </v:group>
            <v:group style="position:absolute;left:3099;top:10782;width:2710;height:2" coordorigin="3099,10782" coordsize="2710,2">
              <v:shape style="position:absolute;left:3099;top:10782;width:2710;height:2" coordorigin="3099,10782" coordsize="2710,0" path="m3099,10782l5810,10782e" filled="f" stroked="t" strokeweight=".474641pt" strokecolor="#57575B">
                <v:path arrowok="t"/>
              </v:shape>
            </v:group>
            <v:group style="position:absolute;left:5753;top:10785;width:394;height:2" coordorigin="5753,10785" coordsize="394,2">
              <v:shape style="position:absolute;left:5753;top:10785;width:394;height:2" coordorigin="5753,10785" coordsize="394,0" path="m5753,10785l6147,10785e" filled="f" stroked="t" strokeweight=".474641pt" strokecolor="#444444">
                <v:path arrowok="t"/>
              </v:shape>
            </v:group>
            <v:group style="position:absolute;left:6090;top:10782;width:5411;height:2" coordorigin="6090,10782" coordsize="5411,2">
              <v:shape style="position:absolute;left:6090;top:10782;width:5411;height:2" coordorigin="6090,10782" coordsize="5411,0" path="m6090,10782l11501,10782e" filled="f" stroked="t" strokeweight=".711962pt" strokecolor="#575757">
                <v:path arrowok="t"/>
              </v:shape>
            </v:group>
            <v:group style="position:absolute;left:252;top:11255;width:7048;height:2" coordorigin="252,11255" coordsize="7048,2">
              <v:shape style="position:absolute;left:252;top:11255;width:7048;height:2" coordorigin="252,11255" coordsize="7048,0" path="m252,11255l7300,11255e" filled="f" stroked="t" strokeweight=".711962pt" strokecolor="#5B5B5B">
                <v:path arrowok="t"/>
              </v:shape>
            </v:group>
            <v:group style="position:absolute;left:2283;top:10995;width:2;height:306" coordorigin="2283,10995" coordsize="2,306">
              <v:shape style="position:absolute;left:2283;top:10995;width:2;height:306" coordorigin="2283,10995" coordsize="0,306" path="m2283,11300l2283,10995e" filled="f" stroked="t" strokeweight=".474641pt" strokecolor="#282828">
                <v:path arrowok="t"/>
              </v:shape>
            </v:group>
            <v:group style="position:absolute;left:7243;top:11253;width:484;height:2" coordorigin="7243,11253" coordsize="484,2">
              <v:shape style="position:absolute;left:7243;top:11253;width:484;height:2" coordorigin="7243,11253" coordsize="484,0" path="m7243,11253l7727,11253e" filled="f" stroked="t" strokeweight=".474641pt" strokecolor="#484848">
                <v:path arrowok="t"/>
              </v:shape>
            </v:group>
            <v:group style="position:absolute;left:7599;top:11250;width:3897;height:2" coordorigin="7599,11250" coordsize="3897,2">
              <v:shape style="position:absolute;left:7599;top:11250;width:3897;height:2" coordorigin="7599,11250" coordsize="3897,0" path="m7599,11250l11496,11250e" filled="f" stroked="t" strokeweight=".711962pt" strokecolor="#606060">
                <v:path arrowok="t"/>
              </v:shape>
            </v:group>
            <v:group style="position:absolute;left:11491;top:10995;width:2;height:306" coordorigin="11491,10995" coordsize="2,306">
              <v:shape style="position:absolute;left:11491;top:10995;width:2;height:306" coordorigin="11491,10995" coordsize="0,306" path="m11491,11300l11491,10995e" filled="f" stroked="t" strokeweight=".474641pt" strokecolor="#343434">
                <v:path arrowok="t"/>
              </v:shape>
            </v:group>
            <v:group style="position:absolute;left:259;top:11229;width:2;height:291" coordorigin="259,11229" coordsize="2,291">
              <v:shape style="position:absolute;left:259;top:11229;width:2;height:291" coordorigin="259,11229" coordsize="0,291" path="m259,11520l259,11229e" filled="f" stroked="t" strokeweight=".711962pt" strokecolor="#4B4B4B">
                <v:path arrowok="t"/>
              </v:shape>
            </v:group>
            <v:group style="position:absolute;left:2283;top:11229;width:2;height:707" coordorigin="2283,11229" coordsize="2,707">
              <v:shape style="position:absolute;left:2283;top:11229;width:2;height:707" coordorigin="2283,11229" coordsize="0,707" path="m2283,11935l2283,11229e" filled="f" stroked="t" strokeweight=".949282pt" strokecolor="#4F4F4F">
                <v:path arrowok="t"/>
              </v:shape>
            </v:group>
            <v:group style="position:absolute;left:252;top:11494;width:7048;height:2" coordorigin="252,11494" coordsize="7048,2">
              <v:shape style="position:absolute;left:252;top:11494;width:7048;height:2" coordorigin="252,11494" coordsize="7048,0" path="m252,11494l7300,11494e" filled="f" stroked="t" strokeweight=".711962pt" strokecolor="#545454">
                <v:path arrowok="t"/>
              </v:shape>
            </v:group>
            <v:group style="position:absolute;left:4296;top:11496;width:717;height:2" coordorigin="4296,11496" coordsize="717,2">
              <v:shape style="position:absolute;left:4296;top:11496;width:717;height:2" coordorigin="4296,11496" coordsize="717,0" path="m4296,11496l5012,11496e" filled="f" stroked="t" strokeweight=".949282pt" strokecolor="#676767">
                <v:path arrowok="t"/>
              </v:shape>
            </v:group>
            <v:group style="position:absolute;left:7243;top:11491;width:484;height:2" coordorigin="7243,11491" coordsize="484,2">
              <v:shape style="position:absolute;left:7243;top:11491;width:484;height:2" coordorigin="7243,11491" coordsize="484,0" path="m7243,11491l7727,11491e" filled="f" stroked="t" strokeweight=".474641pt" strokecolor="#4F4F4F">
                <v:path arrowok="t"/>
              </v:shape>
            </v:group>
            <v:group style="position:absolute;left:7599;top:11491;width:3902;height:2" coordorigin="7599,11491" coordsize="3902,2">
              <v:shape style="position:absolute;left:7599;top:11491;width:3902;height:2" coordorigin="7599,11491" coordsize="3902,0" path="m7599,11491l11501,11491e" filled="f" stroked="t" strokeweight=".711962pt" strokecolor="#5B5B5B">
                <v:path arrowok="t"/>
              </v:shape>
            </v:group>
            <v:group style="position:absolute;left:247;top:11849;width:679;height:2" coordorigin="247,11849" coordsize="679,2">
              <v:shape style="position:absolute;left:247;top:11849;width:679;height:2" coordorigin="247,11849" coordsize="679,0" path="m247,11849l926,11849e" filled="f" stroked="t" strokeweight=".237321pt" strokecolor="#646464">
                <v:path arrowok="t"/>
              </v:shape>
            </v:group>
            <v:group style="position:absolute;left:921;top:11477;width:2;height:377" coordorigin="921,11477" coordsize="2,377">
              <v:shape style="position:absolute;left:921;top:11477;width:2;height:377" coordorigin="921,11477" coordsize="0,377" path="m921,11854l921,11477e" filled="f" stroked="t" strokeweight=".237321pt" strokecolor="#4F4F4F">
                <v:path arrowok="t"/>
              </v:shape>
            </v:group>
            <v:group style="position:absolute;left:921;top:11849;width:698;height:2" coordorigin="921,11849" coordsize="698,2">
              <v:shape style="position:absolute;left:921;top:11849;width:698;height:2" coordorigin="921,11849" coordsize="698,0" path="m921,11849l1619,11849e" filled="f" stroked="t" strokeweight=".237321pt" strokecolor="#383838">
                <v:path arrowok="t"/>
              </v:shape>
            </v:group>
            <v:group style="position:absolute;left:1621;top:11491;width:2;height:1208" coordorigin="1621,11491" coordsize="2,1208">
              <v:shape style="position:absolute;left:1621;top:11491;width:2;height:1208" coordorigin="1621,11491" coordsize="0,1208" path="m1621,12699l1621,11491e" filled="f" stroked="t" strokeweight=".949282pt" strokecolor="#4B4B4B">
                <v:path arrowok="t"/>
              </v:shape>
            </v:group>
            <v:group style="position:absolute;left:1604;top:11849;width:3213;height:2" coordorigin="1604,11849" coordsize="3213,2">
              <v:shape style="position:absolute;left:1604;top:11849;width:3213;height:2" coordorigin="1604,11849" coordsize="3213,0" path="m1604,11849l4818,11849e" filled="f" stroked="t" strokeweight=".237321pt" strokecolor="#4F4F4F">
                <v:path arrowok="t"/>
              </v:shape>
            </v:group>
            <v:group style="position:absolute;left:4818;top:11849;width:2031;height:2" coordorigin="4818,11849" coordsize="2031,2">
              <v:shape style="position:absolute;left:4818;top:11849;width:2031;height:2" coordorigin="4818,11849" coordsize="2031,0" path="m4818,11849l6849,11849e" filled="f" stroked="t" strokeweight=".237321pt" strokecolor="#000000">
                <v:path arrowok="t"/>
              </v:shape>
            </v:group>
            <v:group style="position:absolute;left:6849;top:11849;width:850;height:2" coordorigin="6849,11849" coordsize="850,2">
              <v:shape style="position:absolute;left:6849;top:11849;width:850;height:2" coordorigin="6849,11849" coordsize="850,0" path="m6849,11849l7699,11849e" filled="f" stroked="t" strokeweight=".237321pt" strokecolor="#5B5B5B">
                <v:path arrowok="t"/>
              </v:shape>
            </v:group>
            <v:group style="position:absolute;left:7276;top:11487;width:2;height:702" coordorigin="7276,11487" coordsize="2,702">
              <v:shape style="position:absolute;left:7276;top:11487;width:2;height:702" coordorigin="7276,11487" coordsize="0,702" path="m7276,12188l7276,11487e" filled="f" stroked="t" strokeweight=".711962pt" strokecolor="#545454">
                <v:path arrowok="t"/>
              </v:shape>
            </v:group>
            <v:group style="position:absolute;left:7699;top:11849;width:3778;height:2" coordorigin="7699,11849" coordsize="3778,2">
              <v:shape style="position:absolute;left:7699;top:11849;width:3778;height:2" coordorigin="7699,11849" coordsize="3778,0" path="m7699,11849l11477,11849e" filled="f" stroked="t" strokeweight=".237321pt" strokecolor="#000000">
                <v:path arrowok="t"/>
              </v:shape>
            </v:group>
            <v:group style="position:absolute;left:921;top:11849;width:2;height:1232" coordorigin="921,11849" coordsize="2,1232">
              <v:shape style="position:absolute;left:921;top:11849;width:2;height:1232" coordorigin="921,11849" coordsize="0,1232" path="m921,13081l921,11849e" filled="f" stroked="t" strokeweight=".237321pt" strokecolor="#000000">
                <v:path arrowok="t"/>
              </v:shape>
            </v:group>
            <v:group style="position:absolute;left:2283;top:11821;width:2;height:368" coordorigin="2283,11821" coordsize="2,368">
              <v:shape style="position:absolute;left:2283;top:11821;width:2;height:368" coordorigin="2283,11821" coordsize="0,368" path="m2283,12188l2283,11821e" filled="f" stroked="t" strokeweight=".474641pt" strokecolor="#3B3B3B">
                <v:path arrowok="t"/>
              </v:shape>
            </v:group>
            <v:group style="position:absolute;left:261;top:12131;width:2;height:315" coordorigin="261,12131" coordsize="2,315">
              <v:shape style="position:absolute;left:261;top:12131;width:2;height:315" coordorigin="261,12131" coordsize="0,315" path="m261,12446l261,12131e" filled="f" stroked="t" strokeweight=".474641pt" strokecolor="#282828">
                <v:path arrowok="t"/>
              </v:shape>
            </v:group>
            <v:group style="position:absolute;left:2283;top:12131;width:2;height:105" coordorigin="2283,12131" coordsize="2,105">
              <v:shape style="position:absolute;left:2283;top:12131;width:2;height:105" coordorigin="2283,12131" coordsize="0,105" path="m2283,12236l2283,12131e" filled="f" stroked="t" strokeweight=".474641pt" strokecolor="#1F1F1F">
                <v:path arrowok="t"/>
              </v:shape>
            </v:group>
            <v:group style="position:absolute;left:7276;top:12131;width:2;height:105" coordorigin="7276,12131" coordsize="2,105">
              <v:shape style="position:absolute;left:7276;top:12131;width:2;height:105" coordorigin="7276,12131" coordsize="0,105" path="m7276,12236l7276,12131e" filled="f" stroked="t" strokeweight=".474641pt" strokecolor="#2B2B2B">
                <v:path arrowok="t"/>
              </v:shape>
            </v:group>
            <v:group style="position:absolute;left:7281;top:12179;width:2;height:267" coordorigin="7281,12179" coordsize="2,267">
              <v:shape style="position:absolute;left:7281;top:12179;width:2;height:267" coordorigin="7281,12179" coordsize="0,267" path="m7281,12446l7281,12179e" filled="f" stroked="t" strokeweight=".711962pt" strokecolor="#383838">
                <v:path arrowok="t"/>
              </v:shape>
            </v:group>
            <v:group style="position:absolute;left:11493;top:5748;width:2;height:8441" coordorigin="11493,5748" coordsize="2,8441">
              <v:shape style="position:absolute;left:11493;top:5748;width:2;height:8441" coordorigin="11493,5748" coordsize="0,8441" path="m11493,14189l11493,5748e" filled="f" stroked="t" strokeweight=".474641pt" strokecolor="#575757">
                <v:path arrowok="t"/>
              </v:shape>
            </v:group>
            <v:group style="position:absolute;left:7279;top:12355;width:2;height:458" coordorigin="7279,12355" coordsize="2,458">
              <v:shape style="position:absolute;left:7279;top:12355;width:2;height:458" coordorigin="7279,12355" coordsize="0,458" path="m7279,12814l7279,12355e" filled="f" stroked="t" strokeweight=".949282pt" strokecolor="#575757">
                <v:path arrowok="t"/>
              </v:shape>
            </v:group>
            <v:group style="position:absolute;left:1623;top:12642;width:2;height:468" coordorigin="1623,12642" coordsize="2,468">
              <v:shape style="position:absolute;left:1623;top:12642;width:2;height:468" coordorigin="1623,12642" coordsize="0,468" path="m1623,13110l1623,12642e" filled="f" stroked="t" strokeweight=".474641pt" strokecolor="#282828">
                <v:path arrowok="t"/>
              </v:shape>
            </v:group>
            <v:group style="position:absolute;left:7279;top:12728;width:2;height:143" coordorigin="7279,12728" coordsize="2,143">
              <v:shape style="position:absolute;left:7279;top:12728;width:2;height:143" coordorigin="7279,12728" coordsize="0,143" path="m7279,12871l7279,12728e" filled="f" stroked="t" strokeweight=".711962pt" strokecolor="#3F3F3F">
                <v:path arrowok="t"/>
              </v:shape>
            </v:group>
            <v:group style="position:absolute;left:9341;top:12699;width:2;height:172" coordorigin="9341,12699" coordsize="2,172">
              <v:shape style="position:absolute;left:9341;top:12699;width:2;height:172" coordorigin="9341,12699" coordsize="0,172" path="m9341,12871l9341,12699e" filled="f" stroked="t" strokeweight="1.186603pt" strokecolor="#3F4FAF">
                <v:path arrowok="t"/>
              </v:shape>
            </v:group>
            <v:group style="position:absolute;left:11496;top:12728;width:2;height:377" coordorigin="11496,12728" coordsize="2,377">
              <v:shape style="position:absolute;left:11496;top:12728;width:2;height:377" coordorigin="11496,12728" coordsize="0,377" path="m11496,13105l11496,12728e" filled="f" stroked="t" strokeweight=".474641pt" strokecolor="#3B3B3B">
                <v:path arrowok="t"/>
              </v:shape>
            </v:group>
            <v:group style="position:absolute;left:247;top:13076;width:679;height:2" coordorigin="247,13076" coordsize="679,2">
              <v:shape style="position:absolute;left:247;top:13076;width:679;height:2" coordorigin="247,13076" coordsize="679,0" path="m247,13076l926,13076e" filled="f" stroked="t" strokeweight=".237321pt" strokecolor="#545454">
                <v:path arrowok="t"/>
              </v:shape>
            </v:group>
            <v:group style="position:absolute;left:921;top:13076;width:1353;height:2" coordorigin="921,13076" coordsize="1353,2">
              <v:shape style="position:absolute;left:921;top:13076;width:1353;height:2" coordorigin="921,13076" coordsize="1353,0" path="m921,13076l2274,13076e" filled="f" stroked="t" strokeweight=".237321pt" strokecolor="#383838">
                <v:path arrowok="t"/>
              </v:shape>
            </v:group>
            <v:group style="position:absolute;left:2285;top:12179;width:2;height:2010" coordorigin="2285,12179" coordsize="2,2010">
              <v:shape style="position:absolute;left:2285;top:12179;width:2;height:2010" coordorigin="2285,12179" coordsize="0,2010" path="m2285,14189l2285,12179e" filled="f" stroked="t" strokeweight=".949282pt" strokecolor="#4F4F4F">
                <v:path arrowok="t"/>
              </v:shape>
            </v:group>
            <v:group style="position:absolute;left:7281;top:12814;width:2;height:291" coordorigin="7281,12814" coordsize="2,291">
              <v:shape style="position:absolute;left:7281;top:12814;width:2;height:291" coordorigin="7281,12814" coordsize="0,291" path="m7281,13105l7281,12814e" filled="f" stroked="t" strokeweight=".474641pt" strokecolor="#282828">
                <v:path arrowok="t"/>
              </v:shape>
            </v:group>
            <v:group style="position:absolute;left:9372;top:13076;width:97;height:2" coordorigin="9372,13076" coordsize="97,2">
              <v:shape style="position:absolute;left:9372;top:13076;width:97;height:2" coordorigin="9372,13076" coordsize="97,0" path="m9372,13076l9469,13076e" filled="f" stroked="t" strokeweight="1.186603pt" strokecolor="#3B4474">
                <v:path arrowok="t"/>
              </v:shape>
            </v:group>
            <v:group style="position:absolute;left:8975;top:13076;width:306;height:2" coordorigin="8975,13076" coordsize="306,2">
              <v:shape style="position:absolute;left:8975;top:13076;width:306;height:2" coordorigin="8975,13076" coordsize="306,0" path="m8975,13076l9282,13076e" filled="f" stroked="t" strokeweight="1.186603pt" strokecolor="#3B4474">
                <v:path arrowok="t"/>
              </v:shape>
            </v:group>
            <v:group style="position:absolute;left:9336;top:12814;width:2;height:234" coordorigin="9336,12814" coordsize="2,234">
              <v:shape style="position:absolute;left:9336;top:12814;width:2;height:234" coordorigin="9336,12814" coordsize="0,234" path="m9336,13048l9336,12814e" filled="f" stroked="t" strokeweight="1.661244pt" strokecolor="#383B70">
                <v:path arrowok="t"/>
              </v:shape>
            </v:group>
            <v:group style="position:absolute;left:921;top:13076;width:2;height:201" coordorigin="921,13076" coordsize="2,201">
              <v:shape style="position:absolute;left:921;top:13076;width:2;height:201" coordorigin="921,13076" coordsize="0,201" path="m921,13277l921,13076e" filled="f" stroked="t" strokeweight=".237321pt" strokecolor="#484848">
                <v:path arrowok="t"/>
              </v:shape>
            </v:group>
            <v:group style="position:absolute;left:1623;top:13048;width:2;height:793" coordorigin="1623,13048" coordsize="2,793">
              <v:shape style="position:absolute;left:1623;top:13048;width:2;height:793" coordorigin="1623,13048" coordsize="0,793" path="m1623,13840l1623,13048e" filled="f" stroked="t" strokeweight=".949282pt" strokecolor="#4F4F4F">
                <v:path arrowok="t"/>
              </v:shape>
            </v:group>
            <v:group style="position:absolute;left:5385;top:13029;width:2;height:329" coordorigin="5385,13029" coordsize="2,329">
              <v:shape style="position:absolute;left:5385;top:13029;width:2;height:329" coordorigin="5385,13029" coordsize="0,329" path="m5385,13358l5385,13029e" filled="f" stroked="t" strokeweight="1.423923pt" strokecolor="#383F67">
                <v:path arrowok="t"/>
              </v:shape>
            </v:group>
            <v:group style="position:absolute;left:7279;top:13048;width:2;height:258" coordorigin="7279,13048" coordsize="2,258">
              <v:shape style="position:absolute;left:7279;top:13048;width:2;height:258" coordorigin="7279,13048" coordsize="0,258" path="m7279,13305l7279,13048e" filled="f" stroked="t" strokeweight=".711962pt" strokecolor="#444444">
                <v:path arrowok="t"/>
              </v:shape>
            </v:group>
            <v:group style="position:absolute;left:9375;top:13251;width:2;height:52" coordorigin="9375,13251" coordsize="2,52">
              <v:shape style="position:absolute;left:9375;top:13251;width:2;height:52" coordorigin="9375,13251" coordsize="0,52" path="m9375,13303l9375,13251e" filled="f" stroked="t" strokeweight="2.610526pt" strokecolor="#485470">
                <v:path arrowok="t"/>
              </v:shape>
            </v:group>
            <v:group style="position:absolute;left:8980;top:13277;width:301;height:2" coordorigin="8980,13277" coordsize="301,2">
              <v:shape style="position:absolute;left:8980;top:13277;width:301;height:2" coordorigin="8980,13277" coordsize="301,0" path="m8980,13277l9282,13277e" filled="f" stroked="t" strokeweight="2.610526pt" strokecolor="#485470">
                <v:path arrowok="t"/>
              </v:shape>
            </v:group>
            <v:group style="position:absolute;left:9327;top:13048;width:2;height:258" coordorigin="9327,13048" coordsize="2,258">
              <v:shape style="position:absolute;left:9327;top:13048;width:2;height:258" coordorigin="9327,13048" coordsize="0,258" path="m9327,13305l9327,13048e" filled="f" stroked="t" strokeweight="4.509091pt" strokecolor="#343F70">
                <v:path arrowok="t"/>
              </v:shape>
            </v:group>
            <v:group style="position:absolute;left:261;top:13248;width:2;height:110" coordorigin="261,13248" coordsize="2,110">
              <v:shape style="position:absolute;left:261;top:13248;width:2;height:110" coordorigin="261,13248" coordsize="0,110" path="m261,13358l261,13248e" filled="f" stroked="t" strokeweight=".474641pt" strokecolor="#2F2F2F">
                <v:path arrowok="t"/>
              </v:shape>
            </v:group>
            <v:group style="position:absolute;left:921;top:13277;width:2;height:1351" coordorigin="921,13277" coordsize="2,1351">
              <v:shape style="position:absolute;left:921;top:13277;width:2;height:1351" coordorigin="921,13277" coordsize="0,1351" path="m921,14628l921,13277e" filled="f" stroked="t" strokeweight=".237321pt" strokecolor="#000000">
                <v:path arrowok="t"/>
              </v:shape>
            </v:group>
            <v:group style="position:absolute;left:7281;top:13196;width:2;height:654" coordorigin="7281,13196" coordsize="2,654">
              <v:shape style="position:absolute;left:7281;top:13196;width:2;height:654" coordorigin="7281,13196" coordsize="0,654" path="m7281,13850l7281,13196e" filled="f" stroked="t" strokeweight=".949282pt" strokecolor="#575757">
                <v:path arrowok="t"/>
              </v:shape>
            </v:group>
            <v:group style="position:absolute;left:9301;top:13298;width:52;height:2" coordorigin="9301,13298" coordsize="52,2">
              <v:shape style="position:absolute;left:9301;top:13298;width:52;height:2" coordorigin="9301,13298" coordsize="52,0" path="m9301,13298l9353,13298e" filled="f" stroked="t" strokeweight="3.103183pt" strokecolor="#444B4F">
                <v:path arrowok="t"/>
              </v:shape>
            </v:group>
            <v:group style="position:absolute;left:5382;top:13387;width:2;height:148" coordorigin="5382,13387" coordsize="2,148">
              <v:shape style="position:absolute;left:5382;top:13387;width:2;height:148" coordorigin="5382,13387" coordsize="0,148" path="m5382,13535l5382,13387e" filled="f" stroked="t" strokeweight="1.186603pt" strokecolor="#2F3448">
                <v:path arrowok="t"/>
              </v:shape>
            </v:group>
            <v:group style="position:absolute;left:3408;top:13568;width:2;height:243" coordorigin="3408,13568" coordsize="2,243">
              <v:shape style="position:absolute;left:3408;top:13568;width:2;height:243" coordorigin="3408,13568" coordsize="0,243" path="m3408,13812l3408,13568e" filled="f" stroked="t" strokeweight=".237321pt" strokecolor="#000000">
                <v:path arrowok="t"/>
              </v:shape>
            </v:group>
            <v:group style="position:absolute;left:5378;top:13568;width:2;height:243" coordorigin="5378,13568" coordsize="2,243">
              <v:shape style="position:absolute;left:5378;top:13568;width:2;height:243" coordorigin="5378,13568" coordsize="0,243" path="m5378,13812l5378,13568e" filled="f" stroked="t" strokeweight=".237321pt" strokecolor="#000000">
                <v:path arrowok="t"/>
              </v:shape>
            </v:group>
            <v:group style="position:absolute;left:261;top:13444;width:2;height:1972" coordorigin="261,13444" coordsize="2,1972">
              <v:shape style="position:absolute;left:261;top:13444;width:2;height:1972" coordorigin="261,13444" coordsize="0,1972" path="m261,15416l261,13444e" filled="f" stroked="t" strokeweight=".711962pt" strokecolor="#545454">
                <v:path arrowok="t"/>
              </v:shape>
            </v:group>
            <v:group style="position:absolute;left:1623;top:13783;width:2;height:477" coordorigin="1623,13783" coordsize="2,477">
              <v:shape style="position:absolute;left:1623;top:13783;width:2;height:477" coordorigin="1623,13783" coordsize="0,477" path="m1623,14260l1623,13783e" filled="f" stroked="t" strokeweight=".474641pt" strokecolor="#282828">
                <v:path arrowok="t"/>
              </v:shape>
            </v:group>
            <v:group style="position:absolute;left:7283;top:13783;width:2;height:477" coordorigin="7283,13783" coordsize="2,477">
              <v:shape style="position:absolute;left:7283;top:13783;width:2;height:477" coordorigin="7283,13783" coordsize="0,477" path="m7283,14260l7283,13783e" filled="f" stroked="t" strokeweight=".474641pt" strokecolor="#3B3B3B">
                <v:path arrowok="t"/>
              </v:shape>
            </v:group>
            <v:group style="position:absolute;left:266;top:14131;width:2;height:129" coordorigin="266,14131" coordsize="2,129">
              <v:shape style="position:absolute;left:266;top:14131;width:2;height:129" coordorigin="266,14131" coordsize="0,129" path="m266,14260l266,14131e" filled="f" stroked="t" strokeweight=".474641pt" strokecolor="#232323">
                <v:path arrowok="t"/>
              </v:shape>
            </v:group>
            <v:group style="position:absolute;left:2288;top:14131;width:2;height:234" coordorigin="2288,14131" coordsize="2,234">
              <v:shape style="position:absolute;left:2288;top:14131;width:2;height:234" coordorigin="2288,14131" coordsize="0,234" path="m2288,14365l2288,14131e" filled="f" stroked="t" strokeweight=".474641pt" strokecolor="#2F2F2F">
                <v:path arrowok="t"/>
              </v:shape>
            </v:group>
            <v:group style="position:absolute;left:11496;top:14131;width:2;height:129" coordorigin="11496,14131" coordsize="2,129">
              <v:shape style="position:absolute;left:11496;top:14131;width:2;height:129" coordorigin="11496,14131" coordsize="0,129" path="m11496,14260l11496,14131e" filled="f" stroked="t" strokeweight=".474641pt" strokecolor="#444444">
                <v:path arrowok="t"/>
              </v:shape>
            </v:group>
            <v:group style="position:absolute;left:266;top:14203;width:2;height:162" coordorigin="266,14203" coordsize="2,162">
              <v:shape style="position:absolute;left:266;top:14203;width:2;height:162" coordorigin="266,14203" coordsize="0,162" path="m266,14365l266,14203e" filled="f" stroked="t" strokeweight=".474641pt" strokecolor="#3B3B3B">
                <v:path arrowok="t"/>
              </v:shape>
            </v:group>
            <v:group style="position:absolute;left:1626;top:14203;width:2;height:1213" coordorigin="1626,14203" coordsize="2,1213">
              <v:shape style="position:absolute;left:1626;top:14203;width:2;height:1213" coordorigin="1626,14203" coordsize="0,1213" path="m1626,15416l1626,14203e" filled="f" stroked="t" strokeweight=".711962pt" strokecolor="#545454">
                <v:path arrowok="t"/>
              </v:shape>
            </v:group>
            <v:group style="position:absolute;left:2288;top:14308;width:2;height:1112" coordorigin="2288,14308" coordsize="2,1112">
              <v:shape style="position:absolute;left:2288;top:14308;width:2;height:1112" coordorigin="2288,14308" coordsize="0,1112" path="m2288,15420l2288,14308e" filled="f" stroked="t" strokeweight=".711962pt" strokecolor="#4B4B4B">
                <v:path arrowok="t"/>
              </v:shape>
            </v:group>
            <v:group style="position:absolute;left:5439;top:14628;width:788;height:2" coordorigin="5439,14628" coordsize="788,2">
              <v:shape style="position:absolute;left:5439;top:14628;width:788;height:2" coordorigin="5439,14628" coordsize="788,0" path="m5439,14628l6227,14628e" filled="f" stroked="t" strokeweight="2.135885pt" strokecolor="#444B7C">
                <v:path arrowok="t"/>
              </v:shape>
            </v:group>
            <v:group style="position:absolute;left:6071;top:14628;width:356;height:2" coordorigin="6071,14628" coordsize="356,2">
              <v:shape style="position:absolute;left:6071;top:14628;width:356;height:2" coordorigin="6071,14628" coordsize="356,0" path="m6071,14628l6427,14628e" filled="f" stroked="t" strokeweight="1.661244pt" strokecolor="#5B60AC">
                <v:path arrowok="t"/>
              </v:shape>
            </v:group>
            <v:group style="position:absolute;left:7283;top:14203;width:2;height:1208" coordorigin="7283,14203" coordsize="2,1208">
              <v:shape style="position:absolute;left:7283;top:14203;width:2;height:1208" coordorigin="7283,14203" coordsize="0,1208" path="m7283,15411l7283,14203e" filled="f" stroked="t" strokeweight=".711962pt" strokecolor="#575757">
                <v:path arrowok="t"/>
              </v:shape>
            </v:group>
            <v:group style="position:absolute;left:11493;top:14203;width:2;height:1194" coordorigin="11493,14203" coordsize="2,1194">
              <v:shape style="position:absolute;left:11493;top:14203;width:2;height:1194" coordorigin="11493,14203" coordsize="0,1194" path="m11493,15397l11493,14203e" filled="f" stroked="t" strokeweight=".711962pt" strokecolor="#5B5B5B">
                <v:path arrowok="t"/>
              </v:shape>
            </v:group>
            <v:group style="position:absolute;left:261;top:15408;width:1386;height:2" coordorigin="261,15408" coordsize="1386,2">
              <v:shape style="position:absolute;left:261;top:15408;width:1386;height:2" coordorigin="261,15408" coordsize="1386,0" path="m261,15408l1647,15408e" filled="f" stroked="t" strokeweight=".711962pt" strokecolor="#676767">
                <v:path arrowok="t"/>
              </v:shape>
            </v:group>
            <v:group style="position:absolute;left:921;top:14628;width:2;height:769" coordorigin="921,14628" coordsize="2,769">
              <v:shape style="position:absolute;left:921;top:14628;width:2;height:769" coordorigin="921,14628" coordsize="0,769" path="m921,15397l921,14628e" filled="f" stroked="t" strokeweight=".237321pt" strokecolor="#AFAFAF">
                <v:path arrowok="t"/>
              </v:shape>
            </v:group>
            <v:group style="position:absolute;left:2231;top:15406;width:422;height:2" coordorigin="2231,15406" coordsize="422,2">
              <v:shape style="position:absolute;left:2231;top:15406;width:422;height:2" coordorigin="2231,15406" coordsize="422,0" path="m2231,15406l2653,15406e" filled="f" stroked="t" strokeweight=".474641pt" strokecolor="#545454">
                <v:path arrowok="t"/>
              </v:shape>
            </v:group>
            <v:group style="position:absolute;left:4789;top:15401;width:617;height:2" coordorigin="4789,15401" coordsize="617,2">
              <v:shape style="position:absolute;left:4789;top:15401;width:617;height:2" coordorigin="4789,15401" coordsize="617,0" path="m4789,15401l5406,15401e" filled="f" stroked="t" strokeweight=".711962pt" strokecolor="#707070">
                <v:path arrowok="t"/>
              </v:shape>
            </v:group>
            <v:group style="position:absolute;left:5349;top:15401;width:460;height:2" coordorigin="5349,15401" coordsize="460,2">
              <v:shape style="position:absolute;left:5349;top:15401;width:460;height:2" coordorigin="5349,15401" coordsize="460,0" path="m5349,15401l5810,15401e" filled="f" stroked="t" strokeweight=".474641pt" strokecolor="#5B5B5B">
                <v:path arrowok="t"/>
              </v:shape>
            </v:group>
            <v:group style="position:absolute;left:5715;top:15401;width:603;height:2" coordorigin="5715,15401" coordsize="603,2">
              <v:shape style="position:absolute;left:5715;top:15401;width:603;height:2" coordorigin="5715,15401" coordsize="603,0" path="m5715,15401l6317,15401e" filled="f" stroked="t" strokeweight=".949282pt" strokecolor="#747474">
                <v:path arrowok="t"/>
              </v:shape>
            </v:group>
            <v:group style="position:absolute;left:1576;top:15399;width:9934;height:2" coordorigin="1576,15399" coordsize="9934,2">
              <v:shape style="position:absolute;left:1576;top:15399;width:9934;height:2" coordorigin="1576,15399" coordsize="9934,0" path="m1576,15399l11510,15399e" filled="f" stroked="t" strokeweight=".711962pt" strokecolor="#707070">
                <v:path arrowok="t"/>
              </v:shape>
            </v:group>
            <v:group style="position:absolute;left:3373;top:12805;width:2;height:218" coordorigin="3373,12805" coordsize="2,218">
              <v:shape style="position:absolute;left:3373;top:12805;width:2;height:218" coordorigin="3373,12805" coordsize="0,218" path="m3373,13023l3373,12805e" filled="f" stroked="t" strokeweight="1.40744pt" strokecolor="#D6DBDD">
                <v:path arrowok="t"/>
              </v:shape>
            </v:group>
            <v:group style="position:absolute;left:5689;top:14382;width:2;height:269" coordorigin="5689,14382" coordsize="2,269">
              <v:shape style="position:absolute;left:5689;top:14382;width:2;height:269" coordorigin="5689,14382" coordsize="0,269" path="m5689,14651l5689,14382e" filled="f" stroked="t" strokeweight="1.75pt" strokecolor="#D6DBDD">
                <v:path arrowok="t"/>
              </v:shape>
            </v:group>
            <v:group style="position:absolute;left:10509;top:13032;width:245;height:2" coordorigin="10509,13032" coordsize="245,2">
              <v:shape style="position:absolute;left:10509;top:13032;width:245;height:2" coordorigin="10509,13032" coordsize="245,0" path="m10509,13032l10754,13032e" filled="f" stroked="t" strokeweight=".5985pt" strokecolor="#2230A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14"/>
          <w:w w:val="5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49"/>
          <w:b/>
          <w:bCs/>
          <w:position w:val="-1"/>
        </w:rPr>
        <w:t>:ı=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56" w:lineRule="exact"/>
        <w:ind w:right="66"/>
        <w:jc w:val="right"/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6"/>
          <w:szCs w:val="56"/>
          <w:color w:val="242424"/>
          <w:spacing w:val="-198"/>
          <w:w w:val="58"/>
          <w:position w:val="1"/>
        </w:rPr>
        <w:t>=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1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9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4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tfaiy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42424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42424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42424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34" w:lineRule="exact"/>
        <w:ind w:left="4096" w:right="-20"/>
        <w:jc w:val="left"/>
        <w:tabs>
          <w:tab w:pos="49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A1A3A3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7"/>
          <w:szCs w:val="37"/>
          <w:color w:val="A1A3A3"/>
          <w:spacing w:val="-101"/>
          <w:w w:val="100"/>
          <w:position w:val="1"/>
        </w:rPr>
        <w:t> </w:t>
      </w:r>
      <w:r>
        <w:rPr>
          <w:rFonts w:ascii="Arial" w:hAnsi="Arial" w:cs="Arial" w:eastAsia="Arial"/>
          <w:sz w:val="37"/>
          <w:szCs w:val="37"/>
          <w:color w:val="A1A3A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7"/>
          <w:szCs w:val="37"/>
          <w:color w:val="A1A3A3"/>
          <w:spacing w:val="0"/>
          <w:w w:val="100"/>
          <w:position w:val="1"/>
        </w:rPr>
      </w:r>
      <w:r>
        <w:rPr>
          <w:rFonts w:ascii="Arial" w:hAnsi="Arial" w:cs="Arial" w:eastAsia="Arial"/>
          <w:sz w:val="37"/>
          <w:szCs w:val="37"/>
          <w:color w:val="B5B5B8"/>
          <w:spacing w:val="0"/>
          <w:w w:val="102"/>
          <w:position w:val="19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109"/>
          <w:position w:val="-3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w w:val="11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4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8"/>
          <w:spacing w:val="0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5B5B8"/>
          <w:spacing w:val="12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"/>
          <w:w w:val="40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2"/>
          <w:w w:val="192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4169"/>
          <w:spacing w:val="0"/>
          <w:w w:val="63"/>
          <w:i/>
          <w:position w:val="1"/>
        </w:rPr>
        <w:t>,11.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300"/>
          <w:cols w:num="3" w:equalWidth="0">
            <w:col w:w="606" w:space="1888"/>
            <w:col w:w="2060" w:space="308"/>
            <w:col w:w="661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791" w:right="4482" w:firstLine="-109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15.760382pt;width:20.439541pt;height:46.5pt;mso-position-horizontal-relative:page;mso-position-vertical-relative:paragraph;z-index:-17615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2D2D2D"/>
                      <w:spacing w:val="0"/>
                      <w:w w:val="198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32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1" w:lineRule="exact"/>
        <w:ind w:left="85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593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64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318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8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6" w:right="-20"/>
        <w:jc w:val="left"/>
        <w:tabs>
          <w:tab w:pos="1480" w:val="left"/>
          <w:tab w:pos="318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:3249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7" w:lineRule="auto"/>
        <w:ind w:left="112" w:right="5681" w:firstLine="14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ldiril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Gaziemir-Ak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273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Tokulla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Gaziemir-A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273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Tokıılla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2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17" w:right="-20"/>
        <w:jc w:val="left"/>
        <w:tabs>
          <w:tab w:pos="1480" w:val="left"/>
          <w:tab w:pos="4180" w:val="left"/>
          <w:tab w:pos="55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71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1"/>
        </w:rPr>
        <w:t>şy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17" w:right="-20"/>
        <w:jc w:val="left"/>
        <w:tabs>
          <w:tab w:pos="36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1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:Depo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6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128998pt;margin-top:3.360189pt;width:89.895522pt;height:26pt;mso-position-horizontal-relative:page;mso-position-vertical-relative:paragraph;z-index:-1761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7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-68"/>
                      <w:w w:val="5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39597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79"/>
          <w:u w:val="single" w:color="5B5B5B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7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7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u w:val="single" w:color="5B5B5B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6"/>
          <w:u w:val="single" w:color="5B5B5B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6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6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77"/>
          <w:u w:val="single" w:color="5B5B5B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7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7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8"/>
          <w:u w:val="single" w:color="5B5B5B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8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8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u w:val="single" w:color="5B5B5B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u w:val="single" w:color="5B5B5B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8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95"/>
          <w:u w:val="single" w:color="5B5B5B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95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95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9"/>
          <w:u w:val="single" w:color="5B5B5B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u w:val="single" w:color="5B5B5B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5B5B5B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7"/>
          <w:u w:val="single" w:color="5B5B5B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u w:val="single" w:color="5B5B5B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B5B5B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3"/>
          <w:u w:val="single" w:color="5B5B5B"/>
        </w:rPr>
        <w:t>Q_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3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62"/>
          <w:u w:val="single" w:color="5B5B5B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62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62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u w:val="single" w:color="5B5B5B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87"/>
          <w:u w:val="single" w:color="5B5B5B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8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87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u w:val="single" w:color="5B5B5B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87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9"/>
          <w:position w:val="-2"/>
        </w:rPr>
        <w:t>Dig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4015" w:right="-20"/>
        <w:jc w:val="left"/>
        <w:tabs>
          <w:tab w:pos="55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0"/>
          <w:szCs w:val="40"/>
          <w:color w:val="696B6D"/>
          <w:spacing w:val="0"/>
          <w:w w:val="53"/>
          <w:position w:val="0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696B6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696B6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1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5"/>
        </w:rPr>
        <w:t>13:25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17" w:right="-20"/>
        <w:jc w:val="left"/>
        <w:tabs>
          <w:tab w:pos="218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9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Tokıılla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Tokulla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Tic.AŞ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Er.Türka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2149" w:right="-20"/>
        <w:jc w:val="left"/>
        <w:tabs>
          <w:tab w:pos="47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13:24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40"/>
        </w:sectPr>
      </w:pPr>
      <w:rPr/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  <w:cols w:num="2" w:equalWidth="0">
            <w:col w:w="600" w:space="1549"/>
            <w:col w:w="9491"/>
          </w:cols>
        </w:sectPr>
      </w:pPr>
      <w:rPr/>
    </w:p>
    <w:p>
      <w:pPr>
        <w:spacing w:before="3" w:after="0" w:line="240" w:lineRule="auto"/>
        <w:ind w:left="12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83" w:right="46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tLeast"/>
        <w:ind w:left="2159" w:right="4344" w:firstLine="2551"/>
        <w:jc w:val="left"/>
        <w:tabs>
          <w:tab w:pos="36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11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>:-::-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17" w:right="-20"/>
        <w:jc w:val="left"/>
        <w:tabs>
          <w:tab w:pos="60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B6D"/>
          <w:spacing w:val="0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B6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t\raç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7" w:lineRule="auto"/>
        <w:ind w:left="4754" w:right="3202" w:firstLine="-463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</w:sectPr>
      </w:pPr>
      <w:rPr/>
    </w:p>
    <w:p>
      <w:pPr>
        <w:spacing w:before="0" w:after="0" w:line="200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right="-20"/>
        <w:jc w:val="left"/>
        <w:tabs>
          <w:tab w:pos="1900" w:val="left"/>
          <w:tab w:pos="348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  <w:position w:val="-3"/>
        </w:rPr>
        <w:t>02K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4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1918" w:right="-20"/>
        <w:jc w:val="left"/>
        <w:tabs>
          <w:tab w:pos="3480" w:val="left"/>
          <w:tab w:pos="5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16"/>
          <w:w w:val="5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  <w:cols w:num="2" w:equalWidth="0">
            <w:col w:w="1367" w:space="3334"/>
            <w:col w:w="6939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0" w:after="0" w:line="252" w:lineRule="auto"/>
        <w:ind w:left="122" w:right="1215" w:firstLine="-1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işyerne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mobilyala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500.TL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2" w:lineRule="auto"/>
        <w:ind w:left="94" w:right="279" w:firstLine="2066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işyerinin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tavan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kaplanmı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söküm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sırasında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motorunda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auto"/>
        <w:ind w:left="112" w:right="2756" w:firstLine="2037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1" w:lineRule="auto"/>
        <w:ind w:left="112" w:right="8208" w:firstLine="10"/>
        <w:jc w:val="left"/>
        <w:tabs>
          <w:tab w:pos="580" w:val="left"/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i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39"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KEREM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silm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26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!Saat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2" w:right="-20"/>
        <w:jc w:val="left"/>
        <w:tabs>
          <w:tab w:pos="102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97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06" w:lineRule="exact"/>
        <w:ind w:left="5033" w:right="56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40" w:right="40"/>
        </w:sectPr>
      </w:pPr>
      <w:rPr/>
    </w:p>
    <w:p>
      <w:pPr>
        <w:spacing w:before="27" w:after="0" w:line="264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654299pt;margin-top:15.595614pt;width:490.644979pt;height:32.536012pt;mso-position-horizontal-relative:page;mso-position-vertical-relative:paragraph;z-index:-17613" type="#_x0000_t202" filled="f" stroked="f">
            <v:textbox inset="0,0,0,0">
              <w:txbxContent>
                <w:p>
                  <w:pPr>
                    <w:spacing w:before="0" w:after="0" w:line="651" w:lineRule="exact"/>
                    <w:ind w:right="-138"/>
                    <w:jc w:val="left"/>
                    <w:tabs>
                      <w:tab w:pos="3800" w:val="left"/>
                      <w:tab w:pos="8300" w:val="left"/>
                      <w:tab w:pos="938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D2D2D"/>
                      <w:spacing w:val="0"/>
                      <w:w w:val="77"/>
                      <w:position w:val="-2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D2D2D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D2D2D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D2D2D"/>
                      <w:spacing w:val="-10"/>
                      <w:w w:val="100"/>
                      <w:position w:val="25"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64646"/>
                      <w:spacing w:val="0"/>
                      <w:w w:val="100"/>
                      <w:position w:val="25"/>
                    </w:rPr>
                    <w:t>r</w:t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64646"/>
                      <w:spacing w:val="0"/>
                      <w:w w:val="100"/>
                      <w:position w:val="25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64646"/>
                      <w:spacing w:val="0"/>
                      <w:w w:val="100"/>
                      <w:position w:val="28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64646"/>
                      <w:spacing w:val="0"/>
                      <w:w w:val="100"/>
                      <w:position w:val="2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64646"/>
                      <w:spacing w:val="50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B5B5B"/>
                      <w:spacing w:val="0"/>
                      <w:w w:val="424"/>
                      <w:position w:val="28"/>
                    </w:rPr>
                    <w:t>/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28385"/>
                      <w:spacing w:val="0"/>
                      <w:w w:val="53"/>
                      <w:position w:val="28"/>
                    </w:rPr>
                    <w:t>...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28385"/>
                      <w:spacing w:val="11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39597"/>
                      <w:spacing w:val="0"/>
                      <w:w w:val="52"/>
                      <w:position w:val="28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39597"/>
                      <w:spacing w:val="0"/>
                      <w:w w:val="100"/>
                      <w:position w:val="2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39597"/>
                      <w:spacing w:val="0"/>
                      <w:w w:val="100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64646"/>
                      <w:spacing w:val="6"/>
                      <w:w w:val="165"/>
                      <w:position w:val="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96B6D"/>
                      <w:spacing w:val="0"/>
                      <w:w w:val="73"/>
                      <w:position w:val="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96B6D"/>
                      <w:spacing w:val="0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96B6D"/>
                      <w:spacing w:val="12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EAFAF"/>
                      <w:spacing w:val="-12"/>
                      <w:w w:val="92"/>
                      <w:position w:val="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939597"/>
                      <w:spacing w:val="0"/>
                      <w:w w:val="78"/>
                      <w:position w:val="28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81"/>
          <w:position w:val="-1"/>
        </w:rPr>
        <w:t>·o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right="-9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D2D2D"/>
          <w:w w:val="125"/>
          <w:i/>
          <w:position w:val="-4"/>
        </w:rPr>
        <w:t>&lt;l</w:t>
      </w:r>
      <w:r>
        <w:rPr>
          <w:rFonts w:ascii="Arial" w:hAnsi="Arial" w:cs="Arial" w:eastAsia="Arial"/>
          <w:sz w:val="8"/>
          <w:szCs w:val="8"/>
          <w:color w:val="2D2D2D"/>
          <w:w w:val="126"/>
          <w:i/>
          <w:position w:val="-4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313" w:lineRule="exact"/>
        <w:ind w:right="-214"/>
        <w:jc w:val="left"/>
        <w:tabs>
          <w:tab w:pos="2940" w:val="left"/>
        </w:tabs>
        <w:rPr>
          <w:rFonts w:ascii="Arial" w:hAnsi="Arial" w:cs="Arial" w:eastAsia="Arial"/>
          <w:sz w:val="116"/>
          <w:szCs w:val="116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464646"/>
          <w:w w:val="254"/>
          <w:i/>
          <w:position w:val="-22"/>
        </w:rPr>
        <w:t>M</w:t>
      </w:r>
      <w:r>
        <w:rPr>
          <w:rFonts w:ascii="Arial" w:hAnsi="Arial" w:cs="Arial" w:eastAsia="Arial"/>
          <w:sz w:val="33"/>
          <w:szCs w:val="33"/>
          <w:color w:val="41497C"/>
          <w:w w:val="91"/>
          <w:i/>
          <w:position w:val="-22"/>
        </w:rPr>
        <w:t>{</w:t>
      </w:r>
      <w:r>
        <w:rPr>
          <w:rFonts w:ascii="Arial" w:hAnsi="Arial" w:cs="Arial" w:eastAsia="Arial"/>
          <w:sz w:val="33"/>
          <w:szCs w:val="33"/>
          <w:color w:val="41497C"/>
          <w:w w:val="92"/>
          <w:i/>
          <w:position w:val="-22"/>
        </w:rPr>
        <w:t>p</w:t>
      </w:r>
      <w:r>
        <w:rPr>
          <w:rFonts w:ascii="Arial" w:hAnsi="Arial" w:cs="Arial" w:eastAsia="Arial"/>
          <w:sz w:val="33"/>
          <w:szCs w:val="33"/>
          <w:color w:val="41497C"/>
          <w:w w:val="100"/>
          <w:i/>
          <w:position w:val="-22"/>
        </w:rPr>
        <w:tab/>
      </w:r>
      <w:r>
        <w:rPr>
          <w:rFonts w:ascii="Arial" w:hAnsi="Arial" w:cs="Arial" w:eastAsia="Arial"/>
          <w:sz w:val="33"/>
          <w:szCs w:val="33"/>
          <w:color w:val="41497C"/>
          <w:w w:val="100"/>
          <w:i/>
          <w:position w:val="-22"/>
        </w:rPr>
      </w:r>
      <w:r>
        <w:rPr>
          <w:rFonts w:ascii="Arial" w:hAnsi="Arial" w:cs="Arial" w:eastAsia="Arial"/>
          <w:sz w:val="116"/>
          <w:szCs w:val="116"/>
          <w:color w:val="41497C"/>
          <w:spacing w:val="0"/>
          <w:w w:val="208"/>
          <w:position w:val="-72"/>
        </w:rPr>
        <w:t>il</w:t>
      </w:r>
      <w:r>
        <w:rPr>
          <w:rFonts w:ascii="Arial" w:hAnsi="Arial" w:cs="Arial" w:eastAsia="Arial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69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17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70"/>
          <w:i/>
          <w:position w:val="-1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15"/>
          <w:w w:val="70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53"/>
          <w:i/>
          <w:position w:val="-1"/>
        </w:rPr>
        <w:t>MaJ'1JPJ7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  <w:cols w:num="3" w:equalWidth="0">
            <w:col w:w="443" w:space="2145"/>
            <w:col w:w="4023" w:space="2051"/>
            <w:col w:w="2978"/>
          </w:cols>
        </w:sectPr>
      </w:pPr>
      <w:rPr/>
    </w:p>
    <w:p>
      <w:pPr>
        <w:spacing w:before="0" w:after="0" w:line="149" w:lineRule="exact"/>
        <w:ind w:left="317" w:right="-20"/>
        <w:jc w:val="left"/>
        <w:tabs>
          <w:tab w:pos="91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80"/>
          <w:position w:val="-3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30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80"/>
          <w:position w:val="1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2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28385"/>
          <w:spacing w:val="0"/>
          <w:w w:val="240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28385"/>
          <w:spacing w:val="-37"/>
          <w:w w:val="24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85"/>
          <w:position w:val="1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597"/>
          <w:spacing w:val="-13"/>
          <w:w w:val="376"/>
          <w:position w:val="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939597"/>
          <w:spacing w:val="0"/>
          <w:w w:val="96"/>
          <w:position w:val="1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828385"/>
          <w:spacing w:val="0"/>
          <w:w w:val="64"/>
          <w:position w:val="1"/>
        </w:rPr>
        <w:t>"4...!.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69" w:right="-20"/>
        <w:jc w:val="left"/>
        <w:tabs>
          <w:tab w:pos="26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"/>
          <w:w w:val="75"/>
          <w:position w:val="-4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5"/>
          <w:position w:val="-4"/>
        </w:rPr>
        <w:t>,§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1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6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</w:sectPr>
      </w:pPr>
      <w:rPr/>
    </w:p>
    <w:p>
      <w:pPr>
        <w:spacing w:before="69" w:after="0" w:line="240" w:lineRule="auto"/>
        <w:ind w:left="245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1.653442pt;margin-top:5.713487pt;width:45.571052pt;height:52.5pt;mso-position-horizontal-relative:page;mso-position-vertical-relative:paragraph;z-index:-17612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41497C"/>
                      <w:spacing w:val="0"/>
                      <w:w w:val="391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-10"/>
          <w:w w:val="15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80"/>
        </w:rPr>
        <w:t>&gt;-&lt;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07" w:lineRule="exact"/>
        <w:ind w:right="-69"/>
        <w:jc w:val="left"/>
        <w:tabs>
          <w:tab w:pos="14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39597"/>
          <w:spacing w:val="0"/>
          <w:w w:val="76"/>
        </w:rPr>
        <w:t>-</w:t>
      </w:r>
      <w:r>
        <w:rPr>
          <w:rFonts w:ascii="Arial" w:hAnsi="Arial" w:cs="Arial" w:eastAsia="Arial"/>
          <w:sz w:val="19"/>
          <w:szCs w:val="19"/>
          <w:color w:val="939597"/>
          <w:spacing w:val="0"/>
          <w:w w:val="76"/>
        </w:rPr>
        <w:t>ı</w:t>
      </w:r>
      <w:r>
        <w:rPr>
          <w:rFonts w:ascii="Arial" w:hAnsi="Arial" w:cs="Arial" w:eastAsia="Arial"/>
          <w:sz w:val="19"/>
          <w:szCs w:val="19"/>
          <w:color w:val="939597"/>
          <w:spacing w:val="15"/>
          <w:w w:val="76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-3"/>
          <w:w w:val="113"/>
        </w:rPr>
        <w:t>P</w:t>
      </w:r>
      <w:r>
        <w:rPr>
          <w:rFonts w:ascii="Arial" w:hAnsi="Arial" w:cs="Arial" w:eastAsia="Arial"/>
          <w:sz w:val="18"/>
          <w:szCs w:val="18"/>
          <w:color w:val="2D2D2D"/>
          <w:spacing w:val="-7"/>
          <w:w w:val="113"/>
        </w:rPr>
        <w:t>n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13"/>
        </w:rPr>
        <w:t>s</w:t>
      </w:r>
      <w:r>
        <w:rPr>
          <w:rFonts w:ascii="Arial" w:hAnsi="Arial" w:cs="Arial" w:eastAsia="Arial"/>
          <w:sz w:val="18"/>
          <w:szCs w:val="18"/>
          <w:color w:val="464646"/>
          <w:spacing w:val="-1"/>
          <w:w w:val="113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464646"/>
          <w:spacing w:val="-4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9"/>
        </w:rPr>
        <w:t>A</w:t>
      </w:r>
      <w:r>
        <w:rPr>
          <w:rFonts w:ascii="Arial" w:hAnsi="Arial" w:cs="Arial" w:eastAsia="Arial"/>
          <w:sz w:val="18"/>
          <w:szCs w:val="18"/>
          <w:color w:val="2D2D2D"/>
          <w:spacing w:val="-3"/>
          <w:w w:val="110"/>
        </w:rPr>
        <w:t>m</w:t>
      </w:r>
      <w:r>
        <w:rPr>
          <w:rFonts w:ascii="Arial" w:hAnsi="Arial" w:cs="Arial" w:eastAsia="Arial"/>
          <w:sz w:val="18"/>
          <w:szCs w:val="18"/>
          <w:color w:val="464646"/>
          <w:spacing w:val="-5"/>
          <w:w w:val="120"/>
        </w:rPr>
        <w:t>i</w:t>
      </w:r>
      <w:r>
        <w:rPr>
          <w:rFonts w:ascii="Arial" w:hAnsi="Arial" w:cs="Arial" w:eastAsia="Arial"/>
          <w:sz w:val="18"/>
          <w:szCs w:val="18"/>
          <w:color w:val="2D2D2D"/>
          <w:spacing w:val="-10"/>
          <w:w w:val="113"/>
        </w:rPr>
        <w:t>r</w:t>
      </w:r>
      <w:r>
        <w:rPr>
          <w:rFonts w:ascii="Arial" w:hAnsi="Arial" w:cs="Arial" w:eastAsia="Arial"/>
          <w:sz w:val="18"/>
          <w:szCs w:val="18"/>
          <w:color w:val="696B6D"/>
          <w:spacing w:val="0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3489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-37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i'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9"/>
        </w:rPr>
        <w:t>A'lllli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8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489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0"/>
          <w:w w:val="17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-33"/>
          <w:w w:val="1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597"/>
          <w:spacing w:val="0"/>
          <w:w w:val="8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39597"/>
          <w:spacing w:val="-5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0"/>
          <w:w w:val="89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39597"/>
          <w:spacing w:val="0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3959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-6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39597"/>
          <w:spacing w:val="0"/>
          <w:w w:val="88"/>
        </w:rPr>
        <w:t>'"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2" w:lineRule="atLeast"/>
        <w:ind w:right="-20"/>
        <w:jc w:val="left"/>
        <w:tabs>
          <w:tab w:pos="3420" w:val="left"/>
          <w:tab w:pos="4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2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2"/>
        </w:rPr>
      </w:r>
      <w:r>
        <w:rPr>
          <w:rFonts w:ascii="Arial" w:hAnsi="Arial" w:cs="Arial" w:eastAsia="Arial"/>
          <w:sz w:val="27"/>
          <w:szCs w:val="27"/>
          <w:color w:val="828385"/>
          <w:spacing w:val="0"/>
          <w:w w:val="131"/>
          <w:position w:val="0"/>
        </w:rPr>
        <w:t>\</w:t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131"/>
          <w:position w:val="0"/>
        </w:rPr>
        <w:t>'</w:t>
      </w:r>
      <w:r>
        <w:rPr>
          <w:rFonts w:ascii="Arial" w:hAnsi="Arial" w:cs="Arial" w:eastAsia="Arial"/>
          <w:sz w:val="27"/>
          <w:szCs w:val="27"/>
          <w:color w:val="AEAFAF"/>
          <w:spacing w:val="-1"/>
          <w:w w:val="131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31"/>
          <w:position w:val="0"/>
        </w:rPr>
        <w:t>U!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31"/>
          <w:position w:val="0"/>
        </w:rPr>
        <w:t>!l!_</w:t>
      </w:r>
      <w:r>
        <w:rPr>
          <w:rFonts w:ascii="Arial" w:hAnsi="Arial" w:cs="Arial" w:eastAsia="Arial"/>
          <w:sz w:val="27"/>
          <w:szCs w:val="27"/>
          <w:color w:val="5B5B5B"/>
          <w:spacing w:val="94"/>
          <w:w w:val="131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31"/>
          <w:position w:val="0"/>
        </w:rPr>
        <w:t>c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  <w:cols w:num="3" w:equalWidth="0">
            <w:col w:w="428" w:space="2064"/>
            <w:col w:w="1923" w:space="685"/>
            <w:col w:w="6540"/>
          </w:cols>
        </w:sectPr>
      </w:pPr>
      <w:rPr/>
    </w:p>
    <w:p>
      <w:pPr>
        <w:spacing w:before="0" w:after="0" w:line="291" w:lineRule="atLeast"/>
        <w:ind w:left="3177" w:right="-20"/>
        <w:jc w:val="left"/>
        <w:tabs>
          <w:tab w:pos="8560" w:val="left"/>
          <w:tab w:pos="98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599BA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28"/>
          <w:szCs w:val="28"/>
          <w:color w:val="9599BA"/>
          <w:spacing w:val="-73"/>
          <w:w w:val="100"/>
          <w:i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9599BA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9599BA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28"/>
          <w:szCs w:val="28"/>
          <w:color w:val="AEAFAF"/>
          <w:spacing w:val="-42"/>
          <w:w w:val="6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939597"/>
          <w:spacing w:val="-16"/>
          <w:w w:val="127"/>
          <w:position w:val="0"/>
        </w:rPr>
        <w:t>,</w:t>
      </w:r>
      <w:r>
        <w:rPr>
          <w:rFonts w:ascii="Arial" w:hAnsi="Arial" w:cs="Arial" w:eastAsia="Arial"/>
          <w:sz w:val="28"/>
          <w:szCs w:val="28"/>
          <w:color w:val="AEAFAF"/>
          <w:spacing w:val="-50"/>
          <w:w w:val="101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939597"/>
          <w:spacing w:val="0"/>
          <w:w w:val="6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939597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939597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185"/>
          <w:position w:val="0"/>
        </w:rPr>
        <w:t>li</w:t>
      </w:r>
      <w:r>
        <w:rPr>
          <w:rFonts w:ascii="Arial" w:hAnsi="Arial" w:cs="Arial" w:eastAsia="Arial"/>
          <w:sz w:val="28"/>
          <w:szCs w:val="28"/>
          <w:color w:val="46464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597"/>
          <w:spacing w:val="0"/>
          <w:w w:val="77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939597"/>
          <w:spacing w:val="0"/>
          <w:w w:val="77"/>
          <w:i/>
          <w:position w:val="0"/>
        </w:rPr>
        <w:t>?</w:t>
      </w:r>
      <w:r>
        <w:rPr>
          <w:rFonts w:ascii="Times New Roman" w:hAnsi="Times New Roman" w:cs="Times New Roman" w:eastAsia="Times New Roman"/>
          <w:sz w:val="28"/>
          <w:szCs w:val="28"/>
          <w:color w:val="939597"/>
          <w:spacing w:val="-12"/>
          <w:w w:val="7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77"/>
          <w:i/>
          <w:position w:val="0"/>
        </w:rPr>
        <w:t>fii: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38"/>
          <w:w w:val="7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9599BA"/>
          <w:spacing w:val="0"/>
          <w:w w:val="126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0" w:lineRule="exact"/>
        <w:ind w:left="5177" w:right="-20"/>
        <w:jc w:val="left"/>
        <w:tabs>
          <w:tab w:pos="8580" w:val="left"/>
          <w:tab w:pos="8860" w:val="left"/>
          <w:tab w:pos="9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6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939597"/>
          <w:spacing w:val="0"/>
          <w:w w:val="100"/>
          <w:position w:val="-2"/>
        </w:rPr>
        <w:t>-</w:t>
      </w:r>
      <w:r>
        <w:rPr>
          <w:rFonts w:ascii="Arial" w:hAnsi="Arial" w:cs="Arial" w:eastAsia="Arial"/>
          <w:sz w:val="17"/>
          <w:szCs w:val="17"/>
          <w:color w:val="93959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939597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8"/>
          <w:position w:val="-2"/>
        </w:rPr>
        <w:t>ü&lt;l1</w:t>
      </w:r>
      <w:r>
        <w:rPr>
          <w:rFonts w:ascii="Arial" w:hAnsi="Arial" w:cs="Arial" w:eastAsia="Arial"/>
          <w:sz w:val="17"/>
          <w:szCs w:val="17"/>
          <w:color w:val="464646"/>
          <w:spacing w:val="-20"/>
          <w:w w:val="89"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828385"/>
          <w:spacing w:val="-16"/>
          <w:w w:val="139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5B5B5B"/>
          <w:spacing w:val="-10"/>
          <w:w w:val="76"/>
          <w:position w:val="-2"/>
        </w:rPr>
        <w:t>D</w:t>
      </w:r>
      <w:r>
        <w:rPr>
          <w:rFonts w:ascii="Arial" w:hAnsi="Arial" w:cs="Arial" w:eastAsia="Arial"/>
          <w:sz w:val="17"/>
          <w:szCs w:val="17"/>
          <w:color w:val="2D2D2D"/>
          <w:spacing w:val="-8"/>
          <w:w w:val="176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54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5B5B5B"/>
          <w:spacing w:val="-12"/>
          <w:w w:val="54"/>
          <w:position w:val="-2"/>
        </w:rPr>
        <w:t>P</w:t>
      </w:r>
      <w:r>
        <w:rPr>
          <w:rFonts w:ascii="Arial" w:hAnsi="Arial" w:cs="Arial" w:eastAsia="Arial"/>
          <w:sz w:val="17"/>
          <w:szCs w:val="17"/>
          <w:color w:val="828385"/>
          <w:spacing w:val="0"/>
          <w:w w:val="195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82838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828385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600"/>
          <w:position w:val="-2"/>
        </w:rPr>
        <w:t>c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483" w:right="-20"/>
        <w:jc w:val="left"/>
        <w:tabs>
          <w:tab w:pos="4160" w:val="left"/>
          <w:tab w:pos="86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-11"/>
        </w:rPr>
        <w:t>Abdlll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-11"/>
        </w:rPr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80"/>
          <w:position w:val="-13"/>
        </w:rPr>
        <w:t>P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80"/>
          <w:position w:val="-13"/>
        </w:rPr>
        <w:t>Ç</w:t>
      </w:r>
      <w:r>
        <w:rPr>
          <w:rFonts w:ascii="Arial" w:hAnsi="Arial" w:cs="Arial" w:eastAsia="Arial"/>
          <w:sz w:val="25"/>
          <w:szCs w:val="25"/>
          <w:color w:val="696B6D"/>
          <w:spacing w:val="0"/>
          <w:w w:val="80"/>
          <w:position w:val="-13"/>
        </w:rPr>
        <w:t>L</w:t>
      </w:r>
      <w:r>
        <w:rPr>
          <w:rFonts w:ascii="Arial" w:hAnsi="Arial" w:cs="Arial" w:eastAsia="Arial"/>
          <w:sz w:val="25"/>
          <w:szCs w:val="25"/>
          <w:color w:val="696B6D"/>
          <w:spacing w:val="-52"/>
          <w:w w:val="80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696B6D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5"/>
          <w:szCs w:val="25"/>
          <w:color w:val="696B6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3"/>
          <w:szCs w:val="13"/>
          <w:color w:val="939597"/>
          <w:spacing w:val="0"/>
          <w:w w:val="100"/>
          <w:position w:val="2"/>
        </w:rPr>
        <w:t>'...</w:t>
      </w:r>
      <w:r>
        <w:rPr>
          <w:rFonts w:ascii="Times New Roman" w:hAnsi="Times New Roman" w:cs="Times New Roman" w:eastAsia="Times New Roman"/>
          <w:sz w:val="13"/>
          <w:szCs w:val="13"/>
          <w:color w:val="939597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28385"/>
          <w:spacing w:val="0"/>
          <w:w w:val="74"/>
          <w:i/>
          <w:position w:val="2"/>
        </w:rPr>
        <w:t>+</w:t>
      </w:r>
      <w:r>
        <w:rPr>
          <w:rFonts w:ascii="Times New Roman" w:hAnsi="Times New Roman" w:cs="Times New Roman" w:eastAsia="Times New Roman"/>
          <w:sz w:val="13"/>
          <w:szCs w:val="13"/>
          <w:color w:val="828385"/>
          <w:spacing w:val="-13"/>
          <w:w w:val="74"/>
          <w:i/>
          <w:position w:val="2"/>
        </w:rPr>
        <w:t>«</w:t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0"/>
          <w:w w:val="74"/>
          <w:i/>
          <w:position w:val="2"/>
        </w:rPr>
        <w:t>.;}</w:t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0"/>
          <w:w w:val="74"/>
          <w:i/>
          <w:position w:val="2"/>
        </w:rPr>
        <w:t>      </w:t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23"/>
          <w:w w:val="74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74"/>
          <w:position w:val="2"/>
        </w:rPr>
        <w:t>:,\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74"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2"/>
          <w:w w:val="74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11"/>
          <w:szCs w:val="11"/>
          <w:color w:val="464646"/>
          <w:spacing w:val="7"/>
          <w:w w:val="10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2D2D2D"/>
          <w:spacing w:val="0"/>
          <w:w w:val="237"/>
          <w:position w:val="2"/>
        </w:rPr>
        <w:t>''</w:t>
      </w:r>
      <w:r>
        <w:rPr>
          <w:rFonts w:ascii="Arial" w:hAnsi="Arial" w:cs="Arial" w:eastAsia="Arial"/>
          <w:sz w:val="11"/>
          <w:szCs w:val="11"/>
          <w:color w:val="2D2D2D"/>
          <w:spacing w:val="3"/>
          <w:w w:val="237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828385"/>
          <w:spacing w:val="0"/>
          <w:w w:val="100"/>
          <w:position w:val="2"/>
        </w:rPr>
        <w:t>,.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40"/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6.182968pt;margin-top:29.762751pt;width:563.42904pt;height:767.093684pt;mso-position-horizontal-relative:page;mso-position-vertical-relative:page;z-index:-17616" coordorigin="324,595" coordsize="11269,15342">
            <v:group style="position:absolute;left:343;top:624;width:9296;height:2" coordorigin="343,624" coordsize="9296,2">
              <v:shape style="position:absolute;left:343;top:624;width:9296;height:2" coordorigin="343,624" coordsize="9296,0" path="m343,624l9638,624e" filled="f" stroked="t" strokeweight=".713954pt" strokecolor="#4F4F4F">
                <v:path arrowok="t"/>
              </v:shape>
            </v:group>
            <v:group style="position:absolute;left:2375;top:607;width:2;height:1530" coordorigin="2375,607" coordsize="2,1530">
              <v:shape style="position:absolute;left:2375;top:607;width:2;height:1530" coordorigin="2375,607" coordsize="0,1530" path="m2375,2137l2375,607e" filled="f" stroked="t" strokeweight=".47597pt" strokecolor="#3F3F3F">
                <v:path arrowok="t"/>
              </v:shape>
            </v:group>
            <v:group style="position:absolute;left:3494;top:624;width:409;height:2" coordorigin="3494,624" coordsize="409,2">
              <v:shape style="position:absolute;left:3494;top:624;width:409;height:2" coordorigin="3494,624" coordsize="409,0" path="m3494,624l3903,624e" filled="f" stroked="t" strokeweight=".951939pt" strokecolor="#606064">
                <v:path arrowok="t"/>
              </v:shape>
            </v:group>
            <v:group style="position:absolute;left:7259;top:631;width:1290;height:2" coordorigin="7259,631" coordsize="1290,2">
              <v:shape style="position:absolute;left:7259;top:631;width:1290;height:2" coordorigin="7259,631" coordsize="1290,0" path="m7259,631l8548,631e" filled="f" stroked="t" strokeweight=".951939pt" strokecolor="#545457">
                <v:path arrowok="t"/>
              </v:shape>
            </v:group>
            <v:group style="position:absolute;left:8287;top:631;width:533;height:2" coordorigin="8287,631" coordsize="533,2">
              <v:shape style="position:absolute;left:8287;top:631;width:533;height:2" coordorigin="8287,631" coordsize="533,0" path="m8287,631l8820,631e" filled="f" stroked="t" strokeweight=".713954pt" strokecolor="#444444">
                <v:path arrowok="t"/>
              </v:shape>
            </v:group>
            <v:group style="position:absolute;left:8763;top:631;width:428;height:2" coordorigin="8763,631" coordsize="428,2">
              <v:shape style="position:absolute;left:8763;top:631;width:428;height:2" coordorigin="8763,631" coordsize="428,0" path="m8763,631l9191,631e" filled="f" stroked="t" strokeweight=".47597pt" strokecolor="#1C1C1C">
                <v:path arrowok="t"/>
              </v:shape>
            </v:group>
            <v:group style="position:absolute;left:9162;top:626;width:2;height:535" coordorigin="9162,626" coordsize="2,535">
              <v:shape style="position:absolute;left:9162;top:626;width:2;height:535" coordorigin="9162,626" coordsize="0,535" path="m9162,1162l9162,626e" filled="f" stroked="t" strokeweight=".47597pt" strokecolor="#383838">
                <v:path arrowok="t"/>
              </v:shape>
            </v:group>
            <v:group style="position:absolute;left:9120;top:633;width:2432;height:2" coordorigin="9120,633" coordsize="2432,2">
              <v:shape style="position:absolute;left:9120;top:633;width:2432;height:2" coordorigin="9120,633" coordsize="2432,0" path="m9120,633l11552,633e" filled="f" stroked="t" strokeweight=".713954pt" strokecolor="#484848">
                <v:path arrowok="t"/>
              </v:shape>
            </v:group>
            <v:group style="position:absolute;left:11557;top:622;width:2;height:10465" coordorigin="11557,622" coordsize="2,10465">
              <v:shape style="position:absolute;left:11557;top:622;width:2;height:10465" coordorigin="11557,622" coordsize="0,10465" path="m11557,11087l11557,622e" filled="f" stroked="t" strokeweight=".713954pt" strokecolor="#5B5B5B">
                <v:path arrowok="t"/>
              </v:shape>
            </v:group>
            <v:group style="position:absolute;left:345;top:602;width:2;height:1080" coordorigin="345,602" coordsize="2,1080">
              <v:shape style="position:absolute;left:345;top:602;width:2;height:1080" coordorigin="345,602" coordsize="0,1080" path="m345,1683l345,602e" filled="f" stroked="t" strokeweight=".47597pt" strokecolor="#4B4B4B">
                <v:path arrowok="t"/>
              </v:shape>
            </v:group>
            <v:group style="position:absolute;left:2375;top:1104;width:2;height:1023" coordorigin="2375,1104" coordsize="2,1023">
              <v:shape style="position:absolute;left:2375;top:1104;width:2;height:1023" coordorigin="2375,1104" coordsize="0,1023" path="m2375,2128l2375,1104e" filled="f" stroked="t" strokeweight=".951939pt" strokecolor="#484848">
                <v:path arrowok="t"/>
              </v:shape>
            </v:group>
            <v:group style="position:absolute;left:9162;top:1104;width:2;height:578" coordorigin="9162,1104" coordsize="2,578">
              <v:shape style="position:absolute;left:9162;top:1104;width:2;height:578" coordorigin="9162,1104" coordsize="0,578" path="m9162,1683l9162,1104e" filled="f" stroked="t" strokeweight=".951939pt" strokecolor="#646464">
                <v:path arrowok="t"/>
              </v:shape>
            </v:group>
            <v:group style="position:absolute;left:11547;top:1406;width:2;height:277" coordorigin="11547,1406" coordsize="2,277">
              <v:shape style="position:absolute;left:11547;top:1406;width:2;height:277" coordorigin="11547,1406" coordsize="0,277" path="m11547,1683l11547,1406e" filled="f" stroked="t" strokeweight=".47597pt" strokecolor="#3B3B3B">
                <v:path arrowok="t"/>
              </v:shape>
            </v:group>
            <v:group style="position:absolute;left:333;top:2120;width:2070;height:2" coordorigin="333,2120" coordsize="2070,2">
              <v:shape style="position:absolute;left:333;top:2120;width:2070;height:2" coordorigin="333,2120" coordsize="2070,0" path="m333,2120l2404,2120e" filled="f" stroked="t" strokeweight=".951939pt" strokecolor="#575757">
                <v:path arrowok="t"/>
              </v:shape>
            </v:group>
            <v:group style="position:absolute;left:2332;top:2125;width:1104;height:2" coordorigin="2332,2125" coordsize="1104,2">
              <v:shape style="position:absolute;left:2332;top:2125;width:1104;height:2" coordorigin="2332,2125" coordsize="1104,0" path="m2332,2125l3437,2125e" filled="f" stroked="t" strokeweight=".713954pt" strokecolor="#343434">
                <v:path arrowok="t"/>
              </v:shape>
            </v:group>
            <v:group style="position:absolute;left:3356;top:2128;width:4041;height:2" coordorigin="3356,2128" coordsize="4041,2">
              <v:shape style="position:absolute;left:3356;top:2128;width:4041;height:2" coordorigin="3356,2128" coordsize="4041,0" path="m3356,2128l7397,2128e" filled="f" stroked="t" strokeweight=".951939pt" strokecolor="#4F4F4F">
                <v:path arrowok="t"/>
              </v:shape>
            </v:group>
            <v:group style="position:absolute;left:6949;top:2137;width:471;height:2" coordorigin="6949,2137" coordsize="471,2">
              <v:shape style="position:absolute;left:6949;top:2137;width:471;height:2" coordorigin="6949,2137" coordsize="471,0" path="m6949,2137l7420,2137e" filled="f" stroked="t" strokeweight=".951939pt" strokecolor="#5B5B5B">
                <v:path arrowok="t"/>
              </v:shape>
            </v:group>
            <v:group style="position:absolute;left:7363;top:2135;width:424;height:2" coordorigin="7363,2135" coordsize="424,2">
              <v:shape style="position:absolute;left:7363;top:2135;width:424;height:2" coordorigin="7363,2135" coordsize="424,0" path="m7363,2135l7787,2135e" filled="f" stroked="t" strokeweight=".47597pt" strokecolor="#3B3B3B">
                <v:path arrowok="t"/>
              </v:shape>
            </v:group>
            <v:group style="position:absolute;left:7630;top:2135;width:3932;height:2" coordorigin="7630,2135" coordsize="3932,2">
              <v:shape style="position:absolute;left:7630;top:2135;width:3932;height:2" coordorigin="7630,2135" coordsize="3932,0" path="m7630,2135l11561,2135e" filled="f" stroked="t" strokeweight=".951939pt" strokecolor="#545454">
                <v:path arrowok="t"/>
              </v:shape>
            </v:group>
            <v:group style="position:absolute;left:9167;top:1626;width:2;height:521" coordorigin="9167,1626" coordsize="2,521">
              <v:shape style="position:absolute;left:9167;top:1626;width:2;height:521" coordorigin="9167,1626" coordsize="0,521" path="m9167,2147l9167,1626e" filled="f" stroked="t" strokeweight=".47597pt" strokecolor="#3B3B3B">
                <v:path arrowok="t"/>
              </v:shape>
            </v:group>
            <v:group style="position:absolute;left:343;top:2367;width:7444;height:2" coordorigin="343,2367" coordsize="7444,2">
              <v:shape style="position:absolute;left:343;top:2367;width:7444;height:2" coordorigin="343,2367" coordsize="7444,0" path="m343,2367l7787,2367e" filled="f" stroked="t" strokeweight=".713954pt" strokecolor="#4B4B4B">
                <v:path arrowok="t"/>
              </v:shape>
            </v:group>
            <v:group style="position:absolute;left:347;top:2084;width:2;height:311" coordorigin="347,2084" coordsize="2,311">
              <v:shape style="position:absolute;left:347;top:2084;width:2;height:311" coordorigin="347,2084" coordsize="0,311" path="m347,2395l347,2084e" filled="f" stroked="t" strokeweight=".47597pt" strokecolor="#3B3B3B">
                <v:path arrowok="t"/>
              </v:shape>
            </v:group>
            <v:group style="position:absolute;left:3417;top:2113;width:2;height:502" coordorigin="3417,2113" coordsize="2,502">
              <v:shape style="position:absolute;left:3417;top:2113;width:2;height:502" coordorigin="3417,2113" coordsize="0,502" path="m3417,2615l3417,2113e" filled="f" stroked="t" strokeweight=".951939pt" strokecolor="#575757">
                <v:path arrowok="t"/>
              </v:shape>
            </v:group>
            <v:group style="position:absolute;left:7730;top:2379;width:2946;height:2" coordorigin="7730,2379" coordsize="2946,2">
              <v:shape style="position:absolute;left:7730;top:2379;width:2946;height:2" coordorigin="7730,2379" coordsize="2946,0" path="m7730,2379l10676,2379e" filled="f" stroked="t" strokeweight=".713954pt" strokecolor="#484848">
                <v:path arrowok="t"/>
              </v:shape>
            </v:group>
            <v:group style="position:absolute;left:10443;top:2379;width:1114;height:2" coordorigin="10443,2379" coordsize="1114,2">
              <v:shape style="position:absolute;left:10443;top:2379;width:1114;height:2" coordorigin="10443,2379" coordsize="1114,0" path="m10443,2379l11557,2379e" filled="f" stroked="t" strokeweight=".951939pt" strokecolor="#606060">
                <v:path arrowok="t"/>
              </v:shape>
            </v:group>
            <v:group style="position:absolute;left:343;top:2613;width:11214;height:2" coordorigin="343,2613" coordsize="11214,2">
              <v:shape style="position:absolute;left:343;top:2613;width:11214;height:2" coordorigin="343,2613" coordsize="11214,0" path="m343,2613l11557,2613e" filled="f" stroked="t" strokeweight=".713954pt" strokecolor="#484848">
                <v:path arrowok="t"/>
              </v:shape>
            </v:group>
            <v:group style="position:absolute;left:347;top:2324;width:2;height:316" coordorigin="347,2324" coordsize="2,316">
              <v:shape style="position:absolute;left:347;top:2324;width:2;height:316" coordorigin="347,2324" coordsize="0,316" path="m347,2639l347,2324e" filled="f" stroked="t" strokeweight=".47597pt" strokecolor="#1C1C1C">
                <v:path arrowok="t"/>
              </v:shape>
            </v:group>
            <v:group style="position:absolute;left:9872;top:2618;width:804;height:2" coordorigin="9872,2618" coordsize="804,2">
              <v:shape style="position:absolute;left:9872;top:2618;width:804;height:2" coordorigin="9872,2618" coordsize="804,0" path="m9872,2618l10676,2618e" filled="f" stroked="t" strokeweight=".713954pt" strokecolor="#343434">
                <v:path arrowok="t"/>
              </v:shape>
            </v:group>
            <v:group style="position:absolute;left:11552;top:2324;width:2;height:555" coordorigin="11552,2324" coordsize="2,555">
              <v:shape style="position:absolute;left:11552;top:2324;width:2;height:555" coordorigin="11552,2324" coordsize="0,555" path="m11552,2878l11552,2324e" filled="f" stroked="t" strokeweight=".47597pt" strokecolor="#3F3F3F">
                <v:path arrowok="t"/>
              </v:shape>
            </v:group>
            <v:group style="position:absolute;left:338;top:2854;width:11219;height:2" coordorigin="338,2854" coordsize="11219,2">
              <v:shape style="position:absolute;left:338;top:2854;width:11219;height:2" coordorigin="338,2854" coordsize="11219,0" path="m338,2854l11557,2854e" filled="f" stroked="t" strokeweight=".713954pt" strokecolor="#4B4B4B">
                <v:path arrowok="t"/>
              </v:shape>
            </v:group>
            <v:group style="position:absolute;left:7730;top:2854;width:614;height:2" coordorigin="7730,2854" coordsize="614,2">
              <v:shape style="position:absolute;left:7730;top:2854;width:614;height:2" coordorigin="7730,2854" coordsize="614,0" path="m7730,2854l8344,2854e" filled="f" stroked="t" strokeweight=".47597pt" strokecolor="#2F2F2F">
                <v:path arrowok="t"/>
              </v:shape>
            </v:group>
            <v:group style="position:absolute;left:9872;top:2857;width:804;height:2" coordorigin="9872,2857" coordsize="804,2">
              <v:shape style="position:absolute;left:9872;top:2857;width:804;height:2" coordorigin="9872,2857" coordsize="804,0" path="m9872,2857l10676,2857e" filled="f" stroked="t" strokeweight=".713954pt" strokecolor="#343434">
                <v:path arrowok="t"/>
              </v:shape>
            </v:group>
            <v:group style="position:absolute;left:338;top:3093;width:10338;height:2" coordorigin="338,3093" coordsize="10338,2">
              <v:shape style="position:absolute;left:338;top:3093;width:10338;height:2" coordorigin="338,3093" coordsize="10338,0" path="m338,3093l10676,3093e" filled="f" stroked="t" strokeweight=".713954pt" strokecolor="#606060">
                <v:path arrowok="t"/>
              </v:shape>
            </v:group>
            <v:group style="position:absolute;left:345;top:2567;width:2;height:555" coordorigin="345,2567" coordsize="2,555">
              <v:shape style="position:absolute;left:345;top:2567;width:2;height:555" coordorigin="345,2567" coordsize="0,555" path="m345,3122l345,2567e" filled="f" stroked="t" strokeweight=".47597pt" strokecolor="#3B3B3B">
                <v:path arrowok="t"/>
              </v:shape>
            </v:group>
            <v:group style="position:absolute;left:366;top:3098;width:6640;height:2" coordorigin="366,3098" coordsize="6640,2">
              <v:shape style="position:absolute;left:366;top:3098;width:6640;height:2" coordorigin="366,3098" coordsize="6640,0" path="m366,3098l7006,3098e" filled="f" stroked="t" strokeweight=".47597pt" strokecolor="#5B5B5B">
                <v:path arrowok="t"/>
              </v:shape>
            </v:group>
            <v:group style="position:absolute;left:6949;top:3098;width:471;height:2" coordorigin="6949,3098" coordsize="471,2">
              <v:shape style="position:absolute;left:6949;top:3098;width:471;height:2" coordorigin="6949,3098" coordsize="471,0" path="m6949,3098l7420,3098e" filled="f" stroked="t" strokeweight=".47597pt" strokecolor="#3F3F3F">
                <v:path arrowok="t"/>
              </v:shape>
            </v:group>
            <v:group style="position:absolute;left:8763;top:3098;width:419;height:2" coordorigin="8763,3098" coordsize="419,2">
              <v:shape style="position:absolute;left:8763;top:3098;width:419;height:2" coordorigin="8763,3098" coordsize="419,0" path="m8763,3098l9181,3098e" filled="f" stroked="t" strokeweight=".47597pt" strokecolor="#343434">
                <v:path arrowok="t"/>
              </v:shape>
            </v:group>
            <v:group style="position:absolute;left:10619;top:3100;width:938;height:2" coordorigin="10619,3100" coordsize="938,2">
              <v:shape style="position:absolute;left:10619;top:3100;width:938;height:2" coordorigin="10619,3100" coordsize="938,0" path="m10619,3100l11557,3100e" filled="f" stroked="t" strokeweight=".47597pt" strokecolor="#575757">
                <v:path arrowok="t"/>
              </v:shape>
            </v:group>
            <v:group style="position:absolute;left:338;top:3332;width:11219;height:2" coordorigin="338,3332" coordsize="11219,2">
              <v:shape style="position:absolute;left:338;top:3332;width:11219;height:2" coordorigin="338,3332" coordsize="11219,0" path="m338,3332l11557,3332e" filled="f" stroked="t" strokeweight=".713954pt" strokecolor="#5B5B5B">
                <v:path arrowok="t"/>
              </v:shape>
            </v:group>
            <v:group style="position:absolute;left:343;top:3050;width:2;height:559" coordorigin="343,3050" coordsize="2,559">
              <v:shape style="position:absolute;left:343;top:3050;width:2;height:559" coordorigin="343,3050" coordsize="0,559" path="m343,3610l343,3050e" filled="f" stroked="t" strokeweight=".47597pt" strokecolor="#232323">
                <v:path arrowok="t"/>
              </v:shape>
            </v:group>
            <v:group style="position:absolute;left:3803;top:3332;width:2;height:249" coordorigin="3803,3332" coordsize="2,249">
              <v:shape style="position:absolute;left:3803;top:3332;width:2;height:249" coordorigin="3803,3332" coordsize="0,249" path="m3803,3581l3803,3332e" filled="f" stroked="t" strokeweight=".237985pt" strokecolor="#707070">
                <v:path arrowok="t"/>
              </v:shape>
            </v:group>
            <v:group style="position:absolute;left:6987;top:3328;width:2;height:282" coordorigin="6987,3328" coordsize="2,282">
              <v:shape style="position:absolute;left:6987;top:3328;width:2;height:282" coordorigin="6987,3328" coordsize="0,282" path="m6987,3610l6987,3328e" filled="f" stroked="t" strokeweight=".47597pt" strokecolor="#3B3B3B">
                <v:path arrowok="t"/>
              </v:shape>
            </v:group>
            <v:group style="position:absolute;left:11549;top:3304;width:2;height:306" coordorigin="11549,3304" coordsize="2,306">
              <v:shape style="position:absolute;left:11549;top:3304;width:2;height:306" coordorigin="11549,3304" coordsize="0,306" path="m11549,3610l11549,3304e" filled="f" stroked="t" strokeweight=".713954pt" strokecolor="#484848">
                <v:path arrowok="t"/>
              </v:shape>
            </v:group>
            <v:group style="position:absolute;left:3803;top:3581;width:2;height:191" coordorigin="3803,3581" coordsize="2,191">
              <v:shape style="position:absolute;left:3803;top:3581;width:2;height:191" coordorigin="3803,3581" coordsize="0,191" path="m3803,3772l3803,3581e" filled="f" stroked="t" strokeweight=".237985pt" strokecolor="#000000">
                <v:path arrowok="t"/>
              </v:shape>
            </v:group>
            <v:group style="position:absolute;left:6987;top:3552;width:2;height:526" coordorigin="6987,3552" coordsize="2,526">
              <v:shape style="position:absolute;left:6987;top:3552;width:2;height:526" coordorigin="6987,3552" coordsize="0,526" path="m6987,4078l6987,3552e" filled="f" stroked="t" strokeweight=".713954pt" strokecolor="#4B4B4B">
                <v:path arrowok="t"/>
              </v:shape>
            </v:group>
            <v:group style="position:absolute;left:333;top:4061;width:528;height:2" coordorigin="333,4061" coordsize="528,2">
              <v:shape style="position:absolute;left:333;top:4061;width:528;height:2" coordorigin="333,4061" coordsize="528,0" path="m333,4061l862,4061e" filled="f" stroked="t" strokeweight=".47597pt" strokecolor="#444444">
                <v:path arrowok="t"/>
              </v:shape>
            </v:group>
            <v:group style="position:absolute;left:362;top:4064;width:4108;height:2" coordorigin="362,4064" coordsize="4108,2">
              <v:shape style="position:absolute;left:362;top:4064;width:4108;height:2" coordorigin="362,4064" coordsize="4108,0" path="m362,4064l4469,4064e" filled="f" stroked="t" strokeweight=".951939pt" strokecolor="#4B4B4B">
                <v:path arrowok="t"/>
              </v:shape>
            </v:group>
            <v:group style="position:absolute;left:3803;top:3772;width:2;height:296" coordorigin="3803,3772" coordsize="2,296">
              <v:shape style="position:absolute;left:3803;top:3772;width:2;height:296" coordorigin="3803,3772" coordsize="0,296" path="m3803,4069l3803,3772e" filled="f" stroked="t" strokeweight=".237985pt" strokecolor="#3F3F3F">
                <v:path arrowok="t"/>
              </v:shape>
            </v:group>
            <v:group style="position:absolute;left:4341;top:4064;width:881;height:2" coordorigin="4341,4064" coordsize="881,2">
              <v:shape style="position:absolute;left:4341;top:4064;width:881;height:2" coordorigin="4341,4064" coordsize="881,0" path="m4341,4064l5221,4064e" filled="f" stroked="t" strokeweight=".951939pt" strokecolor="#232323">
                <v:path arrowok="t"/>
              </v:shape>
            </v:group>
            <v:group style="position:absolute;left:5164;top:4066;width:5512;height:2" coordorigin="5164,4066" coordsize="5512,2">
              <v:shape style="position:absolute;left:5164;top:4066;width:5512;height:2" coordorigin="5164,4066" coordsize="5512,0" path="m5164,4066l10676,4066e" filled="f" stroked="t" strokeweight=".951939pt" strokecolor="#4B4B4B">
                <v:path arrowok="t"/>
              </v:shape>
            </v:group>
            <v:group style="position:absolute;left:10619;top:4076;width:938;height:2" coordorigin="10619,4076" coordsize="938,2">
              <v:shape style="position:absolute;left:10619;top:4076;width:938;height:2" coordorigin="10619,4076" coordsize="938,0" path="m10619,4076l11557,4076e" filled="f" stroked="t" strokeweight=".47597pt" strokecolor="#3F3F3F">
                <v:path arrowok="t"/>
              </v:shape>
            </v:group>
            <v:group style="position:absolute;left:11549;top:3743;width:2;height:354" coordorigin="11549,3743" coordsize="2,354">
              <v:shape style="position:absolute;left:11549;top:3743;width:2;height:354" coordorigin="11549,3743" coordsize="0,354" path="m11549,4097l11549,3743e" filled="f" stroked="t" strokeweight=".951939pt" strokecolor="#707070">
                <v:path arrowok="t"/>
              </v:shape>
            </v:group>
            <v:group style="position:absolute;left:333;top:4339;width:4617;height:2" coordorigin="333,4339" coordsize="4617,2">
              <v:shape style="position:absolute;left:333;top:4339;width:4617;height:2" coordorigin="333,4339" coordsize="4617,0" path="m333,4339l4950,4339e" filled="f" stroked="t" strokeweight=".713954pt" strokecolor="#484B4B">
                <v:path arrowok="t"/>
              </v:shape>
            </v:group>
            <v:group style="position:absolute;left:2375;top:4059;width:2;height:325" coordorigin="2375,4059" coordsize="2,325">
              <v:shape style="position:absolute;left:2375;top:4059;width:2;height:325" coordorigin="2375,4059" coordsize="0,325" path="m2375,4384l2375,4059e" filled="f" stroked="t" strokeweight=".713954pt" strokecolor="#2F2F2F">
                <v:path arrowok="t"/>
              </v:shape>
            </v:group>
            <v:group style="position:absolute;left:4893;top:4346;width:328;height:2" coordorigin="4893,4346" coordsize="328,2">
              <v:shape style="position:absolute;left:4893;top:4346;width:328;height:2" coordorigin="4893,4346" coordsize="328,0" path="m4893,4346l5221,4346e" filled="f" stroked="t" strokeweight=".47597pt" strokecolor="#181818">
                <v:path arrowok="t"/>
              </v:shape>
            </v:group>
            <v:group style="position:absolute;left:5164;top:4348;width:6397;height:2" coordorigin="5164,4348" coordsize="6397,2">
              <v:shape style="position:absolute;left:5164;top:4348;width:6397;height:2" coordorigin="5164,4348" coordsize="6397,0" path="m5164,4348l11561,4348e" filled="f" stroked="t" strokeweight=".713954pt" strokecolor="#4B4B4B">
                <v:path arrowok="t"/>
              </v:shape>
            </v:group>
            <v:group style="position:absolute;left:11552;top:4026;width:2;height:344" coordorigin="11552,4026" coordsize="2,344">
              <v:shape style="position:absolute;left:11552;top:4026;width:2;height:344" coordorigin="11552,4026" coordsize="0,344" path="m11552,4370l11552,4026e" filled="f" stroked="t" strokeweight=".47597pt" strokecolor="#8C8C8C">
                <v:path arrowok="t"/>
              </v:shape>
            </v:group>
            <v:group style="position:absolute;left:343;top:602;width:2;height:15328" coordorigin="343,602" coordsize="2,15328">
              <v:shape style="position:absolute;left:343;top:602;width:2;height:15328" coordorigin="343,602" coordsize="0,15328" path="m343,15930l343,602e" filled="f" stroked="t" strokeweight=".713954pt" strokecolor="#4F4F4F">
                <v:path arrowok="t"/>
              </v:shape>
            </v:group>
            <v:group style="position:absolute;left:2366;top:4583;width:2585;height:2" coordorigin="2366,4583" coordsize="2585,2">
              <v:shape style="position:absolute;left:2366;top:4583;width:2585;height:2" coordorigin="2366,4583" coordsize="2585,0" path="m2366,4583l4950,4583e" filled="f" stroked="t" strokeweight=".713954pt" strokecolor="#444444">
                <v:path arrowok="t"/>
              </v:shape>
            </v:group>
            <v:group style="position:absolute;left:4893;top:4585;width:328;height:2" coordorigin="4893,4585" coordsize="328,2">
              <v:shape style="position:absolute;left:4893;top:4585;width:328;height:2" coordorigin="4893,4585" coordsize="328,0" path="m4893,4585l5221,4585e" filled="f" stroked="t" strokeweight=".47597pt" strokecolor="#282828">
                <v:path arrowok="t"/>
              </v:shape>
            </v:group>
            <v:group style="position:absolute;left:5164;top:4587;width:1166;height:2" coordorigin="5164,4587" coordsize="1166,2">
              <v:shape style="position:absolute;left:5164;top:4587;width:1166;height:2" coordorigin="5164,4587" coordsize="1166,0" path="m5164,4587l6330,4587e" filled="f" stroked="t" strokeweight=".951939pt" strokecolor="#4F4F4F">
                <v:path arrowok="t"/>
              </v:shape>
            </v:group>
            <v:group style="position:absolute;left:6216;top:4587;width:1204;height:2" coordorigin="6216,4587" coordsize="1204,2">
              <v:shape style="position:absolute;left:6216;top:4587;width:1204;height:2" coordorigin="6216,4587" coordsize="1204,0" path="m6216,4587l7420,4587e" filled="f" stroked="t" strokeweight=".713954pt" strokecolor="#343434">
                <v:path arrowok="t"/>
              </v:shape>
            </v:group>
            <v:group style="position:absolute;left:7363;top:4590;width:1466;height:2" coordorigin="7363,4590" coordsize="1466,2">
              <v:shape style="position:absolute;left:7363;top:4590;width:1466;height:2" coordorigin="7363,4590" coordsize="1466,0" path="m7363,4590l8829,4590e" filled="f" stroked="t" strokeweight=".951939pt" strokecolor="#545454">
                <v:path arrowok="t"/>
              </v:shape>
            </v:group>
            <v:group style="position:absolute;left:8763;top:4590;width:419;height:2" coordorigin="8763,4590" coordsize="419,2">
              <v:shape style="position:absolute;left:8763;top:4590;width:419;height:2" coordorigin="8763,4590" coordsize="419,0" path="m8763,4590l9181,4590e" filled="f" stroked="t" strokeweight=".47597pt" strokecolor="#282828">
                <v:path arrowok="t"/>
              </v:shape>
            </v:group>
            <v:group style="position:absolute;left:9124;top:4592;width:2442;height:2" coordorigin="9124,4592" coordsize="2442,2">
              <v:shape style="position:absolute;left:9124;top:4592;width:2442;height:2" coordorigin="9124,4592" coordsize="2442,0" path="m9124,4592l11566,4592e" filled="f" stroked="t" strokeweight=".713954pt" strokecolor="#4B4B4B">
                <v:path arrowok="t"/>
              </v:shape>
            </v:group>
            <v:group style="position:absolute;left:343;top:4547;width:2;height:784" coordorigin="343,4547" coordsize="2,784">
              <v:shape style="position:absolute;left:343;top:4547;width:2;height:784" coordorigin="343,4547" coordsize="0,784" path="m343,5331l343,4547e" filled="f" stroked="t" strokeweight=".47597pt" strokecolor="#2F2F2F">
                <v:path arrowok="t"/>
              </v:shape>
            </v:group>
            <v:group style="position:absolute;left:7758;top:4571;width:2;height:497" coordorigin="7758,4571" coordsize="2,497">
              <v:shape style="position:absolute;left:7758;top:4571;width:2;height:497" coordorigin="7758,4571" coordsize="0,497" path="m7758,5068l7758,4571e" filled="f" stroked="t" strokeweight=".237985pt" strokecolor="#575757">
                <v:path arrowok="t"/>
              </v:shape>
            </v:group>
            <v:group style="position:absolute;left:4926;top:5070;width:2865;height:2" coordorigin="4926,5070" coordsize="2865,2">
              <v:shape style="position:absolute;left:4926;top:5070;width:2865;height:2" coordorigin="4926,5070" coordsize="2865,0" path="m4926,5070l7792,5070e" filled="f" stroked="t" strokeweight=".951939pt" strokecolor="#5B5B5B">
                <v:path arrowok="t"/>
              </v:shape>
            </v:group>
            <v:group style="position:absolute;left:7730;top:5073;width:614;height:2" coordorigin="7730,5073" coordsize="614,2">
              <v:shape style="position:absolute;left:7730;top:5073;width:614;height:2" coordorigin="7730,5073" coordsize="614,0" path="m7730,5073l8344,5073e" filled="f" stroked="t" strokeweight=".47597pt" strokecolor="#3B3B3B">
                <v:path arrowok="t"/>
              </v:shape>
            </v:group>
            <v:group style="position:absolute;left:8287;top:5075;width:1875;height:2" coordorigin="8287,5075" coordsize="1875,2">
              <v:shape style="position:absolute;left:8287;top:5075;width:1875;height:2" coordorigin="8287,5075" coordsize="1875,0" path="m8287,5075l10162,5075e" filled="f" stroked="t" strokeweight=".951939pt" strokecolor="#606060">
                <v:path arrowok="t"/>
              </v:shape>
            </v:group>
            <v:group style="position:absolute;left:9872;top:5075;width:804;height:2" coordorigin="9872,5075" coordsize="804,2">
              <v:shape style="position:absolute;left:9872;top:5075;width:804;height:2" coordorigin="9872,5075" coordsize="804,0" path="m9872,5075l10676,5075e" filled="f" stroked="t" strokeweight=".47597pt" strokecolor="#3B3B3B">
                <v:path arrowok="t"/>
              </v:shape>
            </v:group>
            <v:group style="position:absolute;left:10619;top:5077;width:942;height:2" coordorigin="10619,5077" coordsize="942,2">
              <v:shape style="position:absolute;left:10619;top:5077;width:942;height:2" coordorigin="10619,5077" coordsize="942,0" path="m10619,5077l11561,5077e" filled="f" stroked="t" strokeweight=".713954pt" strokecolor="#606060">
                <v:path arrowok="t"/>
              </v:shape>
            </v:group>
            <v:group style="position:absolute;left:4926;top:5314;width:6635;height:2" coordorigin="4926,5314" coordsize="6635,2">
              <v:shape style="position:absolute;left:4926;top:5314;width:6635;height:2" coordorigin="4926,5314" coordsize="6635,0" path="m4926,5314l11561,5314e" filled="f" stroked="t" strokeweight=".713954pt" strokecolor="#4F4F4F">
                <v:path arrowok="t"/>
              </v:shape>
            </v:group>
            <v:group style="position:absolute;left:11557;top:5025;width:2;height:316" coordorigin="11557,5025" coordsize="2,316">
              <v:shape style="position:absolute;left:11557;top:5025;width:2;height:316" coordorigin="11557,5025" coordsize="0,316" path="m11557,5340l11557,5025e" filled="f" stroked="t" strokeweight=".47597pt" strokecolor="#3F3F3F">
                <v:path arrowok="t"/>
              </v:shape>
            </v:group>
            <v:group style="position:absolute;left:4933;top:4580;width:2;height:994" coordorigin="4933,4580" coordsize="2,994">
              <v:shape style="position:absolute;left:4933;top:4580;width:2;height:994" coordorigin="4933,4580" coordsize="0,994" path="m4933,5575l4933,4580e" filled="f" stroked="t" strokeweight=".951939pt" strokecolor="#4F4F4F">
                <v:path arrowok="t"/>
              </v:shape>
            </v:group>
            <v:group style="position:absolute;left:4926;top:5553;width:2494;height:2" coordorigin="4926,5553" coordsize="2494,2">
              <v:shape style="position:absolute;left:4926;top:5553;width:2494;height:2" coordorigin="4926,5553" coordsize="2494,0" path="m4926,5553l7420,5553e" filled="f" stroked="t" strokeweight=".713954pt" strokecolor="#4B4B4B">
                <v:path arrowok="t"/>
              </v:shape>
            </v:group>
            <v:group style="position:absolute;left:7363;top:5555;width:4198;height:2" coordorigin="7363,5555" coordsize="4198,2">
              <v:shape style="position:absolute;left:7363;top:5555;width:4198;height:2" coordorigin="7363,5555" coordsize="4198,0" path="m7363,5555l11561,5555e" filled="f" stroked="t" strokeweight=".713954pt" strokecolor="#4F4F4F">
                <v:path arrowok="t"/>
              </v:shape>
            </v:group>
            <v:group style="position:absolute;left:2370;top:5790;width:676;height:2" coordorigin="2370,5790" coordsize="676,2">
              <v:shape style="position:absolute;left:2370;top:5790;width:676;height:2" coordorigin="2370,5790" coordsize="676,0" path="m2370,5790l3046,5790e" filled="f" stroked="t" strokeweight=".951939pt" strokecolor="#575757">
                <v:path arrowok="t"/>
              </v:shape>
            </v:group>
            <v:group style="position:absolute;left:2784;top:5792;width:652;height:2" coordorigin="2784,5792" coordsize="652,2">
              <v:shape style="position:absolute;left:2784;top:5792;width:652;height:2" coordorigin="2784,5792" coordsize="652,0" path="m2784,5792l3437,5792e" filled="f" stroked="t" strokeweight=".47597pt" strokecolor="#444444">
                <v:path arrowok="t"/>
              </v:shape>
            </v:group>
            <v:group style="position:absolute;left:3379;top:5792;width:171;height:2" coordorigin="3379,5792" coordsize="171,2">
              <v:shape style="position:absolute;left:3379;top:5792;width:171;height:2" coordorigin="3379,5792" coordsize="171,0" path="m3379,5792l3551,5792e" filled="f" stroked="t" strokeweight=".47597pt" strokecolor="#2F2F2F">
                <v:path arrowok="t"/>
              </v:shape>
            </v:group>
            <v:group style="position:absolute;left:3494;top:5794;width:8072;height:2" coordorigin="3494,5794" coordsize="8072,2">
              <v:shape style="position:absolute;left:3494;top:5794;width:8072;height:2" coordorigin="3494,5794" coordsize="8072,0" path="m3494,5794l11566,5794e" filled="f" stroked="t" strokeweight=".951939pt" strokecolor="#4F4F4F">
                <v:path arrowok="t"/>
              </v:shape>
            </v:group>
            <v:group style="position:absolute;left:4936;top:5517;width:2;height:545" coordorigin="4936,5517" coordsize="2,545">
              <v:shape style="position:absolute;left:4936;top:5517;width:2;height:545" coordorigin="4936,5517" coordsize="0,545" path="m4936,6062l4936,5517e" filled="f" stroked="t" strokeweight=".47597pt" strokecolor="#2B2B2B">
                <v:path arrowok="t"/>
              </v:shape>
            </v:group>
            <v:group style="position:absolute;left:847;top:6034;width:2984;height:2" coordorigin="847,6034" coordsize="2984,2">
              <v:shape style="position:absolute;left:847;top:6034;width:2984;height:2" coordorigin="847,6034" coordsize="2984,0" path="m847,6034l3832,6034e" filled="f" stroked="t" strokeweight=".713954pt" strokecolor="#545454">
                <v:path arrowok="t"/>
              </v:shape>
            </v:group>
            <v:group style="position:absolute;left:3774;top:6034;width:624;height:2" coordorigin="3774,6034" coordsize="624,2">
              <v:shape style="position:absolute;left:3774;top:6034;width:624;height:2" coordorigin="3774,6034" coordsize="624,0" path="m3774,6034l4398,6034e" filled="f" stroked="t" strokeweight=".47597pt" strokecolor="#1C1C1C">
                <v:path arrowok="t"/>
              </v:shape>
            </v:group>
            <v:group style="position:absolute;left:4341;top:6036;width:3479;height:2" coordorigin="4341,6036" coordsize="3479,2">
              <v:shape style="position:absolute;left:4341;top:6036;width:3479;height:2" coordorigin="4341,6036" coordsize="3479,0" path="m4341,6036l7820,6036e" filled="f" stroked="t" strokeweight=".951939pt" strokecolor="#4B4B4B">
                <v:path arrowok="t"/>
              </v:shape>
            </v:group>
            <v:group style="position:absolute;left:7730;top:6038;width:614;height:2" coordorigin="7730,6038" coordsize="614,2">
              <v:shape style="position:absolute;left:7730;top:6038;width:614;height:2" coordorigin="7730,6038" coordsize="614,0" path="m7730,6038l8344,6038e" filled="f" stroked="t" strokeweight=".47597pt" strokecolor="#2F2F2F">
                <v:path arrowok="t"/>
              </v:shape>
            </v:group>
            <v:group style="position:absolute;left:8287;top:6038;width:3279;height:2" coordorigin="8287,6038" coordsize="3279,2">
              <v:shape style="position:absolute;left:8287;top:6038;width:3279;height:2" coordorigin="8287,6038" coordsize="3279,0" path="m8287,6038l11566,6038e" filled="f" stroked="t" strokeweight=".951939pt" strokecolor="#575757">
                <v:path arrowok="t"/>
              </v:shape>
            </v:group>
            <v:group style="position:absolute;left:4936;top:5990;width:2;height:760" coordorigin="4936,5990" coordsize="2,760">
              <v:shape style="position:absolute;left:4936;top:5990;width:2;height:760" coordorigin="4936,5990" coordsize="0,760" path="m4936,6751l4936,5990e" filled="f" stroked="t" strokeweight=".951939pt" strokecolor="#4B4B4B">
                <v:path arrowok="t"/>
              </v:shape>
            </v:group>
            <v:group style="position:absolute;left:7758;top:6019;width:2;height:292" coordorigin="7758,6019" coordsize="2,292">
              <v:shape style="position:absolute;left:7758;top:6019;width:2;height:292" coordorigin="7758,6019" coordsize="0,292" path="m7758,6311l7758,6019e" filled="f" stroked="t" strokeweight=".237985pt" strokecolor="#646464">
                <v:path arrowok="t"/>
              </v:shape>
            </v:group>
            <v:group style="position:absolute;left:2375;top:6500;width:1456;height:2" coordorigin="2375,6500" coordsize="1456,2">
              <v:shape style="position:absolute;left:2375;top:6500;width:1456;height:2" coordorigin="2375,6500" coordsize="1456,0" path="m2375,6500l3832,6500e" filled="f" stroked="t" strokeweight=".951939pt" strokecolor="#4B4B4B">
                <v:path arrowok="t"/>
              </v:shape>
            </v:group>
            <v:group style="position:absolute;left:3774;top:6502;width:224;height:2" coordorigin="3774,6502" coordsize="224,2">
              <v:shape style="position:absolute;left:3774;top:6502;width:224;height:2" coordorigin="3774,6502" coordsize="224,0" path="m3774,6502l3998,6502e" filled="f" stroked="t" strokeweight=".47597pt" strokecolor="#1F1F1F">
                <v:path arrowok="t"/>
              </v:shape>
            </v:group>
            <v:group style="position:absolute;left:3941;top:6502;width:1709;height:2" coordorigin="3941,6502" coordsize="1709,2">
              <v:shape style="position:absolute;left:3941;top:6502;width:1709;height:2" coordorigin="3941,6502" coordsize="1709,0" path="m3941,6502l5650,6502e" filled="f" stroked="t" strokeweight=".951939pt" strokecolor="#4F4F4F">
                <v:path arrowok="t"/>
              </v:shape>
            </v:group>
            <v:group style="position:absolute;left:5593;top:6502;width:443;height:2" coordorigin="5593,6502" coordsize="443,2">
              <v:shape style="position:absolute;left:5593;top:6502;width:443;height:2" coordorigin="5593,6502" coordsize="443,0" path="m5593,6502l6035,6502e" filled="f" stroked="t" strokeweight=".47597pt" strokecolor="#1F1F1F">
                <v:path arrowok="t"/>
              </v:shape>
            </v:group>
            <v:group style="position:absolute;left:5978;top:6504;width:1813;height:2" coordorigin="5978,6504" coordsize="1813,2">
              <v:shape style="position:absolute;left:5978;top:6504;width:1813;height:2" coordorigin="5978,6504" coordsize="1813,0" path="m5978,6504l7792,6504e" filled="f" stroked="t" strokeweight=".713954pt" strokecolor="#4B4B4B">
                <v:path arrowok="t"/>
              </v:shape>
            </v:group>
            <v:group style="position:absolute;left:7758;top:6311;width:2;height:435" coordorigin="7758,6311" coordsize="2,435">
              <v:shape style="position:absolute;left:7758;top:6311;width:2;height:435" coordorigin="7758,6311" coordsize="0,435" path="m7758,6746l7758,6311e" filled="f" stroked="t" strokeweight=".237985pt" strokecolor="#3F3F3F">
                <v:path arrowok="t"/>
              </v:shape>
            </v:group>
            <v:group style="position:absolute;left:7487;top:6504;width:857;height:2" coordorigin="7487,6504" coordsize="857,2">
              <v:shape style="position:absolute;left:7487;top:6504;width:857;height:2" coordorigin="7487,6504" coordsize="857,0" path="m7487,6504l8344,6504e" filled="f" stroked="t" strokeweight=".47597pt" strokecolor="#343434">
                <v:path arrowok="t"/>
              </v:shape>
            </v:group>
            <v:group style="position:absolute;left:8287;top:6509;width:3275;height:2" coordorigin="8287,6509" coordsize="3275,2">
              <v:shape style="position:absolute;left:8287;top:6509;width:3275;height:2" coordorigin="8287,6509" coordsize="3275,0" path="m8287,6509l11561,6509e" filled="f" stroked="t" strokeweight=".951939pt" strokecolor="#545454">
                <v:path arrowok="t"/>
              </v:shape>
            </v:group>
            <v:group style="position:absolute;left:11557;top:6282;width:2;height:492" coordorigin="11557,6282" coordsize="2,492">
              <v:shape style="position:absolute;left:11557;top:6282;width:2;height:492" coordorigin="11557,6282" coordsize="0,492" path="m11557,6775l11557,6282e" filled="f" stroked="t" strokeweight=".47597pt" strokecolor="#3F3F3F">
                <v:path arrowok="t"/>
              </v:shape>
            </v:group>
            <v:group style="position:absolute;left:343;top:6464;width:2;height:301" coordorigin="343,6464" coordsize="2,301">
              <v:shape style="position:absolute;left:343;top:6464;width:2;height:301" coordorigin="343,6464" coordsize="0,301" path="m343,6765l343,6464e" filled="f" stroked="t" strokeweight=".47597pt" strokecolor="#1C1C1C">
                <v:path arrowok="t"/>
              </v:shape>
            </v:group>
            <v:group style="position:absolute;left:2370;top:6746;width:2304;height:2" coordorigin="2370,6746" coordsize="2304,2">
              <v:shape style="position:absolute;left:2370;top:6746;width:2304;height:2" coordorigin="2370,6746" coordsize="2304,0" path="m2370,6746l4674,6746e" filled="f" stroked="t" strokeweight=".713954pt" strokecolor="#4F4F4F">
                <v:path arrowok="t"/>
              </v:shape>
            </v:group>
            <v:group style="position:absolute;left:4617;top:6746;width:343;height:2" coordorigin="4617,6746" coordsize="343,2">
              <v:shape style="position:absolute;left:4617;top:6746;width:343;height:2" coordorigin="4617,6746" coordsize="343,0" path="m4617,6746l4960,6746e" filled="f" stroked="t" strokeweight=".47597pt" strokecolor="#2B2B2B">
                <v:path arrowok="t"/>
              </v:shape>
            </v:group>
            <v:group style="position:absolute;left:4888;top:6743;width:1385;height:2" coordorigin="4888,6743" coordsize="1385,2">
              <v:shape style="position:absolute;left:4888;top:6743;width:1385;height:2" coordorigin="4888,6743" coordsize="1385,0" path="m4888,6743l6273,6743e" filled="f" stroked="t" strokeweight=".951939pt" strokecolor="#4F4F4F">
                <v:path arrowok="t"/>
              </v:shape>
            </v:group>
            <v:group style="position:absolute;left:6216;top:6746;width:485;height:2" coordorigin="6216,6746" coordsize="485,2">
              <v:shape style="position:absolute;left:6216;top:6746;width:485;height:2" coordorigin="6216,6746" coordsize="485,0" path="m6216,6746l6702,6746e" filled="f" stroked="t" strokeweight=".47597pt" strokecolor="#2F2F2F">
                <v:path arrowok="t"/>
              </v:shape>
            </v:group>
            <v:group style="position:absolute;left:6540;top:6743;width:1252;height:2" coordorigin="6540,6743" coordsize="1252,2">
              <v:shape style="position:absolute;left:6540;top:6743;width:1252;height:2" coordorigin="6540,6743" coordsize="1252,0" path="m6540,6743l7792,6743e" filled="f" stroked="t" strokeweight=".951939pt" strokecolor="#545454">
                <v:path arrowok="t"/>
              </v:shape>
            </v:group>
            <v:group style="position:absolute;left:7730;top:6746;width:614;height:2" coordorigin="7730,6746" coordsize="614,2">
              <v:shape style="position:absolute;left:7730;top:6746;width:614;height:2" coordorigin="7730,6746" coordsize="614,0" path="m7730,6746l8344,6746e" filled="f" stroked="t" strokeweight=".47597pt" strokecolor="#1F1F1F">
                <v:path arrowok="t"/>
              </v:shape>
            </v:group>
            <v:group style="position:absolute;left:8287;top:6748;width:2080;height:2" coordorigin="8287,6748" coordsize="2080,2">
              <v:shape style="position:absolute;left:8287;top:6748;width:2080;height:2" coordorigin="8287,6748" coordsize="2080,0" path="m8287,6748l10367,6748e" filled="f" stroked="t" strokeweight=".713954pt" strokecolor="#4B4B4B">
                <v:path arrowok="t"/>
              </v:shape>
            </v:group>
            <v:group style="position:absolute;left:9872;top:6748;width:804;height:2" coordorigin="9872,6748" coordsize="804,2">
              <v:shape style="position:absolute;left:9872;top:6748;width:804;height:2" coordorigin="9872,6748" coordsize="804,0" path="m9872,6748l10676,6748e" filled="f" stroked="t" strokeweight=".713954pt" strokecolor="#343434">
                <v:path arrowok="t"/>
              </v:shape>
            </v:group>
            <v:group style="position:absolute;left:10619;top:6751;width:947;height:2" coordorigin="10619,6751" coordsize="947,2">
              <v:shape style="position:absolute;left:10619;top:6751;width:947;height:2" coordorigin="10619,6751" coordsize="947,0" path="m10619,6751l11566,6751e" filled="f" stroked="t" strokeweight=".713954pt" strokecolor="#545454">
                <v:path arrowok="t"/>
              </v:shape>
            </v:group>
            <v:group style="position:absolute;left:333;top:6983;width:4341;height:2" coordorigin="333,6983" coordsize="4341,2">
              <v:shape style="position:absolute;left:333;top:6983;width:4341;height:2" coordorigin="333,6983" coordsize="4341,0" path="m333,6983l4674,6983e" filled="f" stroked="t" strokeweight=".951939pt" strokecolor="#4F4F4F">
                <v:path arrowok="t"/>
              </v:shape>
            </v:group>
            <v:group style="position:absolute;left:4617;top:6985;width:604;height:2" coordorigin="4617,6985" coordsize="604,2">
              <v:shape style="position:absolute;left:4617;top:6985;width:604;height:2" coordorigin="4617,6985" coordsize="604,0" path="m4617,6985l5221,6985e" filled="f" stroked="t" strokeweight=".47597pt" strokecolor="#282828">
                <v:path arrowok="t"/>
              </v:shape>
            </v:group>
            <v:group style="position:absolute;left:5164;top:6987;width:1147;height:2" coordorigin="5164,6987" coordsize="1147,2">
              <v:shape style="position:absolute;left:5164;top:6987;width:1147;height:2" coordorigin="5164,6987" coordsize="1147,0" path="m5164,6987l6311,6987e" filled="f" stroked="t" strokeweight=".951939pt" strokecolor="#4F4F4F">
                <v:path arrowok="t"/>
              </v:shape>
            </v:group>
            <v:group style="position:absolute;left:6216;top:6985;width:485;height:2" coordorigin="6216,6985" coordsize="485,2">
              <v:shape style="position:absolute;left:6216;top:6985;width:485;height:2" coordorigin="6216,6985" coordsize="485,0" path="m6216,6985l6702,6985e" filled="f" stroked="t" strokeweight=".47597pt" strokecolor="#2F2F2F">
                <v:path arrowok="t"/>
              </v:shape>
            </v:group>
            <v:group style="position:absolute;left:6645;top:6985;width:3694;height:2" coordorigin="6645,6985" coordsize="3694,2">
              <v:shape style="position:absolute;left:6645;top:6985;width:3694;height:2" coordorigin="6645,6985" coordsize="3694,0" path="m6645,6985l10338,6985e" filled="f" stroked="t" strokeweight=".951939pt" strokecolor="#4F4F4F">
                <v:path arrowok="t"/>
              </v:shape>
            </v:group>
            <v:group style="position:absolute;left:9872;top:6987;width:804;height:2" coordorigin="9872,6987" coordsize="804,2">
              <v:shape style="position:absolute;left:9872;top:6987;width:804;height:2" coordorigin="9872,6987" coordsize="804,0" path="m9872,6987l10676,6987e" filled="f" stroked="t" strokeweight=".713954pt" strokecolor="#343434">
                <v:path arrowok="t"/>
              </v:shape>
            </v:group>
            <v:group style="position:absolute;left:10619;top:6990;width:952;height:2" coordorigin="10619,6990" coordsize="952,2">
              <v:shape style="position:absolute;left:10619;top:6990;width:952;height:2" coordorigin="10619,6990" coordsize="952,0" path="m10619,6990l11571,6990e" filled="f" stroked="t" strokeweight=".713954pt" strokecolor="#5B5B5B">
                <v:path arrowok="t"/>
              </v:shape>
            </v:group>
            <v:group style="position:absolute;left:333;top:7461;width:11233;height:2" coordorigin="333,7461" coordsize="11233,2">
              <v:shape style="position:absolute;left:333;top:7461;width:11233;height:2" coordorigin="333,7461" coordsize="11233,0" path="m333,7461l11566,7461e" filled="f" stroked="t" strokeweight=".713954pt" strokecolor="#4F4F4F">
                <v:path arrowok="t"/>
              </v:shape>
            </v:group>
            <v:group style="position:absolute;left:4931;top:7700;width:6635;height:2" coordorigin="4931,7700" coordsize="6635,2">
              <v:shape style="position:absolute;left:4931;top:7700;width:6635;height:2" coordorigin="4931,7700" coordsize="6635,0" path="m4931,7700l11566,7700e" filled="f" stroked="t" strokeweight=".951939pt" strokecolor="#4F4F4F">
                <v:path arrowok="t"/>
              </v:shape>
            </v:group>
            <v:group style="position:absolute;left:340;top:7152;width:2;height:971" coordorigin="340,7152" coordsize="2,971">
              <v:shape style="position:absolute;left:340;top:7152;width:2;height:971" coordorigin="340,7152" coordsize="0,971" path="m340,8123l340,7152e" filled="f" stroked="t" strokeweight=".951939pt" strokecolor="#646464">
                <v:path arrowok="t"/>
              </v:shape>
            </v:group>
            <v:group style="position:absolute;left:4943;top:7449;width:2;height:746" coordorigin="4943,7449" coordsize="2,746">
              <v:shape style="position:absolute;left:4943;top:7449;width:2;height:746" coordorigin="4943,7449" coordsize="0,746" path="m4943,8194l4943,7449e" filled="f" stroked="t" strokeweight=".951939pt" strokecolor="#4F4F4F">
                <v:path arrowok="t"/>
              </v:shape>
            </v:group>
            <v:group style="position:absolute;left:4926;top:7943;width:723;height:2" coordorigin="4926,7943" coordsize="723,2">
              <v:shape style="position:absolute;left:4926;top:7943;width:723;height:2" coordorigin="4926,7943" coordsize="723,0" path="m4926,7943l5650,7943e" filled="f" stroked="t" strokeweight=".713954pt" strokecolor="#3F3F3F">
                <v:path arrowok="t"/>
              </v:shape>
            </v:group>
            <v:group style="position:absolute;left:5464;top:7943;width:909;height:2" coordorigin="5464,7943" coordsize="909,2">
              <v:shape style="position:absolute;left:5464;top:7943;width:909;height:2" coordorigin="5464,7943" coordsize="909,0" path="m5464,7943l6373,7943e" filled="f" stroked="t" strokeweight=".951939pt" strokecolor="#575757">
                <v:path arrowok="t"/>
              </v:shape>
            </v:group>
            <v:group style="position:absolute;left:6216;top:7941;width:638;height:2" coordorigin="6216,7941" coordsize="638,2">
              <v:shape style="position:absolute;left:6216;top:7941;width:638;height:2" coordorigin="6216,7941" coordsize="638,0" path="m6216,7941l6854,7941e" filled="f" stroked="t" strokeweight=".47597pt" strokecolor="#343434">
                <v:path arrowok="t"/>
              </v:shape>
            </v:group>
            <v:group style="position:absolute;left:6645;top:7943;width:4922;height:2" coordorigin="6645,7943" coordsize="4922,2">
              <v:shape style="position:absolute;left:6645;top:7943;width:4922;height:2" coordorigin="6645,7943" coordsize="4922,0" path="m6645,7943l11566,7943e" filled="f" stroked="t" strokeweight=".951939pt" strokecolor="#545454">
                <v:path arrowok="t"/>
              </v:shape>
            </v:group>
            <v:group style="position:absolute;left:338;top:8183;width:11223;height:2" coordorigin="338,8183" coordsize="11223,2">
              <v:shape style="position:absolute;left:338;top:8183;width:11223;height:2" coordorigin="338,8183" coordsize="11223,0" path="m338,8183l11561,8183e" filled="f" stroked="t" strokeweight=".713954pt" strokecolor="#4F4F4F">
                <v:path arrowok="t"/>
              </v:shape>
            </v:group>
            <v:group style="position:absolute;left:6897;top:8185;width:524;height:2" coordorigin="6897,8185" coordsize="524,2">
              <v:shape style="position:absolute;left:6897;top:8185;width:524;height:2" coordorigin="6897,8185" coordsize="524,0" path="m6897,8185l7420,8185e" filled="f" stroked="t" strokeweight=".47597pt" strokecolor="#2B2B2B">
                <v:path arrowok="t"/>
              </v:shape>
            </v:group>
            <v:group style="position:absolute;left:11557;top:7917;width:2;height:292" coordorigin="11557,7917" coordsize="2,292">
              <v:shape style="position:absolute;left:11557;top:7917;width:2;height:292" coordorigin="11557,7917" coordsize="0,292" path="m11557,8209l11557,7917e" filled="f" stroked="t" strokeweight=".47597pt" strokecolor="#3F3F3F">
                <v:path arrowok="t"/>
              </v:shape>
            </v:group>
            <v:group style="position:absolute;left:343;top:8137;width:2;height:540" coordorigin="343,8137" coordsize="2,540">
              <v:shape style="position:absolute;left:343;top:8137;width:2;height:540" coordorigin="343,8137" coordsize="0,540" path="m343,8677l343,8137e" filled="f" stroked="t" strokeweight=".47597pt" strokecolor="#3F3F3F">
                <v:path arrowok="t"/>
              </v:shape>
            </v:group>
            <v:group style="position:absolute;left:2366;top:6311;width:2;height:182" coordorigin="2366,6311" coordsize="2,182">
              <v:shape style="position:absolute;left:2366;top:6311;width:2;height:182" coordorigin="2366,6311" coordsize="0,182" path="m2366,6492l2366,6311e" filled="f" stroked="t" strokeweight=".713954pt" strokecolor="#575757">
                <v:path arrowok="t"/>
              </v:shape>
            </v:group>
            <v:group style="position:absolute;left:2375;top:7583;width:2;height:397" coordorigin="2375,7583" coordsize="2,397">
              <v:shape style="position:absolute;left:2375;top:7583;width:2;height:397" coordorigin="2375,7583" coordsize="0,397" path="m2375,7979l2375,7583e" filled="f" stroked="t" strokeweight=".951939pt" strokecolor="#606060">
                <v:path arrowok="t"/>
              </v:shape>
            </v:group>
            <v:group style="position:absolute;left:2380;top:4059;width:2;height:11866" coordorigin="2380,4059" coordsize="2,11866">
              <v:shape style="position:absolute;left:2380;top:4059;width:2;height:11866" coordorigin="2380,4059" coordsize="0,11866" path="m2380,15925l2380,4059e" filled="f" stroked="t" strokeweight=".713954pt" strokecolor="#4B4B4B">
                <v:path arrowok="t"/>
              </v:shape>
            </v:group>
            <v:group style="position:absolute;left:11566;top:5335;width:2;height:9299" coordorigin="11566,5335" coordsize="2,9299">
              <v:shape style="position:absolute;left:11566;top:5335;width:2;height:9299" coordorigin="11566,5335" coordsize="0,9299" path="m11566,14634l11566,5335e" filled="f" stroked="t" strokeweight=".713954pt" strokecolor="#5B5B5B">
                <v:path arrowok="t"/>
              </v:shape>
            </v:group>
            <v:group style="position:absolute;left:333;top:8986;width:5088;height:2" coordorigin="333,8986" coordsize="5088,2">
              <v:shape style="position:absolute;left:333;top:8986;width:5088;height:2" coordorigin="333,8986" coordsize="5088,0" path="m333,8986l5421,8986e" filled="f" stroked="t" strokeweight=".951939pt" strokecolor="#4F4F4F">
                <v:path arrowok="t"/>
              </v:shape>
            </v:group>
            <v:group style="position:absolute;left:5164;top:8986;width:485;height:2" coordorigin="5164,8986" coordsize="485,2">
              <v:shape style="position:absolute;left:5164;top:8986;width:485;height:2" coordorigin="5164,8986" coordsize="485,0" path="m5164,8986l5650,8986e" filled="f" stroked="t" strokeweight=".713954pt" strokecolor="#383838">
                <v:path arrowok="t"/>
              </v:shape>
            </v:group>
            <v:group style="position:absolute;left:5593;top:8986;width:1456;height:2" coordorigin="5593,8986" coordsize="1456,2">
              <v:shape style="position:absolute;left:5593;top:8986;width:1456;height:2" coordorigin="5593,8986" coordsize="1456,0" path="m5593,8986l7049,8986e" filled="f" stroked="t" strokeweight=".951939pt" strokecolor="#4F4F4F">
                <v:path arrowok="t"/>
              </v:shape>
            </v:group>
            <v:group style="position:absolute;left:6949;top:8988;width:471;height:2" coordorigin="6949,8988" coordsize="471,2">
              <v:shape style="position:absolute;left:6949;top:8988;width:471;height:2" coordorigin="6949,8988" coordsize="471,0" path="m6949,8988l7420,8988e" filled="f" stroked="t" strokeweight=".47597pt" strokecolor="#2F2F2F">
                <v:path arrowok="t"/>
              </v:shape>
            </v:group>
            <v:group style="position:absolute;left:7363;top:8988;width:1456;height:2" coordorigin="7363,8988" coordsize="1456,2">
              <v:shape style="position:absolute;left:7363;top:8988;width:1456;height:2" coordorigin="7363,8988" coordsize="1456,0" path="m7363,8988l8820,8988e" filled="f" stroked="t" strokeweight=".951939pt" strokecolor="#545454">
                <v:path arrowok="t"/>
              </v:shape>
            </v:group>
            <v:group style="position:absolute;left:8763;top:8988;width:419;height:2" coordorigin="8763,8988" coordsize="419,2">
              <v:shape style="position:absolute;left:8763;top:8988;width:419;height:2" coordorigin="8763,8988" coordsize="419,0" path="m8763,8988l9181,8988e" filled="f" stroked="t" strokeweight=".47597pt" strokecolor="#2F2F2F">
                <v:path arrowok="t"/>
              </v:shape>
            </v:group>
            <v:group style="position:absolute;left:9043;top:8988;width:2527;height:2" coordorigin="9043,8988" coordsize="2527,2">
              <v:shape style="position:absolute;left:9043;top:8988;width:2527;height:2" coordorigin="9043,8988" coordsize="2527,0" path="m9043,8988l11571,8988e" filled="f" stroked="t" strokeweight=".713954pt" strokecolor="#4F4F4F">
                <v:path arrowok="t"/>
              </v:shape>
            </v:group>
            <v:group style="position:absolute;left:2377;top:9041;width:2;height:574" coordorigin="2377,9041" coordsize="2,574">
              <v:shape style="position:absolute;left:2377;top:9041;width:2;height:574" coordorigin="2377,9041" coordsize="0,574" path="m2377,9614l2377,9041e" filled="f" stroked="t" strokeweight=".951939pt" strokecolor="#5B5B5B">
                <v:path arrowok="t"/>
              </v:shape>
            </v:group>
            <v:group style="position:absolute;left:343;top:9442;width:2;height:502" coordorigin="343,9442" coordsize="2,502">
              <v:shape style="position:absolute;left:343;top:9442;width:2;height:502" coordorigin="343,9442" coordsize="0,502" path="m343,9944l343,9442e" filled="f" stroked="t" strokeweight=".47597pt" strokecolor="#282828">
                <v:path arrowok="t"/>
              </v:shape>
            </v:group>
            <v:group style="position:absolute;left:338;top:9920;width:538;height:2" coordorigin="338,9920" coordsize="538,2">
              <v:shape style="position:absolute;left:338;top:9920;width:538;height:2" coordorigin="338,9920" coordsize="538,0" path="m338,9920l876,9920e" filled="f" stroked="t" strokeweight=".951939pt" strokecolor="#575757">
                <v:path arrowok="t"/>
              </v:shape>
            </v:group>
            <v:group style="position:absolute;left:804;top:9916;width:228;height:2" coordorigin="804,9916" coordsize="228,2">
              <v:shape style="position:absolute;left:804;top:9916;width:228;height:2" coordorigin="804,9916" coordsize="228,0" path="m804,9916l1033,9916e" filled="f" stroked="t" strokeweight=".47597pt" strokecolor="#383838">
                <v:path arrowok="t"/>
              </v:shape>
            </v:group>
            <v:group style="position:absolute;left:976;top:9918;width:10595;height:2" coordorigin="976,9918" coordsize="10595,2">
              <v:shape style="position:absolute;left:976;top:9918;width:10595;height:2" coordorigin="976,9918" coordsize="10595,0" path="m976,9918l11571,9918e" filled="f" stroked="t" strokeweight=".713954pt" strokecolor="#4F4F4F">
                <v:path arrowok="t"/>
              </v:shape>
            </v:group>
            <v:group style="position:absolute;left:2380;top:9662;width:2;height:282" coordorigin="2380,9662" coordsize="2,282">
              <v:shape style="position:absolute;left:2380;top:9662;width:2;height:282" coordorigin="2380,9662" coordsize="0,282" path="m2380,9944l2380,9662e" filled="f" stroked="t" strokeweight=".713954pt" strokecolor="#282828">
                <v:path arrowok="t"/>
              </v:shape>
            </v:group>
            <v:group style="position:absolute;left:333;top:10257;width:3103;height:2" coordorigin="333,10257" coordsize="3103,2">
              <v:shape style="position:absolute;left:333;top:10257;width:3103;height:2" coordorigin="333,10257" coordsize="3103,0" path="m333,10257l3437,10257e" filled="f" stroked="t" strokeweight=".951939pt" strokecolor="#545454">
                <v:path arrowok="t"/>
              </v:shape>
            </v:group>
            <v:group style="position:absolute;left:345;top:9873;width:2;height:406" coordorigin="345,9873" coordsize="2,406">
              <v:shape style="position:absolute;left:345;top:9873;width:2;height:406" coordorigin="345,9873" coordsize="0,406" path="m345,10279l345,9873e" filled="f" stroked="t" strokeweight=".47597pt" strokecolor="#4B4B4B">
                <v:path arrowok="t"/>
              </v:shape>
            </v:group>
            <v:group style="position:absolute;left:3379;top:10255;width:171;height:2" coordorigin="3379,10255" coordsize="171,2">
              <v:shape style="position:absolute;left:3379;top:10255;width:171;height:2" coordorigin="3379,10255" coordsize="171,0" path="m3379,10255l3551,10255e" filled="f" stroked="t" strokeweight=".47597pt" strokecolor="#2B2B2B">
                <v:path arrowok="t"/>
              </v:shape>
            </v:group>
            <v:group style="position:absolute;left:3494;top:10257;width:1456;height:2" coordorigin="3494,10257" coordsize="1456,2">
              <v:shape style="position:absolute;left:3494;top:10257;width:1456;height:2" coordorigin="3494,10257" coordsize="1456,0" path="m3494,10257l4950,10257e" filled="f" stroked="t" strokeweight=".951939pt" strokecolor="#4F4F4F">
                <v:path arrowok="t"/>
              </v:shape>
            </v:group>
            <v:group style="position:absolute;left:4893;top:10257;width:328;height:2" coordorigin="4893,10257" coordsize="328,2">
              <v:shape style="position:absolute;left:4893;top:10257;width:328;height:2" coordorigin="4893,10257" coordsize="328,0" path="m4893,10257l5221,10257e" filled="f" stroked="t" strokeweight=".713954pt" strokecolor="#3B3B3B">
                <v:path arrowok="t"/>
              </v:shape>
            </v:group>
            <v:group style="position:absolute;left:5031;top:10257;width:1242;height:2" coordorigin="5031,10257" coordsize="1242,2">
              <v:shape style="position:absolute;left:5031;top:10257;width:1242;height:2" coordorigin="5031,10257" coordsize="1242,0" path="m5031,10257l6273,10257e" filled="f" stroked="t" strokeweight=".951939pt" strokecolor="#4F4F4F">
                <v:path arrowok="t"/>
              </v:shape>
            </v:group>
            <v:group style="position:absolute;left:6216;top:10255;width:485;height:2" coordorigin="6216,10255" coordsize="485,2">
              <v:shape style="position:absolute;left:6216;top:10255;width:485;height:2" coordorigin="6216,10255" coordsize="485,0" path="m6216,10255l6702,10255e" filled="f" stroked="t" strokeweight=".47597pt" strokecolor="#1C1C1C">
                <v:path arrowok="t"/>
              </v:shape>
            </v:group>
            <v:group style="position:absolute;left:6645;top:10257;width:362;height:2" coordorigin="6645,10257" coordsize="362,2">
              <v:shape style="position:absolute;left:6645;top:10257;width:362;height:2" coordorigin="6645,10257" coordsize="362,0" path="m6645,10257l7006,10257e" filled="f" stroked="t" strokeweight=".713954pt" strokecolor="#383838">
                <v:path arrowok="t"/>
              </v:shape>
            </v:group>
            <v:group style="position:absolute;left:6821;top:10257;width:3855;height:2" coordorigin="6821,10257" coordsize="3855,2">
              <v:shape style="position:absolute;left:6821;top:10257;width:3855;height:2" coordorigin="6821,10257" coordsize="3855,0" path="m6821,10257l10676,10257e" filled="f" stroked="t" strokeweight=".713954pt" strokecolor="#4B4B4B">
                <v:path arrowok="t"/>
              </v:shape>
            </v:group>
            <v:group style="position:absolute;left:10619;top:10257;width:952;height:2" coordorigin="10619,10257" coordsize="952,2">
              <v:shape style="position:absolute;left:10619;top:10257;width:952;height:2" coordorigin="10619,10257" coordsize="952,0" path="m10619,10257l11571,10257e" filled="f" stroked="t" strokeweight=".951939pt" strokecolor="#606060">
                <v:path arrowok="t"/>
              </v:shape>
            </v:group>
            <v:group style="position:absolute;left:11566;top:9873;width:2;height:406" coordorigin="11566,9873" coordsize="2,406">
              <v:shape style="position:absolute;left:11566;top:9873;width:2;height:406" coordorigin="11566,9873" coordsize="0,406" path="m11566,10279l11566,9873e" filled="f" stroked="t" strokeweight=".47597pt" strokecolor="#3F3F3F">
                <v:path arrowok="t"/>
              </v:shape>
            </v:group>
            <v:group style="position:absolute;left:333;top:10496;width:9933;height:2" coordorigin="333,10496" coordsize="9933,2">
              <v:shape style="position:absolute;left:333;top:10496;width:9933;height:2" coordorigin="333,10496" coordsize="9933,0" path="m333,10496l10267,10496e" filled="f" stroked="t" strokeweight=".951939pt" strokecolor="#4F4F4F">
                <v:path arrowok="t"/>
              </v:shape>
            </v:group>
            <v:group style="position:absolute;left:9872;top:10496;width:804;height:2" coordorigin="9872,10496" coordsize="804,2">
              <v:shape style="position:absolute;left:9872;top:10496;width:804;height:2" coordorigin="9872,10496" coordsize="804,0" path="m9872,10496l10676,10496e" filled="f" stroked="t" strokeweight=".47597pt" strokecolor="#343434">
                <v:path arrowok="t"/>
              </v:shape>
            </v:group>
            <v:group style="position:absolute;left:10619;top:10499;width:957;height:2" coordorigin="10619,10499" coordsize="957,2">
              <v:shape style="position:absolute;left:10619;top:10499;width:957;height:2" coordorigin="10619,10499" coordsize="957,0" path="m10619,10499l11576,10499e" filled="f" stroked="t" strokeweight=".713954pt" strokecolor="#575757">
                <v:path arrowok="t"/>
              </v:shape>
            </v:group>
            <v:group style="position:absolute;left:338;top:10975;width:4346;height:2" coordorigin="338,10975" coordsize="4346,2">
              <v:shape style="position:absolute;left:338;top:10975;width:4346;height:2" coordorigin="338,10975" coordsize="4346,0" path="m338,10975l4684,10975e" filled="f" stroked="t" strokeweight=".951939pt" strokecolor="#545454">
                <v:path arrowok="t"/>
              </v:shape>
            </v:group>
            <v:group style="position:absolute;left:4617;top:10972;width:333;height:2" coordorigin="4617,10972" coordsize="333,2">
              <v:shape style="position:absolute;left:4617;top:10972;width:333;height:2" coordorigin="4617,10972" coordsize="333,0" path="m4617,10972l4950,10972e" filled="f" stroked="t" strokeweight=".47597pt" strokecolor="#282828">
                <v:path arrowok="t"/>
              </v:shape>
            </v:group>
            <v:group style="position:absolute;left:4893;top:10975;width:328;height:2" coordorigin="4893,10975" coordsize="328,2">
              <v:shape style="position:absolute;left:4893;top:10975;width:328;height:2" coordorigin="4893,10975" coordsize="328,0" path="m4893,10975l5221,10975e" filled="f" stroked="t" strokeweight=".47597pt" strokecolor="#3B3B3B">
                <v:path arrowok="t"/>
              </v:shape>
            </v:group>
            <v:group style="position:absolute;left:5164;top:10975;width:1119;height:2" coordorigin="5164,10975" coordsize="1119,2">
              <v:shape style="position:absolute;left:5164;top:10975;width:1119;height:2" coordorigin="5164,10975" coordsize="1119,0" path="m5164,10975l6283,10975e" filled="f" stroked="t" strokeweight=".951939pt" strokecolor="#575757">
                <v:path arrowok="t"/>
              </v:shape>
            </v:group>
            <v:group style="position:absolute;left:6216;top:10975;width:790;height:2" coordorigin="6216,10975" coordsize="790,2">
              <v:shape style="position:absolute;left:6216;top:10975;width:790;height:2" coordorigin="6216,10975" coordsize="790,0" path="m6216,10975l7006,10975e" filled="f" stroked="t" strokeweight=".47597pt" strokecolor="#3B3B3B">
                <v:path arrowok="t"/>
              </v:shape>
            </v:group>
            <v:group style="position:absolute;left:6911;top:10975;width:4665;height:2" coordorigin="6911,10975" coordsize="4665,2">
              <v:shape style="position:absolute;left:6911;top:10975;width:4665;height:2" coordorigin="6911,10975" coordsize="4665,0" path="m6911,10975l11576,10975e" filled="f" stroked="t" strokeweight=".951939pt" strokecolor="#545454">
                <v:path arrowok="t"/>
              </v:shape>
            </v:group>
            <v:group style="position:absolute;left:343;top:10929;width:2;height:550" coordorigin="343,10929" coordsize="2,550">
              <v:shape style="position:absolute;left:343;top:10929;width:2;height:550" coordorigin="343,10929" coordsize="0,550" path="m343,11479l343,10929e" filled="f" stroked="t" strokeweight=".47597pt" strokecolor="#3B3B3B">
                <v:path arrowok="t"/>
              </v:shape>
            </v:group>
            <v:group style="position:absolute;left:338;top:11214;width:7544;height:2" coordorigin="338,11214" coordsize="7544,2">
              <v:shape style="position:absolute;left:338;top:11214;width:7544;height:2" coordorigin="338,11214" coordsize="7544,0" path="m338,11214l7882,11214e" filled="f" stroked="t" strokeweight=".951939pt" strokecolor="#4F4F4F">
                <v:path arrowok="t"/>
              </v:shape>
            </v:group>
            <v:group style="position:absolute;left:7730;top:11211;width:614;height:2" coordorigin="7730,11211" coordsize="614,2">
              <v:shape style="position:absolute;left:7730;top:11211;width:614;height:2" coordorigin="7730,11211" coordsize="614,0" path="m7730,11211l8344,11211e" filled="f" stroked="t" strokeweight=".47597pt" strokecolor="#3B3B3B">
                <v:path arrowok="t"/>
              </v:shape>
            </v:group>
            <v:group style="position:absolute;left:8287;top:11214;width:3289;height:2" coordorigin="8287,11214" coordsize="3289,2">
              <v:shape style="position:absolute;left:8287;top:11214;width:3289;height:2" coordorigin="8287,11214" coordsize="3289,0" path="m8287,11214l11576,11214e" filled="f" stroked="t" strokeweight=".951939pt" strokecolor="#545454">
                <v:path arrowok="t"/>
              </v:shape>
            </v:group>
            <v:group style="position:absolute;left:1004;top:11216;width:2;height:727" coordorigin="1004,11216" coordsize="2,727">
              <v:shape style="position:absolute;left:1004;top:11216;width:2;height:727" coordorigin="1004,11216" coordsize="0,727" path="m1004,11943l1004,11216e" filled="f" stroked="t" strokeweight=".237985pt" strokecolor="#3B3B3B">
                <v:path arrowok="t"/>
              </v:shape>
            </v:group>
            <v:group style="position:absolute;left:1709;top:11206;width:2;height:273" coordorigin="1709,11206" coordsize="2,273">
              <v:shape style="position:absolute;left:1709;top:11206;width:2;height:273" coordorigin="1709,11206" coordsize="0,273" path="m1709,11479l1709,11206e" filled="f" stroked="t" strokeweight=".951939pt" strokecolor="#444444">
                <v:path arrowok="t"/>
              </v:shape>
            </v:group>
            <v:group style="position:absolute;left:338;top:11455;width:11238;height:2" coordorigin="338,11455" coordsize="11238,2">
              <v:shape style="position:absolute;left:338;top:11455;width:11238;height:2" coordorigin="338,11455" coordsize="11238,0" path="m338,11455l11576,11455e" filled="f" stroked="t" strokeweight=".713954pt" strokecolor="#4F4F4F">
                <v:path arrowok="t"/>
              </v:shape>
            </v:group>
            <v:group style="position:absolute;left:1713;top:11407;width:2;height:564" coordorigin="1713,11407" coordsize="2,564">
              <v:shape style="position:absolute;left:1713;top:11407;width:2;height:564" coordorigin="1713,11407" coordsize="0,564" path="m1713,11971l1713,11407e" filled="f" stroked="t" strokeweight=".47597pt" strokecolor="#383838">
                <v:path arrowok="t"/>
              </v:shape>
            </v:group>
            <v:group style="position:absolute;left:1004;top:11943;width:2;height:1401" coordorigin="1004,11943" coordsize="2,1401">
              <v:shape style="position:absolute;left:1004;top:11943;width:2;height:1401" coordorigin="1004,11943" coordsize="0,1401" path="m1004,13344l1004,11943e" filled="f" stroked="t" strokeweight=".237985pt" strokecolor="#000000">
                <v:path arrowok="t"/>
              </v:shape>
            </v:group>
            <v:group style="position:absolute;left:7401;top:11202;width:2;height:4714" coordorigin="7401,11202" coordsize="2,4714">
              <v:shape style="position:absolute;left:7401;top:11202;width:2;height:4714" coordorigin="7401,11202" coordsize="0,4714" path="m7401,15916l7401,11202e" filled="f" stroked="t" strokeweight=".951939pt" strokecolor="#545454">
                <v:path arrowok="t"/>
              </v:shape>
            </v:group>
            <v:group style="position:absolute;left:2382;top:12120;width:2;height:373" coordorigin="2382,12120" coordsize="2,373">
              <v:shape style="position:absolute;left:2382;top:12120;width:2;height:373" coordorigin="2382,12120" coordsize="0,373" path="m2382,12493l2382,12120e" filled="f" stroked="t" strokeweight=".47597pt" strokecolor="#343434">
                <v:path arrowok="t"/>
              </v:shape>
            </v:group>
            <v:group style="position:absolute;left:347;top:12287;width:2;height:206" coordorigin="347,12287" coordsize="2,206">
              <v:shape style="position:absolute;left:347;top:12287;width:2;height:206" coordorigin="347,12287" coordsize="0,206" path="m347,12493l347,12287e" filled="f" stroked="t" strokeweight=".47597pt" strokecolor="#232323">
                <v:path arrowok="t"/>
              </v:shape>
            </v:group>
            <v:group style="position:absolute;left:345;top:12435;width:2;height:473" coordorigin="345,12435" coordsize="2,473">
              <v:shape style="position:absolute;left:345;top:12435;width:2;height:473" coordorigin="345,12435" coordsize="0,473" path="m345,12908l345,12435e" filled="f" stroked="t" strokeweight=".47597pt" strokecolor="#3F3F3F">
                <v:path arrowok="t"/>
              </v:shape>
            </v:group>
            <v:group style="position:absolute;left:11571;top:12435;width:2;height:359" coordorigin="11571,12435" coordsize="2,359">
              <v:shape style="position:absolute;left:11571;top:12435;width:2;height:359" coordorigin="11571,12435" coordsize="0,359" path="m11571,12794l11571,12435e" filled="f" stroked="t" strokeweight=".47597pt" strokecolor="#484848">
                <v:path arrowok="t"/>
              </v:shape>
            </v:group>
            <v:group style="position:absolute;left:1711;top:11804;width:2;height:1128" coordorigin="1711,11804" coordsize="2,1128">
              <v:shape style="position:absolute;left:1711;top:11804;width:2;height:1128" coordorigin="1711,11804" coordsize="0,1128" path="m1711,12932l1711,11804e" filled="f" stroked="t" strokeweight=".951939pt" strokecolor="#575757">
                <v:path arrowok="t"/>
              </v:shape>
            </v:group>
            <v:group style="position:absolute;left:2380;top:12736;width:2;height:330" coordorigin="2380,12736" coordsize="2,330">
              <v:shape style="position:absolute;left:2380;top:12736;width:2;height:330" coordorigin="2380,12736" coordsize="0,330" path="m2380,13066l2380,12736e" filled="f" stroked="t" strokeweight=".47597pt" strokecolor="#383838">
                <v:path arrowok="t"/>
              </v:shape>
            </v:group>
            <v:group style="position:absolute;left:1709;top:12851;width:2;height:215" coordorigin="1709,12851" coordsize="2,215">
              <v:shape style="position:absolute;left:1709;top:12851;width:2;height:215" coordorigin="1709,12851" coordsize="0,215" path="m1709,13066l1709,12851e" filled="f" stroked="t" strokeweight=".713954pt" strokecolor="#383838">
                <v:path arrowok="t"/>
              </v:shape>
            </v:group>
            <v:group style="position:absolute;left:10624;top:12932;width:2;height:134" coordorigin="10624,12932" coordsize="2,134">
              <v:shape style="position:absolute;left:10624;top:12932;width:2;height:134" coordorigin="10624,12932" coordsize="0,134" path="m10624,13066l10624,12932e" filled="f" stroked="t" strokeweight=".951939pt" strokecolor="#939393">
                <v:path arrowok="t"/>
              </v:shape>
            </v:group>
            <v:group style="position:absolute;left:1713;top:13009;width:2;height:363" coordorigin="1713,13009" coordsize="2,363">
              <v:shape style="position:absolute;left:1713;top:13009;width:2;height:363" coordorigin="1713,13009" coordsize="0,363" path="m1713,13372l1713,13009e" filled="f" stroked="t" strokeweight=".47597pt" strokecolor="#2B2B2B">
                <v:path arrowok="t"/>
              </v:shape>
            </v:group>
            <v:group style="position:absolute;left:3403;top:12932;width:2;height:440" coordorigin="3403,12932" coordsize="2,440">
              <v:shape style="position:absolute;left:3403;top:12932;width:2;height:440" coordorigin="3403,12932" coordsize="0,440" path="m3403,13372l3403,12932e" filled="f" stroked="t" strokeweight="1.189924pt" strokecolor="#343F87">
                <v:path arrowok="t"/>
              </v:shape>
            </v:group>
            <v:group style="position:absolute;left:3522;top:13038;width:2;height:306" coordorigin="3522,13038" coordsize="2,306">
              <v:shape style="position:absolute;left:3522;top:13038;width:2;height:306" coordorigin="3522,13038" coordsize="0,306" path="m3522,13344l3522,13038e" filled="f" stroked="t" strokeweight=".713954pt" strokecolor="#ACB8EB">
                <v:path arrowok="t"/>
              </v:shape>
            </v:group>
            <v:group style="position:absolute;left:333;top:13544;width:547;height:2" coordorigin="333,13544" coordsize="547,2">
              <v:shape style="position:absolute;left:333;top:13544;width:547;height:2" coordorigin="333,13544" coordsize="547,0" path="m333,13544l881,13544e" filled="f" stroked="t" strokeweight=".951939pt" strokecolor="#676767">
                <v:path arrowok="t"/>
              </v:shape>
            </v:group>
            <v:group style="position:absolute;left:804;top:13540;width:233;height:2" coordorigin="804,13540" coordsize="233,2">
              <v:shape style="position:absolute;left:804;top:13540;width:233;height:2" coordorigin="804,13540" coordsize="233,0" path="m804,13540l1038,13540e" filled="f" stroked="t" strokeweight=".47597pt" strokecolor="#3F3F3F">
                <v:path arrowok="t"/>
              </v:shape>
            </v:group>
            <v:group style="position:absolute;left:1004;top:13344;width:2;height:268" coordorigin="1004,13344" coordsize="2,268">
              <v:shape style="position:absolute;left:1004;top:13344;width:2;height:268" coordorigin="1004,13344" coordsize="0,268" path="m1004,13611l1004,13344e" filled="f" stroked="t" strokeweight=".237985pt" strokecolor="#484848">
                <v:path arrowok="t"/>
              </v:shape>
            </v:group>
            <v:group style="position:absolute;left:976;top:13542;width:1414;height:2" coordorigin="976,13542" coordsize="1414,2">
              <v:shape style="position:absolute;left:976;top:13542;width:1414;height:2" coordorigin="976,13542" coordsize="1414,0" path="m976,13542l2389,13542e" filled="f" stroked="t" strokeweight=".951939pt" strokecolor="#5B5B5B">
                <v:path arrowok="t"/>
              </v:shape>
            </v:group>
            <v:group style="position:absolute;left:1716;top:13315;width:2;height:1028" coordorigin="1716,13315" coordsize="2,1028">
              <v:shape style="position:absolute;left:1716;top:13315;width:2;height:1028" coordorigin="1716,13315" coordsize="0,1028" path="m1716,14343l1716,13315e" filled="f" stroked="t" strokeweight=".951939pt" strokecolor="#575757">
                <v:path arrowok="t"/>
              </v:shape>
            </v:group>
            <v:group style="position:absolute;left:3408;top:13344;width:2;height:201" coordorigin="3408,13344" coordsize="2,201">
              <v:shape style="position:absolute;left:3408;top:13344;width:2;height:201" coordorigin="3408,13344" coordsize="0,201" path="m3408,13544l3408,13344e" filled="f" stroked="t" strokeweight="1.189924pt" strokecolor="#485790">
                <v:path arrowok="t"/>
              </v:shape>
            </v:group>
            <v:group style="position:absolute;left:7404;top:12641;width:2;height:1152" coordorigin="7404,12641" coordsize="2,1152">
              <v:shape style="position:absolute;left:7404;top:12641;width:2;height:1152" coordorigin="7404,12641" coordsize="0,1152" path="m7404,13793l7404,12641e" filled="f" stroked="t" strokeweight=".713954pt" strokecolor="#4F4F4F">
                <v:path arrowok="t"/>
              </v:shape>
            </v:group>
            <v:group style="position:absolute;left:3437;top:13516;width:2;height:91" coordorigin="3437,13516" coordsize="2,91">
              <v:shape style="position:absolute;left:3437;top:13516;width:2;height:91" coordorigin="3437,13516" coordsize="0,91" path="m3437,13606l3437,13516e" filled="f" stroked="t" strokeweight=".713954pt" strokecolor="#4F5B7C">
                <v:path arrowok="t"/>
              </v:shape>
            </v:group>
            <v:group style="position:absolute;left:347;top:13583;width:2;height:210" coordorigin="347,13583" coordsize="2,210">
              <v:shape style="position:absolute;left:347;top:13583;width:2;height:210" coordorigin="347,13583" coordsize="0,210" path="m347,13793l347,13583e" filled="f" stroked="t" strokeweight=".47597pt" strokecolor="#383838">
                <v:path arrowok="t"/>
              </v:shape>
            </v:group>
            <v:group style="position:absolute;left:1004;top:13611;width:2;height:1769" coordorigin="1004,13611" coordsize="2,1769">
              <v:shape style="position:absolute;left:1004;top:13611;width:2;height:1769" coordorigin="1004,13611" coordsize="0,1769" path="m1004,15380l1004,13611e" filled="f" stroked="t" strokeweight=".237985pt" strokecolor="#000000">
                <v:path arrowok="t"/>
              </v:shape>
            </v:group>
            <v:group style="position:absolute;left:2385;top:13583;width:2;height:708" coordorigin="2385,13583" coordsize="2,708">
              <v:shape style="position:absolute;left:2385;top:13583;width:2;height:708" coordorigin="2385,13583" coordsize="0,708" path="m2385,14290l2385,13583e" filled="f" stroked="t" strokeweight=".47597pt" strokecolor="#2F2F2F">
                <v:path arrowok="t"/>
              </v:shape>
            </v:group>
            <v:group style="position:absolute;left:3408;top:13611;width:2;height:153" coordorigin="3408,13611" coordsize="2,153">
              <v:shape style="position:absolute;left:3408;top:13611;width:2;height:153" coordorigin="3408,13611" coordsize="0,153" path="m3408,13764l3408,13611e" filled="f" stroked="t" strokeweight=".237985pt" strokecolor="#000000">
                <v:path arrowok="t"/>
              </v:shape>
            </v:group>
            <v:group style="position:absolute;left:10647;top:13611;width:2;height:153" coordorigin="10647,13611" coordsize="2,153">
              <v:shape style="position:absolute;left:10647;top:13611;width:2;height:153" coordorigin="10647,13611" coordsize="0,153" path="m10647,13764l10647,13611e" filled="f" stroked="t" strokeweight="2.379848pt" strokecolor="#576067">
                <v:path arrowok="t"/>
              </v:shape>
            </v:group>
            <v:group style="position:absolute;left:347;top:13736;width:2;height:397" coordorigin="347,13736" coordsize="2,397">
              <v:shape style="position:absolute;left:347;top:13736;width:2;height:397" coordorigin="347,13736" coordsize="0,397" path="m347,14132l347,13736e" filled="f" stroked="t" strokeweight=".47597pt" strokecolor="#232323">
                <v:path arrowok="t"/>
              </v:shape>
            </v:group>
            <v:group style="position:absolute;left:9900;top:14104;width:747;height:2" coordorigin="9900,14104" coordsize="747,2">
              <v:shape style="position:absolute;left:9900;top:14104;width:747;height:2" coordorigin="9900,14104" coordsize="747,0" path="m9900,14104l10647,14104e" filled="f" stroked="t" strokeweight=".237985pt" strokecolor="#A0A0A3">
                <v:path arrowok="t"/>
              </v:shape>
            </v:group>
            <v:group style="position:absolute;left:347;top:14075;width:2;height:215" coordorigin="347,14075" coordsize="2,215">
              <v:shape style="position:absolute;left:347;top:14075;width:2;height:215" coordorigin="347,14075" coordsize="0,215" path="m347,14290l347,14075e" filled="f" stroked="t" strokeweight=".47597pt" strokecolor="#3F3F3F">
                <v:path arrowok="t"/>
              </v:shape>
            </v:group>
            <v:group style="position:absolute;left:2789;top:14247;width:1561;height:2" coordorigin="2789,14247" coordsize="1561,2">
              <v:shape style="position:absolute;left:2789;top:14247;width:1561;height:2" coordorigin="2789,14247" coordsize="1561,0" path="m2789,14247l4350,14247e" filled="f" stroked="t" strokeweight="3.569772pt" strokecolor="#4B5460">
                <v:path arrowok="t"/>
              </v:shape>
            </v:group>
            <v:group style="position:absolute;left:3803;top:13932;width:2;height:378" coordorigin="3803,13932" coordsize="2,378">
              <v:shape style="position:absolute;left:3803;top:13932;width:2;height:378" coordorigin="3803,13932" coordsize="0,378" path="m3803,14309l3803,13932e" filled="f" stroked="t" strokeweight="2.141863pt" strokecolor="#4B4F67">
                <v:path arrowok="t"/>
              </v:shape>
            </v:group>
            <v:group style="position:absolute;left:1716;top:14233;width:2;height:311" coordorigin="1716,14233" coordsize="2,311">
              <v:shape style="position:absolute;left:1716;top:14233;width:2;height:311" coordorigin="1716,14233" coordsize="0,311" path="m1716,14544l1716,14233e" filled="f" stroked="t" strokeweight=".47597pt" strokecolor="#3B3B3B">
                <v:path arrowok="t"/>
              </v:shape>
            </v:group>
            <v:group style="position:absolute;left:5198;top:14314;width:2;height:320" coordorigin="5198,14314" coordsize="2,320">
              <v:shape style="position:absolute;left:5198;top:14314;width:2;height:320" coordorigin="5198,14314" coordsize="0,320" path="m5198,14634l5198,14314e" filled="f" stroked="t" strokeweight=".951939pt" strokecolor="#9093BC">
                <v:path arrowok="t"/>
              </v:shape>
            </v:group>
            <v:group style="position:absolute;left:1713;top:14486;width:2;height:363" coordorigin="1713,14486" coordsize="2,363">
              <v:shape style="position:absolute;left:1713;top:14486;width:2;height:363" coordorigin="1713,14486" coordsize="0,363" path="m1713,14850l1713,14486e" filled="f" stroked="t" strokeweight=".47597pt" strokecolor="#232323">
                <v:path arrowok="t"/>
              </v:shape>
            </v:group>
            <v:group style="position:absolute;left:5207;top:14309;width:2;height:674" coordorigin="5207,14309" coordsize="2,674">
              <v:shape style="position:absolute;left:5207;top:14309;width:2;height:674" coordorigin="5207,14309" coordsize="0,674" path="m5207,14983l5207,14309e" filled="f" stroked="t" strokeweight=".951939pt" strokecolor="#6770A8">
                <v:path arrowok="t"/>
              </v:shape>
            </v:group>
            <v:group style="position:absolute;left:11576;top:14577;width:2;height:497" coordorigin="11576,14577" coordsize="2,497">
              <v:shape style="position:absolute;left:11576;top:14577;width:2;height:497" coordorigin="11576,14577" coordsize="0,497" path="m11576,15074l11576,14577e" filled="f" stroked="t" strokeweight=".47597pt" strokecolor="#3B3B3B">
                <v:path arrowok="t"/>
              </v:shape>
            </v:group>
            <v:group style="position:absolute;left:5188;top:14309;width:2;height:789" coordorigin="5188,14309" coordsize="2,789">
              <v:shape style="position:absolute;left:5188;top:14309;width:2;height:789" coordorigin="5188,14309" coordsize="0,789" path="m5188,15098l5188,14309e" filled="f" stroked="t" strokeweight=".951939pt" strokecolor="#6B74A8">
                <v:path arrowok="t"/>
              </v:shape>
            </v:group>
            <v:group style="position:absolute;left:7406;top:14792;width:2;height:282" coordorigin="7406,14792" coordsize="2,282">
              <v:shape style="position:absolute;left:7406;top:14792;width:2;height:282" coordorigin="7406,14792" coordsize="0,282" path="m7406,15074l7406,14792e" filled="f" stroked="t" strokeweight=".47597pt" strokecolor="#343434">
                <v:path arrowok="t"/>
              </v:shape>
            </v:group>
            <v:group style="position:absolute;left:347;top:15017;width:2;height:392" coordorigin="347,15017" coordsize="2,392">
              <v:shape style="position:absolute;left:347;top:15017;width:2;height:392" coordorigin="347,15017" coordsize="0,392" path="m347,15409l347,15017e" filled="f" stroked="t" strokeweight=".47597pt" strokecolor="#3B3B3B">
                <v:path arrowok="t"/>
              </v:shape>
            </v:group>
            <v:group style="position:absolute;left:1716;top:14773;width:2;height:636" coordorigin="1716,14773" coordsize="2,636">
              <v:shape style="position:absolute;left:1716;top:14773;width:2;height:636" coordorigin="1716,14773" coordsize="0,636" path="m1716,15409l1716,14773e" filled="f" stroked="t" strokeweight=".951939pt" strokecolor="#575757">
                <v:path arrowok="t"/>
              </v:shape>
            </v:group>
            <v:group style="position:absolute;left:2389;top:14238;width:2;height:1688" coordorigin="2389,14238" coordsize="2,1688">
              <v:shape style="position:absolute;left:2389;top:14238;width:2;height:1688" coordorigin="2389,14238" coordsize="0,1688" path="m2389,15925l2389,14238e" filled="f" stroked="t" strokeweight=".713954pt" strokecolor="#4F4F4F">
                <v:path arrowok="t"/>
              </v:shape>
            </v:group>
            <v:group style="position:absolute;left:11573;top:15017;width:2;height:904" coordorigin="11573,15017" coordsize="2,904">
              <v:shape style="position:absolute;left:11573;top:15017;width:2;height:904" coordorigin="11573,15017" coordsize="0,904" path="m11573,15920l11573,15017e" filled="f" stroked="t" strokeweight=".713954pt" strokecolor="#676767">
                <v:path arrowok="t"/>
              </v:shape>
            </v:group>
            <v:group style="position:absolute;left:338;top:15916;width:795;height:2" coordorigin="338,15916" coordsize="795,2">
              <v:shape style="position:absolute;left:338;top:15916;width:795;height:2" coordorigin="338,15916" coordsize="795,0" path="m338,15916l1133,15916e" filled="f" stroked="t" strokeweight=".713954pt" strokecolor="#6B6B6B">
                <v:path arrowok="t"/>
              </v:shape>
            </v:group>
            <v:group style="position:absolute;left:352;top:15351;width:2;height:578" coordorigin="352,15351" coordsize="2,578">
              <v:shape style="position:absolute;left:352;top:15351;width:2;height:578" coordorigin="352,15351" coordsize="0,578" path="m352,15930l352,15351e" filled="f" stroked="t" strokeweight=".713954pt" strokecolor="#575757">
                <v:path arrowok="t"/>
              </v:shape>
            </v:group>
            <v:group style="position:absolute;left:1004;top:15380;width:2;height:526" coordorigin="1004,15380" coordsize="2,526">
              <v:shape style="position:absolute;left:1004;top:15380;width:2;height:526" coordorigin="1004,15380" coordsize="0,526" path="m1004,15906l1004,15380e" filled="f" stroked="t" strokeweight=".237985pt" strokecolor="#9C9C9C">
                <v:path arrowok="t"/>
              </v:shape>
            </v:group>
            <v:group style="position:absolute;left:1718;top:15351;width:2;height:569" coordorigin="1718,15351" coordsize="2,569">
              <v:shape style="position:absolute;left:1718;top:15351;width:2;height:569" coordorigin="1718,15351" coordsize="0,569" path="m1718,15920l1718,15351e" filled="f" stroked="t" strokeweight=".47597pt" strokecolor="#2B2B2B">
                <v:path arrowok="t"/>
              </v:shape>
            </v:group>
            <v:group style="position:absolute;left:4341;top:15911;width:1228;height:2" coordorigin="4341,15911" coordsize="1228,2">
              <v:shape style="position:absolute;left:4341;top:15911;width:1228;height:2" coordorigin="4341,15911" coordsize="1228,0" path="m4341,15911l5569,15911e" filled="f" stroked="t" strokeweight=".951939pt" strokecolor="#707070">
                <v:path arrowok="t"/>
              </v:shape>
            </v:group>
            <v:group style="position:absolute;left:5593;top:15911;width:1418;height:2" coordorigin="5593,15911" coordsize="1418,2">
              <v:shape style="position:absolute;left:5593;top:15911;width:1418;height:2" coordorigin="5593,15911" coordsize="1418,0" path="m5593,15911l7011,15911e" filled="f" stroked="t" strokeweight=".713954pt" strokecolor="#6B6B6B">
                <v:path arrowok="t"/>
              </v:shape>
            </v:group>
            <v:group style="position:absolute;left:6949;top:15911;width:481;height:2" coordorigin="6949,15911" coordsize="481,2">
              <v:shape style="position:absolute;left:6949;top:15911;width:481;height:2" coordorigin="6949,15911" coordsize="481,0" path="m6949,15911l7430,15911e" filled="f" stroked="t" strokeweight=".47597pt" strokecolor="#4B4B4B">
                <v:path arrowok="t"/>
              </v:shape>
            </v:group>
            <v:group style="position:absolute;left:976;top:15913;width:10609;height:2" coordorigin="976,15913" coordsize="10609,2">
              <v:shape style="position:absolute;left:976;top:15913;width:10609;height:2" coordorigin="976,15913" coordsize="10609,0" path="m976,15913l11585,15913e" filled="f" stroked="t" strokeweight=".713954pt" strokecolor="#6B6B6B">
                <v:path arrowok="t"/>
              </v:shape>
            </v:group>
            <v:group style="position:absolute;left:9124;top:15911;width:2456;height:2" coordorigin="9124,15911" coordsize="2456,2">
              <v:shape style="position:absolute;left:9124;top:15911;width:2456;height:2" coordorigin="9124,15911" coordsize="2456,0" path="m9124,15911l11580,15911e" filled="f" stroked="t" strokeweight=".713954pt" strokecolor="#6B6B6B">
                <v:path arrowok="t"/>
              </v:shape>
            </v:group>
            <v:group style="position:absolute;left:10078;top:13863;width:2;height:485" coordorigin="10078,13863" coordsize="2,485">
              <v:shape style="position:absolute;left:10078;top:13863;width:2;height:485" coordorigin="10078,13863" coordsize="0,485" path="m10078,14348l10078,13863e" filled="f" stroked="t" strokeweight="2.305pt" strokecolor="#D1D3D3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0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D2D2D"/>
          <w:spacing w:val="0"/>
          <w:w w:val="141"/>
          <w:position w:val="-2"/>
        </w:rPr>
        <w:t>«l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D2D2D"/>
          <w:spacing w:val="0"/>
          <w:w w:val="51"/>
          <w:position w:val="1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99" w:after="0" w:line="240" w:lineRule="auto"/>
        <w:ind w:right="-7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3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2"/>
          <w:w w:val="63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3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8"/>
          <w:w w:val="6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1"/>
          <w:w w:val="63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3"/>
          <w:w w:val="63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3"/>
        </w:rPr>
        <w:t>fl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4"/>
          <w:w w:val="6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U.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06" w:lineRule="exact"/>
        <w:ind w:right="-20"/>
        <w:jc w:val="left"/>
        <w:tabs>
          <w:tab w:pos="1060" w:val="left"/>
          <w:tab w:pos="50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464646"/>
          <w:spacing w:val="-56"/>
          <w:w w:val="16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-6"/>
          <w:w w:val="78"/>
          <w:position w:val="4"/>
        </w:rPr>
        <w:t>I</w:t>
      </w:r>
      <w:r>
        <w:rPr>
          <w:rFonts w:ascii="Arial" w:hAnsi="Arial" w:cs="Arial" w:eastAsia="Arial"/>
          <w:sz w:val="25"/>
          <w:szCs w:val="25"/>
          <w:color w:val="464646"/>
          <w:spacing w:val="-6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26"/>
          <w:w w:val="113"/>
          <w:position w:val="4"/>
        </w:rPr>
        <w:t>n</w:t>
      </w:r>
      <w:r>
        <w:rPr>
          <w:rFonts w:ascii="Arial" w:hAnsi="Arial" w:cs="Arial" w:eastAsia="Arial"/>
          <w:sz w:val="25"/>
          <w:szCs w:val="25"/>
          <w:color w:val="464646"/>
          <w:spacing w:val="-37"/>
          <w:w w:val="90"/>
          <w:position w:val="-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13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0"/>
          <w:position w:val="-4"/>
        </w:rPr>
        <w:t>A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3"/>
          <w:position w:val="-4"/>
        </w:rPr>
        <w:t>m</w:t>
      </w:r>
      <w:r>
        <w:rPr>
          <w:rFonts w:ascii="Arial" w:hAnsi="Arial" w:cs="Arial" w:eastAsia="Arial"/>
          <w:sz w:val="22"/>
          <w:szCs w:val="22"/>
          <w:color w:val="464646"/>
          <w:spacing w:val="-17"/>
          <w:w w:val="123"/>
          <w:position w:val="-4"/>
        </w:rPr>
        <w:t>i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92"/>
          <w:position w:val="-4"/>
        </w:rPr>
        <w:t>ri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363A52"/>
          <w:spacing w:val="0"/>
          <w:w w:val="181"/>
          <w:position w:val="3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363A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A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6"/>
          <w:szCs w:val="36"/>
          <w:color w:val="696B6D"/>
          <w:spacing w:val="-29"/>
          <w:w w:val="61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939597"/>
          <w:spacing w:val="0"/>
          <w:w w:val="32"/>
          <w:position w:val="3"/>
        </w:rPr>
        <w:t>•</w:t>
      </w:r>
      <w:r>
        <w:rPr>
          <w:rFonts w:ascii="Times New Roman" w:hAnsi="Times New Roman" w:cs="Times New Roman" w:eastAsia="Times New Roman"/>
          <w:sz w:val="36"/>
          <w:szCs w:val="36"/>
          <w:color w:val="939597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EAFAF"/>
          <w:spacing w:val="-11"/>
          <w:w w:val="49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5B5B5B"/>
          <w:spacing w:val="0"/>
          <w:w w:val="55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5B5B5B"/>
          <w:spacing w:val="-9"/>
          <w:w w:val="55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939597"/>
          <w:spacing w:val="-36"/>
          <w:w w:val="43"/>
          <w:position w:val="3"/>
        </w:rPr>
        <w:t>_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0"/>
          <w:w w:val="38"/>
          <w:position w:val="3"/>
        </w:rPr>
        <w:t>"'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-4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96B6D"/>
          <w:spacing w:val="0"/>
          <w:w w:val="56"/>
          <w:position w:val="3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696B6D"/>
          <w:spacing w:val="-29"/>
          <w:w w:val="57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0"/>
          <w:w w:val="78"/>
          <w:position w:val="3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-33"/>
          <w:w w:val="78"/>
          <w:position w:val="3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828385"/>
          <w:spacing w:val="-53"/>
          <w:w w:val="132"/>
          <w:position w:val="3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AEAFAF"/>
          <w:spacing w:val="0"/>
          <w:w w:val="37"/>
          <w:position w:val="3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AEAFAF"/>
          <w:spacing w:val="-17"/>
          <w:w w:val="37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0"/>
          <w:w w:val="33"/>
          <w:position w:val="3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464646"/>
          <w:spacing w:val="10"/>
          <w:w w:val="33"/>
          <w:position w:val="3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AEAFAF"/>
          <w:spacing w:val="-71"/>
          <w:w w:val="61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696B6D"/>
          <w:spacing w:val="-62"/>
          <w:w w:val="157"/>
          <w:position w:val="3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828385"/>
          <w:spacing w:val="-55"/>
          <w:w w:val="108"/>
          <w:position w:val="3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AEAFAF"/>
          <w:spacing w:val="-31"/>
          <w:w w:val="49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5B5B5B"/>
          <w:spacing w:val="-12"/>
          <w:w w:val="61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28385"/>
          <w:spacing w:val="-6"/>
          <w:w w:val="73"/>
          <w:position w:val="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696B6D"/>
          <w:spacing w:val="0"/>
          <w:w w:val="190"/>
          <w:position w:val="3"/>
        </w:rPr>
        <w:t>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9" w:right="6059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599BA"/>
          <w:spacing w:val="0"/>
          <w:w w:val="128"/>
        </w:rPr>
        <w:t>O'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1" w:right="5358"/>
        <w:jc w:val="center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2"/>
          <w:w w:val="10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1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5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1"/>
        </w:rPr>
        <w:t>ZLl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1541" w:right="58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40" w:right="40"/>
          <w:cols w:num="3" w:equalWidth="0">
            <w:col w:w="438" w:space="2049"/>
            <w:col w:w="705" w:space="647"/>
            <w:col w:w="7801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2" w:right="40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3"/>
        </w:rPr>
        <w:t>BELEDİYESI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3769" w:right="41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103" w:right="36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710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62628"/>
          <w:spacing w:val="0"/>
          <w:w w:val="100"/>
          <w:position w:val="-4"/>
        </w:rPr>
        <w:t>BELEDIYESI</w:t>
      </w:r>
      <w:r>
        <w:rPr>
          <w:rFonts w:ascii="Arial" w:hAnsi="Arial" w:cs="Arial" w:eastAsia="Arial"/>
          <w:sz w:val="15"/>
          <w:szCs w:val="15"/>
          <w:color w:val="262628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2626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2626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5" w:right="-20"/>
        <w:jc w:val="left"/>
        <w:tabs>
          <w:tab w:pos="1500" w:val="left"/>
          <w:tab w:pos="2820" w:val="left"/>
          <w:tab w:pos="512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125629pt;margin-top:-68.582474pt;width:482.777173pt;height:78.644723pt;mso-position-horizontal-relative:page;mso-position-vertical-relative:paragraph;z-index:-17608" type="#_x0000_t202" filled="f" stroked="f">
            <v:textbox inset="0,0,0,0">
              <w:txbxContent>
                <w:p>
                  <w:pPr>
                    <w:spacing w:before="0" w:after="0" w:line="1573" w:lineRule="exact"/>
                    <w:ind w:right="-276"/>
                    <w:jc w:val="left"/>
                    <w:tabs>
                      <w:tab w:pos="84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25"/>
                      <w:szCs w:val="125"/>
                      <w:color w:val="262628"/>
                      <w:spacing w:val="0"/>
                      <w:w w:val="160"/>
                      <w:position w:val="25"/>
                    </w:rPr>
                    <w:t>.</w:t>
                  </w:r>
                  <w:r>
                    <w:rPr>
                      <w:rFonts w:ascii="Arial" w:hAnsi="Arial" w:cs="Arial" w:eastAsia="Arial"/>
                      <w:sz w:val="125"/>
                      <w:szCs w:val="125"/>
                      <w:color w:val="262628"/>
                      <w:spacing w:val="0"/>
                      <w:w w:val="100"/>
                      <w:position w:val="25"/>
                    </w:rPr>
                    <w:tab/>
                  </w:r>
                  <w:r>
                    <w:rPr>
                      <w:rFonts w:ascii="Arial" w:hAnsi="Arial" w:cs="Arial" w:eastAsia="Arial"/>
                      <w:sz w:val="125"/>
                      <w:szCs w:val="125"/>
                      <w:color w:val="262628"/>
                      <w:spacing w:val="0"/>
                      <w:w w:val="100"/>
                      <w:position w:val="2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62628"/>
                      <w:spacing w:val="0"/>
                      <w:w w:val="248"/>
                      <w:position w:val="-4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5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2:40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3A3D3D"/>
          <w:spacing w:val="0"/>
          <w:w w:val="78"/>
          <w:position w:val="0"/>
        </w:rPr>
        <w:t>trel:</w:t>
      </w:r>
      <w:r>
        <w:rPr>
          <w:rFonts w:ascii="Times New Roman" w:hAnsi="Times New Roman" w:cs="Times New Roman" w:eastAsia="Times New Roman"/>
          <w:sz w:val="22"/>
          <w:szCs w:val="22"/>
          <w:color w:val="3A3D3D"/>
          <w:spacing w:val="0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D3D"/>
          <w:spacing w:val="4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8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6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10" w:right="-20"/>
        <w:jc w:val="left"/>
        <w:tabs>
          <w:tab w:pos="1500" w:val="left"/>
          <w:tab w:pos="2820" w:val="left"/>
          <w:tab w:pos="4160" w:val="left"/>
          <w:tab w:pos="5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D3D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A3D3D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3A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9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0"/>
          <w:position w:val="0"/>
        </w:rPr>
        <w:t>lKayıt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:3248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3ildirile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</w:rPr>
        <w:t>Karnba!llar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4772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18" w:lineRule="exact"/>
        <w:ind w:left="21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ottnı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7"/>
          <w:position w:val="-1"/>
        </w:rPr>
        <w:t>Karaba!ı;la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8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6"/>
          <w:position w:val="-1"/>
        </w:rPr>
        <w:t>Günalta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  <w:position w:val="-1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772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Daire:3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10" w:right="-20"/>
        <w:jc w:val="left"/>
        <w:tabs>
          <w:tab w:pos="1500" w:val="left"/>
          <w:tab w:pos="42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262628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5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B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B"/>
          <w:spacing w:val="0"/>
          <w:w w:val="93"/>
          <w:position w:val="1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1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Dikkarsizlik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215" w:right="-20"/>
        <w:jc w:val="left"/>
        <w:tabs>
          <w:tab w:pos="316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  <w:position w:val="5"/>
        </w:rPr>
        <w:t>'{angı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1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  <w:position w:val="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5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4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9"/>
          <w:position w:val="5"/>
        </w:rPr>
        <w:t>[Yapını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0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ullanım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23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5"/>
        </w:rPr>
        <w:t>!Beto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8"/>
          <w:position w:val="-5"/>
        </w:rPr>
        <w:t>nnn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8"/>
          <w:position w:val="-5"/>
        </w:rPr>
        <w:t>Kagil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4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5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5"/>
          <w:position w:val="-5"/>
        </w:rPr>
        <w:t>Çelli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5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8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23"/>
          <w:position w:val="-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23"/>
          <w:position w:val="-5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9"/>
          <w:w w:val="23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5"/>
          <w:position w:val="-5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0"/>
          <w:w w:val="105"/>
          <w:position w:val="-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AEAFAF"/>
          <w:spacing w:val="0"/>
          <w:w w:val="103"/>
          <w:position w:val="-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2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62628"/>
          <w:w w:val="5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262628"/>
          <w:spacing w:val="8"/>
          <w:w w:val="5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9" w:after="0" w:line="274" w:lineRule="auto"/>
        <w:ind w:left="2195" w:right="2799" w:firstLine="-1975"/>
        <w:jc w:val="left"/>
        <w:tabs>
          <w:tab w:pos="2180" w:val="left"/>
          <w:tab w:pos="5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A3D3D"/>
          <w:spacing w:val="0"/>
          <w:w w:val="100"/>
        </w:rPr>
        <w:t>ı</w:t>
      </w:r>
      <w:r>
        <w:rPr>
          <w:rFonts w:ascii="Arial" w:hAnsi="Arial" w:cs="Arial" w:eastAsia="Arial"/>
          <w:sz w:val="19"/>
          <w:szCs w:val="19"/>
          <w:color w:val="3A3D3D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6"/>
        </w:rPr>
        <w:t>!Sahibi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-19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Kazım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5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5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Filiz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33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Yasi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ÇAN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2226" w:right="2459"/>
        <w:jc w:val="center"/>
        <w:tabs>
          <w:tab w:pos="428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2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12:41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6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  <w:position w:val="1"/>
        </w:rPr>
        <w:t>2:44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20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Jiden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31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9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14"/>
          <w:position w:val="0"/>
        </w:rPr>
        <w:t>7ı3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77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w w:val="105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w w:val="104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4312" w:right="46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7"/>
          <w:w w:val="84"/>
        </w:rPr>
        <w:t>ı</w:t>
      </w:r>
      <w:r>
        <w:rPr>
          <w:rFonts w:ascii="Arial" w:hAnsi="Arial" w:cs="Arial" w:eastAsia="Arial"/>
          <w:sz w:val="26"/>
          <w:szCs w:val="26"/>
          <w:color w:val="262628"/>
          <w:spacing w:val="0"/>
          <w:w w:val="158"/>
          <w:i/>
        </w:rPr>
        <w:t>ı</w:t>
      </w:r>
      <w:r>
        <w:rPr>
          <w:rFonts w:ascii="Arial" w:hAnsi="Arial" w:cs="Arial" w:eastAsia="Arial"/>
          <w:sz w:val="26"/>
          <w:szCs w:val="26"/>
          <w:color w:val="262628"/>
          <w:spacing w:val="-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4302" w:right="42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60" w:bottom="280" w:left="80" w:right="760"/>
        </w:sectPr>
      </w:pPr>
      <w:rPr/>
    </w:p>
    <w:p>
      <w:pPr>
        <w:spacing w:before="66" w:after="0" w:line="253" w:lineRule="exact"/>
        <w:ind w:left="22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A3D3D"/>
          <w:spacing w:val="0"/>
          <w:w w:val="262"/>
          <w:position w:val="-4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20" w:right="-70"/>
        <w:jc w:val="left"/>
        <w:tabs>
          <w:tab w:pos="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62628"/>
          <w:spacing w:val="0"/>
          <w:w w:val="134"/>
          <w:i/>
          <w:position w:val="3"/>
        </w:rPr>
        <w:t>{a</w:t>
      </w:r>
      <w:r>
        <w:rPr>
          <w:rFonts w:ascii="Arial" w:hAnsi="Arial" w:cs="Arial" w:eastAsia="Arial"/>
          <w:sz w:val="14"/>
          <w:szCs w:val="14"/>
          <w:color w:val="262628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262628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-30"/>
          <w:w w:val="69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-1"/>
          <w:w w:val="4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2" w:after="0" w:line="210" w:lineRule="exact"/>
        <w:ind w:left="14" w:right="2655" w:firstLine="47"/>
        <w:jc w:val="left"/>
        <w:tabs>
          <w:tab w:pos="2120" w:val="left"/>
          <w:tab w:pos="4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2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  <w:position w:val="1"/>
        </w:rPr>
        <w:t>!Personel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9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3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80" w:right="760"/>
          <w:cols w:num="2" w:equalWidth="0">
            <w:col w:w="2052" w:space="144"/>
            <w:col w:w="8884"/>
          </w:cols>
        </w:sectPr>
      </w:pPr>
      <w:rPr/>
    </w:p>
    <w:p>
      <w:pPr>
        <w:spacing w:before="16" w:after="0" w:line="224" w:lineRule="exact"/>
        <w:ind w:left="2195" w:right="281" w:firstLine="-1966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tayı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Görüldüg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söndürOlmU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söndOrmc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7"/>
        </w:rPr>
        <w:t>lı:!.erccklcşıirilmedi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7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4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yapıldı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4292" w:right="400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3"/>
        </w:rPr>
        <w:t>IŞ_öndünnede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6" w:lineRule="exact"/>
        <w:ind w:left="229" w:right="-20"/>
        <w:jc w:val="left"/>
        <w:tabs>
          <w:tab w:pos="4320" w:val="left"/>
          <w:tab w:pos="616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>iöndünne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-4"/>
        </w:rPr>
        <w:t>§u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2"/>
          <w:position w:val="-3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9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7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6169" w:right="-20"/>
        <w:jc w:val="left"/>
        <w:tabs>
          <w:tab w:pos="76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F5254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F52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F5254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62628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29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iöndtırme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mutfaktaki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bulaşı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makinesi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arkasında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kombisi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çekile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buzdalıbı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251" w:right="94" w:firstLine="-201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lasa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prizine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baglana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kablos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priz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yanarak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Filiz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bulaşı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bakinesini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çıkartırken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11"/>
        </w:rPr>
        <w:t>akineni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6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7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kapagı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kırılarak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oluşmuştur.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23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Binada:250TL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Eşyada:25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</w:rPr>
        <w:t>Toplam: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4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-14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</w:rPr>
        <w:t>00TL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0" w:lineRule="exact"/>
        <w:ind w:left="2254" w:right="78" w:firstLine="-2024"/>
        <w:jc w:val="left"/>
        <w:tabs>
          <w:tab w:pos="2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{angı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daireni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ör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mutfakta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5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kombisi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0" w:lineRule="exact"/>
        <w:ind w:left="2290" w:right="63" w:firstLine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5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sıva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62628"/>
          <w:spacing w:val="0"/>
          <w:w w:val="84"/>
        </w:rPr>
        <w:t>Usrtı</w:t>
      </w:r>
      <w:r>
        <w:rPr>
          <w:rFonts w:ascii="Arial" w:hAnsi="Arial" w:cs="Arial" w:eastAsia="Arial"/>
          <w:sz w:val="18"/>
          <w:szCs w:val="18"/>
          <w:color w:val="262628"/>
          <w:spacing w:val="2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döşene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kablosunu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buzdolabını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baglanması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prizi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fazla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akım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ekınesi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izolasyonlarını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eriyere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yaptırmasıyla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</w:rPr>
        <w:t>olabilccegi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2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34" w:right="-20"/>
        <w:jc w:val="left"/>
        <w:tabs>
          <w:tab w:pos="2200" w:val="left"/>
          <w:tab w:pos="6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3"/>
        </w:rPr>
        <w:t>ligortalı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2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7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D3D"/>
          <w:spacing w:val="0"/>
          <w:w w:val="117"/>
          <w:position w:val="3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102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262628"/>
          <w:spacing w:val="-161"/>
          <w:w w:val="236"/>
          <w:position w:val="-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26"/>
          <w:position w:val="5"/>
        </w:rPr>
        <w:t>\ı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00"/>
          <w:position w:val="5"/>
        </w:rPr>
        <w:t>Jereç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5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44" w:right="-20"/>
        <w:jc w:val="left"/>
        <w:tabs>
          <w:tab w:pos="700" w:val="left"/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12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88"/>
          <w:position w:val="2"/>
        </w:rPr>
        <w:t>;·eslim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3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Filiz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7"/>
          <w:position w:val="2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9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3"/>
          <w:position w:val="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7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left="239" w:right="-20"/>
        <w:jc w:val="left"/>
        <w:tabs>
          <w:tab w:pos="222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!kibi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C7C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C7C"/>
          <w:spacing w:val="-2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19.0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7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-25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13:30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86" w:right="-20"/>
        <w:jc w:val="left"/>
        <w:tabs>
          <w:tab w:pos="220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plDE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Yeniçamlı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  <w:position w:val="1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4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5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7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091248pt;margin-top:-3.966396pt;width:58.030504pt;height:22.5pt;mso-position-horizontal-relative:page;mso-position-vertical-relative:paragraph;z-index:-17607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Times New Roman" w:hAnsi="Times New Roman" w:cs="Times New Roman" w:eastAsia="Times New Roman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62628"/>
                      <w:b/>
                      <w:bCs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62628"/>
                      <w:spacing w:val="-52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62628"/>
                      <w:spacing w:val="0"/>
                      <w:w w:val="57"/>
                      <w:b/>
                      <w:bCs/>
                    </w:rPr>
                    <w:t>s'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62628"/>
                      <w:spacing w:val="-5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62628"/>
                      <w:spacing w:val="0"/>
                      <w:w w:val="54"/>
                      <w:b/>
                      <w:bCs/>
                    </w:rPr>
                    <w:t>Ma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62628"/>
                      <w:spacing w:val="-5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62628"/>
                      <w:spacing w:val="0"/>
                      <w:w w:val="54"/>
                      <w:b/>
                      <w:bCs/>
                    </w:rPr>
                    <w:t>ıoı1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9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C7C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8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415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262628"/>
          <w:spacing w:val="0"/>
          <w:w w:val="100"/>
          <w:position w:val="-1"/>
        </w:rPr>
        <w:t>"ü</w:t>
      </w:r>
      <w:r>
        <w:rPr>
          <w:rFonts w:ascii="Arial" w:hAnsi="Arial" w:cs="Arial" w:eastAsia="Arial"/>
          <w:sz w:val="17"/>
          <w:szCs w:val="17"/>
          <w:color w:val="262628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626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626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80" w:right="760"/>
        </w:sectPr>
      </w:pPr>
      <w:rPr/>
    </w:p>
    <w:p>
      <w:pPr>
        <w:spacing w:before="0" w:after="0" w:line="265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A3D3D"/>
          <w:spacing w:val="0"/>
          <w:w w:val="51"/>
        </w:rPr>
        <w:t>.:::-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2" w:lineRule="exact"/>
        <w:ind w:right="135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9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89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15" w:lineRule="exact"/>
        <w:ind w:right="-20"/>
        <w:jc w:val="left"/>
        <w:tabs>
          <w:tab w:pos="54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657669pt;margin-top:2.291567pt;width:276.96607pt;height:63.791151pt;mso-position-horizontal-relative:page;mso-position-vertical-relative:paragraph;z-index:-17606" type="#_x0000_t202" filled="f" stroked="f">
            <v:textbox inset="0,0,0,0">
              <w:txbxContent>
                <w:p>
                  <w:pPr>
                    <w:spacing w:before="0" w:after="0" w:line="1276" w:lineRule="exact"/>
                    <w:ind w:right="-231"/>
                    <w:jc w:val="left"/>
                    <w:tabs>
                      <w:tab w:pos="3900" w:val="left"/>
                    </w:tabs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4B67A5"/>
                      <w:w w:val="74"/>
                      <w:position w:val="-2"/>
                    </w:rPr>
                    <w:t>At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262628"/>
                      <w:w w:val="18"/>
                      <w:position w:val="-2"/>
                    </w:rPr>
                    <w:t>N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262628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262628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797C7C"/>
                      <w:spacing w:val="-27"/>
                      <w:w w:val="70"/>
                      <w:position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F5254"/>
                      <w:spacing w:val="0"/>
                      <w:w w:val="87"/>
                      <w:position w:val="3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F5254"/>
                      <w:spacing w:val="-63"/>
                      <w:w w:val="87"/>
                      <w:position w:val="3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4F5254"/>
                      <w:spacing w:val="0"/>
                      <w:w w:val="159"/>
                      <w:i/>
                      <w:position w:val="64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4F5254"/>
                      <w:spacing w:val="0"/>
                      <w:w w:val="100"/>
                      <w:i/>
                      <w:position w:val="64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4F5254"/>
                      <w:spacing w:val="4"/>
                      <w:w w:val="100"/>
                      <w:i/>
                      <w:position w:val="6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F5254"/>
                      <w:spacing w:val="0"/>
                      <w:w w:val="87"/>
                      <w:position w:val="33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F5254"/>
                      <w:spacing w:val="-26"/>
                      <w:w w:val="87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4F5254"/>
                      <w:spacing w:val="0"/>
                      <w:w w:val="600"/>
                      <w:position w:val="6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797C7C"/>
                      <w:spacing w:val="0"/>
                      <w:w w:val="293"/>
                      <w:position w:val="6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797C7C"/>
                      <w:spacing w:val="-8"/>
                      <w:w w:val="293"/>
                      <w:position w:val="64"/>
                    </w:rPr>
                    <w:t>•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97C7C"/>
                      <w:spacing w:val="0"/>
                      <w:w w:val="57"/>
                      <w:position w:val="64"/>
                    </w:rPr>
                    <w:t>r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97C7C"/>
                      <w:spacing w:val="-56"/>
                      <w:w w:val="100"/>
                      <w:position w:val="64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97C7C"/>
                      <w:spacing w:val="0"/>
                      <w:w w:val="57"/>
                      <w:position w:val="64"/>
                    </w:rPr>
                    <w:t>·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97C7C"/>
                      <w:spacing w:val="-55"/>
                      <w:w w:val="57"/>
                      <w:position w:val="64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939595"/>
                      <w:spacing w:val="0"/>
                      <w:w w:val="40"/>
                      <w:position w:val="64"/>
                    </w:rPr>
                    <w:t>·'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939595"/>
                      <w:spacing w:val="14"/>
                      <w:w w:val="40"/>
                      <w:position w:val="6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F5254"/>
                      <w:spacing w:val="11"/>
                      <w:w w:val="41"/>
                      <w:position w:val="3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939595"/>
                      <w:spacing w:val="0"/>
                      <w:w w:val="36"/>
                      <w:position w:val="33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AEAFAF"/>
                      <w:spacing w:val="0"/>
                      <w:w w:val="51"/>
                      <w:position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969635pt;margin-top:7.846187pt;width:13.508881pt;height:7.5pt;mso-position-horizontal-relative:page;mso-position-vertical-relative:paragraph;z-index:-1760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AEAFAF"/>
                      <w:w w:val="32"/>
                    </w:rPr>
                    <w:t>"'""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F5254"/>
                      <w:w w:val="87"/>
                    </w:rPr>
                    <w:t>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F5254"/>
                      <w:spacing w:val="8"/>
                      <w:w w:val="87"/>
                    </w:rPr>
                    <w:t>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5"/>
                      <w:spacing w:val="0"/>
                      <w:w w:val="93"/>
                    </w:rPr>
                    <w:t>ı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5"/>
                      <w:spacing w:val="-19"/>
                      <w:w w:val="9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EAFAF"/>
                      <w:spacing w:val="0"/>
                      <w:w w:val="95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262628"/>
          <w:spacing w:val="0"/>
          <w:w w:val="171"/>
          <w:position w:val="14"/>
        </w:rPr>
        <w:t>\</w:t>
      </w:r>
      <w:r>
        <w:rPr>
          <w:rFonts w:ascii="Arial" w:hAnsi="Arial" w:cs="Arial" w:eastAsia="Arial"/>
          <w:sz w:val="10"/>
          <w:szCs w:val="10"/>
          <w:color w:val="262628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0"/>
          <w:szCs w:val="10"/>
          <w:color w:val="262628"/>
          <w:spacing w:val="0"/>
          <w:w w:val="100"/>
          <w:position w:val="14"/>
        </w:rPr>
      </w:r>
      <w:r>
        <w:rPr>
          <w:rFonts w:ascii="Arial" w:hAnsi="Arial" w:cs="Arial" w:eastAsia="Arial"/>
          <w:sz w:val="31"/>
          <w:szCs w:val="31"/>
          <w:color w:val="939595"/>
          <w:spacing w:val="-50"/>
          <w:w w:val="57"/>
          <w:position w:val="0"/>
        </w:rPr>
        <w:t>,</w:t>
      </w:r>
      <w:r>
        <w:rPr>
          <w:rFonts w:ascii="Arial" w:hAnsi="Arial" w:cs="Arial" w:eastAsia="Arial"/>
          <w:sz w:val="31"/>
          <w:szCs w:val="31"/>
          <w:color w:val="797C7C"/>
          <w:spacing w:val="-31"/>
          <w:w w:val="158"/>
          <w:position w:val="0"/>
        </w:rPr>
        <w:t>,</w:t>
      </w:r>
      <w:r>
        <w:rPr>
          <w:rFonts w:ascii="Arial" w:hAnsi="Arial" w:cs="Arial" w:eastAsia="Arial"/>
          <w:sz w:val="31"/>
          <w:szCs w:val="31"/>
          <w:color w:val="525780"/>
          <w:spacing w:val="0"/>
          <w:w w:val="74"/>
          <w:position w:val="0"/>
        </w:rPr>
        <w:t>J</w:t>
      </w:r>
      <w:r>
        <w:rPr>
          <w:rFonts w:ascii="Arial" w:hAnsi="Arial" w:cs="Arial" w:eastAsia="Arial"/>
          <w:sz w:val="31"/>
          <w:szCs w:val="31"/>
          <w:color w:val="525780"/>
          <w:spacing w:val="-67"/>
          <w:w w:val="73"/>
          <w:position w:val="0"/>
        </w:rPr>
        <w:t>.</w:t>
      </w:r>
      <w:r>
        <w:rPr>
          <w:rFonts w:ascii="Arial" w:hAnsi="Arial" w:cs="Arial" w:eastAsia="Arial"/>
          <w:sz w:val="31"/>
          <w:szCs w:val="31"/>
          <w:color w:val="AEAFAF"/>
          <w:spacing w:val="-67"/>
          <w:w w:val="92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3A3D3D"/>
          <w:spacing w:val="-48"/>
          <w:w w:val="138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AEAFAF"/>
          <w:spacing w:val="-13"/>
          <w:w w:val="153"/>
          <w:position w:val="0"/>
        </w:rPr>
        <w:t>'</w:t>
      </w:r>
      <w:r>
        <w:rPr>
          <w:rFonts w:ascii="Arial" w:hAnsi="Arial" w:cs="Arial" w:eastAsia="Arial"/>
          <w:sz w:val="31"/>
          <w:szCs w:val="31"/>
          <w:color w:val="939595"/>
          <w:spacing w:val="0"/>
          <w:w w:val="43"/>
          <w:position w:val="0"/>
        </w:rPr>
        <w:t>'-</w:t>
      </w:r>
      <w:r>
        <w:rPr>
          <w:rFonts w:ascii="Arial" w:hAnsi="Arial" w:cs="Arial" w:eastAsia="Arial"/>
          <w:sz w:val="31"/>
          <w:szCs w:val="31"/>
          <w:color w:val="939595"/>
          <w:spacing w:val="-33"/>
          <w:w w:val="43"/>
          <w:position w:val="0"/>
        </w:rPr>
        <w:t>'</w:t>
      </w:r>
      <w:r>
        <w:rPr>
          <w:rFonts w:ascii="Arial" w:hAnsi="Arial" w:cs="Arial" w:eastAsia="Arial"/>
          <w:sz w:val="31"/>
          <w:szCs w:val="31"/>
          <w:color w:val="4F5254"/>
          <w:spacing w:val="0"/>
          <w:w w:val="33"/>
          <w:position w:val="0"/>
        </w:rPr>
        <w:t>.......</w:t>
      </w:r>
      <w:r>
        <w:rPr>
          <w:rFonts w:ascii="Arial" w:hAnsi="Arial" w:cs="Arial" w:eastAsia="Arial"/>
          <w:sz w:val="31"/>
          <w:szCs w:val="31"/>
          <w:color w:val="4F5254"/>
          <w:spacing w:val="-16"/>
          <w:w w:val="33"/>
          <w:position w:val="0"/>
        </w:rPr>
        <w:t>.</w:t>
      </w:r>
      <w:r>
        <w:rPr>
          <w:rFonts w:ascii="Arial" w:hAnsi="Arial" w:cs="Arial" w:eastAsia="Arial"/>
          <w:sz w:val="31"/>
          <w:szCs w:val="31"/>
          <w:color w:val="4F5254"/>
          <w:spacing w:val="0"/>
          <w:w w:val="33"/>
          <w:position w:val="0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0" w:after="0" w:line="48" w:lineRule="exact"/>
        <w:ind w:right="1279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4F5254"/>
          <w:w w:val="132"/>
          <w:position w:val="-36"/>
        </w:rPr>
        <w:t>ds</w:t>
      </w:r>
      <w:r>
        <w:rPr>
          <w:rFonts w:ascii="Times New Roman" w:hAnsi="Times New Roman" w:cs="Times New Roman" w:eastAsia="Times New Roman"/>
          <w:sz w:val="43"/>
          <w:szCs w:val="43"/>
          <w:color w:val="4F5254"/>
          <w:spacing w:val="-44"/>
          <w:w w:val="100"/>
          <w:position w:val="-36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F5254"/>
          <w:spacing w:val="0"/>
          <w:w w:val="41"/>
          <w:position w:val="-36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80" w:right="760"/>
          <w:cols w:num="2" w:equalWidth="0">
            <w:col w:w="611" w:space="2669"/>
            <w:col w:w="780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6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1698pt;margin-top:1.740421pt;width:5.140042pt;height:29.129216pt;mso-position-horizontal-relative:page;mso-position-vertical-relative:paragraph;z-index:-17611" type="#_x0000_t202" filled="f" stroked="f">
            <v:textbox inset="0,0,0,0">
              <w:txbxContent>
                <w:p>
                  <w:pPr>
                    <w:spacing w:before="0" w:after="0" w:line="276" w:lineRule="exact"/>
                    <w:ind w:left="15" w:right="-8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A3D3D"/>
                      <w:spacing w:val="0"/>
                      <w:w w:val="65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0"/>
          <w:w w:val="65"/>
          <w:position w:val="-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0"/>
          <w:w w:val="65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19"/>
          <w:w w:val="65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B"/>
          <w:spacing w:val="0"/>
          <w:w w:val="55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64676B"/>
          <w:spacing w:val="-10"/>
          <w:w w:val="55"/>
          <w:i/>
          <w:position w:val="-5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64676B"/>
          <w:spacing w:val="-31"/>
          <w:w w:val="55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-4"/>
          <w:w w:val="115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A3D3D"/>
          <w:spacing w:val="0"/>
          <w:w w:val="89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5184" w:right="-20"/>
        <w:jc w:val="left"/>
        <w:rPr>
          <w:rFonts w:ascii="Arial" w:hAnsi="Arial" w:cs="Arial" w:eastAsia="Arial"/>
          <w:sz w:val="109"/>
          <w:szCs w:val="10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249115pt;margin-top:16.608791pt;width:31.187197pt;height:12.5pt;mso-position-horizontal-relative:page;mso-position-vertical-relative:paragraph;z-index:-17604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300" w:val="left"/>
                    </w:tabs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165"/>
                    </w:rPr>
                    <w:t>\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AEAFAF"/>
                      <w:spacing w:val="-15"/>
                      <w:w w:val="61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C8C4BC"/>
                      <w:spacing w:val="-13"/>
                      <w:w w:val="142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178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100"/>
                      <w:i/>
                    </w:rPr>
                    <w:t>  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7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939595"/>
                      <w:spacing w:val="0"/>
                      <w:w w:val="79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884689pt;margin-top:45.964062pt;width:40.807632pt;height:27.5pt;mso-position-horizontal-relative:page;mso-position-vertical-relative:paragraph;z-index:-17603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F5254"/>
                      <w:w w:val="37"/>
                    </w:rPr>
                    <w:t>eA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F5254"/>
                      <w:spacing w:val="-9"/>
                      <w:w w:val="37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B67A5"/>
                      <w:spacing w:val="0"/>
                      <w:w w:val="8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B67A5"/>
                      <w:spacing w:val="0"/>
                      <w:w w:val="86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B67A5"/>
                      <w:spacing w:val="0"/>
                      <w:w w:val="8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9"/>
          <w:szCs w:val="109"/>
          <w:color w:val="4B67A5"/>
          <w:spacing w:val="0"/>
          <w:w w:val="131"/>
        </w:rPr>
        <w:t>#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</w:rPr>
      </w:r>
    </w:p>
    <w:p>
      <w:pPr>
        <w:spacing w:before="0" w:after="0" w:line="741" w:lineRule="exact"/>
        <w:ind w:right="-20"/>
        <w:jc w:val="left"/>
        <w:tabs>
          <w:tab w:pos="260" w:val="left"/>
        </w:tabs>
        <w:rPr>
          <w:rFonts w:ascii="Arial" w:hAnsi="Arial" w:cs="Arial" w:eastAsia="Arial"/>
          <w:sz w:val="89"/>
          <w:szCs w:val="89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AEAFAF"/>
          <w:spacing w:val="0"/>
          <w:w w:val="49"/>
          <w:position w:val="-13"/>
        </w:rPr>
        <w:t>.</w:t>
      </w:r>
      <w:r>
        <w:rPr>
          <w:rFonts w:ascii="Arial" w:hAnsi="Arial" w:cs="Arial" w:eastAsia="Arial"/>
          <w:sz w:val="38"/>
          <w:szCs w:val="38"/>
          <w:color w:val="AEAFAF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8"/>
          <w:szCs w:val="38"/>
          <w:color w:val="AEAFAF"/>
          <w:spacing w:val="0"/>
          <w:w w:val="100"/>
          <w:position w:val="-13"/>
        </w:rPr>
      </w:r>
      <w:r>
        <w:rPr>
          <w:rFonts w:ascii="Arial" w:hAnsi="Arial" w:cs="Arial" w:eastAsia="Arial"/>
          <w:sz w:val="38"/>
          <w:szCs w:val="38"/>
          <w:color w:val="4F5254"/>
          <w:spacing w:val="-20"/>
          <w:w w:val="56"/>
          <w:position w:val="-13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AEAFAF"/>
          <w:spacing w:val="-49"/>
          <w:w w:val="82"/>
          <w:position w:val="-16"/>
        </w:rPr>
        <w:t>.</w:t>
      </w:r>
      <w:r>
        <w:rPr>
          <w:rFonts w:ascii="Arial" w:hAnsi="Arial" w:cs="Arial" w:eastAsia="Arial"/>
          <w:sz w:val="38"/>
          <w:szCs w:val="38"/>
          <w:color w:val="4F5254"/>
          <w:spacing w:val="0"/>
          <w:w w:val="55"/>
          <w:position w:val="-13"/>
        </w:rPr>
        <w:t>:&gt;</w:t>
      </w:r>
      <w:r>
        <w:rPr>
          <w:rFonts w:ascii="Arial" w:hAnsi="Arial" w:cs="Arial" w:eastAsia="Arial"/>
          <w:sz w:val="38"/>
          <w:szCs w:val="38"/>
          <w:color w:val="4F5254"/>
          <w:spacing w:val="-50"/>
          <w:w w:val="55"/>
          <w:position w:val="-1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97C7C"/>
          <w:spacing w:val="-18"/>
          <w:w w:val="34"/>
          <w:position w:val="-16"/>
        </w:rPr>
        <w:t>_</w:t>
      </w:r>
      <w:r>
        <w:rPr>
          <w:rFonts w:ascii="Arial" w:hAnsi="Arial" w:cs="Arial" w:eastAsia="Arial"/>
          <w:sz w:val="38"/>
          <w:szCs w:val="38"/>
          <w:color w:val="4F5254"/>
          <w:spacing w:val="0"/>
          <w:w w:val="55"/>
          <w:position w:val="-13"/>
        </w:rPr>
        <w:t>.</w:t>
      </w:r>
      <w:r>
        <w:rPr>
          <w:rFonts w:ascii="Arial" w:hAnsi="Arial" w:cs="Arial" w:eastAsia="Arial"/>
          <w:sz w:val="38"/>
          <w:szCs w:val="38"/>
          <w:color w:val="4F5254"/>
          <w:spacing w:val="-6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D3D"/>
          <w:spacing w:val="-50"/>
          <w:w w:val="98"/>
          <w:position w:val="-16"/>
        </w:rPr>
        <w:t>.</w:t>
      </w:r>
      <w:r>
        <w:rPr>
          <w:rFonts w:ascii="Arial" w:hAnsi="Arial" w:cs="Arial" w:eastAsia="Arial"/>
          <w:sz w:val="38"/>
          <w:szCs w:val="38"/>
          <w:color w:val="4F5254"/>
          <w:spacing w:val="0"/>
          <w:w w:val="55"/>
          <w:position w:val="-13"/>
        </w:rPr>
        <w:t>:</w:t>
      </w:r>
      <w:r>
        <w:rPr>
          <w:rFonts w:ascii="Arial" w:hAnsi="Arial" w:cs="Arial" w:eastAsia="Arial"/>
          <w:sz w:val="38"/>
          <w:szCs w:val="38"/>
          <w:color w:val="4F5254"/>
          <w:spacing w:val="-48"/>
          <w:w w:val="56"/>
          <w:position w:val="-13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-11"/>
          <w:w w:val="54"/>
          <w:position w:val="-16"/>
        </w:rPr>
        <w:t>ı</w:t>
      </w:r>
      <w:r>
        <w:rPr>
          <w:rFonts w:ascii="Arial" w:hAnsi="Arial" w:cs="Arial" w:eastAsia="Arial"/>
          <w:sz w:val="38"/>
          <w:szCs w:val="38"/>
          <w:color w:val="4F5254"/>
          <w:spacing w:val="0"/>
          <w:w w:val="56"/>
          <w:position w:val="-13"/>
        </w:rPr>
        <w:t>l</w:t>
      </w:r>
      <w:r>
        <w:rPr>
          <w:rFonts w:ascii="Arial" w:hAnsi="Arial" w:cs="Arial" w:eastAsia="Arial"/>
          <w:sz w:val="38"/>
          <w:szCs w:val="38"/>
          <w:color w:val="4F5254"/>
          <w:spacing w:val="-94"/>
          <w:w w:val="55"/>
          <w:position w:val="-1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39595"/>
          <w:spacing w:val="14"/>
          <w:w w:val="86"/>
          <w:position w:val="-16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F5254"/>
          <w:spacing w:val="-121"/>
          <w:w w:val="65"/>
          <w:position w:val="-16"/>
        </w:rPr>
        <w:t>y</w:t>
      </w:r>
      <w:r>
        <w:rPr>
          <w:rFonts w:ascii="Arial" w:hAnsi="Arial" w:cs="Arial" w:eastAsia="Arial"/>
          <w:sz w:val="27"/>
          <w:szCs w:val="27"/>
          <w:color w:val="939595"/>
          <w:spacing w:val="-52"/>
          <w:w w:val="66"/>
          <w:position w:val="-13"/>
        </w:rPr>
        <w:t>&lt;</w:t>
      </w:r>
      <w:r>
        <w:rPr>
          <w:rFonts w:ascii="Times New Roman" w:hAnsi="Times New Roman" w:cs="Times New Roman" w:eastAsia="Times New Roman"/>
          <w:sz w:val="27"/>
          <w:szCs w:val="27"/>
          <w:color w:val="AEAFAF"/>
          <w:spacing w:val="0"/>
          <w:w w:val="82"/>
          <w:position w:val="-1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EAFAF"/>
          <w:spacing w:val="1"/>
          <w:w w:val="100"/>
          <w:position w:val="-16"/>
        </w:rPr>
        <w:t> </w:t>
      </w:r>
      <w:r>
        <w:rPr>
          <w:rFonts w:ascii="Arial" w:hAnsi="Arial" w:cs="Arial" w:eastAsia="Arial"/>
          <w:sz w:val="89"/>
          <w:szCs w:val="89"/>
          <w:color w:val="383F80"/>
          <w:spacing w:val="0"/>
          <w:w w:val="73"/>
          <w:position w:val="-13"/>
        </w:rPr>
        <w:t>'-1</w:t>
      </w:r>
      <w:r>
        <w:rPr>
          <w:rFonts w:ascii="Arial" w:hAnsi="Arial" w:cs="Arial" w:eastAsia="Arial"/>
          <w:sz w:val="89"/>
          <w:szCs w:val="8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80" w:right="760"/>
          <w:cols w:num="2" w:equalWidth="0">
            <w:col w:w="8841" w:space="151"/>
            <w:col w:w="2088"/>
          </w:cols>
        </w:sectPr>
      </w:pPr>
      <w:rPr/>
    </w:p>
    <w:p>
      <w:pPr>
        <w:spacing w:before="0" w:after="0" w:line="814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402161pt;margin-top:11.811519pt;width:6.066186pt;height:14.63612pt;mso-position-horizontal-relative:page;mso-position-vertical-relative:paragraph;z-index:-17610" type="#_x0000_t202" filled="f" stroked="f">
            <v:textbox inset="0,0,0,0">
              <w:txbxContent>
                <w:p>
                  <w:pPr>
                    <w:spacing w:before="0" w:after="0" w:line="112" w:lineRule="exact"/>
                    <w:ind w:right="-2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939595"/>
                      <w:spacing w:val="0"/>
                      <w:w w:val="257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96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42" w:lineRule="atLeast"/>
        <w:ind w:right="-82"/>
        <w:jc w:val="left"/>
        <w:tabs>
          <w:tab w:pos="11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64"/>
        </w:rPr>
        <w:t>1'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6"/>
          <w:w w:val="64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EAFAF"/>
          <w:spacing w:val="0"/>
          <w:w w:val="6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AEAFAF"/>
          <w:spacing w:val="3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119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-29"/>
          <w:w w:val="12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780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780"/>
          <w:spacing w:val="-23"/>
          <w:w w:val="96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23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-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797C7C"/>
          <w:spacing w:val="0"/>
          <w:w w:val="72"/>
          <w:i/>
          <w:position w:val="-9"/>
        </w:rPr>
        <w:t>.;</w:t>
      </w:r>
      <w:r>
        <w:rPr>
          <w:rFonts w:ascii="Arial" w:hAnsi="Arial" w:cs="Arial" w:eastAsia="Arial"/>
          <w:sz w:val="16"/>
          <w:szCs w:val="16"/>
          <w:color w:val="797C7C"/>
          <w:spacing w:val="-24"/>
          <w:w w:val="72"/>
          <w:i/>
          <w:position w:val="-9"/>
        </w:rPr>
        <w:t>;</w:t>
      </w:r>
      <w:r>
        <w:rPr>
          <w:rFonts w:ascii="Arial" w:hAnsi="Arial" w:cs="Arial" w:eastAsia="Arial"/>
          <w:sz w:val="16"/>
          <w:szCs w:val="16"/>
          <w:color w:val="939595"/>
          <w:spacing w:val="0"/>
          <w:w w:val="72"/>
          <w:i/>
          <w:position w:val="-9"/>
        </w:rPr>
        <w:t>1</w:t>
      </w:r>
      <w:r>
        <w:rPr>
          <w:rFonts w:ascii="Arial" w:hAnsi="Arial" w:cs="Arial" w:eastAsia="Arial"/>
          <w:sz w:val="16"/>
          <w:szCs w:val="16"/>
          <w:color w:val="939595"/>
          <w:spacing w:val="-29"/>
          <w:w w:val="72"/>
          <w:i/>
          <w:position w:val="-9"/>
        </w:rPr>
        <w:t> </w:t>
      </w:r>
      <w:r>
        <w:rPr>
          <w:rFonts w:ascii="Arial" w:hAnsi="Arial" w:cs="Arial" w:eastAsia="Arial"/>
          <w:sz w:val="16"/>
          <w:szCs w:val="16"/>
          <w:color w:val="939595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16"/>
          <w:szCs w:val="16"/>
          <w:color w:val="939595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6"/>
          <w:szCs w:val="16"/>
          <w:color w:val="797C7C"/>
          <w:spacing w:val="0"/>
          <w:w w:val="72"/>
          <w:position w:val="-9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42" w:lineRule="atLeast"/>
        <w:ind w:right="-48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A8A889"/>
          <w:spacing w:val="0"/>
          <w:w w:val="129"/>
        </w:rPr>
        <w:t>t,t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742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939595"/>
          <w:spacing w:val="-30"/>
          <w:w w:val="58"/>
        </w:rPr>
        <w:t>·</w:t>
      </w:r>
      <w:r>
        <w:rPr>
          <w:rFonts w:ascii="Arial" w:hAnsi="Arial" w:cs="Arial" w:eastAsia="Arial"/>
          <w:sz w:val="33"/>
          <w:szCs w:val="33"/>
          <w:color w:val="626E93"/>
          <w:spacing w:val="0"/>
          <w:w w:val="77"/>
        </w:rPr>
        <w:t>'</w:t>
      </w:r>
      <w:r>
        <w:rPr>
          <w:rFonts w:ascii="Arial" w:hAnsi="Arial" w:cs="Arial" w:eastAsia="Arial"/>
          <w:sz w:val="33"/>
          <w:szCs w:val="33"/>
          <w:color w:val="626E93"/>
          <w:spacing w:val="0"/>
          <w:w w:val="78"/>
        </w:rPr>
        <w:t>)Ç</w:t>
      </w:r>
      <w:r>
        <w:rPr>
          <w:rFonts w:ascii="Arial" w:hAnsi="Arial" w:cs="Arial" w:eastAsia="Arial"/>
          <w:sz w:val="33"/>
          <w:szCs w:val="33"/>
          <w:color w:val="626E93"/>
          <w:spacing w:val="0"/>
          <w:w w:val="77"/>
        </w:rPr>
        <w:t>Y</w:t>
      </w:r>
      <w:r>
        <w:rPr>
          <w:rFonts w:ascii="Arial" w:hAnsi="Arial" w:cs="Arial" w:eastAsia="Arial"/>
          <w:sz w:val="33"/>
          <w:szCs w:val="33"/>
          <w:color w:val="626E93"/>
          <w:spacing w:val="16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AEAFAF"/>
          <w:spacing w:val="0"/>
          <w:w w:val="143"/>
        </w:rPr>
        <w:t>'</w:t>
      </w:r>
      <w:r>
        <w:rPr>
          <w:rFonts w:ascii="Arial" w:hAnsi="Arial" w:cs="Arial" w:eastAsia="Arial"/>
          <w:sz w:val="33"/>
          <w:szCs w:val="33"/>
          <w:color w:val="AEAFAF"/>
          <w:spacing w:val="-6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39595"/>
          <w:spacing w:val="0"/>
          <w:w w:val="110"/>
          <w:i/>
        </w:rPr>
        <w:t>'i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80" w:right="760"/>
          <w:cols w:num="4" w:equalWidth="0">
            <w:col w:w="5484" w:space="2356"/>
            <w:col w:w="1221" w:space="69"/>
            <w:col w:w="55" w:space="55"/>
            <w:col w:w="1840"/>
          </w:cols>
        </w:sectPr>
      </w:pPr>
      <w:rPr/>
    </w:p>
    <w:p>
      <w:pPr>
        <w:spacing w:before="0" w:after="0" w:line="124" w:lineRule="exact"/>
        <w:ind w:left="258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3.80312pt;margin-top:41.117939pt;width:540.939475pt;height:768.885995pt;mso-position-horizontal-relative:page;mso-position-vertical-relative:page;z-index:-17609" coordorigin="276,822" coordsize="10819,15378">
            <v:group style="position:absolute;left:286;top:839;width:10766;height:2" coordorigin="286,839" coordsize="10766,2">
              <v:shape style="position:absolute;left:286;top:839;width:10766;height:2" coordorigin="286,839" coordsize="10766,0" path="m286,839l11052,839e" filled="f" stroked="t" strokeweight=".951939pt" strokecolor="#4F5454">
                <v:path arrowok="t"/>
              </v:shape>
            </v:group>
            <v:group style="position:absolute;left:2270;top:837;width:2;height:1434" coordorigin="2270,837" coordsize="2,1434">
              <v:shape style="position:absolute;left:2270;top:837;width:2;height:1434" coordorigin="2270,837" coordsize="0,1434" path="m2270,2271l2270,837e" filled="f" stroked="t" strokeweight=".713954pt" strokecolor="#484848">
                <v:path arrowok="t"/>
              </v:shape>
            </v:group>
            <v:group style="position:absolute;left:8456;top:832;width:2;height:1439" coordorigin="8456,832" coordsize="2,1439">
              <v:shape style="position:absolute;left:8456;top:832;width:2;height:1439" coordorigin="8456,832" coordsize="0,1439" path="m8456,2271l8456,832e" filled="f" stroked="t" strokeweight=".951939pt" strokecolor="#4F4F4F">
                <v:path arrowok="t"/>
              </v:shape>
            </v:group>
            <v:group style="position:absolute;left:11054;top:837;width:2;height:5608" coordorigin="11054,837" coordsize="2,5608">
              <v:shape style="position:absolute;left:11054;top:837;width:2;height:5608" coordorigin="11054,837" coordsize="0,5608" path="m11054,6445l11054,837e" filled="f" stroked="t" strokeweight=".951939pt" strokecolor="#4F4F4F">
                <v:path arrowok="t"/>
              </v:shape>
            </v:group>
            <v:group style="position:absolute;left:286;top:2264;width:8030;height:2" coordorigin="286,2264" coordsize="8030,2">
              <v:shape style="position:absolute;left:286;top:2264;width:8030;height:2" coordorigin="286,2264" coordsize="8030,0" path="m286,2264l8315,2264e" filled="f" stroked="t" strokeweight=".951939pt" strokecolor="#4B5454">
                <v:path arrowok="t"/>
              </v:shape>
            </v:group>
            <v:group style="position:absolute;left:2446;top:2266;width:1290;height:2" coordorigin="2446,2266" coordsize="1290,2">
              <v:shape style="position:absolute;left:2446;top:2266;width:1290;height:2" coordorigin="2446,2266" coordsize="1290,0" path="m2446,2266l3736,2266e" filled="f" stroked="t" strokeweight=".951939pt" strokecolor="#606464">
                <v:path arrowok="t"/>
              </v:shape>
            </v:group>
            <v:group style="position:absolute;left:7073;top:2261;width:609;height:2" coordorigin="7073,2261" coordsize="609,2">
              <v:shape style="position:absolute;left:7073;top:2261;width:609;height:2" coordorigin="7073,2261" coordsize="609,0" path="m7073,2261l7682,2261e" filled="f" stroked="t" strokeweight=".951939pt" strokecolor="#3F484F">
                <v:path arrowok="t"/>
              </v:shape>
            </v:group>
            <v:group style="position:absolute;left:8258;top:2264;width:224;height:2" coordorigin="8258,2264" coordsize="224,2">
              <v:shape style="position:absolute;left:8258;top:2264;width:224;height:2" coordorigin="8258,2264" coordsize="224,0" path="m8258,2264l8482,2264e" filled="f" stroked="t" strokeweight=".47597pt" strokecolor="#343838">
                <v:path arrowok="t"/>
              </v:shape>
            </v:group>
            <v:group style="position:absolute;left:8406;top:2264;width:2651;height:2" coordorigin="8406,2264" coordsize="2651,2">
              <v:shape style="position:absolute;left:8406;top:2264;width:2651;height:2" coordorigin="8406,2264" coordsize="2651,0" path="m8406,2264l11057,2264e" filled="f" stroked="t" strokeweight=".951939pt" strokecolor="#4F5454">
                <v:path arrowok="t"/>
              </v:shape>
            </v:group>
            <v:group style="position:absolute;left:295;top:2493;width:10766;height:2" coordorigin="295,2493" coordsize="10766,2">
              <v:shape style="position:absolute;left:295;top:2493;width:10766;height:2" coordorigin="295,2493" coordsize="10766,0" path="m295,2493l11062,2493e" filled="f" stroked="t" strokeweight=".951939pt" strokecolor="#4B4F4F">
                <v:path arrowok="t"/>
              </v:shape>
            </v:group>
            <v:group style="position:absolute;left:286;top:2725;width:10776;height:2" coordorigin="286,2725" coordsize="10776,2">
              <v:shape style="position:absolute;left:286;top:2725;width:10776;height:2" coordorigin="286,2725" coordsize="10776,0" path="m286,2725l11062,2725e" filled="f" stroked="t" strokeweight=".951939pt" strokecolor="#4B4F54">
                <v:path arrowok="t"/>
              </v:shape>
            </v:group>
            <v:group style="position:absolute;left:290;top:2959;width:9172;height:2" coordorigin="290,2959" coordsize="9172,2">
              <v:shape style="position:absolute;left:290;top:2959;width:9172;height:2" coordorigin="290,2959" coordsize="9172,0" path="m290,2959l9462,2959e" filled="f" stroked="t" strokeweight=".951939pt" strokecolor="#545454">
                <v:path arrowok="t"/>
              </v:shape>
            </v:group>
            <v:group style="position:absolute;left:9281;top:2959;width:633;height:2" coordorigin="9281,2959" coordsize="633,2">
              <v:shape style="position:absolute;left:9281;top:2959;width:633;height:2" coordorigin="9281,2959" coordsize="633,0" path="m9281,2959l9914,2959e" filled="f" stroked="t" strokeweight=".47597pt" strokecolor="#484848">
                <v:path arrowok="t"/>
              </v:shape>
            </v:group>
            <v:group style="position:absolute;left:9857;top:2959;width:1204;height:2" coordorigin="9857,2959" coordsize="1204,2">
              <v:shape style="position:absolute;left:9857;top:2959;width:1204;height:2" coordorigin="9857,2959" coordsize="1204,0" path="m9857,2959l11062,2959e" filled="f" stroked="t" strokeweight=".951939pt" strokecolor="#606060">
                <v:path arrowok="t"/>
              </v:shape>
            </v:group>
            <v:group style="position:absolute;left:300;top:3186;width:10766;height:2" coordorigin="300,3186" coordsize="10766,2">
              <v:shape style="position:absolute;left:300;top:3186;width:10766;height:2" coordorigin="300,3186" coordsize="10766,0" path="m300,3186l11066,3186e" filled="f" stroked="t" strokeweight=".951939pt" strokecolor="#4F5454">
                <v:path arrowok="t"/>
              </v:shape>
            </v:group>
            <v:group style="position:absolute;left:300;top:3423;width:10766;height:2" coordorigin="300,3423" coordsize="10766,2">
              <v:shape style="position:absolute;left:300;top:3423;width:10766;height:2" coordorigin="300,3423" coordsize="10766,0" path="m300,3423l11066,3423e" filled="f" stroked="t" strokeweight=".951939pt" strokecolor="#4F5457">
                <v:path arrowok="t"/>
              </v:shape>
            </v:group>
            <v:group style="position:absolute;left:6366;top:3414;width:2;height:775" coordorigin="6366,3414" coordsize="2,775">
              <v:shape style="position:absolute;left:6366;top:3414;width:2;height:775" coordorigin="6366,3414" coordsize="0,775" path="m6366,4188l6366,3414e" filled="f" stroked="t" strokeweight=".713954pt" strokecolor="#3F4448">
                <v:path arrowok="t"/>
              </v:shape>
            </v:group>
            <v:group style="position:absolute;left:6359;top:3643;width:1918;height:2" coordorigin="6359,3643" coordsize="1918,2">
              <v:shape style="position:absolute;left:6359;top:3643;width:1918;height:2" coordorigin="6359,3643" coordsize="1918,0" path="m6359,3643l8277,3643e" filled="f" stroked="t" strokeweight=".951939pt" strokecolor="#383B3B">
                <v:path arrowok="t"/>
              </v:shape>
            </v:group>
            <v:group style="position:absolute;left:8444;top:3657;width:1442;height:2" coordorigin="8444,3657" coordsize="1442,2">
              <v:shape style="position:absolute;left:8444;top:3657;width:1442;height:2" coordorigin="8444,3657" coordsize="1442,0" path="m8444,3657l9886,3657e" filled="f" stroked="t" strokeweight=".237985pt" strokecolor="#000000">
                <v:path arrowok="t"/>
              </v:shape>
            </v:group>
            <v:group style="position:absolute;left:9886;top:3657;width:1176;height:2" coordorigin="9886,3657" coordsize="1176,2">
              <v:shape style="position:absolute;left:9886;top:3657;width:1176;height:2" coordorigin="9886,3657" coordsize="1176,0" path="m9886,3657l11062,3657e" filled="f" stroked="t" strokeweight=".237985pt" strokecolor="#4F4F4F">
                <v:path arrowok="t"/>
              </v:shape>
            </v:group>
            <v:group style="position:absolute;left:3248;top:3414;width:2;height:775" coordorigin="3248,3414" coordsize="2,775">
              <v:shape style="position:absolute;left:3248;top:3414;width:2;height:775" coordorigin="3248,3414" coordsize="0,775" path="m3248,4188l3248,3414e" filled="f" stroked="t" strokeweight=".951939pt" strokecolor="#4B4F4F">
                <v:path arrowok="t"/>
              </v:shape>
            </v:group>
            <v:group style="position:absolute;left:3041;top:4176;width:8025;height:2" coordorigin="3041,4176" coordsize="8025,2">
              <v:shape style="position:absolute;left:3041;top:4176;width:8025;height:2" coordorigin="3041,4176" coordsize="8025,0" path="m3041,4176l11066,4176e" filled="f" stroked="t" strokeweight=".951939pt" strokecolor="#4B4F54">
                <v:path arrowok="t"/>
              </v:shape>
            </v:group>
            <v:group style="position:absolute;left:305;top:4176;width:219;height:2" coordorigin="305,4176" coordsize="219,2">
              <v:shape style="position:absolute;left:305;top:4176;width:219;height:2" coordorigin="305,4176" coordsize="219,0" path="m305,4176l524,4176e" filled="f" stroked="t" strokeweight=".713954pt" strokecolor="#444444">
                <v:path arrowok="t"/>
              </v:shape>
            </v:group>
            <v:group style="position:absolute;left:305;top:4183;width:433;height:2" coordorigin="305,4183" coordsize="433,2">
              <v:shape style="position:absolute;left:305;top:4183;width:433;height:2" coordorigin="305,4183" coordsize="433,0" path="m305,4183l738,4183e" filled="f" stroked="t" strokeweight=".713954pt" strokecolor="#545757">
                <v:path arrowok="t"/>
              </v:shape>
            </v:group>
            <v:group style="position:absolute;left:604;top:4181;width:2680;height:2" coordorigin="604,4181" coordsize="2680,2">
              <v:shape style="position:absolute;left:604;top:4181;width:2680;height:2" coordorigin="604,4181" coordsize="2680,0" path="m604,4181l3284,4181e" filled="f" stroked="t" strokeweight=".951939pt" strokecolor="#707074">
                <v:path arrowok="t"/>
              </v:shape>
            </v:group>
            <v:group style="position:absolute;left:300;top:4446;width:10762;height:2" coordorigin="300,4446" coordsize="10762,2">
              <v:shape style="position:absolute;left:300;top:4446;width:10762;height:2" coordorigin="300,4446" coordsize="10762,0" path="m300,4446l11062,4446e" filled="f" stroked="t" strokeweight=".951939pt" strokecolor="#646467">
                <v:path arrowok="t"/>
              </v:shape>
            </v:group>
            <v:group style="position:absolute;left:4217;top:4444;width:200;height:2" coordorigin="4217,4444" coordsize="200,2">
              <v:shape style="position:absolute;left:4217;top:4444;width:200;height:2" coordorigin="4217,4444" coordsize="200,0" path="m4217,4444l4417,4444e" filled="f" stroked="t" strokeweight=".951939pt" strokecolor="#677487">
                <v:path arrowok="t"/>
              </v:shape>
            </v:group>
            <v:group style="position:absolute;left:8953;top:4444;width:386;height:2" coordorigin="8953,4444" coordsize="386,2">
              <v:shape style="position:absolute;left:8953;top:4444;width:386;height:2" coordorigin="8953,4444" coordsize="386,0" path="m8953,4444l9339,4444e" filled="f" stroked="t" strokeweight=".951939pt" strokecolor="#777780">
                <v:path arrowok="t"/>
              </v:shape>
            </v:group>
            <v:group style="position:absolute;left:2278;top:4174;width:2;height:2381" coordorigin="2278,4174" coordsize="2,2381">
              <v:shape style="position:absolute;left:2278;top:4174;width:2;height:2381" coordorigin="2278,4174" coordsize="0,2381" path="m2278,6555l2278,4174e" filled="f" stroked="t" strokeweight=".951939pt" strokecolor="#444848">
                <v:path arrowok="t"/>
              </v:shape>
            </v:group>
            <v:group style="position:absolute;left:2261;top:4676;width:8801;height:2" coordorigin="2261,4676" coordsize="8801,2">
              <v:shape style="position:absolute;left:2261;top:4676;width:8801;height:2" coordorigin="2261,4676" coordsize="8801,0" path="m2261,4676l11062,4676e" filled="f" stroked="t" strokeweight=".951939pt" strokecolor="#4F5454">
                <v:path arrowok="t"/>
              </v:shape>
            </v:group>
            <v:group style="position:absolute;left:4398;top:4671;width:2;height:2108" coordorigin="4398,4671" coordsize="2,2108">
              <v:shape style="position:absolute;left:4398;top:4671;width:2;height:2108" coordorigin="4398,4671" coordsize="0,2108" path="m4398,6779l4398,4671e" filled="f" stroked="t" strokeweight=".951939pt" strokecolor="#484848">
                <v:path arrowok="t"/>
              </v:shape>
            </v:group>
            <v:group style="position:absolute;left:7101;top:4661;width:2;height:497" coordorigin="7101,4661" coordsize="2,497">
              <v:shape style="position:absolute;left:7101;top:4661;width:2;height:497" coordorigin="7101,4661" coordsize="0,497" path="m7101,5159l7101,4661e" filled="f" stroked="t" strokeweight=".237985pt" strokecolor="#4F545B">
                <v:path arrowok="t"/>
              </v:shape>
            </v:group>
            <v:group style="position:absolute;left:4388;top:5144;width:4084;height:2" coordorigin="4388,5144" coordsize="4084,2">
              <v:shape style="position:absolute;left:4388;top:5144;width:4084;height:2" coordorigin="4388,5144" coordsize="4084,0" path="m4388,5144l8472,5144e" filled="f" stroked="t" strokeweight=".951939pt" strokecolor="#484B4F">
                <v:path arrowok="t"/>
              </v:shape>
            </v:group>
            <v:group style="position:absolute;left:8415;top:5142;width:2651;height:2" coordorigin="8415,5142" coordsize="2651,2">
              <v:shape style="position:absolute;left:8415;top:5142;width:2651;height:2" coordorigin="8415,5142" coordsize="2651,0" path="m8415,5142l11066,5142e" filled="f" stroked="t" strokeweight=".951939pt" strokecolor="#5B6064">
                <v:path arrowok="t"/>
              </v:shape>
            </v:group>
            <v:group style="position:absolute;left:4388;top:5381;width:1999;height:2" coordorigin="4388,5381" coordsize="1999,2">
              <v:shape style="position:absolute;left:4388;top:5381;width:1999;height:2" coordorigin="4388,5381" coordsize="1999,0" path="m4388,5381l6388,5381e" filled="f" stroked="t" strokeweight=".713954pt" strokecolor="#4B4B4B">
                <v:path arrowok="t"/>
              </v:shape>
            </v:group>
            <v:group style="position:absolute;left:5388;top:5379;width:5678;height:2" coordorigin="5388,5379" coordsize="5678,2">
              <v:shape style="position:absolute;left:5388;top:5379;width:5678;height:2" coordorigin="5388,5379" coordsize="5678,0" path="m5388,5379l11066,5379e" filled="f" stroked="t" strokeweight=".951939pt" strokecolor="#54575B">
                <v:path arrowok="t"/>
              </v:shape>
            </v:group>
            <v:group style="position:absolute;left:4388;top:5613;width:2532;height:2" coordorigin="4388,5613" coordsize="2532,2">
              <v:shape style="position:absolute;left:4388;top:5613;width:2532;height:2" coordorigin="4388,5613" coordsize="2532,0" path="m4388,5613l6921,5613e" filled="f" stroked="t" strokeweight=".951939pt" strokecolor="#444848">
                <v:path arrowok="t"/>
              </v:shape>
            </v:group>
            <v:group style="position:absolute;left:6740;top:5610;width:4331;height:2" coordorigin="6740,5610" coordsize="4331,2">
              <v:shape style="position:absolute;left:6740;top:5610;width:4331;height:2" coordorigin="6740,5610" coordsize="4331,0" path="m6740,5610l11071,5610e" filled="f" stroked="t" strokeweight=".951939pt" strokecolor="#575757">
                <v:path arrowok="t"/>
              </v:shape>
            </v:group>
            <v:group style="position:absolute;left:2266;top:5849;width:8805;height:2" coordorigin="2266,5849" coordsize="8805,2">
              <v:shape style="position:absolute;left:2266;top:5849;width:8805;height:2" coordorigin="2266,5849" coordsize="8805,0" path="m2266,5849l11071,5849e" filled="f" stroked="t" strokeweight=".951939pt" strokecolor="#54575B">
                <v:path arrowok="t"/>
              </v:shape>
            </v:group>
            <v:group style="position:absolute;left:752;top:6084;width:10319;height:2" coordorigin="752,6084" coordsize="10319,2">
              <v:shape style="position:absolute;left:752;top:6084;width:10319;height:2" coordorigin="752,6084" coordsize="10319,0" path="m752,6084l11071,6084e" filled="f" stroked="t" strokeweight=".951939pt" strokecolor="#545757">
                <v:path arrowok="t"/>
              </v:shape>
            </v:group>
            <v:group style="position:absolute;left:7101;top:6057;width:2;height:67" coordorigin="7101,6057" coordsize="2,67">
              <v:shape style="position:absolute;left:7101;top:6057;width:2;height:67" coordorigin="7101,6057" coordsize="0,67" path="m7101,6124l7101,6057e" filled="f" stroked="t" strokeweight=".951939pt" strokecolor="#484848">
                <v:path arrowok="t"/>
              </v:shape>
            </v:group>
            <v:group style="position:absolute;left:7101;top:6124;width:2;height:234" coordorigin="7101,6124" coordsize="2,234">
              <v:shape style="position:absolute;left:7101;top:6124;width:2;height:234" coordorigin="7101,6124" coordsize="0,234" path="m7101,6359l7101,6124e" filled="f" stroked="t" strokeweight=".237985pt" strokecolor="#000000">
                <v:path arrowok="t"/>
              </v:shape>
            </v:group>
            <v:group style="position:absolute;left:2270;top:6543;width:1899;height:2" coordorigin="2270,6543" coordsize="1899,2">
              <v:shape style="position:absolute;left:2270;top:6543;width:1899;height:2" coordorigin="2270,6543" coordsize="1899,0" path="m2270,6543l4169,6543e" filled="f" stroked="t" strokeweight=".951939pt" strokecolor="#4F5454">
                <v:path arrowok="t"/>
              </v:shape>
            </v:group>
            <v:group style="position:absolute;left:4112;top:6540;width:162;height:2" coordorigin="4112,6540" coordsize="162,2">
              <v:shape style="position:absolute;left:4112;top:6540;width:162;height:2" coordorigin="4112,6540" coordsize="162,0" path="m4112,6540l4274,6540e" filled="f" stroked="t" strokeweight=".47597pt" strokecolor="#444444">
                <v:path arrowok="t"/>
              </v:shape>
            </v:group>
            <v:group style="position:absolute;left:4217;top:6538;width:6849;height:2" coordorigin="4217,6538" coordsize="6849,2">
              <v:shape style="position:absolute;left:4217;top:6538;width:6849;height:2" coordorigin="4217,6538" coordsize="6849,0" path="m4217,6538l11066,6538e" filled="f" stroked="t" strokeweight=".951939pt" strokecolor="#54575B">
                <v:path arrowok="t"/>
              </v:shape>
            </v:group>
            <v:group style="position:absolute;left:7101;top:6359;width:2;height:406" coordorigin="7101,6359" coordsize="2,406">
              <v:shape style="position:absolute;left:7101;top:6359;width:2;height:406" coordorigin="7101,6359" coordsize="0,406" path="m7101,6765l7101,6359e" filled="f" stroked="t" strokeweight=".237985pt" strokecolor="#4B4F54">
                <v:path arrowok="t"/>
              </v:shape>
            </v:group>
            <v:group style="position:absolute;left:11057;top:6330;width:2;height:234" coordorigin="11057,6330" coordsize="2,234">
              <v:shape style="position:absolute;left:11057;top:6330;width:2;height:234" coordorigin="11057,6330" coordsize="0,234" path="m11057,6564l11057,6330e" filled="f" stroked="t" strokeweight=".713954pt" strokecolor="#4B4B4B">
                <v:path arrowok="t"/>
              </v:shape>
            </v:group>
            <v:group style="position:absolute;left:2275;top:6497;width:2;height:287" coordorigin="2275,6497" coordsize="2,287">
              <v:shape style="position:absolute;left:2275;top:6497;width:2;height:287" coordorigin="2275,6497" coordsize="0,287" path="m2275,6784l2275,6497e" filled="f" stroked="t" strokeweight=".47597pt" strokecolor="#1F1F1F">
                <v:path arrowok="t"/>
              </v:shape>
            </v:group>
            <v:group style="position:absolute;left:2270;top:6772;width:3256;height:2" coordorigin="2270,6772" coordsize="3256,2">
              <v:shape style="position:absolute;left:2270;top:6772;width:3256;height:2" coordorigin="2270,6772" coordsize="3256,0" path="m2270,6772l5526,6772e" filled="f" stroked="t" strokeweight=".951939pt" strokecolor="#4F5454">
                <v:path arrowok="t"/>
              </v:shape>
            </v:group>
            <v:group style="position:absolute;left:5469;top:6770;width:676;height:2" coordorigin="5469,6770" coordsize="676,2">
              <v:shape style="position:absolute;left:5469;top:6770;width:676;height:2" coordorigin="5469,6770" coordsize="676,0" path="m5469,6770l6145,6770e" filled="f" stroked="t" strokeweight=".47597pt" strokecolor="#343F44">
                <v:path arrowok="t"/>
              </v:shape>
            </v:group>
            <v:group style="position:absolute;left:5916;top:6767;width:5155;height:2" coordorigin="5916,6767" coordsize="5155,2">
              <v:shape style="position:absolute;left:5916;top:6767;width:5155;height:2" coordorigin="5916,6767" coordsize="5155,0" path="m5916,6767l11071,6767e" filled="f" stroked="t" strokeweight=".951939pt" strokecolor="#54575B">
                <v:path arrowok="t"/>
              </v:shape>
            </v:group>
            <v:group style="position:absolute;left:11062;top:6488;width:2;height:306" coordorigin="11062,6488" coordsize="2,306">
              <v:shape style="position:absolute;left:11062;top:6488;width:2;height:306" coordorigin="11062,6488" coordsize="0,306" path="m11062,6794l11062,6488e" filled="f" stroked="t" strokeweight=".47597pt" strokecolor="#2B2B2B">
                <v:path arrowok="t"/>
              </v:shape>
            </v:group>
            <v:group style="position:absolute;left:309;top:7006;width:9605;height:2" coordorigin="309,7006" coordsize="9605,2">
              <v:shape style="position:absolute;left:309;top:7006;width:9605;height:2" coordorigin="309,7006" coordsize="9605,0" path="m309,7006l9914,7006e" filled="f" stroked="t" strokeweight=".951939pt" strokecolor="#4F5457">
                <v:path arrowok="t"/>
              </v:shape>
            </v:group>
            <v:group style="position:absolute;left:9653;top:7004;width:1423;height:2" coordorigin="9653,7004" coordsize="1423,2">
              <v:shape style="position:absolute;left:9653;top:7004;width:1423;height:2" coordorigin="9653,7004" coordsize="1423,0" path="m9653,7004l11076,7004e" filled="f" stroked="t" strokeweight=".951939pt" strokecolor="#606060">
                <v:path arrowok="t"/>
              </v:shape>
            </v:group>
            <v:group style="position:absolute;left:11069;top:1291;width:2;height:7621" coordorigin="11069,1291" coordsize="2,7621">
              <v:shape style="position:absolute;left:11069;top:1291;width:2;height:7621" coordorigin="11069,1291" coordsize="0,7621" path="m11069,8912l11069,1291e" filled="f" stroked="t" strokeweight=".713954pt" strokecolor="#4F4F4F">
                <v:path arrowok="t"/>
              </v:shape>
            </v:group>
            <v:group style="position:absolute;left:424;top:7468;width:314;height:2" coordorigin="424,7468" coordsize="314,2">
              <v:shape style="position:absolute;left:424;top:7468;width:314;height:2" coordorigin="424,7468" coordsize="314,0" path="m424,7468l738,7468e" filled="f" stroked="t" strokeweight="1.427909pt" strokecolor="#707474">
                <v:path arrowok="t"/>
              </v:shape>
            </v:group>
            <v:group style="position:absolute;left:314;top:7463;width:10766;height:2" coordorigin="314,7463" coordsize="10766,2">
              <v:shape style="position:absolute;left:314;top:7463;width:10766;height:2" coordorigin="314,7463" coordsize="10766,0" path="m314,7463l11081,7463e" filled="f" stroked="t" strokeweight=".951939pt" strokecolor="#54575B">
                <v:path arrowok="t"/>
              </v:shape>
            </v:group>
            <v:group style="position:absolute;left:4412;top:7406;width:2;height:325" coordorigin="4412,7406" coordsize="2,325">
              <v:shape style="position:absolute;left:4412;top:7406;width:2;height:325" coordorigin="4412,7406" coordsize="0,325" path="m4412,7731l4412,7406e" filled="f" stroked="t" strokeweight=".951939pt" strokecolor="#3F4444">
                <v:path arrowok="t"/>
              </v:shape>
            </v:group>
            <v:group style="position:absolute;left:4398;top:7690;width:3284;height:2" coordorigin="4398,7690" coordsize="3284,2">
              <v:shape style="position:absolute;left:4398;top:7690;width:3284;height:2" coordorigin="4398,7690" coordsize="3284,0" path="m4398,7690l7682,7690e" filled="f" stroked="t" strokeweight=".951939pt" strokecolor="#484B4F">
                <v:path arrowok="t"/>
              </v:shape>
            </v:group>
            <v:group style="position:absolute;left:7573;top:7688;width:3508;height:2" coordorigin="7573,7688" coordsize="3508,2">
              <v:shape style="position:absolute;left:7573;top:7688;width:3508;height:2" coordorigin="7573,7688" coordsize="3508,0" path="m7573,7688l11081,7688e" filled="f" stroked="t" strokeweight=".951939pt" strokecolor="#5B6060">
                <v:path arrowok="t"/>
              </v:shape>
            </v:group>
            <v:group style="position:absolute;left:4410;top:7673;width:2;height:320" coordorigin="4410,7673" coordsize="2,320">
              <v:shape style="position:absolute;left:4410;top:7673;width:2;height:320" coordorigin="4410,7673" coordsize="0,320" path="m4410,7994l4410,7673e" filled="f" stroked="t" strokeweight="1.189924pt" strokecolor="#545454">
                <v:path arrowok="t"/>
              </v:shape>
            </v:group>
            <v:group style="position:absolute;left:4393;top:7920;width:6687;height:2" coordorigin="4393,7920" coordsize="6687,2">
              <v:shape style="position:absolute;left:4393;top:7920;width:6687;height:2" coordorigin="4393,7920" coordsize="6687,0" path="m4393,7920l11081,7920e" filled="f" stroked="t" strokeweight=".951939pt" strokecolor="#5B6060">
                <v:path arrowok="t"/>
              </v:shape>
            </v:group>
            <v:group style="position:absolute;left:2278;top:6727;width:2;height:4532" coordorigin="2278,6727" coordsize="2,4532">
              <v:shape style="position:absolute;left:2278;top:6727;width:2;height:4532" coordorigin="2278,6727" coordsize="0,4532" path="m2278,11259l2278,6727e" filled="f" stroked="t" strokeweight=".951939pt" strokecolor="#4B4B4B">
                <v:path arrowok="t"/>
              </v:shape>
            </v:group>
            <v:group style="position:absolute;left:1956;top:8190;width:847;height:2" coordorigin="1956,8190" coordsize="847,2">
              <v:shape style="position:absolute;left:1956;top:8190;width:847;height:2" coordorigin="1956,8190" coordsize="847,0" path="m1956,8190l2803,8190e" filled="f" stroked="t" strokeweight=".951939pt" strokecolor="#4F4F4F">
                <v:path arrowok="t"/>
              </v:shape>
            </v:group>
            <v:group style="position:absolute;left:4403;top:7740;width:2;height:454" coordorigin="4403,7740" coordsize="2,454">
              <v:shape style="position:absolute;left:4403;top:7740;width:2;height:454" coordorigin="4403,7740" coordsize="0,454" path="m4403,8194l4403,7740e" filled="f" stroked="t" strokeweight=".713954pt" strokecolor="#4B4F4F">
                <v:path arrowok="t"/>
              </v:shape>
            </v:group>
            <v:group style="position:absolute;left:309;top:8187;width:1209;height:2" coordorigin="309,8187" coordsize="1209,2">
              <v:shape style="position:absolute;left:309;top:8187;width:1209;height:2" coordorigin="309,8187" coordsize="1209,0" path="m309,8187l1518,8187e" filled="f" stroked="t" strokeweight=".951939pt" strokecolor="#545B60">
                <v:path arrowok="t"/>
              </v:shape>
            </v:group>
            <v:group style="position:absolute;left:3184;top:8190;width:1090;height:2" coordorigin="3184,8190" coordsize="1090,2">
              <v:shape style="position:absolute;left:3184;top:8190;width:1090;height:2" coordorigin="3184,8190" coordsize="1090,0" path="m3184,8190l4274,8190e" filled="f" stroked="t" strokeweight=".951939pt" strokecolor="#545457">
                <v:path arrowok="t"/>
              </v:shape>
            </v:group>
            <v:group style="position:absolute;left:6330;top:8185;width:466;height:2" coordorigin="6330,8185" coordsize="466,2">
              <v:shape style="position:absolute;left:6330;top:8185;width:466;height:2" coordorigin="6330,8185" coordsize="466,0" path="m6330,8185l6797,8185e" filled="f" stroked="t" strokeweight=".951939pt" strokecolor="#3F3F3F">
                <v:path arrowok="t"/>
              </v:shape>
            </v:group>
            <v:group style="position:absolute;left:328;top:8185;width:9477;height:2" coordorigin="328,8185" coordsize="9477,2">
              <v:shape style="position:absolute;left:328;top:8185;width:9477;height:2" coordorigin="328,8185" coordsize="9477,0" path="m328,8185l9805,8185e" filled="f" stroked="t" strokeweight=".951939pt" strokecolor="#545457">
                <v:path arrowok="t"/>
              </v:shape>
            </v:group>
            <v:group style="position:absolute;left:9281;top:8183;width:1794;height:2" coordorigin="9281,8183" coordsize="1794,2">
              <v:shape style="position:absolute;left:9281;top:8183;width:1794;height:2" coordorigin="9281,8183" coordsize="1794,0" path="m9281,8183l11076,8183e" filled="f" stroked="t" strokeweight=".951939pt" strokecolor="#575B5B">
                <v:path arrowok="t"/>
              </v:shape>
            </v:group>
            <v:group style="position:absolute;left:314;top:9081;width:10762;height:2" coordorigin="314,9081" coordsize="10762,2">
              <v:shape style="position:absolute;left:314;top:9081;width:10762;height:2" coordorigin="314,9081" coordsize="10762,0" path="m314,9081l11076,9081e" filled="f" stroked="t" strokeweight=".951939pt" strokecolor="#4F5454">
                <v:path arrowok="t"/>
              </v:shape>
            </v:group>
            <v:group style="position:absolute;left:11066;top:8854;width:2;height:253" coordorigin="11066,8854" coordsize="2,253">
              <v:shape style="position:absolute;left:11066;top:8854;width:2;height:253" coordorigin="11066,8854" coordsize="0,253" path="m11066,9108l11066,8854e" filled="f" stroked="t" strokeweight=".47597pt" strokecolor="#383838">
                <v:path arrowok="t"/>
              </v:shape>
            </v:group>
            <v:group style="position:absolute;left:11069;top:9031;width:2;height:1200" coordorigin="11069,9031" coordsize="2,1200">
              <v:shape style="position:absolute;left:11069;top:9031;width:2;height:1200" coordorigin="11069,9031" coordsize="0,1200" path="m11069,10231l11069,9031e" filled="f" stroked="t" strokeweight=".951939pt" strokecolor="#5B5B5B">
                <v:path arrowok="t"/>
              </v:shape>
            </v:group>
            <v:group style="position:absolute;left:314;top:10210;width:5831;height:2" coordorigin="314,10210" coordsize="5831,2">
              <v:shape style="position:absolute;left:314;top:10210;width:5831;height:2" coordorigin="314,10210" coordsize="5831,0" path="m314,10210l6145,10210e" filled="f" stroked="t" strokeweight=".951939pt" strokecolor="#4F5454">
                <v:path arrowok="t"/>
              </v:shape>
            </v:group>
            <v:group style="position:absolute;left:5840;top:10195;width:5236;height:2" coordorigin="5840,10195" coordsize="5236,2">
              <v:shape style="position:absolute;left:5840;top:10195;width:5236;height:2" coordorigin="5840,10195" coordsize="5236,0" path="m5840,10195l11076,10195e" filled="f" stroked="t" strokeweight=".951939pt" strokecolor="#5B5B60">
                <v:path arrowok="t"/>
              </v:shape>
            </v:group>
            <v:group style="position:absolute;left:666;top:10453;width:4831;height:2" coordorigin="666,10453" coordsize="4831,2">
              <v:shape style="position:absolute;left:666;top:10453;width:4831;height:2" coordorigin="666,10453" coordsize="4831,0" path="m666,10453l5497,10453e" filled="f" stroked="t" strokeweight=".951939pt" strokecolor="#4B4F54">
                <v:path arrowok="t"/>
              </v:shape>
            </v:group>
            <v:group style="position:absolute;left:3503;top:10451;width:1528;height:2" coordorigin="3503,10451" coordsize="1528,2">
              <v:shape style="position:absolute;left:3503;top:10451;width:1528;height:2" coordorigin="3503,10451" coordsize="1528,0" path="m3503,10451l5031,10451e" filled="f" stroked="t" strokeweight=".47597pt" strokecolor="#3F4B4F">
                <v:path arrowok="t"/>
              </v:shape>
            </v:group>
            <v:group style="position:absolute;left:4974;top:10451;width:481;height:2" coordorigin="4974,10451" coordsize="481,2">
              <v:shape style="position:absolute;left:4974;top:10451;width:481;height:2" coordorigin="4974,10451" coordsize="481,0" path="m4974,10451l5455,10451e" filled="f" stroked="t" strokeweight=".237985pt" strokecolor="#485B6B">
                <v:path arrowok="t"/>
              </v:shape>
            </v:group>
            <v:group style="position:absolute;left:5497;top:10480;width:619;height:2" coordorigin="5497,10480" coordsize="619,2">
              <v:shape style="position:absolute;left:5497;top:10480;width:619;height:2" coordorigin="5497,10480" coordsize="619,0" path="m5497,10480l6116,10480e" filled="f" stroked="t" strokeweight=".237985pt" strokecolor="#000000">
                <v:path arrowok="t"/>
              </v:shape>
            </v:group>
            <v:group style="position:absolute;left:6097;top:10449;width:290;height:2" coordorigin="6097,10449" coordsize="290,2">
              <v:shape style="position:absolute;left:6097;top:10449;width:290;height:2" coordorigin="6097,10449" coordsize="290,0" path="m6097,10449l6388,10449e" filled="f" stroked="t" strokeweight=".237985pt" strokecolor="#6B707C">
                <v:path arrowok="t"/>
              </v:shape>
            </v:group>
            <v:group style="position:absolute;left:6359;top:10480;width:3527;height:2" coordorigin="6359,10480" coordsize="3527,2">
              <v:shape style="position:absolute;left:6359;top:10480;width:3527;height:2" coordorigin="6359,10480" coordsize="3527,0" path="m6359,10480l9886,10480e" filled="f" stroked="t" strokeweight=".237985pt" strokecolor="#000000">
                <v:path arrowok="t"/>
              </v:shape>
            </v:group>
            <v:group style="position:absolute;left:9886;top:10480;width:1176;height:2" coordorigin="9886,10480" coordsize="1176,2">
              <v:shape style="position:absolute;left:9886;top:10480;width:1176;height:2" coordorigin="9886,10480" coordsize="1176,0" path="m9886,10480l11062,10480e" filled="f" stroked="t" strokeweight=".237985pt" strokecolor="#B8B8B8">
                <v:path arrowok="t"/>
              </v:shape>
            </v:group>
            <v:group style="position:absolute;left:11071;top:10155;width:2;height:526" coordorigin="11071,10155" coordsize="2,526">
              <v:shape style="position:absolute;left:11071;top:10155;width:2;height:526" coordorigin="11071,10155" coordsize="0,526" path="m11071,10681l11071,10155e" filled="f" stroked="t" strokeweight=".951939pt" strokecolor="#707070">
                <v:path arrowok="t"/>
              </v:shape>
            </v:group>
            <v:group style="position:absolute;left:2218;top:10671;width:585;height:2" coordorigin="2218,10671" coordsize="585,2">
              <v:shape style="position:absolute;left:2218;top:10671;width:585;height:2" coordorigin="2218,10671" coordsize="585,0" path="m2218,10671l2803,10671e" filled="f" stroked="t" strokeweight=".47597pt" strokecolor="#546060">
                <v:path arrowok="t"/>
              </v:shape>
            </v:group>
            <v:group style="position:absolute;left:2746;top:10673;width:528;height:2" coordorigin="2746,10673" coordsize="528,2">
              <v:shape style="position:absolute;left:2746;top:10673;width:528;height:2" coordorigin="2746,10673" coordsize="528,0" path="m2746,10673l3275,10673e" filled="f" stroked="t" strokeweight=".237985pt" strokecolor="#343B44">
                <v:path arrowok="t"/>
              </v:shape>
            </v:group>
            <v:group style="position:absolute;left:3218;top:10669;width:1813;height:2" coordorigin="3218,10669" coordsize="1813,2">
              <v:shape style="position:absolute;left:3218;top:10669;width:1813;height:2" coordorigin="3218,10669" coordsize="1813,0" path="m3218,10669l5031,10669e" filled="f" stroked="t" strokeweight=".47597pt" strokecolor="#4F4F4F">
                <v:path arrowok="t"/>
              </v:shape>
            </v:group>
            <v:group style="position:absolute;left:4974;top:10666;width:6107;height:2" coordorigin="4974,10666" coordsize="6107,2">
              <v:shape style="position:absolute;left:4974;top:10666;width:6107;height:2" coordorigin="4974,10666" coordsize="6107,0" path="m4974,10666l11081,10666e" filled="f" stroked="t" strokeweight=".951939pt" strokecolor="#545757">
                <v:path arrowok="t"/>
              </v:shape>
            </v:group>
            <v:group style="position:absolute;left:11071;top:10604;width:2;height:148" coordorigin="11071,10604" coordsize="2,148">
              <v:shape style="position:absolute;left:11071;top:10604;width:2;height:148" coordorigin="11071,10604" coordsize="0,148" path="m11071,10752l11071,10604e" filled="f" stroked="t" strokeweight=".713954pt" strokecolor="#575757">
                <v:path arrowok="t"/>
              </v:shape>
            </v:group>
            <v:group style="position:absolute;left:324;top:11008;width:1971;height:2" coordorigin="324,11008" coordsize="1971,2">
              <v:shape style="position:absolute;left:324;top:11008;width:1971;height:2" coordorigin="324,11008" coordsize="1971,0" path="m324,11008l2294,11008e" filled="f" stroked="t" strokeweight=".951939pt" strokecolor="#545454">
                <v:path arrowok="t"/>
              </v:shape>
            </v:group>
            <v:group style="position:absolute;left:6088;top:10996;width:723;height:2" coordorigin="6088,10996" coordsize="723,2">
              <v:shape style="position:absolute;left:6088;top:10996;width:723;height:2" coordorigin="6088,10996" coordsize="723,0" path="m6088,10996l6811,10996e" filled="f" stroked="t" strokeweight=".951939pt" strokecolor="#444444">
                <v:path arrowok="t"/>
              </v:shape>
            </v:group>
            <v:group style="position:absolute;left:328;top:10998;width:7563;height:2" coordorigin="328,10998" coordsize="7563,2">
              <v:shape style="position:absolute;left:328;top:10998;width:7563;height:2" coordorigin="328,10998" coordsize="7563,0" path="m328,10998l7892,10998e" filled="f" stroked="t" strokeweight=".951939pt" strokecolor="#54575B">
                <v:path arrowok="t"/>
              </v:shape>
            </v:group>
            <v:group style="position:absolute;left:7625;top:10991;width:690;height:2" coordorigin="7625,10991" coordsize="690,2">
              <v:shape style="position:absolute;left:7625;top:10991;width:690;height:2" coordorigin="7625,10991" coordsize="690,0" path="m7625,10991l8315,10991e" filled="f" stroked="t" strokeweight=".713954pt" strokecolor="#444844">
                <v:path arrowok="t"/>
              </v:shape>
            </v:group>
            <v:group style="position:absolute;left:8258;top:10991;width:214;height:2" coordorigin="8258,10991" coordsize="214,2">
              <v:shape style="position:absolute;left:8258;top:10991;width:214;height:2" coordorigin="8258,10991" coordsize="214,0" path="m8258,10991l8472,10991e" filled="f" stroked="t" strokeweight=".47597pt" strokecolor="#343434">
                <v:path arrowok="t"/>
              </v:shape>
            </v:group>
            <v:group style="position:absolute;left:8415;top:10994;width:2670;height:2" coordorigin="8415,10994" coordsize="2670,2">
              <v:shape style="position:absolute;left:8415;top:10994;width:2670;height:2" coordorigin="8415,10994" coordsize="2670,0" path="m8415,10994l11085,10994e" filled="f" stroked="t" strokeweight=".951939pt" strokecolor="#4F4F4F">
                <v:path arrowok="t"/>
              </v:shape>
            </v:group>
            <v:group style="position:absolute;left:11076;top:10695;width:2;height:330" coordorigin="11076,10695" coordsize="2,330">
              <v:shape style="position:absolute;left:11076;top:10695;width:2;height:330" coordorigin="11076,10695" coordsize="0,330" path="m11076,11025l11076,10695e" filled="f" stroked="t" strokeweight=".47597pt" strokecolor="#4B4B4B">
                <v:path arrowok="t"/>
              </v:shape>
            </v:group>
            <v:group style="position:absolute;left:319;top:11240;width:1971;height:2" coordorigin="319,11240" coordsize="1971,2">
              <v:shape style="position:absolute;left:319;top:11240;width:1971;height:2" coordorigin="319,11240" coordsize="1971,0" path="m319,11240l2289,11240e" filled="f" stroked="t" strokeweight=".951939pt" strokecolor="#4B4F57">
                <v:path arrowok="t"/>
              </v:shape>
            </v:group>
            <v:group style="position:absolute;left:2228;top:11238;width:576;height:2" coordorigin="2228,11238" coordsize="576,2">
              <v:shape style="position:absolute;left:2228;top:11238;width:576;height:2" coordorigin="2228,11238" coordsize="576,0" path="m2228,11238l2803,11238e" filled="f" stroked="t" strokeweight=".713954pt" strokecolor="#343838">
                <v:path arrowok="t"/>
              </v:shape>
            </v:group>
            <v:group style="position:absolute;left:2746;top:11228;width:8339;height:2" coordorigin="2746,11228" coordsize="8339,2">
              <v:shape style="position:absolute;left:2746;top:11228;width:8339;height:2" coordorigin="2746,11228" coordsize="8339,0" path="m2746,11228l11085,11228e" filled="f" stroked="t" strokeweight=".951939pt" strokecolor="#545B60">
                <v:path arrowok="t"/>
              </v:shape>
            </v:group>
            <v:group style="position:absolute;left:11078;top:10924;width:2;height:4279" coordorigin="11078,10924" coordsize="2,4279">
              <v:shape style="position:absolute;left:11078;top:10924;width:2;height:4279" coordorigin="11078,10924" coordsize="0,4279" path="m11078,15203l11078,10924e" filled="f" stroked="t" strokeweight=".713954pt" strokecolor="#5B5B5B">
                <v:path arrowok="t"/>
              </v:shape>
            </v:group>
            <v:group style="position:absolute;left:286;top:11584;width:428;height:2" coordorigin="286,11584" coordsize="428,2">
              <v:shape style="position:absolute;left:286;top:11584;width:428;height:2" coordorigin="286,11584" coordsize="428,0" path="m286,11584l714,11584e" filled="f" stroked="t" strokeweight=".237985pt" strokecolor="#000000">
                <v:path arrowok="t"/>
              </v:shape>
            </v:group>
            <v:group style="position:absolute;left:709;top:11211;width:2;height:378" coordorigin="709,11211" coordsize="2,378">
              <v:shape style="position:absolute;left:709;top:11211;width:2;height:378" coordorigin="709,11211" coordsize="0,378" path="m709,11589l709,11211e" filled="f" stroked="t" strokeweight=".237985pt" strokecolor="#4B4F4F">
                <v:path arrowok="t"/>
              </v:shape>
            </v:group>
            <v:group style="position:absolute;left:709;top:11584;width:581;height:2" coordorigin="709,11584" coordsize="581,2">
              <v:shape style="position:absolute;left:709;top:11584;width:581;height:2" coordorigin="709,11584" coordsize="581,0" path="m709,11584l1290,11584e" filled="f" stroked="t" strokeweight=".237985pt" strokecolor="#2F342F">
                <v:path arrowok="t"/>
              </v:shape>
            </v:group>
            <v:group style="position:absolute;left:1297;top:11183;width:2;height:435" coordorigin="1297,11183" coordsize="2,435">
              <v:shape style="position:absolute;left:1297;top:11183;width:2;height:435" coordorigin="1297,11183" coordsize="0,435" path="m1297,11618l1297,11183e" filled="f" stroked="t" strokeweight=".47597pt" strokecolor="#2F2F2F">
                <v:path arrowok="t"/>
              </v:shape>
            </v:group>
            <v:group style="position:absolute;left:1271;top:11584;width:990;height:2" coordorigin="1271,11584" coordsize="990,2">
              <v:shape style="position:absolute;left:1271;top:11584;width:990;height:2" coordorigin="1271,11584" coordsize="990,0" path="m1271,11584l2261,11584e" filled="f" stroked="t" strokeweight=".237985pt" strokecolor="#1C1F1F">
                <v:path arrowok="t"/>
              </v:shape>
            </v:group>
            <v:group style="position:absolute;left:2285;top:11183;width:2;height:435" coordorigin="2285,11183" coordsize="2,435">
              <v:shape style="position:absolute;left:2285;top:11183;width:2;height:435" coordorigin="2285,11183" coordsize="0,435" path="m2285,11618l2285,11183e" filled="f" stroked="t" strokeweight=".47597pt" strokecolor="#2F2F34">
                <v:path arrowok="t"/>
              </v:shape>
            </v:group>
            <v:group style="position:absolute;left:2256;top:11584;width:4103;height:2" coordorigin="2256,11584" coordsize="4103,2">
              <v:shape style="position:absolute;left:2256;top:11584;width:4103;height:2" coordorigin="2256,11584" coordsize="4103,0" path="m2256,11584l6359,11584e" filled="f" stroked="t" strokeweight=".237985pt" strokecolor="#0C0C0C">
                <v:path arrowok="t"/>
              </v:shape>
            </v:group>
            <v:group style="position:absolute;left:6359;top:11584;width:743;height:2" coordorigin="6359,11584" coordsize="743,2">
              <v:shape style="position:absolute;left:6359;top:11584;width:743;height:2" coordorigin="6359,11584" coordsize="743,0" path="m6359,11584l7101,11584e" filled="f" stroked="t" strokeweight=".237985pt" strokecolor="#444444">
                <v:path arrowok="t"/>
              </v:shape>
            </v:group>
            <v:group style="position:absolute;left:6773;top:11216;width:2;height:598" coordorigin="6773,11216" coordsize="2,598">
              <v:shape style="position:absolute;left:6773;top:11216;width:2;height:598" coordorigin="6773,11216" coordsize="0,598" path="m6773,11814l6773,11216e" filled="f" stroked="t" strokeweight=".951939pt" strokecolor="#444444">
                <v:path arrowok="t"/>
              </v:shape>
            </v:group>
            <v:group style="position:absolute;left:7101;top:11584;width:3955;height:2" coordorigin="7101,11584" coordsize="3955,2">
              <v:shape style="position:absolute;left:7101;top:11584;width:3955;height:2" coordorigin="7101,11584" coordsize="3955,0" path="m7101,11584l11057,11584e" filled="f" stroked="t" strokeweight=".237985pt" strokecolor="#000000">
                <v:path arrowok="t"/>
              </v:shape>
            </v:group>
            <v:group style="position:absolute;left:709;top:11584;width:2;height:1616" coordorigin="709,11584" coordsize="2,1616">
              <v:shape style="position:absolute;left:709;top:11584;width:2;height:1616" coordorigin="709,11584" coordsize="0,1616" path="m709,13200l709,11584e" filled="f" stroked="t" strokeweight=".237985pt" strokecolor="#000000">
                <v:path arrowok="t"/>
              </v:shape>
            </v:group>
            <v:group style="position:absolute;left:2285;top:11555;width:2;height:588" coordorigin="2285,11555" coordsize="2,588">
              <v:shape style="position:absolute;left:2285;top:11555;width:2;height:588" coordorigin="2285,11555" coordsize="0,588" path="m2285,12144l2285,11555e" filled="f" stroked="t" strokeweight=".713954pt" strokecolor="#4B4B4B">
                <v:path arrowok="t"/>
              </v:shape>
            </v:group>
            <v:group style="position:absolute;left:6778;top:11555;width:2;height:4618" coordorigin="6778,11555" coordsize="2,4618">
              <v:shape style="position:absolute;left:6778;top:11555;width:2;height:4618" coordorigin="6778,11555" coordsize="0,4618" path="m6778,16174l6778,11555e" filled="f" stroked="t" strokeweight=".951939pt" strokecolor="#575757">
                <v:path arrowok="t"/>
              </v:shape>
            </v:group>
            <v:group style="position:absolute;left:2287;top:12086;width:2;height:316" coordorigin="2287,12086" coordsize="2,316">
              <v:shape style="position:absolute;left:2287;top:12086;width:2;height:316" coordorigin="2287,12086" coordsize="0,316" path="m2287,12402l2287,12086e" filled="f" stroked="t" strokeweight=".237985pt" strokecolor="#131313">
                <v:path arrowok="t"/>
              </v:shape>
            </v:group>
            <v:group style="position:absolute;left:11078;top:11876;width:2;height:502" coordorigin="11078,11876" coordsize="2,502">
              <v:shape style="position:absolute;left:11078;top:11876;width:2;height:502" coordorigin="11078,11876" coordsize="0,502" path="m11078,12378l11078,11876e" filled="f" stroked="t" strokeweight=".713954pt" strokecolor="#707070">
                <v:path arrowok="t"/>
              </v:shape>
            </v:group>
            <v:group style="position:absolute;left:5524;top:12215;width:2;height:363" coordorigin="5524,12215" coordsize="2,363">
              <v:shape style="position:absolute;left:5524;top:12215;width:2;height:363" coordorigin="5524,12215" coordsize="0,363" path="m5524,12579l5524,12215e" filled="f" stroked="t" strokeweight=".951939pt" strokecolor="#5B80C8">
                <v:path arrowok="t"/>
              </v:shape>
            </v:group>
            <v:group style="position:absolute;left:2285;top:12344;width:2;height:1076" coordorigin="2285,12344" coordsize="2,1076">
              <v:shape style="position:absolute;left:2285;top:12344;width:2;height:1076" coordorigin="2285,12344" coordsize="0,1076" path="m2285,13420l2285,12344e" filled="f" stroked="t" strokeweight=".47597pt" strokecolor="#3F4444">
                <v:path arrowok="t"/>
              </v:shape>
            </v:group>
            <v:group style="position:absolute;left:1295;top:11555;width:2;height:2472" coordorigin="1295,11555" coordsize="2,2472">
              <v:shape style="position:absolute;left:1295;top:11555;width:2;height:2472" coordorigin="1295,11555" coordsize="0,2472" path="m1295,14027l1295,11555e" filled="f" stroked="t" strokeweight=".951939pt" strokecolor="#575757">
                <v:path arrowok="t"/>
              </v:shape>
            </v:group>
            <v:group style="position:absolute;left:8444;top:12798;width:1442;height:2" coordorigin="8444,12798" coordsize="1442,2">
              <v:shape style="position:absolute;left:8444;top:12798;width:1442;height:2" coordorigin="8444,12798" coordsize="1442,0" path="m8444,12798l9886,12798e" filled="f" stroked="t" strokeweight=".237985pt" strokecolor="#7C8393">
                <v:path arrowok="t"/>
              </v:shape>
            </v:group>
            <v:group style="position:absolute;left:328;top:13226;width:357;height:2" coordorigin="328,13226" coordsize="357,2">
              <v:shape style="position:absolute;left:328;top:13226;width:357;height:2" coordorigin="328,13226" coordsize="357,0" path="m328,13226l685,13226e" filled="f" stroked="t" strokeweight=".237985pt" strokecolor="#484B4B">
                <v:path arrowok="t"/>
              </v:shape>
            </v:group>
            <v:group style="position:absolute;left:785;top:13222;width:1504;height:2" coordorigin="785,13222" coordsize="1504,2">
              <v:shape style="position:absolute;left:785;top:13222;width:1504;height:2" coordorigin="785,13222" coordsize="1504,0" path="m785,13222l2289,13222e" filled="f" stroked="t" strokeweight=".47597pt" strokecolor="#545454">
                <v:path arrowok="t"/>
              </v:shape>
            </v:group>
            <v:group style="position:absolute;left:709;top:13195;width:2;height:196" coordorigin="709,13195" coordsize="2,196">
              <v:shape style="position:absolute;left:709;top:13195;width:2;height:196" coordorigin="709,13195" coordsize="0,196" path="m709,13391l709,13195e" filled="f" stroked="t" strokeweight=".237985pt" strokecolor="#343434">
                <v:path arrowok="t"/>
              </v:shape>
            </v:group>
            <v:group style="position:absolute;left:709;top:13391;width:2;height:2773" coordorigin="709,13391" coordsize="2,2773">
              <v:shape style="position:absolute;left:709;top:13391;width:2;height:2773" coordorigin="709,13391" coordsize="0,2773" path="m709,16164l709,13391e" filled="f" stroked="t" strokeweight=".237985pt" strokecolor="#000000">
                <v:path arrowok="t"/>
              </v:shape>
            </v:group>
            <v:group style="position:absolute;left:2285;top:13363;width:2;height:516" coordorigin="2285,13363" coordsize="2,516">
              <v:shape style="position:absolute;left:2285;top:13363;width:2;height:516" coordorigin="2285,13363" coordsize="0,516" path="m2285,13879l2285,13363e" filled="f" stroked="t" strokeweight=".713954pt" strokecolor="#545454">
                <v:path arrowok="t"/>
              </v:shape>
            </v:group>
            <v:group style="position:absolute;left:8287;top:13573;width:157;height:2" coordorigin="8287,13573" coordsize="157,2">
              <v:shape style="position:absolute;left:8287;top:13573;width:157;height:2" coordorigin="8287,13573" coordsize="157,0" path="m8287,13573l8444,13573e" filled="f" stroked="t" strokeweight="2.617833pt" strokecolor="#6B747C">
                <v:path arrowok="t"/>
              </v:shape>
            </v:group>
            <v:group style="position:absolute;left:10014;top:13549;width:167;height:2" coordorigin="10014,13549" coordsize="167,2">
              <v:shape style="position:absolute;left:10014;top:13549;width:167;height:2" coordorigin="10014,13549" coordsize="167,0" path="m10014,13549l10181,13549e" filled="f" stroked="t" strokeweight="1.427909pt" strokecolor="#4F5767">
                <v:path arrowok="t"/>
              </v:shape>
            </v:group>
            <v:group style="position:absolute;left:8415;top:13549;width:1508;height:2" coordorigin="8415,13549" coordsize="1508,2">
              <v:shape style="position:absolute;left:8415;top:13549;width:1508;height:2" coordorigin="8415,13549" coordsize="1508,0" path="m8415,13549l9923,13549e" filled="f" stroked="t" strokeweight="1.427909pt" strokecolor="#4F5767">
                <v:path arrowok="t"/>
              </v:shape>
            </v:group>
            <v:group style="position:absolute;left:3327;top:14118;width:1623;height:2" coordorigin="3327,14118" coordsize="1623,2">
              <v:shape style="position:absolute;left:3327;top:14118;width:1623;height:2" coordorigin="3327,14118" coordsize="1623,0" path="m3327,14118l4950,14118e" filled="f" stroked="t" strokeweight="1.189924pt" strokecolor="#575B6B">
                <v:path arrowok="t"/>
              </v:shape>
            </v:group>
            <v:group style="position:absolute;left:2287;top:13822;width:2;height:316" coordorigin="2287,13822" coordsize="2,316">
              <v:shape style="position:absolute;left:2287;top:13822;width:2;height:316" coordorigin="2287,13822" coordsize="0,316" path="m2287,14137l2287,13822e" filled="f" stroked="t" strokeweight=".237985pt" strokecolor="#232323">
                <v:path arrowok="t"/>
              </v:shape>
            </v:group>
            <v:group style="position:absolute;left:1299;top:13970;width:2;height:167" coordorigin="1299,13970" coordsize="2,167">
              <v:shape style="position:absolute;left:1299;top:13970;width:2;height:167" coordorigin="1299,13970" coordsize="0,167" path="m1299,14137l1299,13970e" filled="f" stroked="t" strokeweight=".47597pt" strokecolor="#3F3F3F">
                <v:path arrowok="t"/>
              </v:shape>
            </v:group>
            <v:group style="position:absolute;left:3389;top:14137;width:181;height:2" coordorigin="3389,14137" coordsize="181,2">
              <v:shape style="position:absolute;left:3389;top:14137;width:181;height:2" coordorigin="3389,14137" coordsize="181,0" path="m3389,14137l3570,14137e" filled="f" stroked="t" strokeweight=".47597pt" strokecolor="#6B707C">
                <v:path arrowok="t"/>
              </v:shape>
            </v:group>
            <v:group style="position:absolute;left:3546;top:14022;width:2;height:115" coordorigin="3546,14022" coordsize="2,115">
              <v:shape style="position:absolute;left:3546;top:14022;width:2;height:115" coordorigin="3546,14022" coordsize="0,115" path="m3546,14137l3546,14022e" filled="f" stroked="t" strokeweight="1.903878pt" strokecolor="#44488C">
                <v:path arrowok="t"/>
              </v:shape>
            </v:group>
            <v:group style="position:absolute;left:2287;top:14080;width:2;height:253" coordorigin="2287,14080" coordsize="2,253">
              <v:shape style="position:absolute;left:2287;top:14080;width:2;height:253" coordorigin="2287,14080" coordsize="0,253" path="m2287,14333l2287,14080e" filled="f" stroked="t" strokeweight=".237985pt" strokecolor="#3B3B3B">
                <v:path arrowok="t"/>
              </v:shape>
            </v:group>
            <v:group style="position:absolute;left:2287;top:14276;width:2;height:1917" coordorigin="2287,14276" coordsize="2,1917">
              <v:shape style="position:absolute;left:2287;top:14276;width:2;height:1917" coordorigin="2287,14276" coordsize="0,1917" path="m2287,16193l2287,14276e" filled="f" stroked="t" strokeweight=".713954pt" strokecolor="#575757">
                <v:path arrowok="t"/>
              </v:shape>
            </v:group>
            <v:group style="position:absolute;left:347;top:16191;width:176;height:2" coordorigin="347,16191" coordsize="176,2">
              <v:shape style="position:absolute;left:347;top:16191;width:176;height:2" coordorigin="347,16191" coordsize="176,0" path="m347,16191l524,16191e" filled="f" stroked="t" strokeweight=".237985pt" strokecolor="#747C77">
                <v:path arrowok="t"/>
              </v:shape>
            </v:group>
            <v:group style="position:absolute;left:466;top:16191;width:276;height:2" coordorigin="466,16191" coordsize="276,2">
              <v:shape style="position:absolute;left:466;top:16191;width:276;height:2" coordorigin="466,16191" coordsize="276,0" path="m466,16191l743,16191e" filled="f" stroked="t" strokeweight=".237985pt" strokecolor="#4F5754">
                <v:path arrowok="t"/>
              </v:shape>
            </v:group>
            <v:group style="position:absolute;left:1297;top:14080;width:2;height:2113" coordorigin="1297,14080" coordsize="2,2113">
              <v:shape style="position:absolute;left:1297;top:14080;width:2;height:2113" coordorigin="1297,14080" coordsize="0,2113" path="m1297,16193l1297,14080e" filled="f" stroked="t" strokeweight=".713954pt" strokecolor="#5B5B5B">
                <v:path arrowok="t"/>
              </v:shape>
            </v:group>
            <v:group style="position:absolute;left:338;top:16183;width:4241;height:2" coordorigin="338,16183" coordsize="4241,2">
              <v:shape style="position:absolute;left:338;top:16183;width:4241;height:2" coordorigin="338,16183" coordsize="4241,0" path="m338,16183l4579,16183e" filled="f" stroked="t" strokeweight=".951939pt" strokecolor="#646767">
                <v:path arrowok="t"/>
              </v:shape>
            </v:group>
            <v:group style="position:absolute;left:3732;top:16159;width:514;height:2" coordorigin="3732,16159" coordsize="514,2">
              <v:shape style="position:absolute;left:3732;top:16159;width:514;height:2" coordorigin="3732,16159" coordsize="514,0" path="m3732,16159l4246,16159e" filled="f" stroked="t" strokeweight=".951939pt" strokecolor="#778083">
                <v:path arrowok="t"/>
              </v:shape>
            </v:group>
            <v:group style="position:absolute;left:3960;top:16171;width:1680;height:2" coordorigin="3960,16171" coordsize="1680,2">
              <v:shape style="position:absolute;left:3960;top:16171;width:1680;height:2" coordorigin="3960,16171" coordsize="1680,0" path="m3960,16171l5640,16171e" filled="f" stroked="t" strokeweight=".951939pt" strokecolor="#576067">
                <v:path arrowok="t"/>
              </v:shape>
            </v:group>
            <v:group style="position:absolute;left:4836;top:16164;width:6249;height:2" coordorigin="4836,16164" coordsize="6249,2">
              <v:shape style="position:absolute;left:4836;top:16164;width:6249;height:2" coordorigin="4836,16164" coordsize="6249,0" path="m4836,16164l11085,16164e" filled="f" stroked="t" strokeweight=".951939pt" strokecolor="#545B60">
                <v:path arrowok="t"/>
              </v:shape>
            </v:group>
            <v:group style="position:absolute;left:11081;top:15026;width:2;height:1143" coordorigin="11081,15026" coordsize="2,1143">
              <v:shape style="position:absolute;left:11081;top:15026;width:2;height:1143" coordorigin="11081,15026" coordsize="0,1143" path="m11081,16169l11081,15026e" filled="f" stroked="t" strokeweight=".951939pt" strokecolor="#747474">
                <v:path arrowok="t"/>
              </v:shape>
            </v:group>
            <v:group style="position:absolute;left:6309;top:3665;width:2;height:269" coordorigin="6309,3665" coordsize="2,269">
              <v:shape style="position:absolute;left:6309;top:3665;width:2;height:269" coordorigin="6309,3665" coordsize="0,269" path="m6309,3934l6309,3665e" filled="f" stroked="t" strokeweight="3.5299pt" strokecolor="#E8EBEB">
                <v:path arrowok="t"/>
              </v:shape>
            </v:group>
            <v:group style="position:absolute;left:8979;top:12280;width:95;height:423" coordorigin="8979,12280" coordsize="95,423">
              <v:shape style="position:absolute;left:8979;top:12280;width:95;height:423" coordorigin="8979,12280" coordsize="95,423" path="m8979,12280l9074,12280,9074,12703,8979,12703,8979,12280e" filled="t" fillcolor="#E8EBEB" stroked="f">
                <v:path arrowok="t"/>
                <v:fill/>
              </v:shape>
            </v:group>
            <v:group style="position:absolute;left:9077;top:12280;width:91;height:423" coordorigin="9077,12280" coordsize="91,423">
              <v:shape style="position:absolute;left:9077;top:12280;width:91;height:423" coordorigin="9077,12280" coordsize="91,423" path="m9077,12280l9168,12280,9168,12703,9077,12703,9077,12280e" filled="t" fillcolor="#E8EBEB" stroked="f">
                <v:path arrowok="t"/>
                <v:fill/>
              </v:shape>
            </v:group>
            <v:group style="position:absolute;left:9475;top:12280;width:125;height:423" coordorigin="9475,12280" coordsize="125,423">
              <v:shape style="position:absolute;left:9475;top:12280;width:125;height:423" coordorigin="9475,12280" coordsize="125,423" path="m9475,12280l9599,12280,9599,12703,9475,12703,9475,12280e" filled="t" fillcolor="#E8EBEB" stroked="f">
                <v:path arrowok="t"/>
                <v:fill/>
              </v:shape>
            </v:group>
            <v:group style="position:absolute;left:9543;top:12475;width:2;height:205" coordorigin="9543,12475" coordsize="2,205">
              <v:shape style="position:absolute;left:9543;top:12475;width:2;height:205" coordorigin="9543,12475" coordsize="0,205" path="m9543,12680l9543,12475e" filled="f" stroked="t" strokeweight="3.1987pt" strokecolor="#E8EBEB">
                <v:path arrowok="t"/>
              </v:shape>
            </v:group>
            <v:group style="position:absolute;left:9759;top:12475;width:2;height:205" coordorigin="9759,12475" coordsize="2,205">
              <v:shape style="position:absolute;left:9759;top:12475;width:2;height:205" coordorigin="9759,12475" coordsize="0,205" path="m9759,12680l9759,12475e" filled="f" stroked="t" strokeweight="2.472625pt" strokecolor="#E8EBEB">
                <v:path arrowok="t"/>
              </v:shape>
            </v:group>
            <v:group style="position:absolute;left:8565;top:12758;width:120;height:2" coordorigin="8565,12758" coordsize="120,2">
              <v:shape style="position:absolute;left:8565;top:12758;width:120;height:2" coordorigin="8565,12758" coordsize="120,0" path="m8565,12758l8686,12758e" filled="f" stroked="t" strokeweight="4.090235pt" strokecolor="#E8EBEB">
                <v:path arrowok="t"/>
              </v:shape>
            </v:group>
            <v:group style="position:absolute;left:10141;top:12643;width:2;height:927" coordorigin="10141,12643" coordsize="2,927">
              <v:shape style="position:absolute;left:10141;top:12643;width:2;height:927" coordorigin="10141,12643" coordsize="0,927" path="m10141,13570l10141,12643e" filled="f" stroked="t" strokeweight="5.339379pt" strokecolor="#E8EBEB">
                <v:path arrowok="t"/>
              </v:shape>
            </v:group>
            <v:group style="position:absolute;left:9064;top:13063;width:2;height:518" coordorigin="9064,13063" coordsize="2,518">
              <v:shape style="position:absolute;left:9064;top:13063;width:2;height:518" coordorigin="9064,13063" coordsize="0,518" path="m9064,13582l9064,13063e" filled="f" stroked="t" strokeweight="2.7315pt" strokecolor="#E8EBEB">
                <v:path arrowok="t"/>
              </v:shape>
            </v:group>
            <v:group style="position:absolute;left:9414;top:13206;width:2;height:363" coordorigin="9414,13206" coordsize="2,363">
              <v:shape style="position:absolute;left:9414;top:13206;width:2;height:363" coordorigin="9414,13206" coordsize="0,363" path="m9414,13570l9414,13206e" filled="f" stroked="t" strokeweight="2.8675pt" strokecolor="#E8EBEB">
                <v:path arrowok="t"/>
              </v:shape>
            </v:group>
            <v:group style="position:absolute;left:8797;top:13537;width:2;height:269" coordorigin="8797,13537" coordsize="2,269">
              <v:shape style="position:absolute;left:8797;top:13537;width:2;height:269" coordorigin="8797,13537" coordsize="0,269" path="m8797,13806l8797,13537e" filled="f" stroked="t" strokeweight="1.9648pt" strokecolor="#E8EBEB">
                <v:path arrowok="t"/>
              </v:shape>
            </v:group>
            <v:group style="position:absolute;left:9923;top:13402;width:90;height:450" coordorigin="9923,13402" coordsize="90,450">
              <v:shape style="position:absolute;left:9923;top:13402;width:90;height:450" coordorigin="9923,13402" coordsize="90,450" path="m9923,13402l10014,13402,10014,13852,9923,13852,9923,13402e" filled="t" fillcolor="#E8EBEB" stroked="f">
                <v:path arrowok="t"/>
                <v:fill/>
              </v:shape>
            </v:group>
            <v:group style="position:absolute;left:9799;top:13721;width:2;height:145" coordorigin="9799,13721" coordsize="2,145">
              <v:shape style="position:absolute;left:9799;top:13721;width:2;height:145" coordorigin="9799,13721" coordsize="0,145" path="m9799,13867l9799,13721e" filled="f" stroked="t" strokeweight="1.04457pt" strokecolor="#E8EBEB">
                <v:path arrowok="t"/>
              </v:shape>
            </v:group>
            <v:group style="position:absolute;left:8625;top:13772;width:2;height:259" coordorigin="8625,13772" coordsize="2,259">
              <v:shape style="position:absolute;left:8625;top:13772;width:2;height:259" coordorigin="8625,13772" coordsize="0,259" path="m8625,14032l8625,13772e" filled="f" stroked="t" strokeweight="1.905pt" strokecolor="#E8EBEB">
                <v:path arrowok="t"/>
              </v:shape>
            </v:group>
            <v:group style="position:absolute;left:9017;top:13780;width:2;height:251" coordorigin="9017,13780" coordsize="2,251">
              <v:shape style="position:absolute;left:9017;top:13780;width:2;height:251" coordorigin="9017,13780" coordsize="0,251" path="m9017,14032l9017,13780e" filled="f" stroked="t" strokeweight="4.221178pt" strokecolor="#E8EBEB">
                <v:path arrowok="t"/>
              </v:shape>
            </v:group>
            <v:group style="position:absolute;left:9375;top:13762;width:94;height:273" coordorigin="9375,13762" coordsize="94,273">
              <v:shape style="position:absolute;left:9375;top:13762;width:94;height:273" coordorigin="9375,13762" coordsize="94,273" path="m9375,13762l9469,13762,9469,14035,9375,14035,9375,13762e" filled="t" fillcolor="#E8EBEB" stroked="f">
                <v:path arrowok="t"/>
                <v:fill/>
              </v:shape>
            </v:group>
            <v:group style="position:absolute;left:9534;top:14008;width:51;height:72" coordorigin="9534,14008" coordsize="51,72">
              <v:shape style="position:absolute;left:9534;top:14008;width:51;height:72" coordorigin="9534,14008" coordsize="51,72" path="m9534,14044l9585,14044e" filled="f" stroked="t" strokeweight="3.680322pt" strokecolor="#E8EBEB">
                <v:path arrowok="t"/>
              </v:shape>
            </v:group>
            <v:group style="position:absolute;left:9924;top:14009;width:53;height:68" coordorigin="9924,14009" coordsize="53,68">
              <v:shape style="position:absolute;left:9924;top:14009;width:53;height:68" coordorigin="9924,14009" coordsize="53,68" path="m9924,14043l9977,14043e" filled="f" stroked="t" strokeweight="3.510645pt" strokecolor="#E8EBEB">
                <v:path arrowok="t"/>
              </v:shape>
            </v:group>
            <v:group style="position:absolute;left:8834;top:14136;width:2;height:242" coordorigin="8834,14136" coordsize="2,242">
              <v:shape style="position:absolute;left:8834;top:14136;width:2;height:242" coordorigin="8834,14136" coordsize="0,242" path="m8834,14379l8834,14136e" filled="f" stroked="t" strokeweight="2.28781pt" strokecolor="#E8EBEB">
                <v:path arrowok="t"/>
              </v:shape>
            </v:group>
            <v:group style="position:absolute;left:9464;top:14136;width:163;height:242" coordorigin="9464,14136" coordsize="163,242">
              <v:shape style="position:absolute;left:9464;top:14136;width:163;height:242" coordorigin="9464,14136" coordsize="163,242" path="m9464,14136l9627,14136,9627,14379,9464,14379,9464,14136e" filled="t" fillcolor="#E8EBEB" stroked="f">
                <v:path arrowok="t"/>
                <v:fill/>
              </v:shape>
            </v:group>
            <v:group style="position:absolute;left:9768;top:14139;width:2;height:239" coordorigin="9768,14139" coordsize="2,239">
              <v:shape style="position:absolute;left:9768;top:14139;width:2;height:239" coordorigin="9768,14139" coordsize="0,239" path="m9768,14139l9768,14379,9768,14139xe" filled="t" fillcolor="#E8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3"/>
          <w:szCs w:val="13"/>
          <w:color w:val="262628"/>
          <w:spacing w:val="0"/>
          <w:w w:val="100"/>
          <w:position w:val="-1"/>
        </w:rPr>
        <w:t>:.: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258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262628"/>
          <w:spacing w:val="0"/>
          <w:w w:val="80"/>
          <w:position w:val="-1"/>
        </w:rPr>
        <w:t>Oj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62628"/>
          <w:spacing w:val="0"/>
          <w:w w:val="115"/>
          <w:position w:val="1"/>
        </w:rPr>
        <w:t>ı: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4" w:lineRule="atLeast"/>
        <w:ind w:left="785" w:right="-20"/>
        <w:jc w:val="left"/>
        <w:tabs>
          <w:tab w:pos="13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626E93"/>
          <w:spacing w:val="0"/>
          <w:w w:val="239"/>
        </w:rPr>
        <w:t>-</w:t>
      </w:r>
      <w:r>
        <w:rPr>
          <w:rFonts w:ascii="Arial" w:hAnsi="Arial" w:cs="Arial" w:eastAsia="Arial"/>
          <w:sz w:val="41"/>
          <w:szCs w:val="41"/>
          <w:color w:val="626E93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626E93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25780"/>
          <w:spacing w:val="11"/>
          <w:w w:val="210"/>
        </w:rPr>
        <w:t>2</w:t>
      </w:r>
      <w:r>
        <w:rPr>
          <w:rFonts w:ascii="Arial" w:hAnsi="Arial" w:cs="Arial" w:eastAsia="Arial"/>
          <w:sz w:val="41"/>
          <w:szCs w:val="41"/>
          <w:color w:val="4F5254"/>
          <w:spacing w:val="0"/>
          <w:w w:val="11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41" w:lineRule="exact"/>
        <w:ind w:left="5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D3D"/>
          <w:w w:val="98"/>
          <w:position w:val="3"/>
        </w:rPr>
        <w:t>Alıd-</w:t>
      </w:r>
      <w:r>
        <w:rPr>
          <w:rFonts w:ascii="Times New Roman" w:hAnsi="Times New Roman" w:cs="Times New Roman" w:eastAsia="Times New Roman"/>
          <w:sz w:val="28"/>
          <w:szCs w:val="28"/>
          <w:color w:val="3A3D3D"/>
          <w:w w:val="99"/>
          <w:position w:val="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A3D3D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D3D"/>
          <w:spacing w:val="0"/>
          <w:w w:val="125"/>
          <w:position w:val="3"/>
        </w:rPr>
        <w:t>......</w:t>
      </w:r>
      <w:r>
        <w:rPr>
          <w:rFonts w:ascii="Times New Roman" w:hAnsi="Times New Roman" w:cs="Times New Roman" w:eastAsia="Times New Roman"/>
          <w:sz w:val="28"/>
          <w:szCs w:val="28"/>
          <w:color w:val="3A3D3D"/>
          <w:spacing w:val="-28"/>
          <w:w w:val="125"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5254"/>
          <w:spacing w:val="0"/>
          <w:w w:val="78"/>
          <w:position w:val="3"/>
        </w:rPr>
        <w:t>TOPÇl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2342" w:right="-54" w:firstLine="-33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0"/>
          <w:w w:val="91"/>
        </w:rPr>
        <w:t>Alunet</w:t>
      </w:r>
      <w:r>
        <w:rPr>
          <w:rFonts w:ascii="Times New Roman" w:hAnsi="Times New Roman" w:cs="Times New Roman" w:eastAsia="Times New Roman"/>
          <w:sz w:val="20"/>
          <w:szCs w:val="20"/>
          <w:color w:val="3A3D3D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KOÇ</w:t>
      </w:r>
      <w:r>
        <w:rPr>
          <w:rFonts w:ascii="Times New Roman" w:hAnsi="Times New Roman" w:cs="Times New Roman" w:eastAsia="Times New Roman"/>
          <w:sz w:val="20"/>
          <w:szCs w:val="20"/>
          <w:color w:val="2626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525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38" w:lineRule="atLeast"/>
        <w:ind w:left="-35" w:right="1232"/>
        <w:jc w:val="center"/>
        <w:tabs>
          <w:tab w:pos="8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939595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</w:rPr>
        <w:t>'</w: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AEAFAF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18"/>
          <w:i/>
        </w:rPr>
        <w:t>(</w:t>
      </w:r>
      <w:r>
        <w:rPr>
          <w:rFonts w:ascii="Arial" w:hAnsi="Arial" w:cs="Arial" w:eastAsia="Arial"/>
          <w:sz w:val="19"/>
          <w:szCs w:val="19"/>
          <w:color w:val="939595"/>
          <w:spacing w:val="7"/>
          <w:w w:val="117"/>
          <w:i/>
        </w:rPr>
        <w:t>,</w: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60"/>
          <w:i/>
        </w:rPr>
        <w:t>!1</w: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80"/>
        </w:rPr>
        <w:t>&gt;</w:t>
      </w:r>
      <w:r>
        <w:rPr>
          <w:rFonts w:ascii="Arial" w:hAnsi="Arial" w:cs="Arial" w:eastAsia="Arial"/>
          <w:sz w:val="20"/>
          <w:szCs w:val="20"/>
          <w:color w:val="AEAFAF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213"/>
        </w:rPr>
        <w:t>.</w:t>
      </w:r>
      <w:r>
        <w:rPr>
          <w:rFonts w:ascii="Arial" w:hAnsi="Arial" w:cs="Arial" w:eastAsia="Arial"/>
          <w:sz w:val="20"/>
          <w:szCs w:val="20"/>
          <w:color w:val="AEAFAF"/>
          <w:spacing w:val="-1"/>
          <w:w w:val="213"/>
        </w:rPr>
        <w:t> </w:t>
      </w:r>
      <w:r>
        <w:rPr>
          <w:rFonts w:ascii="Arial" w:hAnsi="Arial" w:cs="Arial" w:eastAsia="Arial"/>
          <w:sz w:val="20"/>
          <w:szCs w:val="20"/>
          <w:color w:val="939595"/>
          <w:spacing w:val="0"/>
          <w:w w:val="99"/>
        </w:rPr>
        <w:t>"'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147" w:right="1147"/>
        <w:jc w:val="center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AEAFAF"/>
          <w:spacing w:val="0"/>
          <w:w w:val="165"/>
          <w:b/>
          <w:bCs/>
        </w:rPr>
        <w:t>1</w:t>
      </w:r>
      <w:r>
        <w:rPr>
          <w:rFonts w:ascii="Arial" w:hAnsi="Arial" w:cs="Arial" w:eastAsia="Arial"/>
          <w:sz w:val="5"/>
          <w:szCs w:val="5"/>
          <w:color w:val="AEAFAF"/>
          <w:spacing w:val="0"/>
          <w:w w:val="165"/>
          <w:b/>
          <w:bCs/>
        </w:rPr>
        <w:t>   </w:t>
      </w:r>
      <w:r>
        <w:rPr>
          <w:rFonts w:ascii="Arial" w:hAnsi="Arial" w:cs="Arial" w:eastAsia="Arial"/>
          <w:sz w:val="5"/>
          <w:szCs w:val="5"/>
          <w:color w:val="AEAFAF"/>
          <w:spacing w:val="14"/>
          <w:w w:val="165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939595"/>
          <w:spacing w:val="0"/>
          <w:w w:val="165"/>
        </w:rPr>
        <w:t>\.\</w:t>
      </w:r>
      <w:r>
        <w:rPr>
          <w:rFonts w:ascii="Arial" w:hAnsi="Arial" w:cs="Arial" w:eastAsia="Arial"/>
          <w:sz w:val="5"/>
          <w:szCs w:val="5"/>
          <w:color w:val="939595"/>
          <w:spacing w:val="0"/>
          <w:w w:val="165"/>
        </w:rPr>
        <w:t>     </w:t>
      </w:r>
      <w:r>
        <w:rPr>
          <w:rFonts w:ascii="Arial" w:hAnsi="Arial" w:cs="Arial" w:eastAsia="Arial"/>
          <w:sz w:val="5"/>
          <w:szCs w:val="5"/>
          <w:color w:val="939595"/>
          <w:spacing w:val="3"/>
          <w:w w:val="165"/>
        </w:rPr>
        <w:t> </w:t>
      </w:r>
      <w:r>
        <w:rPr>
          <w:rFonts w:ascii="Arial" w:hAnsi="Arial" w:cs="Arial" w:eastAsia="Arial"/>
          <w:sz w:val="5"/>
          <w:szCs w:val="5"/>
          <w:color w:val="AEAFAF"/>
          <w:spacing w:val="0"/>
          <w:w w:val="379"/>
        </w:rPr>
        <w:t>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84" w:after="0" w:line="240" w:lineRule="auto"/>
        <w:ind w:left="295" w:right="143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97C7C"/>
          <w:spacing w:val="-3"/>
          <w:w w:val="69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9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12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-10"/>
          <w:w w:val="6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30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26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-92"/>
          <w:w w:val="26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254"/>
          <w:spacing w:val="-19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D3D"/>
          <w:spacing w:val="-16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-15"/>
          <w:w w:val="16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C7C"/>
          <w:spacing w:val="0"/>
          <w:w w:val="11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97C7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C7C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67"/>
        </w:rPr>
        <w:t>.-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97"/>
          <w:i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4"/>
          <w:i/>
        </w:rPr>
        <w:t>...1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3"/>
          <w:i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80" w:right="760"/>
          <w:cols w:num="3" w:equalWidth="0">
            <w:col w:w="392" w:space="2446"/>
            <w:col w:w="2967" w:space="2483"/>
            <w:col w:w="2792"/>
          </w:cols>
        </w:sectPr>
      </w:pPr>
      <w:rPr/>
    </w:p>
    <w:p>
      <w:pPr>
        <w:spacing w:before="55" w:after="0" w:line="221" w:lineRule="auto"/>
        <w:ind w:left="591" w:right="-161" w:firstLine="10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1A1C1C"/>
          <w:spacing w:val="-597"/>
          <w:w w:val="127"/>
          <w:b/>
          <w:bCs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6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0"/>
        </w:rPr>
        <w:t>BE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86"/>
          <w:position w:val="0"/>
        </w:rPr>
        <w:t>E</w:t>
      </w:r>
      <w:r>
        <w:rPr>
          <w:rFonts w:ascii="Arial" w:hAnsi="Arial" w:cs="Arial" w:eastAsia="Arial"/>
          <w:sz w:val="14"/>
          <w:szCs w:val="14"/>
          <w:color w:val="505050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2"/>
          <w:position w:val="0"/>
        </w:rPr>
        <w:t>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exact"/>
        <w:ind w:left="368" w:right="414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3.040009pt;margin-top:-5.35535pt;width:54.720001pt;height:48.959999pt;mso-position-horizontal-relative:page;mso-position-vertical-relative:paragraph;z-index:-17602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095" w:right="495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480" w:right="380"/>
          <w:cols w:num="2" w:equalWidth="0">
            <w:col w:w="1593" w:space="1555"/>
            <w:col w:w="7912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</w:sectPr>
      </w:pPr>
      <w:rPr/>
    </w:p>
    <w:p>
      <w:pPr>
        <w:spacing w:before="87" w:after="0" w:line="240" w:lineRule="auto"/>
        <w:ind w:left="111" w:right="-20"/>
        <w:jc w:val="left"/>
        <w:tabs>
          <w:tab w:pos="1420" w:val="left"/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!Qia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!Bildir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9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53"/>
        </w:rPr>
        <w:t>lll</w:t>
      </w:r>
      <w:r>
        <w:rPr>
          <w:rFonts w:ascii="Arial" w:hAnsi="Arial" w:cs="Arial" w:eastAsia="Arial"/>
          <w:sz w:val="16"/>
          <w:szCs w:val="16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5" w:right="-20"/>
        <w:jc w:val="left"/>
        <w:tabs>
          <w:tab w:pos="1420" w:val="left"/>
          <w:tab w:pos="3040" w:val="left"/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8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2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3247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Mumc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89"/>
          <w:i/>
        </w:rPr>
        <w:t>1</w:t>
      </w:r>
      <w:r>
        <w:rPr>
          <w:rFonts w:ascii="Arial" w:hAnsi="Arial" w:cs="Arial" w:eastAsia="Arial"/>
          <w:sz w:val="19"/>
          <w:szCs w:val="19"/>
          <w:color w:val="505050"/>
          <w:spacing w:val="-9"/>
          <w:w w:val="8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10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9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ipa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167.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0505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0" w:right="-20"/>
        <w:jc w:val="left"/>
        <w:tabs>
          <w:tab w:pos="1460" w:val="left"/>
          <w:tab w:pos="3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16" w:right="-20"/>
        <w:jc w:val="left"/>
        <w:tabs>
          <w:tab w:pos="34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4"/>
        </w:rPr>
        <w:t>Yapını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4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-9"/>
          <w:w w:val="9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8"/>
        </w:rPr>
        <w:t>Şekl</w:t>
      </w:r>
      <w:r>
        <w:rPr>
          <w:rFonts w:ascii="Arial" w:hAnsi="Arial" w:cs="Arial" w:eastAsia="Arial"/>
          <w:sz w:val="17"/>
          <w:szCs w:val="17"/>
          <w:color w:val="383838"/>
          <w:spacing w:val="-28"/>
          <w:w w:val="99"/>
        </w:rPr>
        <w:t>i</w:t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63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493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219727pt;margin-top:3.679828pt;width:32.764371pt;height:24pt;mso-position-horizontal-relative:page;mso-position-vertical-relative:paragraph;z-index:-1759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4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spacing w:val="-6"/>
        </w:rPr>
        <w:t>B</w:t>
      </w:r>
      <w:r>
        <w:rPr>
          <w:rFonts w:ascii="Arial" w:hAnsi="Arial" w:cs="Arial" w:eastAsia="Arial"/>
          <w:sz w:val="17"/>
          <w:szCs w:val="17"/>
          <w:color w:val="505050"/>
          <w:spacing w:val="6"/>
          <w:w w:val="86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8"/>
          <w:w w:val="64"/>
        </w:rPr>
        <w:t>t</w:t>
      </w:r>
      <w:r>
        <w:rPr>
          <w:rFonts w:ascii="Arial" w:hAnsi="Arial" w:cs="Arial" w:eastAsia="Arial"/>
          <w:sz w:val="17"/>
          <w:szCs w:val="17"/>
          <w:color w:val="505050"/>
          <w:spacing w:val="-3"/>
          <w:w w:val="96"/>
        </w:rPr>
        <w:t>o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3"/>
        </w:rPr>
        <w:t>nıırn</w:t>
      </w:r>
      <w:r>
        <w:rPr>
          <w:rFonts w:ascii="Arial" w:hAnsi="Arial" w:cs="Arial" w:eastAsia="Arial"/>
          <w:sz w:val="17"/>
          <w:szCs w:val="17"/>
          <w:color w:val="383838"/>
          <w:spacing w:val="-2"/>
          <w:w w:val="93"/>
        </w:rPr>
        <w:t>ı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86"/>
        </w:rPr>
        <w:t>e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</w:rPr>
        <w:t>ııg</w:t>
      </w:r>
      <w:r>
        <w:rPr>
          <w:rFonts w:ascii="Arial" w:hAnsi="Arial" w:cs="Arial" w:eastAsia="Arial"/>
          <w:sz w:val="17"/>
          <w:szCs w:val="17"/>
          <w:color w:val="505050"/>
          <w:spacing w:val="-12"/>
          <w:w w:val="100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4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1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-4"/>
          <w:w w:val="102"/>
        </w:rPr>
        <w:t>h</w:t>
      </w:r>
      <w:r>
        <w:rPr>
          <w:rFonts w:ascii="Arial" w:hAnsi="Arial" w:cs="Arial" w:eastAsia="Arial"/>
          <w:sz w:val="17"/>
          <w:szCs w:val="17"/>
          <w:color w:val="505050"/>
          <w:spacing w:val="-5"/>
          <w:w w:val="76"/>
        </w:rPr>
        <w:t>ş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3"/>
        </w:rPr>
        <w:t>ap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1"/>
        </w:rPr>
        <w:t>!Bildi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12:34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95"/>
        </w:rPr>
        <w:t>l</w:t>
      </w:r>
      <w:r>
        <w:rPr>
          <w:rFonts w:ascii="Arial" w:hAnsi="Arial" w:cs="Arial" w:eastAsia="Arial"/>
          <w:sz w:val="27"/>
          <w:szCs w:val="27"/>
          <w:color w:val="383838"/>
          <w:spacing w:val="-17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0533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041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81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8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17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beb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9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rit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8" w:after="0" w:line="201" w:lineRule="exact"/>
        <w:ind w:left="754"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3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9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0"/>
          <w:w w:val="5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6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61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Dığer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84"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:12:45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2" w:equalWidth="0">
            <w:col w:w="5267" w:space="79"/>
            <w:col w:w="5714"/>
          </w:cols>
        </w:sectPr>
      </w:pPr>
      <w:rPr/>
    </w:p>
    <w:p>
      <w:pPr>
        <w:spacing w:before="63" w:after="0" w:line="240" w:lineRule="auto"/>
        <w:ind w:left="13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05050"/>
          <w:w w:val="68"/>
        </w:rPr>
        <w:t>r:;a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9" w:after="0" w:line="228" w:lineRule="exact"/>
        <w:ind w:right="-8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65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Fedai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ARASACI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right="-20"/>
        <w:jc w:val="left"/>
        <w:tabs>
          <w:tab w:pos="11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68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12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lAraç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2496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2" w:after="0" w:line="240" w:lineRule="auto"/>
        <w:ind w:left="994" w:right="31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Kira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:Yok.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2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7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3" w:equalWidth="0">
            <w:col w:w="1181" w:space="836"/>
            <w:col w:w="2042" w:space="436"/>
            <w:col w:w="6565"/>
          </w:cols>
        </w:sectPr>
      </w:pPr>
      <w:rPr/>
    </w:p>
    <w:p>
      <w:pPr>
        <w:spacing w:before="10" w:after="0" w:line="226" w:lineRule="exact"/>
        <w:ind w:left="2035" w:right="-20"/>
        <w:jc w:val="left"/>
        <w:tabs>
          <w:tab w:pos="450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99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1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</w:sectPr>
      </w:pPr>
      <w:rPr/>
    </w:p>
    <w:p>
      <w:pPr>
        <w:spacing w:before="10" w:after="0" w:line="241" w:lineRule="auto"/>
        <w:ind w:left="2030" w:right="1077" w:firstLine="-190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A1C1C"/>
          <w:spacing w:val="-3"/>
          <w:w w:val="18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8"/>
        </w:rPr>
        <w:t>••.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6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;n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9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iuu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5"/>
        </w:rPr>
        <w:t>şse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Döııt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0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20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ııel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880" w:right="27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B.</w:t>
      </w:r>
      <w:r>
        <w:rPr>
          <w:rFonts w:ascii="Arial" w:hAnsi="Arial" w:cs="Arial" w:eastAsia="Arial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480" w:right="380"/>
          <w:cols w:num="2" w:equalWidth="0">
            <w:col w:w="4152" w:space="346"/>
            <w:col w:w="6562"/>
          </w:cols>
        </w:sectPr>
      </w:pPr>
      <w:rPr/>
    </w:p>
    <w:p>
      <w:pPr>
        <w:spacing w:before="6" w:after="0" w:line="240" w:lineRule="auto"/>
        <w:ind w:left="10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jolayı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3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0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göıüldü.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6" w:lineRule="exact"/>
        <w:ind w:left="24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6"/>
          <w:w w:val="102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ndü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9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söndi.irücü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2" w:equalWidth="0">
            <w:col w:w="1503" w:space="564"/>
            <w:col w:w="8993"/>
          </w:cols>
        </w:sectPr>
      </w:pPr>
      <w:rPr/>
    </w:p>
    <w:p>
      <w:pPr>
        <w:spacing w:before="6" w:after="0" w:line="240" w:lineRule="auto"/>
        <w:ind w:left="10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7"/>
          <w:w w:val="15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ndür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7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8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3.241333pt;margin-top:-5.510042pt;width:3.6841pt;height:19pt;mso-position-horizontal-relative:page;mso-position-vertical-relative:paragraph;z-index:-17597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05050"/>
                      <w:spacing w:val="0"/>
                      <w:w w:val="69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59"/>
        </w:rPr>
        <w:t>1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5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16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8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74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7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9"/>
          <w:w w:val="12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6"/>
          <w:w w:val="104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2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-11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1"/>
          <w:w w:val="113"/>
          <w:position w:val="-4"/>
        </w:rPr>
        <w:t>K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93"/>
          <w:position w:val="-4"/>
        </w:rPr>
        <w:t>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7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05050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4" w:equalWidth="0">
            <w:col w:w="1271" w:space="796"/>
            <w:col w:w="1210" w:space="1286"/>
            <w:col w:w="2727" w:space="585"/>
            <w:col w:w="3185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4" w:after="0" w:line="241" w:lineRule="auto"/>
        <w:ind w:left="135" w:right="4359" w:firstLine="-28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6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5"/>
          <w:w w:val="10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ııdi.l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79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3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Duıuınu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2002" w:right="57" w:firstLine="-187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7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Fevzipaşa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C7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1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Sokakta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konteynırında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başlad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4"/>
        </w:rPr>
        <w:t>ı&amp;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7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ri.llmii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söndürUhnede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7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közlerini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9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w w:val="70"/>
          <w:position w:val="-1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8" w:after="0" w:line="236" w:lineRule="exact"/>
        <w:ind w:left="382" w:right="-20"/>
        <w:jc w:val="left"/>
        <w:tabs>
          <w:tab w:pos="212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"/>
        </w:rPr>
        <w:t>aı1alı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Bedeli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</w:sectPr>
      </w:pPr>
      <w:rPr/>
    </w:p>
    <w:p>
      <w:pPr>
        <w:spacing w:before="15" w:after="0" w:line="244" w:lineRule="auto"/>
        <w:ind w:left="102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</w:rPr>
        <w:t>ıl\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7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Hiç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kimseye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edilmemiştir.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2" w:equalWidth="0">
            <w:col w:w="1550" w:space="513"/>
            <w:col w:w="8997"/>
          </w:cols>
        </w:sectPr>
      </w:pPr>
      <w:rPr/>
    </w:p>
    <w:p>
      <w:pPr>
        <w:spacing w:before="7" w:after="0" w:line="240" w:lineRule="auto"/>
        <w:ind w:left="135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1"/>
        </w:rPr>
        <w:t>Dö</w:t>
      </w:r>
      <w:r>
        <w:rPr>
          <w:rFonts w:ascii="Arial" w:hAnsi="Arial" w:cs="Arial" w:eastAsia="Arial"/>
          <w:sz w:val="18"/>
          <w:szCs w:val="18"/>
          <w:color w:val="383838"/>
          <w:spacing w:val="-6"/>
          <w:w w:val="101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2"/>
          <w:w w:val="7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şi!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tfa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6" w:lineRule="exact"/>
        <w:ind w:left="219" w:right="-70"/>
        <w:jc w:val="left"/>
        <w:tabs>
          <w:tab w:pos="920" w:val="left"/>
          <w:tab w:pos="1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0"/>
          <w:position w:val="-1"/>
        </w:rPr>
        <w:t>!G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Foça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right="-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05050"/>
          <w:w w:val="104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-7"/>
          <w:w w:val="105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2"/>
          <w:w w:val="77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13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64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10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8"/>
          <w:w w:val="14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1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1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  <w:position w:val="1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3" w:equalWidth="0">
            <w:col w:w="4756" w:space="1019"/>
            <w:col w:w="1068" w:space="1475"/>
            <w:col w:w="2742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</w:sectPr>
      </w:pPr>
      <w:rPr/>
    </w:p>
    <w:p>
      <w:pPr>
        <w:spacing w:before="43" w:after="0" w:line="240" w:lineRule="auto"/>
        <w:ind w:left="21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49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193" w:right="525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480" w:right="380"/>
          <w:cols w:num="2" w:equalWidth="0">
            <w:col w:w="3765" w:space="869"/>
            <w:col w:w="6426"/>
          </w:cols>
        </w:sectPr>
      </w:pPr>
      <w:rPr/>
    </w:p>
    <w:p>
      <w:pPr>
        <w:spacing w:before="42" w:after="0" w:line="240" w:lineRule="auto"/>
        <w:ind w:left="87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.599998pt;height:16.32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7.594366pt;margin-top:32.977402pt;width:544.435693pt;height:781.394189pt;mso-position-horizontal-relative:page;mso-position-vertical-relative:page;z-index:-17599" coordorigin="552,660" coordsize="10889,15628">
            <v:group style="position:absolute;left:759;top:690;width:10670;height:2" coordorigin="759,690" coordsize="10670,2">
              <v:shape style="position:absolute;left:759;top:690;width:10670;height:2" coordorigin="759,690" coordsize="10670,0" path="m759,690l11429,690e" filled="f" stroked="t" strokeweight=".698592pt" strokecolor="#606060">
                <v:path arrowok="t"/>
              </v:shape>
            </v:group>
            <v:group style="position:absolute;left:2501;top:676;width:2;height:1527" coordorigin="2501,676" coordsize="2,1527">
              <v:shape style="position:absolute;left:2501;top:676;width:2;height:1527" coordorigin="2501,676" coordsize="0,1527" path="m2501,2203l2501,676e" filled="f" stroked="t" strokeweight=".698592pt" strokecolor="#808080">
                <v:path arrowok="t"/>
              </v:shape>
            </v:group>
            <v:group style="position:absolute;left:9128;top:690;width:2;height:1522" coordorigin="9128,690" coordsize="2,1522">
              <v:shape style="position:absolute;left:9128;top:690;width:2;height:1522" coordorigin="9128,690" coordsize="0,1522" path="m9128,2212l9128,690e" filled="f" stroked="t" strokeweight=".698592pt" strokecolor="#676767">
                <v:path arrowok="t"/>
              </v:shape>
            </v:group>
            <v:group style="position:absolute;left:591;top:667;width:2;height:9804" coordorigin="591,667" coordsize="2,9804">
              <v:shape style="position:absolute;left:591;top:667;width:2;height:9804" coordorigin="591,667" coordsize="0,9804" path="m591,10471l591,667e" filled="f" stroked="t" strokeweight=".698592pt" strokecolor="#575757">
                <v:path arrowok="t"/>
              </v:shape>
            </v:group>
            <v:group style="position:absolute;left:587;top:2198;width:10837;height:2" coordorigin="587,2198" coordsize="10837,2">
              <v:shape style="position:absolute;left:587;top:2198;width:10837;height:2" coordorigin="587,2198" coordsize="10837,0" path="m587,2198l11424,2198e" filled="f" stroked="t" strokeweight=".698592pt" strokecolor="#5B5B5B">
                <v:path arrowok="t"/>
              </v:shape>
            </v:group>
            <v:group style="position:absolute;left:591;top:2437;width:10837;height:2" coordorigin="591,2437" coordsize="10837,2">
              <v:shape style="position:absolute;left:591;top:2437;width:10837;height:2" coordorigin="591,2437" coordsize="10837,0" path="m591,2437l11429,2437e" filled="f" stroked="t" strokeweight=".698592pt" strokecolor="#606060">
                <v:path arrowok="t"/>
              </v:shape>
            </v:group>
            <v:group style="position:absolute;left:587;top:2671;width:1565;height:2" coordorigin="587,2671" coordsize="1565,2">
              <v:shape style="position:absolute;left:587;top:2671;width:1565;height:2" coordorigin="587,2671" coordsize="1565,0" path="m587,2671l2152,2671e" filled="f" stroked="t" strokeweight=".698592pt" strokecolor="#575757">
                <v:path arrowok="t"/>
              </v:shape>
            </v:group>
            <v:group style="position:absolute;left:591;top:2912;width:10837;height:2" coordorigin="591,2912" coordsize="10837,2">
              <v:shape style="position:absolute;left:591;top:2912;width:10837;height:2" coordorigin="591,2912" coordsize="10837,0" path="m591,2912l11429,2912e" filled="f" stroked="t" strokeweight=".698592pt" strokecolor="#575757">
                <v:path arrowok="t"/>
              </v:shape>
            </v:group>
            <v:group style="position:absolute;left:587;top:3148;width:10837;height:2" coordorigin="587,3148" coordsize="10837,2">
              <v:shape style="position:absolute;left:587;top:3148;width:10837;height:2" coordorigin="587,3148" coordsize="10837,0" path="m587,3148l11424,3148e" filled="f" stroked="t" strokeweight=".698592pt" strokecolor="#5B5B5B">
                <v:path arrowok="t"/>
              </v:shape>
            </v:group>
            <v:group style="position:absolute;left:8262;top:3749;width:3167;height:2" coordorigin="8262,3749" coordsize="3167,2">
              <v:shape style="position:absolute;left:8262;top:3749;width:3167;height:2" coordorigin="8262,3749" coordsize="3167,0" path="m8262,3749l11429,3749e" filled="f" stroked="t" strokeweight=".698592pt" strokecolor="#606060">
                <v:path arrowok="t"/>
              </v:shape>
            </v:group>
            <v:group style="position:absolute;left:11422;top:690;width:2;height:15500" coordorigin="11422,690" coordsize="2,15500">
              <v:shape style="position:absolute;left:11422;top:690;width:2;height:15500" coordorigin="11422,690" coordsize="0,15500" path="m11422,16191l11422,690e" filled="f" stroked="t" strokeweight=".698592pt" strokecolor="#646464">
                <v:path arrowok="t"/>
              </v:shape>
            </v:group>
            <v:group style="position:absolute;left:2492;top:4098;width:2;height:5176" coordorigin="2492,4098" coordsize="2,5176">
              <v:shape style="position:absolute;left:2492;top:4098;width:2;height:5176" coordorigin="2492,4098" coordsize="0,5176" path="m2492,9275l2492,4098e" filled="f" stroked="t" strokeweight=".698592pt" strokecolor="#606060">
                <v:path arrowok="t"/>
              </v:shape>
            </v:group>
            <v:group style="position:absolute;left:4983;top:4618;width:2;height:2165" coordorigin="4983,4618" coordsize="2,2165">
              <v:shape style="position:absolute;left:4983;top:4618;width:2;height:2165" coordorigin="4983,4618" coordsize="0,2165" path="m4983,6784l4983,4618e" filled="f" stroked="t" strokeweight=".698592pt" strokecolor="#4F4F4F">
                <v:path arrowok="t"/>
              </v:shape>
            </v:group>
            <v:group style="position:absolute;left:2482;top:4628;width:8947;height:2" coordorigin="2482,4628" coordsize="8947,2">
              <v:shape style="position:absolute;left:2482;top:4628;width:8947;height:2" coordorigin="2482,4628" coordsize="8947,0" path="m2482,4628l11429,4628e" filled="f" stroked="t" strokeweight=".698592pt" strokecolor="#606060">
                <v:path arrowok="t"/>
              </v:shape>
            </v:group>
            <v:group style="position:absolute;left:4979;top:5105;width:6450;height:2" coordorigin="4979,5105" coordsize="6450,2">
              <v:shape style="position:absolute;left:4979;top:5105;width:6450;height:2" coordorigin="4979,5105" coordsize="6450,0" path="m4979,5105l11429,5105e" filled="f" stroked="t" strokeweight=".698592pt" strokecolor="#606060">
                <v:path arrowok="t"/>
              </v:shape>
            </v:group>
            <v:group style="position:absolute;left:4974;top:5346;width:6460;height:2" coordorigin="4974,5346" coordsize="6460,2">
              <v:shape style="position:absolute;left:4974;top:5346;width:6460;height:2" coordorigin="4974,5346" coordsize="6460,0" path="m4974,5346l11434,5346e" filled="f" stroked="t" strokeweight=".698592pt" strokecolor="#606060">
                <v:path arrowok="t"/>
              </v:shape>
            </v:group>
            <v:group style="position:absolute;left:4979;top:5588;width:6450;height:2" coordorigin="4979,5588" coordsize="6450,2">
              <v:shape style="position:absolute;left:4979;top:5588;width:6450;height:2" coordorigin="4979,5588" coordsize="6450,0" path="m4979,5588l11429,5588e" filled="f" stroked="t" strokeweight=".698592pt" strokecolor="#606060">
                <v:path arrowok="t"/>
              </v:shape>
            </v:group>
            <v:group style="position:absolute;left:2487;top:5826;width:8947;height:2" coordorigin="2487,5826" coordsize="8947,2">
              <v:shape style="position:absolute;left:2487;top:5826;width:8947;height:2" coordorigin="2487,5826" coordsize="8947,0" path="m2487,5826l11434,5826e" filled="f" stroked="t" strokeweight=".698592pt" strokecolor="#5B5B5B">
                <v:path arrowok="t"/>
              </v:shape>
            </v:group>
            <v:group style="position:absolute;left:3956;top:3375;width:2;height:747" coordorigin="3956,3375" coordsize="2,747">
              <v:shape style="position:absolute;left:3956;top:3375;width:2;height:747" coordorigin="3956,3375" coordsize="0,747" path="m3956,4122l3956,3375e" filled="f" stroked="t" strokeweight=".698592pt" strokecolor="#444444">
                <v:path arrowok="t"/>
              </v:shape>
            </v:group>
            <v:group style="position:absolute;left:6995;top:3385;width:2;height:737" coordorigin="6995,3385" coordsize="2,737">
              <v:shape style="position:absolute;left:6995;top:3385;width:2;height:737" coordorigin="6995,3385" coordsize="0,737" path="m6995,4122l6995,3385e" filled="f" stroked="t" strokeweight=".465728pt" strokecolor="#5B5B5B">
                <v:path arrowok="t"/>
              </v:shape>
            </v:group>
            <v:group style="position:absolute;left:582;top:4113;width:10851;height:2" coordorigin="582,4113" coordsize="10851,2">
              <v:shape style="position:absolute;left:582;top:4113;width:10851;height:2" coordorigin="582,4113" coordsize="10851,0" path="m582,4113l11434,4113e" filled="f" stroked="t" strokeweight=".698592pt" strokecolor="#545454">
                <v:path arrowok="t"/>
              </v:shape>
            </v:group>
            <v:group style="position:absolute;left:587;top:4387;width:10842;height:2" coordorigin="587,4387" coordsize="10842,2">
              <v:shape style="position:absolute;left:587;top:4387;width:10842;height:2" coordorigin="587,4387" coordsize="10842,0" path="m587,4387l11429,4387e" filled="f" stroked="t" strokeweight=".698592pt" strokecolor="#5B5B5B">
                <v:path arrowok="t"/>
              </v:shape>
            </v:group>
            <v:group style="position:absolute;left:1020;top:6065;width:10409;height:2" coordorigin="1020,6065" coordsize="10409,2">
              <v:shape style="position:absolute;left:1020;top:6065;width:10409;height:2" coordorigin="1020,6065" coordsize="10409,0" path="m1020,6065l11429,6065e" filled="f" stroked="t" strokeweight=".698592pt" strokecolor="#5B5B5B">
                <v:path arrowok="t"/>
              </v:shape>
            </v:group>
            <v:group style="position:absolute;left:7829;top:6060;width:2;height:719" coordorigin="7829,6060" coordsize="2,719">
              <v:shape style="position:absolute;left:7829;top:6060;width:2;height:719" coordorigin="7829,6060" coordsize="0,719" path="m7829,6779l7829,6060e" filled="f" stroked="t" strokeweight=".698592pt" strokecolor="#4F4F4F">
                <v:path arrowok="t"/>
              </v:shape>
            </v:group>
            <v:group style="position:absolute;left:2487;top:6533;width:8942;height:2" coordorigin="2487,6533" coordsize="8942,2">
              <v:shape style="position:absolute;left:2487;top:6533;width:8942;height:2" coordorigin="2487,6533" coordsize="8942,0" path="m2487,6533l11429,6533e" filled="f" stroked="t" strokeweight=".698592pt" strokecolor="#606060">
                <v:path arrowok="t"/>
              </v:shape>
            </v:group>
            <v:group style="position:absolute;left:2482;top:6774;width:8951;height:2" coordorigin="2482,6774" coordsize="8951,2">
              <v:shape style="position:absolute;left:2482;top:6774;width:8951;height:2" coordorigin="2482,6774" coordsize="8951,0" path="m2482,6774l11434,6774e" filled="f" stroked="t" strokeweight=".698592pt" strokecolor="#5B5B5B">
                <v:path arrowok="t"/>
              </v:shape>
            </v:group>
            <v:group style="position:absolute;left:578;top:7006;width:10851;height:2" coordorigin="578,7006" coordsize="10851,2">
              <v:shape style="position:absolute;left:578;top:7006;width:10851;height:2" coordorigin="578,7006" coordsize="10851,0" path="m578,7006l11429,7006e" filled="f" stroked="t" strokeweight=".698592pt" strokecolor="#5B5B5B">
                <v:path arrowok="t"/>
              </v:shape>
            </v:group>
            <v:group style="position:absolute;left:4983;top:7474;width:2;height:728" coordorigin="4983,7474" coordsize="2,728">
              <v:shape style="position:absolute;left:4983;top:7474;width:2;height:728" coordorigin="4983,7474" coordsize="0,728" path="m4983,8202l4983,7474e" filled="f" stroked="t" strokeweight=".698592pt" strokecolor="#545454">
                <v:path arrowok="t"/>
              </v:shape>
            </v:group>
            <v:group style="position:absolute;left:4969;top:7710;width:6460;height:2" coordorigin="4969,7710" coordsize="6460,2">
              <v:shape style="position:absolute;left:4969;top:7710;width:6460;height:2" coordorigin="4969,7710" coordsize="6460,0" path="m4969,7710l11429,7710e" filled="f" stroked="t" strokeweight=".698592pt" strokecolor="#606060">
                <v:path arrowok="t"/>
              </v:shape>
            </v:group>
            <v:group style="position:absolute;left:4974;top:7949;width:6460;height:2" coordorigin="4974,7949" coordsize="6460,2">
              <v:shape style="position:absolute;left:4974;top:7949;width:6460;height:2" coordorigin="4974,7949" coordsize="6460,0" path="m4974,7949l11434,7949e" filled="f" stroked="t" strokeweight=".698592pt" strokecolor="#646464">
                <v:path arrowok="t"/>
              </v:shape>
            </v:group>
            <v:group style="position:absolute;left:582;top:7474;width:10847;height:2" coordorigin="582,7474" coordsize="10847,2">
              <v:shape style="position:absolute;left:582;top:7474;width:10847;height:2" coordorigin="582,7474" coordsize="10847,0" path="m582,7474l11429,7474e" filled="f" stroked="t" strokeweight=".698592pt" strokecolor="#5B5B5B">
                <v:path arrowok="t"/>
              </v:shape>
            </v:group>
            <v:group style="position:absolute;left:582;top:8190;width:10847;height:2" coordorigin="582,8190" coordsize="10847,2">
              <v:shape style="position:absolute;left:582;top:8190;width:10847;height:2" coordorigin="582,8190" coordsize="10847,0" path="m582,8190l11429,8190e" filled="f" stroked="t" strokeweight=".698592pt" strokecolor="#606060">
                <v:path arrowok="t"/>
              </v:shape>
            </v:group>
            <v:group style="position:absolute;left:582;top:8984;width:10847;height:2" coordorigin="582,8984" coordsize="10847,2">
              <v:shape style="position:absolute;left:582;top:8984;width:10847;height:2" coordorigin="582,8984" coordsize="10847,0" path="m582,8984l11429,8984e" filled="f" stroked="t" strokeweight=".698592pt" strokecolor="#606060">
                <v:path arrowok="t"/>
              </v:shape>
            </v:group>
            <v:group style="position:absolute;left:582;top:10371;width:10847;height:2" coordorigin="582,10371" coordsize="10847,2">
              <v:shape style="position:absolute;left:582;top:10371;width:10847;height:2" coordorigin="582,10371" coordsize="10847,0" path="m582,10371l11429,10371e" filled="f" stroked="t" strokeweight=".698592pt" strokecolor="#606060">
                <v:path arrowok="t"/>
              </v:shape>
            </v:group>
            <v:group style="position:absolute;left:857;top:10610;width:10577;height:2" coordorigin="857,10610" coordsize="10577,2">
              <v:shape style="position:absolute;left:857;top:10610;width:10577;height:2" coordorigin="857,10610" coordsize="10577,0" path="m857,10610l11434,10610e" filled="f" stroked="t" strokeweight=".698592pt" strokecolor="#646464">
                <v:path arrowok="t"/>
              </v:shape>
            </v:group>
            <v:group style="position:absolute;left:582;top:10851;width:10726;height:2" coordorigin="582,10851" coordsize="10726,2">
              <v:shape style="position:absolute;left:582;top:10851;width:10726;height:2" coordorigin="582,10851" coordsize="10726,0" path="m582,10851l11308,10851e" filled="f" stroked="t" strokeweight=".698592pt" strokecolor="#646464">
                <v:path arrowok="t"/>
              </v:shape>
            </v:group>
            <v:group style="position:absolute;left:591;top:10726;width:2;height:5554" coordorigin="591,10726" coordsize="2,5554">
              <v:shape style="position:absolute;left:591;top:10726;width:2;height:5554" coordorigin="591,10726" coordsize="0,5554" path="m591,16280l591,10726e" filled="f" stroked="t" strokeweight=".698592pt" strokecolor="#545454">
                <v:path arrowok="t"/>
              </v:shape>
            </v:group>
            <v:group style="position:absolute;left:582;top:11319;width:10847;height:2" coordorigin="582,11319" coordsize="10847,2">
              <v:shape style="position:absolute;left:582;top:11319;width:10847;height:2" coordorigin="582,11319" coordsize="10847,0" path="m582,11319l11429,11319e" filled="f" stroked="t" strokeweight=".698592pt" strokecolor="#606060">
                <v:path arrowok="t"/>
              </v:shape>
            </v:group>
            <v:group style="position:absolute;left:1276;top:11563;width:2;height:4713" coordorigin="1276,11563" coordsize="2,4713">
              <v:shape style="position:absolute;left:1276;top:11563;width:2;height:4713" coordorigin="1276,11563" coordsize="0,4713" path="m1276,16276l1276,11563e" filled="f" stroked="t" strokeweight=".698592pt" strokecolor="#545454">
                <v:path arrowok="t"/>
              </v:shape>
            </v:group>
            <v:group style="position:absolute;left:582;top:11556;width:10851;height:2" coordorigin="582,11556" coordsize="10851,2">
              <v:shape style="position:absolute;left:582;top:11556;width:10851;height:2" coordorigin="582,11556" coordsize="10851,0" path="m582,11556l11434,11556e" filled="f" stroked="t" strokeweight=".698592pt" strokecolor="#606060">
                <v:path arrowok="t"/>
              </v:shape>
            </v:group>
            <v:group style="position:absolute;left:1840;top:11563;width:2;height:4718" coordorigin="1840,11563" coordsize="2,4718">
              <v:shape style="position:absolute;left:1840;top:11563;width:2;height:4718" coordorigin="1840,11563" coordsize="0,4718" path="m1840,16280l1840,11563e" filled="f" stroked="t" strokeweight=".698592pt" strokecolor="#545454">
                <v:path arrowok="t"/>
              </v:shape>
            </v:group>
            <v:group style="position:absolute;left:7391;top:11544;width:2;height:4685" coordorigin="7391,11544" coordsize="2,4685">
              <v:shape style="position:absolute;left:7391;top:11544;width:2;height:4685" coordorigin="7391,11544" coordsize="0,4685" path="m7391,16228l7391,11544e" filled="f" stroked="t" strokeweight=".698592pt" strokecolor="#6B6B6B">
                <v:path arrowok="t"/>
              </v:shape>
            </v:group>
            <v:group style="position:absolute;left:564;top:11771;width:10861;height:2" coordorigin="564,11771" coordsize="10861,2">
              <v:shape style="position:absolute;left:564;top:11771;width:10861;height:2" coordorigin="564,11771" coordsize="10861,0" path="m564,11771l11424,11771e" filled="f" stroked="t" strokeweight="1.164319pt" strokecolor="#676767">
                <v:path arrowok="t"/>
              </v:shape>
            </v:group>
            <v:group style="position:absolute;left:582;top:13879;width:1919;height:2" coordorigin="582,13879" coordsize="1919,2">
              <v:shape style="position:absolute;left:582;top:13879;width:1919;height:2" coordorigin="582,13879" coordsize="1919,0" path="m582,13879l2501,13879e" filled="f" stroked="t" strokeweight=".698592pt" strokecolor="#6B6B6B">
                <v:path arrowok="t"/>
              </v:shape>
            </v:group>
            <v:group style="position:absolute;left:573;top:16224;width:10861;height:2" coordorigin="573,16224" coordsize="10861,2">
              <v:shape style="position:absolute;left:573;top:16224;width:10861;height:2" coordorigin="573,16224" coordsize="10861,0" path="m573,16224l11434,16224e" filled="f" stroked="t" strokeweight=".698592pt" strokecolor="#67676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13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3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8.240005pt;margin-top:-30.023392pt;width:97.919998pt;height:70.080002pt;mso-position-horizontal-relative:page;mso-position-vertical-relative:paragraph;z-index:-17601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ARASACI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138.240005pt;margin-top:-5.946782pt;width:103.68pt;height:70.080002pt;mso-position-horizontal-relative:page;mso-position-vertical-relative:paragraph;z-index:-17600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1"/>
          <w:position w:val="-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91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4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ÖZÇELİ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3B69"/>
          <w:spacing w:val="0"/>
          <w:w w:val="84"/>
          <w:b/>
          <w:bCs/>
          <w:i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10"/>
        <w:jc w:val="right"/>
        <w:tabs>
          <w:tab w:pos="540" w:val="left"/>
          <w:tab w:pos="11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1F3680"/>
          <w:spacing w:val="0"/>
          <w:w w:val="51"/>
          <w:b/>
          <w:bCs/>
          <w:i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57" w:lineRule="exact"/>
        <w:ind w:right="938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1F3680"/>
          <w:w w:val="71"/>
        </w:rPr>
        <w:t>.</w:t>
      </w:r>
      <w:r>
        <w:rPr>
          <w:rFonts w:ascii="Arial" w:hAnsi="Arial" w:cs="Arial" w:eastAsia="Arial"/>
          <w:sz w:val="43"/>
          <w:szCs w:val="43"/>
          <w:color w:val="1F3680"/>
          <w:spacing w:val="-65"/>
          <w:w w:val="71"/>
        </w:rPr>
        <w:t>,</w:t>
      </w:r>
      <w:r>
        <w:rPr>
          <w:rFonts w:ascii="Arial" w:hAnsi="Arial" w:cs="Arial" w:eastAsia="Arial"/>
          <w:sz w:val="43"/>
          <w:szCs w:val="43"/>
          <w:color w:val="B1BACF"/>
          <w:spacing w:val="0"/>
          <w:w w:val="53"/>
        </w:rPr>
        <w:t>.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77" w:after="0" w:line="207" w:lineRule="exact"/>
        <w:ind w:left="205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4"/>
          <w:position w:val="-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3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2"/>
          <w:position w:val="-2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9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76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2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61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6"/>
          <w:position w:val="-2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1542" w:right="1241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19"/>
          <w:w w:val="157"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CACACA"/>
          <w:spacing w:val="-16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8E8E97"/>
          <w:spacing w:val="0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1" w:after="0" w:line="319" w:lineRule="exact"/>
        <w:ind w:left="-41" w:right="708"/>
        <w:jc w:val="center"/>
        <w:tabs>
          <w:tab w:pos="17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0"/>
          <w:w w:val="100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1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13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0"/>
          <w:w w:val="100"/>
          <w:imprint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C7B"/>
          <w:spacing w:val="0"/>
          <w:w w:val="63"/>
          <w:position w:val="-1"/>
        </w:rPr>
        <w:t>Jlld</w:t>
      </w:r>
      <w:r>
        <w:rPr>
          <w:rFonts w:ascii="Times New Roman" w:hAnsi="Times New Roman" w:cs="Times New Roman" w:eastAsia="Times New Roman"/>
          <w:sz w:val="26"/>
          <w:szCs w:val="26"/>
          <w:color w:val="797C7B"/>
          <w:spacing w:val="4"/>
          <w:w w:val="63"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797C7B"/>
          <w:spacing w:val="0"/>
          <w:w w:val="63"/>
          <w:position w:val="-1"/>
        </w:rPr>
        <w:t>l'c.</w:t>
      </w:r>
      <w:r>
        <w:rPr>
          <w:rFonts w:ascii="Times New Roman" w:hAnsi="Times New Roman" w:cs="Times New Roman" w:eastAsia="Times New Roman"/>
          <w:sz w:val="28"/>
          <w:szCs w:val="28"/>
          <w:color w:val="797C7B"/>
          <w:spacing w:val="2"/>
          <w:w w:val="63"/>
          <w:position w:val="-1"/>
        </w:rPr>
        <w:t>e</w:t>
      </w:r>
      <w:r>
        <w:rPr>
          <w:rFonts w:ascii="Arial" w:hAnsi="Arial" w:cs="Arial" w:eastAsia="Arial"/>
          <w:sz w:val="15"/>
          <w:szCs w:val="15"/>
          <w:color w:val="797C7B"/>
          <w:spacing w:val="0"/>
          <w:w w:val="63"/>
          <w:position w:val="-1"/>
        </w:rPr>
        <w:t>)(1</w:t>
      </w:r>
      <w:r>
        <w:rPr>
          <w:rFonts w:ascii="Arial" w:hAnsi="Arial" w:cs="Arial" w:eastAsia="Arial"/>
          <w:sz w:val="15"/>
          <w:szCs w:val="15"/>
          <w:color w:val="797C7B"/>
          <w:spacing w:val="0"/>
          <w:w w:val="63"/>
          <w:position w:val="-1"/>
        </w:rPr>
        <w:t>\</w:t>
      </w:r>
      <w:r>
        <w:rPr>
          <w:rFonts w:ascii="Arial" w:hAnsi="Arial" w:cs="Arial" w:eastAsia="Arial"/>
          <w:sz w:val="15"/>
          <w:szCs w:val="15"/>
          <w:color w:val="797C7B"/>
          <w:spacing w:val="-18"/>
          <w:w w:val="63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797C7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797C7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797C7B"/>
          <w:spacing w:val="0"/>
          <w:w w:val="102"/>
          <w:position w:val="-1"/>
        </w:rPr>
        <w:t>UN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44" w:right="-20"/>
        <w:jc w:val="left"/>
        <w:tabs>
          <w:tab w:pos="500" w:val="left"/>
          <w:tab w:pos="1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505050"/>
          <w:spacing w:val="-8"/>
          <w:w w:val="71"/>
          <w:position w:val="-1"/>
        </w:rPr>
        <w:t>&lt;</w:t>
      </w:r>
      <w:r>
        <w:rPr>
          <w:rFonts w:ascii="Arial" w:hAnsi="Arial" w:cs="Arial" w:eastAsia="Arial"/>
          <w:sz w:val="11"/>
          <w:szCs w:val="11"/>
          <w:color w:val="797C7B"/>
          <w:spacing w:val="0"/>
          <w:w w:val="193"/>
          <w:position w:val="-1"/>
        </w:rPr>
        <w:t>!</w:t>
      </w:r>
      <w:r>
        <w:rPr>
          <w:rFonts w:ascii="Arial" w:hAnsi="Arial" w:cs="Arial" w:eastAsia="Arial"/>
          <w:sz w:val="11"/>
          <w:szCs w:val="11"/>
          <w:color w:val="797C7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797C7B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83838"/>
          <w:spacing w:val="-12"/>
          <w:w w:val="139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89"/>
          <w:position w:val="-1"/>
        </w:rPr>
        <w:t>tf</w:t>
      </w:r>
      <w:r>
        <w:rPr>
          <w:rFonts w:ascii="Arial" w:hAnsi="Arial" w:cs="Arial" w:eastAsia="Arial"/>
          <w:sz w:val="19"/>
          <w:szCs w:val="19"/>
          <w:color w:val="505050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-4"/>
          <w:w w:val="87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505050"/>
          <w:spacing w:val="5"/>
          <w:w w:val="111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797C7B"/>
          <w:spacing w:val="0"/>
          <w:w w:val="83"/>
          <w:position w:val="-1"/>
        </w:rPr>
        <w:t>yo</w:t>
      </w:r>
      <w:r>
        <w:rPr>
          <w:rFonts w:ascii="Arial" w:hAnsi="Arial" w:cs="Arial" w:eastAsia="Arial"/>
          <w:sz w:val="19"/>
          <w:szCs w:val="19"/>
          <w:color w:val="797C7B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2"/>
          <w:position w:val="-1"/>
        </w:rPr>
        <w:t>Y.an</w:t>
      </w:r>
      <w:r>
        <w:rPr>
          <w:rFonts w:ascii="Arial" w:hAnsi="Arial" w:cs="Arial" w:eastAsia="Arial"/>
          <w:sz w:val="19"/>
          <w:szCs w:val="19"/>
          <w:color w:val="696969"/>
          <w:spacing w:val="-6"/>
          <w:w w:val="73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505050"/>
          <w:spacing w:val="-14"/>
          <w:w w:val="138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6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696969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2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A1A3A5"/>
          <w:spacing w:val="-15"/>
          <w:w w:val="122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696969"/>
          <w:spacing w:val="-3"/>
          <w:w w:val="77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05050"/>
          <w:spacing w:val="-17"/>
          <w:w w:val="139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797C7B"/>
          <w:spacing w:val="0"/>
          <w:w w:val="139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10" w:lineRule="exact"/>
        <w:ind w:left="321" w:right="-20"/>
        <w:jc w:val="left"/>
        <w:tabs>
          <w:tab w:pos="1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05050"/>
          <w:spacing w:val="-4"/>
          <w:w w:val="90"/>
          <w:b/>
          <w:bCs/>
          <w:position w:val="20"/>
        </w:rPr>
        <w:t>M</w:t>
      </w:r>
      <w:r>
        <w:rPr>
          <w:rFonts w:ascii="Arial" w:hAnsi="Arial" w:cs="Arial" w:eastAsia="Arial"/>
          <w:sz w:val="18"/>
          <w:szCs w:val="18"/>
          <w:color w:val="383838"/>
          <w:spacing w:val="2"/>
          <w:w w:val="87"/>
          <w:b/>
          <w:bCs/>
          <w:position w:val="20"/>
        </w:rPr>
        <w:t>ü</w:t>
      </w:r>
      <w:r>
        <w:rPr>
          <w:rFonts w:ascii="Arial" w:hAnsi="Arial" w:cs="Arial" w:eastAsia="Arial"/>
          <w:sz w:val="18"/>
          <w:szCs w:val="18"/>
          <w:color w:val="505050"/>
          <w:spacing w:val="-2"/>
          <w:w w:val="81"/>
          <w:b/>
          <w:bCs/>
          <w:position w:val="20"/>
        </w:rPr>
        <w:t>d</w:t>
      </w:r>
      <w:r>
        <w:rPr>
          <w:rFonts w:ascii="Arial" w:hAnsi="Arial" w:cs="Arial" w:eastAsia="Arial"/>
          <w:sz w:val="18"/>
          <w:szCs w:val="18"/>
          <w:color w:val="696969"/>
          <w:spacing w:val="-7"/>
          <w:w w:val="86"/>
          <w:b/>
          <w:bCs/>
          <w:position w:val="20"/>
        </w:rPr>
        <w:t>n</w:t>
      </w:r>
      <w:r>
        <w:rPr>
          <w:rFonts w:ascii="Arial" w:hAnsi="Arial" w:cs="Arial" w:eastAsia="Arial"/>
          <w:sz w:val="18"/>
          <w:szCs w:val="18"/>
          <w:color w:val="505050"/>
          <w:spacing w:val="9"/>
          <w:w w:val="81"/>
          <w:b/>
          <w:bCs/>
          <w:position w:val="20"/>
        </w:rPr>
        <w:t>h</w:t>
      </w:r>
      <w:r>
        <w:rPr>
          <w:rFonts w:ascii="Arial" w:hAnsi="Arial" w:cs="Arial" w:eastAsia="Arial"/>
          <w:sz w:val="18"/>
          <w:szCs w:val="18"/>
          <w:color w:val="696969"/>
          <w:spacing w:val="-3"/>
          <w:w w:val="85"/>
          <w:b/>
          <w:bCs/>
          <w:position w:val="20"/>
        </w:rPr>
        <w:t>a</w:t>
      </w:r>
      <w:r>
        <w:rPr>
          <w:rFonts w:ascii="Arial" w:hAnsi="Arial" w:cs="Arial" w:eastAsia="Arial"/>
          <w:sz w:val="18"/>
          <w:szCs w:val="18"/>
          <w:color w:val="505050"/>
          <w:spacing w:val="-7"/>
          <w:w w:val="112"/>
          <w:b/>
          <w:bCs/>
          <w:position w:val="20"/>
        </w:rPr>
        <w:t>l</w:t>
      </w:r>
      <w:r>
        <w:rPr>
          <w:rFonts w:ascii="Arial" w:hAnsi="Arial" w:cs="Arial" w:eastAsia="Arial"/>
          <w:sz w:val="18"/>
          <w:szCs w:val="18"/>
          <w:color w:val="797C7B"/>
          <w:spacing w:val="0"/>
          <w:w w:val="85"/>
          <w:b/>
          <w:bCs/>
          <w:position w:val="20"/>
        </w:rPr>
        <w:t>e</w:t>
      </w:r>
      <w:r>
        <w:rPr>
          <w:rFonts w:ascii="Arial" w:hAnsi="Arial" w:cs="Arial" w:eastAsia="Arial"/>
          <w:sz w:val="18"/>
          <w:szCs w:val="18"/>
          <w:color w:val="797C7B"/>
          <w:spacing w:val="-1"/>
          <w:w w:val="100"/>
          <w:b/>
          <w:bCs/>
          <w:position w:val="20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-104"/>
          <w:w w:val="100"/>
          <w:b/>
          <w:bCs/>
          <w:position w:val="20"/>
        </w:rPr>
        <w:t>S</w:t>
      </w:r>
      <w:r>
        <w:rPr>
          <w:rFonts w:ascii="Arial" w:hAnsi="Arial" w:cs="Arial" w:eastAsia="Arial"/>
          <w:sz w:val="52"/>
          <w:szCs w:val="52"/>
          <w:color w:val="545BA8"/>
          <w:spacing w:val="-84"/>
          <w:w w:val="100"/>
          <w:position w:val="0"/>
        </w:rPr>
        <w:t>-</w:t>
      </w:r>
      <w:r>
        <w:rPr>
          <w:rFonts w:ascii="Arial" w:hAnsi="Arial" w:cs="Arial" w:eastAsia="Arial"/>
          <w:sz w:val="18"/>
          <w:szCs w:val="18"/>
          <w:color w:val="505050"/>
          <w:spacing w:val="-4"/>
          <w:w w:val="100"/>
          <w:b/>
          <w:bCs/>
          <w:position w:val="20"/>
        </w:rPr>
        <w:t>ı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b/>
          <w:bCs/>
          <w:position w:val="20"/>
        </w:rPr>
        <w:t>b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b/>
          <w:bCs/>
          <w:position w:val="20"/>
        </w:rPr>
        <w:t>e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  <w:b/>
          <w:bCs/>
          <w:position w:val="20"/>
        </w:rPr>
        <w:t>'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  <w:b/>
          <w:bCs/>
          <w:position w:val="20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32"/>
          <w:w w:val="100"/>
          <w:b/>
          <w:bCs/>
          <w:position w:val="20"/>
        </w:rPr>
        <w:t> </w:t>
      </w:r>
      <w:r>
        <w:rPr>
          <w:rFonts w:ascii="Arial" w:hAnsi="Arial" w:cs="Arial" w:eastAsia="Arial"/>
          <w:sz w:val="18"/>
          <w:szCs w:val="18"/>
          <w:color w:val="797C7B"/>
          <w:spacing w:val="0"/>
          <w:w w:val="100"/>
          <w:position w:val="20"/>
        </w:rPr>
        <w:t>-</w:t>
      </w:r>
      <w:r>
        <w:rPr>
          <w:rFonts w:ascii="Arial" w:hAnsi="Arial" w:cs="Arial" w:eastAsia="Arial"/>
          <w:sz w:val="18"/>
          <w:szCs w:val="18"/>
          <w:color w:val="797C7B"/>
          <w:spacing w:val="0"/>
          <w:w w:val="100"/>
          <w:position w:val="20"/>
        </w:rPr>
        <w:tab/>
      </w:r>
      <w:r>
        <w:rPr>
          <w:rFonts w:ascii="Arial" w:hAnsi="Arial" w:cs="Arial" w:eastAsia="Arial"/>
          <w:sz w:val="18"/>
          <w:szCs w:val="18"/>
          <w:color w:val="797C7B"/>
          <w:spacing w:val="0"/>
          <w:w w:val="100"/>
          <w:position w:val="20"/>
        </w:rPr>
      </w:r>
      <w:r>
        <w:rPr>
          <w:rFonts w:ascii="Arial" w:hAnsi="Arial" w:cs="Arial" w:eastAsia="Arial"/>
          <w:sz w:val="18"/>
          <w:szCs w:val="18"/>
          <w:color w:val="8E8E97"/>
          <w:spacing w:val="0"/>
          <w:w w:val="68"/>
          <w:position w:val="20"/>
        </w:rPr>
        <w:t>..</w:t>
      </w:r>
      <w:r>
        <w:rPr>
          <w:rFonts w:ascii="Arial" w:hAnsi="Arial" w:cs="Arial" w:eastAsia="Arial"/>
          <w:sz w:val="18"/>
          <w:szCs w:val="18"/>
          <w:color w:val="8E8E97"/>
          <w:spacing w:val="27"/>
          <w:w w:val="68"/>
          <w:position w:val="20"/>
        </w:rPr>
        <w:t> </w:t>
      </w:r>
      <w:r>
        <w:rPr>
          <w:rFonts w:ascii="Arial" w:hAnsi="Arial" w:cs="Arial" w:eastAsia="Arial"/>
          <w:sz w:val="18"/>
          <w:szCs w:val="18"/>
          <w:color w:val="696969"/>
          <w:spacing w:val="11"/>
          <w:w w:val="231"/>
          <w:position w:val="20"/>
        </w:rPr>
        <w:t>'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54"/>
          <w:position w:val="20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741"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Arial" w:hAnsi="Arial" w:cs="Arial" w:eastAsia="Arial"/>
          <w:sz w:val="41"/>
          <w:szCs w:val="41"/>
          <w:color w:val="CACACA"/>
          <w:w w:val="67"/>
        </w:rPr>
        <w:t>.</w:t>
      </w:r>
      <w:r>
        <w:rPr>
          <w:rFonts w:ascii="Arial" w:hAnsi="Arial" w:cs="Arial" w:eastAsia="Arial"/>
          <w:sz w:val="41"/>
          <w:szCs w:val="41"/>
          <w:color w:val="CACACA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CACACA"/>
          <w:spacing w:val="0"/>
          <w:w w:val="68"/>
          <w:position w:val="-12"/>
        </w:rPr>
        <w:t>-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80" w:right="380"/>
          <w:cols w:num="3" w:equalWidth="0">
            <w:col w:w="755" w:space="1530"/>
            <w:col w:w="3912" w:space="1892"/>
            <w:col w:w="297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188" w:right="435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65012pt;margin-top:-18.731842pt;width:38.455742pt;height:43.5pt;mso-position-horizontal-relative:page;mso-position-vertical-relative:paragraph;z-index:-17590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B2D2D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190" w:lineRule="auto"/>
        <w:ind w:left="628" w:right="3870" w:firstLine="256"/>
        <w:jc w:val="left"/>
        <w:tabs>
          <w:tab w:pos="3920" w:val="left"/>
          <w:tab w:pos="4320" w:val="left"/>
          <w:tab w:pos="4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1C1C1C"/>
          <w:spacing w:val="8"/>
          <w:w w:val="115"/>
          <w:position w:val="-9"/>
        </w:rPr>
        <w:t>i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15"/>
          <w:position w:val="-9"/>
        </w:rPr>
        <w:t>ZMIR</w:t>
      </w:r>
      <w:r>
        <w:rPr>
          <w:rFonts w:ascii="Arial" w:hAnsi="Arial" w:cs="Arial" w:eastAsia="Arial"/>
          <w:sz w:val="14"/>
          <w:szCs w:val="14"/>
          <w:color w:val="1C1C1C"/>
          <w:spacing w:val="-42"/>
          <w:w w:val="115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-9"/>
        </w:rPr>
        <w:tab/>
        <w:tab/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  <w:position w:val="0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b/>
          <w:bCs/>
          <w:position w:val="-4"/>
        </w:rPr>
        <w:t>BÜYÜKŞEHIR</w:t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11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1"/>
        </w:rPr>
        <w:tab/>
        <w:tab/>
        <w:tab/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tabs>
          <w:tab w:pos="132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19/05/2017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09:28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0532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621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2"/>
          <w:position w:val="0"/>
        </w:rPr>
        <w:t>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10" w:lineRule="exact"/>
        <w:ind w:left="131" w:right="3706" w:firstLine="-5"/>
        <w:jc w:val="left"/>
        <w:tabs>
          <w:tab w:pos="1340" w:val="left"/>
          <w:tab w:pos="3160" w:val="left"/>
          <w:tab w:pos="4240" w:val="left"/>
          <w:tab w:pos="55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9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19/05/2017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6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3246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Sulta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  <w:position w:val="0"/>
        </w:rPr>
        <w:t>TERZİ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6"/>
          <w:position w:val="0"/>
        </w:rPr>
        <w:t>Mordo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lima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içj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Karaburu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77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6"/>
          <w:position w:val="0"/>
        </w:rPr>
        <w:t>İZMİR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07" w:right="-20"/>
        <w:jc w:val="left"/>
        <w:tabs>
          <w:tab w:pos="1340" w:val="left"/>
          <w:tab w:pos="4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[12Q!mAdres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3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Mordo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lima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Karaburu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7" w:right="-20"/>
        <w:jc w:val="left"/>
        <w:tabs>
          <w:tab w:pos="1320" w:val="left"/>
          <w:tab w:pos="448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9"/>
          <w:position w:val="1"/>
        </w:rPr>
        <w:t>IY_angı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3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Tekne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Yaoıu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1"/>
          <w:position w:val="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07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656"/>
          <w:w w:val="80"/>
          <w:position w:val="1"/>
        </w:rPr>
        <w:t>!Y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62" w:lineRule="exact"/>
        <w:ind w:left="36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896698pt;margin-top:5.170295pt;width:59.122648pt;height:24pt;mso-position-horizontal-relative:page;mso-position-vertical-relative:paragraph;z-index:-1758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tBetonarme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Alısap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4"/>
          <w:position w:val="-4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3" w:lineRule="exact"/>
        <w:ind w:left="6142" w:right="-20"/>
        <w:jc w:val="left"/>
        <w:tabs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5"/>
          <w:szCs w:val="45"/>
          <w:color w:val="1C1C1C"/>
          <w:spacing w:val="0"/>
          <w:w w:val="71"/>
        </w:rPr>
        <w:t>ı</w:t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2"/>
        </w:rPr>
        <w:t>tyaııgmı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4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3"/>
          <w:w w:val="12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24"/>
          <w:position w:val="12"/>
        </w:rPr>
        <w:t>09:48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07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4"/>
          <w:position w:val="2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1"/>
        </w:rPr>
        <w:t>Sahi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6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1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Nazmi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ŞENGÜL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92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-1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2"/>
          <w:position w:val="0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Nazmi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  <w:position w:val="1"/>
        </w:rPr>
        <w:t>ŞENGÜL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9"/>
        </w:rPr>
        <w:t>ŞerifErdem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ATlK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02" w:lineRule="exact"/>
        <w:ind w:left="2118" w:right="2479"/>
        <w:jc w:val="center"/>
        <w:tabs>
          <w:tab w:pos="46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9"/>
          <w:w w:val="1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8"/>
          <w:position w:val="-1"/>
        </w:rPr>
        <w:t>pı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19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B5D"/>
          <w:spacing w:val="4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9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5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09:29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5"/>
          <w:position w:val="0"/>
        </w:rPr>
        <w:t>09:34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300" w:right="200"/>
        </w:sectPr>
      </w:pPr>
      <w:rPr/>
    </w:p>
    <w:p>
      <w:pPr>
        <w:spacing w:before="0" w:after="0" w:line="185" w:lineRule="exact"/>
        <w:ind w:left="10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6"/>
          <w:position w:val="-1"/>
        </w:rPr>
        <w:t>556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  <w:cols w:num="2" w:equalWidth="0">
            <w:col w:w="549" w:space="1603"/>
            <w:col w:w="9268"/>
          </w:cols>
        </w:sectPr>
      </w:pPr>
      <w:rPr/>
    </w:p>
    <w:p>
      <w:pPr>
        <w:spacing w:before="0" w:after="0" w:line="285" w:lineRule="exact"/>
        <w:ind w:left="126" w:right="-20"/>
        <w:jc w:val="left"/>
        <w:tabs>
          <w:tab w:pos="4720" w:val="left"/>
          <w:tab w:pos="68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8"/>
          <w:position w:val="-2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10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98" w:lineRule="auto"/>
        <w:ind w:left="4670" w:right="4407" w:firstLine="2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"/>
          <w:w w:val="7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ınniyet-Jandarma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9" w:lineRule="exact"/>
        <w:ind w:left="2157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  <w:position w:val="1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5"/>
          <w:w w:val="6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9"/>
          <w:position w:val="1"/>
        </w:rPr>
        <w:t>sı: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9"/>
          <w:position w:val="0"/>
        </w:rPr>
        <w:t>pogalg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9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52" w:right="2637" w:firstLine="-2045"/>
        <w:jc w:val="left"/>
        <w:tabs>
          <w:tab w:pos="2140" w:val="left"/>
          <w:tab w:pos="472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86"/>
          <w:position w:val="2"/>
        </w:rPr>
        <w:t>tyrı,-Aımcı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4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43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1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76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Dönil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5" w:lineRule="auto"/>
        <w:ind w:left="2152" w:right="51" w:firstLine="-204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5"/>
          <w:position w:val="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8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Jimanda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demirli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halde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RÜYA-1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isimli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tekneni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  <w:position w:val="0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83" w:right="420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7"/>
        </w:rPr>
        <w:t>öndOrmede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8"/>
        </w:rPr>
        <w:t>söndürOcü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81" w:lineRule="exact"/>
        <w:ind w:left="156" w:right="-20"/>
        <w:jc w:val="left"/>
        <w:tabs>
          <w:tab w:pos="2140" w:val="left"/>
          <w:tab w:pos="4660" w:val="left"/>
          <w:tab w:pos="6560" w:val="left"/>
          <w:tab w:pos="812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8"/>
          <w:position w:val="-3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>]KöpOkKg.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!K.K.T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9"/>
          <w:position w:val="-2"/>
        </w:rPr>
        <w:t>ic0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9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11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"/>
          <w:w w:val="103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2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4712" w:right="-20"/>
        <w:jc w:val="left"/>
        <w:tabs>
          <w:tab w:pos="6560" w:val="left"/>
          <w:tab w:pos="80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17"/>
          <w:position w:val="3"/>
        </w:rPr>
        <w:t>0,5m3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92"/>
          <w:i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152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Jimanda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demirli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RÜYA-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tekneni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karnarası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akü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82"/>
        </w:rPr>
        <w:t>V€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4" w:after="0" w:line="245" w:lineRule="auto"/>
        <w:ind w:left="126" w:right="2979" w:firstLine="3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tesisatını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2500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28.957687pt;margin-top:10.310823pt;width:.1pt;height:11.442627pt;mso-position-horizontal-relative:page;mso-position-vertical-relative:paragraph;z-index:-17592" coordorigin="2579,206" coordsize="2,229">
            <v:shape style="position:absolute;left:2579;top:206;width:2;height:229" coordorigin="2579,206" coordsize="0,229" path="m2579,435l2579,206e" filled="f" stroked="t" strokeweight="1.7362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!imanda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demirli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RÜYA-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tekneni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kamara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kısmında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57" w:lineRule="auto"/>
        <w:ind w:left="2152" w:right="207" w:firstLine="-204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6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8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C6C6C6"/>
          <w:spacing w:val="-7"/>
          <w:w w:val="7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</w:rPr>
        <w:t>duğu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görülmil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tekneni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karnarası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300" w:lineRule="exact"/>
        <w:ind w:left="170" w:right="3018" w:firstLine="-12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Aks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</w:rPr>
        <w:t>!Bed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Belirlenemedi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7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1" w:lineRule="auto"/>
        <w:ind w:left="107" w:right="172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tekne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azmi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ŞENGÜL'ü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arkadaşı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Olka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ÖZ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vatandaşa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6" w:after="0" w:line="240" w:lineRule="auto"/>
        <w:ind w:left="174" w:right="-20"/>
        <w:jc w:val="left"/>
        <w:tabs>
          <w:tab w:pos="2140" w:val="left"/>
          <w:tab w:pos="5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8.877136pt;margin-top:13.404965pt;width:30.292486pt;height:.355844pt;mso-position-horizontal-relative:page;mso-position-vertical-relative:paragraph;z-index:-17595" coordorigin="10378,268" coordsize="606,7">
            <v:group style="position:absolute;left:10380;top:270;width:454;height:2" coordorigin="10380,270" coordsize="454,2">
              <v:shape style="position:absolute;left:10380;top:270;width:454;height:2" coordorigin="10380,270" coordsize="454,0" path="m10380,270l10834,270e" filled="f" stroked="t" strokeweight=".23666pt" strokecolor="#3F3F3F">
                <v:path arrowok="t"/>
              </v:shape>
            </v:group>
            <v:group style="position:absolute;left:10777;top:273;width:204;height:2" coordorigin="10777,273" coordsize="204,2">
              <v:shape style="position:absolute;left:10777;top:273;width:204;height:2" coordorigin="10777,273" coordsize="204,0" path="m10777,273l10981,273e" filled="f" stroked="t" strokeweight=".23666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57"/>
        </w:rPr>
        <w:t>ilıi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5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7"/>
          <w:w w:val="1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DönOsO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I_arih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19/05/2017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6"/>
          <w:position w:val="0"/>
        </w:rPr>
        <w:t>Jiaati: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6"/>
          <w:position w:val="0"/>
        </w:rPr>
        <w:t>10:05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07" w:right="-20"/>
        <w:jc w:val="left"/>
        <w:tabs>
          <w:tab w:pos="500" w:val="left"/>
          <w:tab w:pos="1020" w:val="left"/>
          <w:tab w:pos="1520" w:val="left"/>
          <w:tab w:pos="2140" w:val="left"/>
          <w:tab w:pos="8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545656"/>
          <w:spacing w:val="0"/>
          <w:w w:val="230"/>
        </w:rPr>
        <w:t>f-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99999"/>
          <w:spacing w:val="-12"/>
          <w:w w:val="75"/>
          <w:i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2B2D2D"/>
          <w:spacing w:val="0"/>
          <w:w w:val="75"/>
          <w:i/>
        </w:rPr>
        <w:t>.t</w:t>
      </w:r>
      <w:r>
        <w:rPr>
          <w:rFonts w:ascii="Times New Roman" w:hAnsi="Times New Roman" w:cs="Times New Roman" w:eastAsia="Times New Roman"/>
          <w:sz w:val="15"/>
          <w:szCs w:val="15"/>
          <w:color w:val="2B2D2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B2D2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Öl!l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1"/>
          <w:position w:val="1"/>
        </w:rPr>
        <w:t>pİDE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6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Mordoğa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  <w:position w:val="2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89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5603" w:right="49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9" w:lineRule="exact"/>
        <w:ind w:left="273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F3F3F"/>
          <w:spacing w:val="0"/>
          <w:w w:val="131"/>
          <w:position w:val="-4"/>
        </w:rPr>
        <w:t>'ü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77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77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7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12"/>
          <w:position w:val="2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7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-34"/>
          <w:w w:val="9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2B2D2D"/>
          <w:spacing w:val="-58"/>
          <w:w w:val="139"/>
          <w:position w:val="8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90"/>
          <w:i/>
          <w:position w:val="-5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</w:sectPr>
      </w:pPr>
      <w:rPr/>
    </w:p>
    <w:p>
      <w:pPr>
        <w:spacing w:before="0" w:after="0" w:line="315" w:lineRule="exact"/>
        <w:ind w:left="249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B2D2D"/>
          <w:spacing w:val="0"/>
          <w:w w:val="51"/>
        </w:rPr>
        <w:t>.:E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74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8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67.317444pt;margin-top:10.81581pt;width:.1pt;height:14.324708pt;mso-position-horizontal-relative:page;mso-position-vertical-relative:paragraph;z-index:-17591" coordorigin="11346,216" coordsize="2,286">
            <v:shape style="position:absolute;left:11346;top:216;width:2;height:286" coordorigin="11346,216" coordsize="0,286" path="m11346,503l11346,216e" filled="f" stroked="t" strokeweight="3.8228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727470"/>
          <w:spacing w:val="-14"/>
          <w:w w:val="143"/>
          <w:position w:val="-1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7"/>
          <w:w w:val="153"/>
          <w:position w:val="-1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727470"/>
          <w:spacing w:val="0"/>
          <w:w w:val="28"/>
          <w:position w:val="-12"/>
        </w:rPr>
        <w:t>\;.</w:t>
      </w:r>
      <w:r>
        <w:rPr>
          <w:rFonts w:ascii="Times New Roman" w:hAnsi="Times New Roman" w:cs="Times New Roman" w:eastAsia="Times New Roman"/>
          <w:sz w:val="20"/>
          <w:szCs w:val="20"/>
          <w:color w:val="727470"/>
          <w:spacing w:val="3"/>
          <w:w w:val="29"/>
          <w:position w:val="-1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999999"/>
          <w:spacing w:val="0"/>
          <w:w w:val="113"/>
          <w:position w:val="-1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  <w:cols w:num="3" w:equalWidth="0">
            <w:col w:w="427" w:space="8209"/>
            <w:col w:w="1374" w:space="547"/>
            <w:col w:w="863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Courier New" w:hAnsi="Courier New" w:cs="Courier New" w:eastAsia="Courier New"/>
          <w:sz w:val="24"/>
          <w:szCs w:val="24"/>
          <w:color w:val="3F3F3F"/>
          <w:w w:val="81"/>
        </w:rPr>
        <w:t>İTfAİ</w:t>
      </w:r>
      <w:r>
        <w:rPr>
          <w:rFonts w:ascii="Courier New" w:hAnsi="Courier New" w:cs="Courier New" w:eastAsia="Courier New"/>
          <w:sz w:val="24"/>
          <w:szCs w:val="24"/>
          <w:color w:val="3F3F3F"/>
          <w:spacing w:val="-95"/>
          <w:w w:val="81"/>
        </w:rPr>
        <w:t>Y</w:t>
      </w:r>
      <w:r>
        <w:rPr>
          <w:rFonts w:ascii="Courier New" w:hAnsi="Courier New" w:cs="Courier New" w:eastAsia="Courier New"/>
          <w:sz w:val="24"/>
          <w:szCs w:val="24"/>
          <w:color w:val="2B2D2D"/>
          <w:spacing w:val="0"/>
          <w:w w:val="92"/>
        </w:rPr>
        <w:t>ÖLGE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5"/>
          <w:w w:val="59"/>
          <w:position w:val="-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43B5D"/>
          <w:spacing w:val="0"/>
          <w:w w:val="168"/>
          <w:position w:val="-4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43B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B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727470"/>
          <w:spacing w:val="-74"/>
          <w:w w:val="98"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99999"/>
          <w:spacing w:val="0"/>
          <w:w w:val="140"/>
          <w:position w:val="-4"/>
        </w:rPr>
        <w:t>··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975" w:right="-20"/>
        <w:jc w:val="left"/>
        <w:tabs>
          <w:tab w:pos="1520" w:val="left"/>
          <w:tab w:pos="2180" w:val="left"/>
          <w:tab w:pos="27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392.145691pt;margin-top:-2.146559pt;width:148.149188pt;height:.1pt;mso-position-horizontal-relative:page;mso-position-vertical-relative:paragraph;z-index:-17594" coordorigin="7843,-43" coordsize="2963,2">
            <v:shape style="position:absolute;left:7843;top:-43;width:2963;height:2" coordorigin="7843,-43" coordsize="2963,0" path="m7843,-43l10806,-43e" filled="f" stroked="t" strokeweight="3.313241pt" strokecolor="#444B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-4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9"/>
          <w:szCs w:val="29"/>
          <w:color w:val="545656"/>
          <w:spacing w:val="0"/>
          <w:w w:val="100"/>
          <w:position w:val="-1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545656"/>
          <w:spacing w:val="4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206"/>
          <w:position w:val="-1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2"/>
          <w:szCs w:val="12"/>
          <w:color w:val="2B2D2D"/>
          <w:spacing w:val="0"/>
          <w:w w:val="64"/>
          <w:position w:val="-1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2B2D2D"/>
          <w:spacing w:val="17"/>
          <w:w w:val="64"/>
          <w:position w:val="-1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0"/>
          <w:w w:val="290"/>
          <w:position w:val="-10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76"/>
          <w:position w:val="1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75"/>
          <w:position w:val="1"/>
        </w:rPr>
        <w:t>o: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-17"/>
          <w:w w:val="75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727470"/>
          <w:spacing w:val="0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2747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0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999999"/>
          <w:spacing w:val="-41"/>
          <w:w w:val="135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27"/>
          <w:position w:val="4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  <w:cols w:num="2" w:equalWidth="0">
            <w:col w:w="4003" w:space="3947"/>
            <w:col w:w="3470"/>
          </w:cols>
        </w:sectPr>
      </w:pPr>
      <w:rPr/>
    </w:p>
    <w:p>
      <w:pPr>
        <w:spacing w:before="0" w:after="0" w:line="132" w:lineRule="exact"/>
        <w:ind w:left="2597" w:right="-20"/>
        <w:jc w:val="left"/>
        <w:tabs>
          <w:tab w:pos="8320" w:val="left"/>
          <w:tab w:pos="9900" w:val="left"/>
          <w:tab w:pos="106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  <w:position w:val="-6"/>
        </w:rPr>
        <w:t>2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2B2D2D"/>
          <w:spacing w:val="-4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94"/>
          <w:position w:val="-6"/>
        </w:rPr>
        <w:t>POSTA</w:t>
      </w:r>
      <w:r>
        <w:rPr>
          <w:rFonts w:ascii="Arial" w:hAnsi="Arial" w:cs="Arial" w:eastAsia="Arial"/>
          <w:sz w:val="20"/>
          <w:szCs w:val="20"/>
          <w:color w:val="2B2D2D"/>
          <w:spacing w:val="9"/>
          <w:w w:val="94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94"/>
          <w:position w:val="-6"/>
        </w:rPr>
        <w:t>GRUPLA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94"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2B2D2D"/>
          <w:spacing w:val="28"/>
          <w:w w:val="94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13"/>
          <w:position w:val="-6"/>
        </w:rPr>
        <w:t>AMİRİ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43B5D"/>
          <w:spacing w:val="0"/>
          <w:w w:val="600"/>
          <w:position w:val="-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B5D"/>
          <w:spacing w:val="-178"/>
          <w:w w:val="6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2"/>
          <w:position w:val="-10"/>
        </w:rPr>
        <w:t>aıye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4"/>
          <w:w w:val="122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76"/>
          <w:position w:val="-10"/>
        </w:rPr>
        <w:t>Yaqgı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-10"/>
        </w:rPr>
      </w:r>
      <w:r>
        <w:rPr>
          <w:rFonts w:ascii="Arial" w:hAnsi="Arial" w:cs="Arial" w:eastAsia="Arial"/>
          <w:sz w:val="22"/>
          <w:szCs w:val="22"/>
          <w:color w:val="3F3F3F"/>
          <w:spacing w:val="-30"/>
          <w:w w:val="77"/>
          <w:position w:val="-10"/>
        </w:rPr>
        <w:t>A</w:t>
      </w:r>
      <w:r>
        <w:rPr>
          <w:rFonts w:ascii="Arial" w:hAnsi="Arial" w:cs="Arial" w:eastAsia="Arial"/>
          <w:sz w:val="22"/>
          <w:szCs w:val="22"/>
          <w:color w:val="3F3F3F"/>
          <w:spacing w:val="-51"/>
          <w:w w:val="78"/>
          <w:position w:val="-10"/>
        </w:rPr>
        <w:t>c</w:t>
      </w:r>
      <w:r>
        <w:rPr>
          <w:rFonts w:ascii="Arial" w:hAnsi="Arial" w:cs="Arial" w:eastAsia="Arial"/>
          <w:sz w:val="22"/>
          <w:szCs w:val="22"/>
          <w:color w:val="545656"/>
          <w:spacing w:val="-48"/>
          <w:w w:val="55"/>
          <w:position w:val="-10"/>
        </w:rPr>
        <w:t>_</w:t>
      </w:r>
      <w:r>
        <w:rPr>
          <w:rFonts w:ascii="Arial" w:hAnsi="Arial" w:cs="Arial" w:eastAsia="Arial"/>
          <w:sz w:val="22"/>
          <w:szCs w:val="22"/>
          <w:color w:val="999999"/>
          <w:spacing w:val="-53"/>
          <w:w w:val="85"/>
          <w:position w:val="-10"/>
        </w:rPr>
        <w:t>.</w:t>
      </w:r>
      <w:r>
        <w:rPr>
          <w:rFonts w:ascii="Arial" w:hAnsi="Arial" w:cs="Arial" w:eastAsia="Arial"/>
          <w:sz w:val="22"/>
          <w:szCs w:val="22"/>
          <w:color w:val="3F3F3F"/>
          <w:spacing w:val="12"/>
          <w:w w:val="78"/>
          <w:position w:val="-10"/>
        </w:rPr>
        <w:t>i</w:t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67"/>
          <w:position w:val="-10"/>
        </w:rPr>
        <w:t>.</w:t>
      </w:r>
      <w:r>
        <w:rPr>
          <w:rFonts w:ascii="Arial" w:hAnsi="Arial" w:cs="Arial" w:eastAsia="Arial"/>
          <w:sz w:val="22"/>
          <w:szCs w:val="22"/>
          <w:color w:val="999999"/>
          <w:spacing w:val="11"/>
          <w:w w:val="67"/>
          <w:position w:val="-10"/>
        </w:rPr>
        <w:t>.</w:t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87"/>
          <w:position w:val="-10"/>
        </w:rPr>
        <w:t>•</w:t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0"/>
          <w:w w:val="87"/>
          <w:position w:val="-3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-15"/>
          <w:w w:val="88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727470"/>
          <w:spacing w:val="-24"/>
          <w:w w:val="52"/>
          <w:position w:val="-8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45656"/>
          <w:spacing w:val="-21"/>
          <w:w w:val="88"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727470"/>
          <w:spacing w:val="0"/>
          <w:w w:val="52"/>
          <w:position w:val="-8"/>
        </w:rPr>
        <w:t>.,.</w:t>
      </w:r>
      <w:r>
        <w:rPr>
          <w:rFonts w:ascii="Arial" w:hAnsi="Arial" w:cs="Arial" w:eastAsia="Arial"/>
          <w:sz w:val="20"/>
          <w:szCs w:val="20"/>
          <w:color w:val="727470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20"/>
          <w:szCs w:val="20"/>
          <w:color w:val="727470"/>
          <w:spacing w:val="-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70"/>
          <w:position w:val="-21"/>
        </w:rPr>
        <w:t>"'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</w:sectPr>
      </w:pPr>
      <w:rPr/>
    </w:p>
    <w:p>
      <w:pPr>
        <w:spacing w:before="90" w:after="0" w:line="240" w:lineRule="auto"/>
        <w:ind w:left="2933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894241pt;margin-top:9.995177pt;width:40.009842pt;height:62pt;mso-position-horizontal-relative:page;mso-position-vertical-relative:paragraph;z-index:-17588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2F3A87"/>
                      <w:spacing w:val="0"/>
                      <w:w w:val="52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2F3A87"/>
                      <w:spacing w:val="161"/>
                      <w:w w:val="52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2F3A87"/>
                      <w:spacing w:val="0"/>
                      <w:w w:val="52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00"/>
        </w:rPr>
        <w:t>AKTOPRAK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85" w:lineRule="atLeast"/>
        <w:ind w:right="1206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54.065689pt;margin-top:2.840245pt;width:94.900678pt;height:.1pt;mso-position-horizontal-relative:page;mso-position-vertical-relative:paragraph;z-index:-17593" coordorigin="3081,57" coordsize="1898,2">
            <v:shape style="position:absolute;left:3081;top:57;width:1898;height:2" coordorigin="3081,57" coordsize="1898,0" path="m3081,57l4979,57e" filled="f" stroked="t" strokeweight="1.65662pt" strokecolor="#444F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4B5B82"/>
          <w:spacing w:val="0"/>
          <w:w w:val="180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3F3F3F"/>
          <w:spacing w:val="1"/>
          <w:w w:val="100"/>
        </w:rPr>
        <w:t>h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</w:rPr>
        <w:t>al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45656"/>
          <w:spacing w:val="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</w:rPr>
        <w:t>Sılb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45656"/>
          <w:spacing w:val="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76"/>
        </w:rPr>
        <w:t>ü</w:t>
      </w:r>
      <w:r>
        <w:rPr>
          <w:rFonts w:ascii="Arial" w:hAnsi="Arial" w:cs="Arial" w:eastAsia="Arial"/>
          <w:sz w:val="18"/>
          <w:szCs w:val="18"/>
          <w:color w:val="3F3F3F"/>
          <w:spacing w:val="69"/>
          <w:w w:val="17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99999"/>
          <w:spacing w:val="-6"/>
          <w:w w:val="6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6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4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45656"/>
          <w:spacing w:val="0"/>
          <w:w w:val="70"/>
          <w:i/>
        </w:rPr>
        <w:t>\</w:t>
      </w:r>
      <w:r>
        <w:rPr>
          <w:rFonts w:ascii="Arial" w:hAnsi="Arial" w:cs="Arial" w:eastAsia="Arial"/>
          <w:sz w:val="18"/>
          <w:szCs w:val="18"/>
          <w:color w:val="545656"/>
          <w:spacing w:val="0"/>
          <w:w w:val="71"/>
          <w:i/>
        </w:rPr>
        <w:t>1</w:t>
      </w:r>
      <w:r>
        <w:rPr>
          <w:rFonts w:ascii="Arial" w:hAnsi="Arial" w:cs="Arial" w:eastAsia="Arial"/>
          <w:sz w:val="18"/>
          <w:szCs w:val="18"/>
          <w:color w:val="545656"/>
          <w:spacing w:val="-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0"/>
          <w:w w:val="100"/>
          <w:i/>
        </w:rPr>
        <w:t>.</w:t>
      </w:r>
      <w:r>
        <w:rPr>
          <w:rFonts w:ascii="Arial" w:hAnsi="Arial" w:cs="Arial" w:eastAsia="Arial"/>
          <w:sz w:val="18"/>
          <w:szCs w:val="18"/>
          <w:color w:val="999999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15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-35"/>
          <w:w w:val="222"/>
        </w:rPr>
        <w:t>,</w:t>
      </w:r>
      <w:r>
        <w:rPr>
          <w:rFonts w:ascii="Arial" w:hAnsi="Arial" w:cs="Arial" w:eastAsia="Arial"/>
          <w:sz w:val="18"/>
          <w:szCs w:val="18"/>
          <w:color w:val="727470"/>
          <w:spacing w:val="0"/>
          <w:w w:val="123"/>
        </w:rPr>
        <w:t>,</w:t>
      </w:r>
      <w:r>
        <w:rPr>
          <w:rFonts w:ascii="Arial" w:hAnsi="Arial" w:cs="Arial" w:eastAsia="Arial"/>
          <w:sz w:val="18"/>
          <w:szCs w:val="18"/>
          <w:color w:val="72747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D2D"/>
          <w:spacing w:val="0"/>
          <w:w w:val="103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2" w:lineRule="atLeast"/>
        <w:ind w:right="39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97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00" w:right="200"/>
          <w:cols w:num="2" w:equalWidth="0">
            <w:col w:w="4829" w:space="3950"/>
            <w:col w:w="2641"/>
          </w:cols>
        </w:sectPr>
      </w:pPr>
      <w:rPr/>
    </w:p>
    <w:p>
      <w:pPr>
        <w:spacing w:before="0" w:after="0" w:line="873" w:lineRule="atLeast"/>
        <w:ind w:right="154"/>
        <w:jc w:val="right"/>
        <w:tabs>
          <w:tab w:pos="540" w:val="left"/>
          <w:tab w:pos="13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3"/>
          <w:szCs w:val="13"/>
          <w:color w:val="545656"/>
          <w:w w:val="106"/>
        </w:rPr>
        <w:t>.,</w:t>
      </w:r>
      <w:r>
        <w:rPr>
          <w:rFonts w:ascii="Arial" w:hAnsi="Arial" w:cs="Arial" w:eastAsia="Arial"/>
          <w:sz w:val="13"/>
          <w:szCs w:val="13"/>
          <w:color w:val="545656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545656"/>
          <w:w w:val="100"/>
        </w:rPr>
      </w:r>
      <w:r>
        <w:rPr>
          <w:rFonts w:ascii="Arial" w:hAnsi="Arial" w:cs="Arial" w:eastAsia="Arial"/>
          <w:sz w:val="13"/>
          <w:szCs w:val="13"/>
          <w:color w:val="B1B1B1"/>
          <w:w w:val="289"/>
        </w:rPr>
        <w:t>'</w:t>
      </w:r>
      <w:r>
        <w:rPr>
          <w:rFonts w:ascii="Arial" w:hAnsi="Arial" w:cs="Arial" w:eastAsia="Arial"/>
          <w:sz w:val="13"/>
          <w:szCs w:val="13"/>
          <w:color w:val="B1B1B1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1B1B1"/>
          <w:w w:val="100"/>
        </w:rPr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165"/>
          <w:b/>
          <w:bCs/>
        </w:rPr>
        <w:t>ı</w:t>
      </w:r>
      <w:r>
        <w:rPr>
          <w:rFonts w:ascii="Arial" w:hAnsi="Arial" w:cs="Arial" w:eastAsia="Arial"/>
          <w:sz w:val="13"/>
          <w:szCs w:val="13"/>
          <w:color w:val="828282"/>
          <w:spacing w:val="6"/>
          <w:w w:val="165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2B2D2D"/>
          <w:spacing w:val="0"/>
          <w:w w:val="165"/>
          <w:b/>
          <w:bCs/>
        </w:rPr>
        <w:t>tl</w:t>
      </w:r>
      <w:r>
        <w:rPr>
          <w:rFonts w:ascii="Arial" w:hAnsi="Arial" w:cs="Arial" w:eastAsia="Arial"/>
          <w:sz w:val="13"/>
          <w:szCs w:val="13"/>
          <w:color w:val="2B2D2D"/>
          <w:spacing w:val="28"/>
          <w:w w:val="165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2B2D2D"/>
          <w:spacing w:val="0"/>
          <w:w w:val="324"/>
          <w:b/>
          <w:bCs/>
        </w:rPr>
        <w:t>-</w:t>
      </w:r>
      <w:r>
        <w:rPr>
          <w:rFonts w:ascii="Arial" w:hAnsi="Arial" w:cs="Arial" w:eastAsia="Arial"/>
          <w:sz w:val="13"/>
          <w:szCs w:val="13"/>
          <w:color w:val="2B2D2D"/>
          <w:spacing w:val="-48"/>
          <w:w w:val="324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545656"/>
          <w:spacing w:val="0"/>
          <w:w w:val="67"/>
          <w:b/>
          <w:bCs/>
        </w:rPr>
        <w:t>f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60" w:lineRule="exact"/>
        <w:ind w:left="5569" w:right="-20"/>
        <w:jc w:val="left"/>
        <w:tabs>
          <w:tab w:pos="9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2B2D2D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2B2D2D"/>
          <w:spacing w:val="-63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727470"/>
          <w:spacing w:val="0"/>
          <w:w w:val="59"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72747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B2D2D"/>
          <w:spacing w:val="0"/>
          <w:w w:val="134"/>
          <w:position w:val="-1"/>
        </w:rPr>
        <w:t>_</w:t>
      </w:r>
      <w:r>
        <w:rPr>
          <w:rFonts w:ascii="Arial" w:hAnsi="Arial" w:cs="Arial" w:eastAsia="Arial"/>
          <w:sz w:val="17"/>
          <w:szCs w:val="17"/>
          <w:color w:val="2B2D2D"/>
          <w:spacing w:val="19"/>
          <w:w w:val="134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B2D2D"/>
          <w:spacing w:val="0"/>
          <w:w w:val="206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2B2D2D"/>
          <w:spacing w:val="-9"/>
          <w:w w:val="206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2B2D2D"/>
          <w:spacing w:val="0"/>
          <w:w w:val="471"/>
          <w:position w:val="-1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83" w:lineRule="atLeast"/>
        <w:ind w:left="5427" w:right="-20"/>
        <w:jc w:val="left"/>
        <w:tabs>
          <w:tab w:pos="9380" w:val="left"/>
          <w:tab w:pos="102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775146pt;margin-top:3.119774pt;width:44.645312pt;height:20.5pt;mso-position-horizontal-relative:page;mso-position-vertical-relative:paragraph;z-index:-1758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tabs>
                      <w:tab w:pos="800" w:val="left"/>
                    </w:tabs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B2D2D"/>
                      <w:spacing w:val="0"/>
                      <w:w w:val="7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B2D2D"/>
                      <w:spacing w:val="-28"/>
                      <w:w w:val="7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B2D2D"/>
                      <w:spacing w:val="0"/>
                      <w:w w:val="73"/>
                    </w:rPr>
                    <w:t>4,)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B2D2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B2D2D"/>
                      <w:spacing w:val="0"/>
                      <w:w w:val="73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Şeri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ATlK</w:t>
        <w:tab/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22"/>
          <w:szCs w:val="22"/>
          <w:color w:val="828282"/>
          <w:spacing w:val="-10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26"/>
          <w:b/>
          <w:bCs/>
          <w:position w:val="-5"/>
        </w:rPr>
        <w:t>(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26"/>
          <w:b/>
          <w:bCs/>
          <w:position w:val="-5"/>
        </w:rPr>
        <w:t>ı</w:t>
      </w:r>
      <w:r>
        <w:rPr>
          <w:rFonts w:ascii="Arial" w:hAnsi="Arial" w:cs="Arial" w:eastAsia="Arial"/>
          <w:sz w:val="22"/>
          <w:szCs w:val="22"/>
          <w:color w:val="3F3F3F"/>
          <w:spacing w:val="-76"/>
          <w:w w:val="126"/>
          <w:b/>
          <w:bCs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5"/>
        </w:rPr>
        <w:t>,"'"'</w:t>
      </w:r>
      <w:r>
        <w:rPr>
          <w:rFonts w:ascii="Arial" w:hAnsi="Arial" w:cs="Arial" w:eastAsia="Arial"/>
          <w:sz w:val="22"/>
          <w:szCs w:val="22"/>
          <w:color w:val="3F3F3F"/>
          <w:spacing w:val="52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143"/>
          <w:position w:val="-5"/>
        </w:rPr>
        <w:t>""</w:t>
      </w:r>
      <w:r>
        <w:rPr>
          <w:rFonts w:ascii="Arial" w:hAnsi="Arial" w:cs="Arial" w:eastAsia="Arial"/>
          <w:sz w:val="22"/>
          <w:szCs w:val="22"/>
          <w:color w:val="2B2D2D"/>
          <w:spacing w:val="-43"/>
          <w:w w:val="143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143"/>
          <w:i/>
          <w:position w:val="-5"/>
        </w:rPr>
        <w:t>-: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" w:lineRule="atLeast"/>
        <w:ind w:right="840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2B2D2D"/>
          <w:w w:val="111"/>
          <w:b/>
          <w:bCs/>
          <w:i/>
        </w:rPr>
        <w:t>•ı</w:t>
      </w:r>
      <w:r>
        <w:rPr>
          <w:rFonts w:ascii="Times New Roman" w:hAnsi="Times New Roman" w:cs="Times New Roman" w:eastAsia="Times New Roman"/>
          <w:sz w:val="42"/>
          <w:szCs w:val="42"/>
          <w:color w:val="2B2D2D"/>
          <w:spacing w:val="-10"/>
          <w:w w:val="111"/>
          <w:b/>
          <w:bCs/>
          <w:i/>
        </w:rPr>
        <w:t>,</w:t>
      </w:r>
      <w:r>
        <w:rPr>
          <w:rFonts w:ascii="Arial" w:hAnsi="Arial" w:cs="Arial" w:eastAsia="Arial"/>
          <w:sz w:val="45"/>
          <w:szCs w:val="45"/>
          <w:color w:val="2B2D2D"/>
          <w:spacing w:val="0"/>
          <w:w w:val="71"/>
          <w:position w:val="-13"/>
        </w:rPr>
        <w:t>"</w:t>
      </w:r>
      <w:r>
        <w:rPr>
          <w:rFonts w:ascii="Arial" w:hAnsi="Arial" w:cs="Arial" w:eastAsia="Arial"/>
          <w:sz w:val="45"/>
          <w:szCs w:val="45"/>
          <w:color w:val="2B2D2D"/>
          <w:spacing w:val="3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B2D2D"/>
          <w:spacing w:val="0"/>
          <w:w w:val="36"/>
          <w:position w:val="0"/>
        </w:rPr>
        <w:t>,.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00" w:right="200"/>
        </w:sectPr>
      </w:pPr>
      <w:rPr/>
    </w:p>
    <w:p>
      <w:pPr>
        <w:spacing w:before="0" w:after="0" w:line="348" w:lineRule="atLeast"/>
        <w:ind w:left="5650" w:right="-71"/>
        <w:jc w:val="left"/>
        <w:tabs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99"/>
          <w:w w:val="598"/>
          <w:i/>
          <w:position w:val="-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9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D2D"/>
          <w:spacing w:val="-70"/>
          <w:w w:val="135"/>
          <w:i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2"/>
          <w:w w:val="215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D2D"/>
          <w:spacing w:val="0"/>
          <w:w w:val="135"/>
          <w:i/>
        </w:rPr>
        <w:t>#ÇJ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0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B2D2D"/>
          <w:spacing w:val="0"/>
          <w:w w:val="78"/>
        </w:rPr>
        <w:t>;ı.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  <w:cols w:num="3" w:equalWidth="0">
            <w:col w:w="9446" w:space="123"/>
            <w:col w:w="563" w:space="487"/>
            <w:col w:w="801"/>
          </w:cols>
        </w:sectPr>
      </w:pPr>
      <w:rPr/>
    </w:p>
    <w:p>
      <w:pPr>
        <w:spacing w:before="62" w:after="0" w:line="126" w:lineRule="exact"/>
        <w:ind w:left="287"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B2D2D"/>
          <w:spacing w:val="0"/>
          <w:w w:val="80"/>
          <w:position w:val="-2"/>
        </w:rPr>
        <w:t>.;..: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14"/>
          <w:b/>
          <w:bCs/>
          <w:position w:val="3"/>
        </w:rPr>
        <w:t>İsmail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19"/>
          <w:w w:val="114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B2D2D"/>
          <w:spacing w:val="0"/>
          <w:w w:val="100"/>
          <w:b/>
          <w:bCs/>
          <w:position w:val="3"/>
        </w:rPr>
        <w:t>YAPlC</w:t>
      </w:r>
      <w:r>
        <w:rPr>
          <w:rFonts w:ascii="Times New Roman" w:hAnsi="Times New Roman" w:cs="Times New Roman" w:eastAsia="Times New Roman"/>
          <w:sz w:val="28"/>
          <w:szCs w:val="28"/>
          <w:color w:val="2B2D2D"/>
          <w:spacing w:val="0"/>
          <w:w w:val="100"/>
          <w:b/>
          <w:bCs/>
          <w:position w:val="3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B2D2D"/>
          <w:spacing w:val="33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3A87"/>
          <w:spacing w:val="0"/>
          <w:w w:val="119"/>
          <w:position w:val="3"/>
        </w:rPr>
        <w:t>"-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45656"/>
          <w:w w:val="85"/>
          <w:position w:val="5"/>
        </w:rPr>
        <w:t>·--..</w:t>
      </w:r>
      <w:r>
        <w:rPr>
          <w:rFonts w:ascii="Times New Roman" w:hAnsi="Times New Roman" w:cs="Times New Roman" w:eastAsia="Times New Roman"/>
          <w:sz w:val="29"/>
          <w:szCs w:val="29"/>
          <w:color w:val="545656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99999"/>
          <w:spacing w:val="-64"/>
          <w:w w:val="93"/>
          <w:position w:val="5"/>
        </w:rPr>
        <w:t>-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68"/>
          <w:position w:val="16"/>
        </w:rPr>
        <w:t>·</w:t>
      </w:r>
      <w:r>
        <w:rPr>
          <w:rFonts w:ascii="Arial" w:hAnsi="Arial" w:cs="Arial" w:eastAsia="Arial"/>
          <w:sz w:val="14"/>
          <w:szCs w:val="14"/>
          <w:color w:val="545656"/>
          <w:spacing w:val="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470"/>
          <w:spacing w:val="-35"/>
          <w:w w:val="52"/>
          <w:position w:val="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-32"/>
          <w:w w:val="92"/>
          <w:position w:val="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76"/>
          <w:position w:val="16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14"/>
          <w:w w:val="76"/>
          <w:position w:val="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253"/>
          <w:position w:val="16"/>
        </w:rPr>
        <w:t>,'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200"/>
          <w:cols w:num="3" w:equalWidth="0">
            <w:col w:w="433" w:space="2097"/>
            <w:col w:w="2243" w:space="5273"/>
            <w:col w:w="1374"/>
          </w:cols>
        </w:sectPr>
      </w:pPr>
      <w:rPr/>
    </w:p>
    <w:p>
      <w:pPr>
        <w:spacing w:before="0" w:after="0" w:line="298" w:lineRule="exact"/>
        <w:ind w:left="282" w:right="-121"/>
        <w:jc w:val="left"/>
        <w:tabs>
          <w:tab w:pos="24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9.406124pt;margin-top:25.627151pt;width:563.250906pt;height:782.319546pt;mso-position-horizontal-relative:page;mso-position-vertical-relative:page;z-index:-17596" coordorigin="388,513" coordsize="11265,15646">
            <v:group style="position:absolute;left:407;top:539;width:11180;height:2" coordorigin="407,539" coordsize="11180,2">
              <v:shape style="position:absolute;left:407;top:539;width:11180;height:2" coordorigin="407,539" coordsize="11180,0" path="m407,539l11587,539e" filled="f" stroked="t" strokeweight=".94664pt" strokecolor="#484848">
                <v:path arrowok="t"/>
              </v:shape>
            </v:group>
            <v:group style="position:absolute;left:412;top:520;width:2;height:1640" coordorigin="412,520" coordsize="2,1640">
              <v:shape style="position:absolute;left:412;top:520;width:2;height:1640" coordorigin="412,520" coordsize="0,1640" path="m412,2160l412,520e" filled="f" stroked="t" strokeweight=".70998pt" strokecolor="#484848">
                <v:path arrowok="t"/>
              </v:shape>
            </v:group>
            <v:group style="position:absolute;left:2440;top:529;width:2;height:1611" coordorigin="2440,529" coordsize="2,1611">
              <v:shape style="position:absolute;left:2440;top:529;width:2;height:1611" coordorigin="2440,529" coordsize="0,1611" path="m2440,2141l2440,529e" filled="f" stroked="t" strokeweight=".70998pt" strokecolor="#484848">
                <v:path arrowok="t"/>
              </v:shape>
            </v:group>
            <v:group style="position:absolute;left:8988;top:524;width:2;height:748" coordorigin="8988,524" coordsize="2,748">
              <v:shape style="position:absolute;left:8988;top:524;width:2;height:748" coordorigin="8988,524" coordsize="0,748" path="m8988,1273l8988,524e" filled="f" stroked="t" strokeweight=".23666pt" strokecolor="#5B5B5B">
                <v:path arrowok="t"/>
              </v:shape>
            </v:group>
            <v:group style="position:absolute;left:11587;top:534;width:2;height:2050" coordorigin="11587,534" coordsize="2,2050">
              <v:shape style="position:absolute;left:11587;top:534;width:2;height:2050" coordorigin="11587,534" coordsize="0,2050" path="m11587,2584l11587,534e" filled="f" stroked="t" strokeweight=".70998pt" strokecolor="#545454">
                <v:path arrowok="t"/>
              </v:shape>
            </v:group>
            <v:group style="position:absolute;left:412;top:1244;width:2;height:362" coordorigin="412,1244" coordsize="2,362">
              <v:shape style="position:absolute;left:412;top:1244;width:2;height:362" coordorigin="412,1244" coordsize="0,362" path="m412,1607l412,1244e" filled="f" stroked="t" strokeweight=".47332pt" strokecolor="#232323">
                <v:path arrowok="t"/>
              </v:shape>
            </v:group>
            <v:group style="position:absolute;left:2438;top:1244;width:2;height:186" coordorigin="2438,1244" coordsize="2,186">
              <v:shape style="position:absolute;left:2438;top:1244;width:2;height:186" coordorigin="2438,1244" coordsize="0,186" path="m2438,1430l2438,1244e" filled="f" stroked="t" strokeweight=".47332pt" strokecolor="#343434">
                <v:path arrowok="t"/>
              </v:shape>
            </v:group>
            <v:group style="position:absolute;left:8988;top:1273;width:2;height:305" coordorigin="8988,1273" coordsize="2,305">
              <v:shape style="position:absolute;left:8988;top:1273;width:2;height:305" coordorigin="8988,1273" coordsize="0,305" path="m8988,1578l8988,1273e" filled="f" stroked="t" strokeweight=".23666pt" strokecolor="#000000">
                <v:path arrowok="t"/>
              </v:shape>
            </v:group>
            <v:group style="position:absolute;left:402;top:2119;width:535;height:2" coordorigin="402,2119" coordsize="535,2">
              <v:shape style="position:absolute;left:402;top:2119;width:535;height:2" coordorigin="402,2119" coordsize="535,0" path="m402,2119l937,2119e" filled="f" stroked="t" strokeweight=".47332pt" strokecolor="#343434">
                <v:path arrowok="t"/>
              </v:shape>
            </v:group>
            <v:group style="position:absolute;left:880;top:2126;width:2835;height:2" coordorigin="880,2126" coordsize="2835,2">
              <v:shape style="position:absolute;left:880;top:2126;width:2835;height:2" coordorigin="880,2126" coordsize="2835,0" path="m880,2126l3716,2126e" filled="f" stroked="t" strokeweight=".94664pt" strokecolor="#484848">
                <v:path arrowok="t"/>
              </v:shape>
            </v:group>
            <v:group style="position:absolute;left:3597;top:2131;width:350;height:2" coordorigin="3597,2131" coordsize="350,2">
              <v:shape style="position:absolute;left:3597;top:2131;width:350;height:2" coordorigin="3597,2131" coordsize="350,0" path="m3597,2131l3947,2131e" filled="f" stroked="t" strokeweight=".47332pt" strokecolor="#2B2B2B">
                <v:path arrowok="t"/>
              </v:shape>
            </v:group>
            <v:group style="position:absolute;left:3891;top:2133;width:7701;height:2" coordorigin="3891,2133" coordsize="7701,2">
              <v:shape style="position:absolute;left:3891;top:2133;width:7701;height:2" coordorigin="3891,2133" coordsize="7701,0" path="m3891,2133l11592,2133e" filled="f" stroked="t" strokeweight=".94664pt" strokecolor="#484848">
                <v:path arrowok="t"/>
              </v:shape>
            </v:group>
            <v:group style="position:absolute;left:8988;top:1578;width:2;height:553" coordorigin="8988,1578" coordsize="2,553">
              <v:shape style="position:absolute;left:8988;top:1578;width:2;height:553" coordorigin="8988,1578" coordsize="0,553" path="m8988,2131l8988,1578e" filled="f" stroked="t" strokeweight=".23666pt" strokecolor="#383838">
                <v:path arrowok="t"/>
              </v:shape>
            </v:group>
            <v:group style="position:absolute;left:407;top:2338;width:1335;height:2" coordorigin="407,2338" coordsize="1335,2">
              <v:shape style="position:absolute;left:407;top:2338;width:1335;height:2" coordorigin="407,2338" coordsize="1335,0" path="m407,2338l1742,2338e" filled="f" stroked="t" strokeweight=".94664pt" strokecolor="#4B4B4B">
                <v:path arrowok="t"/>
              </v:shape>
            </v:group>
            <v:group style="position:absolute;left:412;top:2088;width:2;height:281" coordorigin="412,2088" coordsize="2,281">
              <v:shape style="position:absolute;left:412;top:2088;width:2;height:281" coordorigin="412,2088" coordsize="0,281" path="m412,2369l412,2088e" filled="f" stroked="t" strokeweight=".47332pt" strokecolor="#3F3F3F">
                <v:path arrowok="t"/>
              </v:shape>
            </v:group>
            <v:group style="position:absolute;left:1600;top:2341;width:861;height:2" coordorigin="1600,2341" coordsize="861,2">
              <v:shape style="position:absolute;left:1600;top:2341;width:861;height:2" coordorigin="1600,2341" coordsize="861,0" path="m1600,2341l2461,2341e" filled="f" stroked="t" strokeweight=".47332pt" strokecolor="#343434">
                <v:path arrowok="t"/>
              </v:shape>
            </v:group>
            <v:group style="position:absolute;left:2404;top:2348;width:9197;height:2" coordorigin="2404,2348" coordsize="9197,2">
              <v:shape style="position:absolute;left:2404;top:2348;width:9197;height:2" coordorigin="2404,2348" coordsize="9197,0" path="m2404,2348l11601,2348e" filled="f" stroked="t" strokeweight=".94664pt" strokecolor="#4B4B4B">
                <v:path arrowok="t"/>
              </v:shape>
            </v:group>
            <v:group style="position:absolute;left:407;top:2558;width:11189;height:2" coordorigin="407,2558" coordsize="11189,2">
              <v:shape style="position:absolute;left:407;top:2558;width:11189;height:2" coordorigin="407,2558" coordsize="11189,0" path="m407,2558l11596,2558e" filled="f" stroked="t" strokeweight=".94664pt" strokecolor="#484848">
                <v:path arrowok="t"/>
              </v:shape>
            </v:group>
            <v:group style="position:absolute;left:412;top:2298;width:2;height:286" coordorigin="412,2298" coordsize="2,286">
              <v:shape style="position:absolute;left:412;top:2298;width:2;height:286" coordorigin="412,2298" coordsize="0,286" path="m412,2584l412,2298e" filled="f" stroked="t" strokeweight=".47332pt" strokecolor="#2B2B2B">
                <v:path arrowok="t"/>
              </v:shape>
            </v:group>
            <v:group style="position:absolute;left:4037;top:2565;width:1283;height:2" coordorigin="4037,2565" coordsize="1283,2">
              <v:shape style="position:absolute;left:4037;top:2565;width:1283;height:2" coordorigin="4037,2565" coordsize="1283,0" path="m4037,2565l5320,2565e" filled="f" stroked="t" strokeweight=".70998pt" strokecolor="#4B4B4B">
                <v:path arrowok="t"/>
              </v:shape>
            </v:group>
            <v:group style="position:absolute;left:402;top:2775;width:6428;height:2" coordorigin="402,2775" coordsize="6428,2">
              <v:shape style="position:absolute;left:402;top:2775;width:6428;height:2" coordorigin="402,2775" coordsize="6428,0" path="m402,2775l6830,2775e" filled="f" stroked="t" strokeweight=".70998pt" strokecolor="#484848">
                <v:path arrowok="t"/>
              </v:shape>
            </v:group>
            <v:group style="position:absolute;left:412;top:2512;width:2;height:291" coordorigin="412,2512" coordsize="2,291">
              <v:shape style="position:absolute;left:412;top:2512;width:2;height:291" coordorigin="412,2512" coordsize="0,291" path="m412,2803l412,2512e" filled="f" stroked="t" strokeweight=".47332pt" strokecolor="#3F3F3F">
                <v:path arrowok="t"/>
              </v:shape>
            </v:group>
            <v:group style="position:absolute;left:6773;top:2779;width:241;height:2" coordorigin="6773,2779" coordsize="241,2">
              <v:shape style="position:absolute;left:6773;top:2779;width:241;height:2" coordorigin="6773,2779" coordsize="241,0" path="m6773,2779l7015,2779e" filled="f" stroked="t" strokeweight=".47332pt" strokecolor="#232323">
                <v:path arrowok="t"/>
              </v:shape>
            </v:group>
            <v:group style="position:absolute;left:6958;top:2779;width:644;height:2" coordorigin="6958,2779" coordsize="644,2">
              <v:shape style="position:absolute;left:6958;top:2779;width:644;height:2" coordorigin="6958,2779" coordsize="644,0" path="m6958,2779l7602,2779e" filled="f" stroked="t" strokeweight=".94664pt" strokecolor="#4B4B4B">
                <v:path arrowok="t"/>
              </v:shape>
            </v:group>
            <v:group style="position:absolute;left:7545;top:2779;width:327;height:2" coordorigin="7545,2779" coordsize="327,2">
              <v:shape style="position:absolute;left:7545;top:2779;width:327;height:2" coordorigin="7545,2779" coordsize="327,0" path="m7545,2779l7871,2779e" filled="f" stroked="t" strokeweight=".47332pt" strokecolor="#1F1F1F">
                <v:path arrowok="t"/>
              </v:shape>
            </v:group>
            <v:group style="position:absolute;left:7815;top:2777;width:3787;height:2" coordorigin="7815,2777" coordsize="3787,2">
              <v:shape style="position:absolute;left:7815;top:2777;width:3787;height:2" coordorigin="7815,2777" coordsize="3787,0" path="m7815,2777l11601,2777e" filled="f" stroked="t" strokeweight=".70998pt" strokecolor="#4B4B4B">
                <v:path arrowok="t"/>
              </v:shape>
            </v:group>
            <v:group style="position:absolute;left:11589;top:2512;width:2;height:291" coordorigin="11589,2512" coordsize="2,291">
              <v:shape style="position:absolute;left:11589;top:2512;width:2;height:291" coordorigin="11589,2512" coordsize="0,291" path="m11589,2803l11589,2512e" filled="f" stroked="t" strokeweight=".47332pt" strokecolor="#3F3F3F">
                <v:path arrowok="t"/>
              </v:shape>
            </v:group>
            <v:group style="position:absolute;left:402;top:2980;width:1254;height:2" coordorigin="402,2980" coordsize="1254,2">
              <v:shape style="position:absolute;left:402;top:2980;width:1254;height:2" coordorigin="402,2980" coordsize="1254,0" path="m402,2980l1657,2980e" filled="f" stroked="t" strokeweight=".70998pt" strokecolor="#3F3F3F">
                <v:path arrowok="t"/>
              </v:shape>
            </v:group>
            <v:group style="position:absolute;left:412;top:2732;width:2;height:496" coordorigin="412,2732" coordsize="2,496">
              <v:shape style="position:absolute;left:412;top:2732;width:2;height:496" coordorigin="412,2732" coordsize="0,496" path="m412,3228l412,2732e" filled="f" stroked="t" strokeweight=".94664pt" strokecolor="#575757">
                <v:path arrowok="t"/>
              </v:shape>
            </v:group>
            <v:group style="position:absolute;left:1600;top:2992;width:10001;height:2" coordorigin="1600,2992" coordsize="10001,2">
              <v:shape style="position:absolute;left:1600;top:2992;width:10001;height:2" coordorigin="1600,2992" coordsize="10001,0" path="m1600,2992l11601,2992e" filled="f" stroked="t" strokeweight=".70998pt" strokecolor="#484848">
                <v:path arrowok="t"/>
              </v:shape>
            </v:group>
            <v:group style="position:absolute;left:11601;top:2717;width:2;height:4424" coordorigin="11601,2717" coordsize="2,4424">
              <v:shape style="position:absolute;left:11601;top:2717;width:2;height:4424" coordorigin="11601,2717" coordsize="0,4424" path="m11601,7142l11601,2717e" filled="f" stroked="t" strokeweight=".70998pt" strokecolor="#575757">
                <v:path arrowok="t"/>
              </v:shape>
            </v:group>
            <v:group style="position:absolute;left:398;top:3194;width:1401;height:2" coordorigin="398,3194" coordsize="1401,2">
              <v:shape style="position:absolute;left:398;top:3194;width:1401;height:2" coordorigin="398,3194" coordsize="1401,0" path="m398,3194l1799,3194e" filled="f" stroked="t" strokeweight=".70998pt" strokecolor="#4F4F4F">
                <v:path arrowok="t"/>
              </v:shape>
            </v:group>
            <v:group style="position:absolute;left:1742;top:3204;width:9859;height:2" coordorigin="1742,3204" coordsize="9859,2">
              <v:shape style="position:absolute;left:1742;top:3204;width:9859;height:2" coordorigin="1742,3204" coordsize="9859,0" path="m1742,3204l11601,3204e" filled="f" stroked="t" strokeweight=".94664pt" strokecolor="#484848">
                <v:path arrowok="t"/>
              </v:shape>
            </v:group>
            <v:group style="position:absolute;left:407;top:3156;width:2;height:291" coordorigin="407,3156" coordsize="2,291">
              <v:shape style="position:absolute;left:407;top:3156;width:2;height:291" coordorigin="407,3156" coordsize="0,291" path="m407,3447l407,3156e" filled="f" stroked="t" strokeweight=".70998pt" strokecolor="#9C9C9C">
                <v:path arrowok="t"/>
              </v:shape>
            </v:group>
            <v:group style="position:absolute;left:3926;top:3194;width:2;height:763" coordorigin="3926,3194" coordsize="2,763">
              <v:shape style="position:absolute;left:3926;top:3194;width:2;height:763" coordorigin="3926,3194" coordsize="0,763" path="m3926,3957l3926,3194e" filled="f" stroked="t" strokeweight=".94664pt" strokecolor="#383838">
                <v:path arrowok="t"/>
              </v:shape>
            </v:group>
            <v:group style="position:absolute;left:6996;top:3194;width:2;height:253" coordorigin="6996,3194" coordsize="2,253">
              <v:shape style="position:absolute;left:6996;top:3194;width:2;height:253" coordorigin="6996,3194" coordsize="0,253" path="m6996,3447l6996,3194e" filled="f" stroked="t" strokeweight=".94664pt" strokecolor="#575757">
                <v:path arrowok="t"/>
              </v:shape>
            </v:group>
            <v:group style="position:absolute;left:417;top:3390;width:2;height:267" coordorigin="417,3390" coordsize="2,267">
              <v:shape style="position:absolute;left:417;top:3390;width:2;height:267" coordorigin="417,3390" coordsize="0,267" path="m417,3657l417,3390e" filled="f" stroked="t" strokeweight=".70998pt" strokecolor="#A8A8A8">
                <v:path arrowok="t"/>
              </v:shape>
            </v:group>
            <v:group style="position:absolute;left:3919;top:3633;width:3091;height:2" coordorigin="3919,3633" coordsize="3091,2">
              <v:shape style="position:absolute;left:3919;top:3633;width:3091;height:2" coordorigin="3919,3633" coordsize="3091,0" path="m3919,3633l7010,3633e" filled="f" stroked="t" strokeweight="1.1833pt" strokecolor="#343434">
                <v:path arrowok="t"/>
              </v:shape>
            </v:group>
            <v:group style="position:absolute;left:402;top:3940;width:1396;height:2" coordorigin="402,3940" coordsize="1396,2">
              <v:shape style="position:absolute;left:402;top:3940;width:1396;height:2" coordorigin="402,3940" coordsize="1396,0" path="m402,3940l1799,3940e" filled="f" stroked="t" strokeweight=".70998pt" strokecolor="#444444">
                <v:path arrowok="t"/>
              </v:shape>
            </v:group>
            <v:group style="position:absolute;left:409;top:3599;width:2;height:372" coordorigin="409,3599" coordsize="2,372">
              <v:shape style="position:absolute;left:409;top:3599;width:2;height:372" coordorigin="409,3599" coordsize="0,372" path="m409,3971l409,3599e" filled="f" stroked="t" strokeweight=".47332pt" strokecolor="#939393">
                <v:path arrowok="t"/>
              </v:shape>
            </v:group>
            <v:group style="position:absolute;left:1742;top:3945;width:719;height:2" coordorigin="1742,3945" coordsize="719,2">
              <v:shape style="position:absolute;left:1742;top:3945;width:719;height:2" coordorigin="1742,3945" coordsize="719,0" path="m1742,3945l2461,3945e" filled="f" stroked="t" strokeweight=".47332pt" strokecolor="#282828">
                <v:path arrowok="t"/>
              </v:shape>
            </v:group>
            <v:group style="position:absolute;left:2125;top:3945;width:1832;height:2" coordorigin="2125,3945" coordsize="1832,2">
              <v:shape style="position:absolute;left:2125;top:3945;width:1832;height:2" coordorigin="2125,3945" coordsize="1832,0" path="m2125,3945l3957,3945e" filled="f" stroked="t" strokeweight=".94664pt" strokecolor="#444444">
                <v:path arrowok="t"/>
              </v:shape>
            </v:group>
            <v:group style="position:absolute;left:3536;top:3940;width:3488;height:2" coordorigin="3536,3940" coordsize="3488,2">
              <v:shape style="position:absolute;left:3536;top:3940;width:3488;height:2" coordorigin="3536,3940" coordsize="3488,0" path="m3536,3940l7024,3940e" filled="f" stroked="t" strokeweight="1.65662pt" strokecolor="#2F2F2F">
                <v:path arrowok="t"/>
              </v:shape>
            </v:group>
            <v:group style="position:absolute;left:7000;top:3390;width:2;height:567" coordorigin="7000,3390" coordsize="2,567">
              <v:shape style="position:absolute;left:7000;top:3390;width:2;height:567" coordorigin="7000,3390" coordsize="0,567" path="m7000,3957l7000,3390e" filled="f" stroked="t" strokeweight=".70998pt" strokecolor="#3B3B3B">
                <v:path arrowok="t"/>
              </v:shape>
            </v:group>
            <v:group style="position:absolute;left:6953;top:3947;width:4298;height:2" coordorigin="6953,3947" coordsize="4298,2">
              <v:shape style="position:absolute;left:6953;top:3947;width:4298;height:2" coordorigin="6953,3947" coordsize="4298,0" path="m6953,3947l11251,3947e" filled="f" stroked="t" strokeweight=".70998pt" strokecolor="#444444">
                <v:path arrowok="t"/>
              </v:shape>
            </v:group>
            <v:group style="position:absolute;left:11194;top:3945;width:412;height:2" coordorigin="11194,3945" coordsize="412,2">
              <v:shape style="position:absolute;left:11194;top:3945;width:412;height:2" coordorigin="11194,3945" coordsize="412,0" path="m11194,3945l11606,3945e" filled="f" stroked="t" strokeweight=".94664pt" strokecolor="#5B5B5B">
                <v:path arrowok="t"/>
              </v:shape>
            </v:group>
            <v:group style="position:absolute;left:398;top:4222;width:11208;height:2" coordorigin="398,4222" coordsize="11208,2">
              <v:shape style="position:absolute;left:398;top:4222;width:11208;height:2" coordorigin="398,4222" coordsize="11208,0" path="m398,4222l11606,4222e" filled="f" stroked="t" strokeweight=".94664pt" strokecolor="#484848">
                <v:path arrowok="t"/>
              </v:shape>
            </v:group>
            <v:group style="position:absolute;left:409;top:3900;width:2;height:620" coordorigin="409,3900" coordsize="2,620">
              <v:shape style="position:absolute;left:409;top:3900;width:2;height:620" coordorigin="409,3900" coordsize="0,620" path="m409,4519l409,3900e" filled="f" stroked="t" strokeweight=".94664pt" strokecolor="#5B5B5B">
                <v:path arrowok="t"/>
              </v:shape>
            </v:group>
            <v:group style="position:absolute;left:11596;top:3900;width:2;height:348" coordorigin="11596,3900" coordsize="2,348">
              <v:shape style="position:absolute;left:11596;top:3900;width:2;height:348" coordorigin="11596,3900" coordsize="0,348" path="m11596,4248l11596,3900e" filled="f" stroked="t" strokeweight=".47332pt" strokecolor="#808080">
                <v:path arrowok="t"/>
              </v:shape>
            </v:group>
            <v:group style="position:absolute;left:2438;top:3943;width:2;height:6698" coordorigin="2438,3943" coordsize="2,6698">
              <v:shape style="position:absolute;left:2438;top:3943;width:2;height:6698" coordorigin="2438,3943" coordsize="0,6698" path="m2438,10641l2438,3943e" filled="f" stroked="t" strokeweight=".70998pt" strokecolor="#444444">
                <v:path arrowok="t"/>
              </v:shape>
            </v:group>
            <v:group style="position:absolute;left:2433;top:4441;width:3711;height:2" coordorigin="2433,4441" coordsize="3711,2">
              <v:shape style="position:absolute;left:2433;top:4441;width:3711;height:2" coordorigin="2433,4441" coordsize="3711,0" path="m2433,4441l6144,4441e" filled="f" stroked="t" strokeweight=".94664pt" strokecolor="#484848">
                <v:path arrowok="t"/>
              </v:shape>
            </v:group>
            <v:group style="position:absolute;left:5869;top:4441;width:516;height:2" coordorigin="5869,4441" coordsize="516,2">
              <v:shape style="position:absolute;left:5869;top:4441;width:516;height:2" coordorigin="5869,4441" coordsize="516,0" path="m5869,4441l6385,4441e" filled="f" stroked="t" strokeweight=".70998pt" strokecolor="#343434">
                <v:path arrowok="t"/>
              </v:shape>
            </v:group>
            <v:group style="position:absolute;left:6328;top:4441;width:5278;height:2" coordorigin="6328,4441" coordsize="5278,2">
              <v:shape style="position:absolute;left:6328;top:4441;width:5278;height:2" coordorigin="6328,4441" coordsize="5278,0" path="m6328,4441l11606,4441e" filled="f" stroked="t" strokeweight=".94664pt" strokecolor="#4B4B4B">
                <v:path arrowok="t"/>
              </v:shape>
            </v:group>
            <v:group style="position:absolute;left:409;top:4400;width:2;height:496" coordorigin="409,4400" coordsize="2,496">
              <v:shape style="position:absolute;left:409;top:4400;width:2;height:496" coordorigin="409,4400" coordsize="0,496" path="m409,4896l409,4400e" filled="f" stroked="t" strokeweight=".70998pt" strokecolor="#3F3F3F">
                <v:path arrowok="t"/>
              </v:shape>
            </v:group>
            <v:group style="position:absolute;left:7848;top:4434;width:2;height:467" coordorigin="7848,4434" coordsize="2,467">
              <v:shape style="position:absolute;left:7848;top:4434;width:2;height:467" coordorigin="7848,4434" coordsize="0,467" path="m7848,4901l7848,4434e" filled="f" stroked="t" strokeweight=".94664pt" strokecolor="#676767">
                <v:path arrowok="t"/>
              </v:shape>
            </v:group>
            <v:group style="position:absolute;left:4960;top:4867;width:1841;height:2" coordorigin="4960,4867" coordsize="1841,2">
              <v:shape style="position:absolute;left:4960;top:4867;width:1841;height:2" coordorigin="4960,4867" coordsize="1841,0" path="m4960,4867l6802,4867e" filled="f" stroked="t" strokeweight=".23666pt" strokecolor="#545454">
                <v:path arrowok="t"/>
              </v:shape>
            </v:group>
            <v:group style="position:absolute;left:4967;top:4434;width:2;height:1454" coordorigin="4967,4434" coordsize="2,1454">
              <v:shape style="position:absolute;left:4967;top:4434;width:2;height:1454" coordorigin="4967,4434" coordsize="0,1454" path="m4967,5888l4967,4434e" filled="f" stroked="t" strokeweight=".94664pt" strokecolor="#4B4B4B">
                <v:path arrowok="t"/>
              </v:shape>
            </v:group>
            <v:group style="position:absolute;left:6802;top:4867;width:772;height:2" coordorigin="6802,4867" coordsize="772,2">
              <v:shape style="position:absolute;left:6802;top:4867;width:772;height:2" coordorigin="6802,4867" coordsize="772,0" path="m6802,4867l7573,4867e" filled="f" stroked="t" strokeweight=".23666pt" strokecolor="#000000">
                <v:path arrowok="t"/>
              </v:shape>
            </v:group>
            <v:group style="position:absolute;left:7573;top:4867;width:1415;height:2" coordorigin="7573,4867" coordsize="1415,2">
              <v:shape style="position:absolute;left:7573;top:4867;width:1415;height:2" coordorigin="7573,4867" coordsize="1415,0" path="m7573,4867l8988,4867e" filled="f" stroked="t" strokeweight=".23666pt" strokecolor="#3B3B3B">
                <v:path arrowok="t"/>
              </v:shape>
            </v:group>
            <v:group style="position:absolute;left:8988;top:4867;width:2234;height:2" coordorigin="8988,4867" coordsize="2234,2">
              <v:shape style="position:absolute;left:8988;top:4867;width:2234;height:2" coordorigin="8988,4867" coordsize="2234,0" path="m8988,4867l11222,4867e" filled="f" stroked="t" strokeweight=".23666pt" strokecolor="#000000">
                <v:path arrowok="t"/>
              </v:shape>
            </v:group>
            <v:group style="position:absolute;left:11222;top:4867;width:379;height:2" coordorigin="11222,4867" coordsize="379,2">
              <v:shape style="position:absolute;left:11222;top:4867;width:379;height:2" coordorigin="11222,4867" coordsize="379,0" path="m11222,4867l11601,4867e" filled="f" stroked="t" strokeweight=".23666pt" strokecolor="#4B4B4B">
                <v:path arrowok="t"/>
              </v:shape>
            </v:group>
            <v:group style="position:absolute;left:407;top:4839;width:2;height:200" coordorigin="407,4839" coordsize="2,200">
              <v:shape style="position:absolute;left:407;top:4839;width:2;height:200" coordorigin="407,4839" coordsize="0,200" path="m407,5039l407,4839e" filled="f" stroked="t" strokeweight=".47332pt" strokecolor="#232323">
                <v:path arrowok="t"/>
              </v:shape>
            </v:group>
            <v:group style="position:absolute;left:409;top:4963;width:2;height:672" coordorigin="409,4963" coordsize="2,672">
              <v:shape style="position:absolute;left:409;top:4963;width:2;height:672" coordorigin="409,4963" coordsize="0,672" path="m409,5635l409,4963e" filled="f" stroked="t" strokeweight=".70998pt" strokecolor="#545454">
                <v:path arrowok="t"/>
              </v:shape>
            </v:group>
            <v:group style="position:absolute;left:4960;top:5163;width:2651;height:2" coordorigin="4960,5163" coordsize="2651,2">
              <v:shape style="position:absolute;left:4960;top:5163;width:2651;height:2" coordorigin="4960,5163" coordsize="2651,0" path="m4960,5163l7611,5163e" filled="f" stroked="t" strokeweight=".94664pt" strokecolor="#484848">
                <v:path arrowok="t"/>
              </v:shape>
            </v:group>
            <v:group style="position:absolute;left:7545;top:5163;width:327;height:2" coordorigin="7545,5163" coordsize="327,2">
              <v:shape style="position:absolute;left:7545;top:5163;width:327;height:2" coordorigin="7545,5163" coordsize="327,0" path="m7545,5163l7871,5163e" filled="f" stroked="t" strokeweight=".47332pt" strokecolor="#2B2B2B">
                <v:path arrowok="t"/>
              </v:shape>
            </v:group>
            <v:group style="position:absolute;left:7815;top:5158;width:3796;height:2" coordorigin="7815,5158" coordsize="3796,2">
              <v:shape style="position:absolute;left:7815;top:5158;width:3796;height:2" coordorigin="7815,5158" coordsize="3796,0" path="m7815,5158l11611,5158e" filled="f" stroked="t" strokeweight=".70998pt" strokecolor="#4B4B4B">
                <v:path arrowok="t"/>
              </v:shape>
            </v:group>
            <v:group style="position:absolute;left:4960;top:5397;width:6655;height:2" coordorigin="4960,5397" coordsize="6655,2">
              <v:shape style="position:absolute;left:4960;top:5397;width:6655;height:2" coordorigin="4960,5397" coordsize="6655,0" path="m4960,5397l11615,5397e" filled="f" stroked="t" strokeweight=".94664pt" strokecolor="#484848">
                <v:path arrowok="t"/>
              </v:shape>
            </v:group>
            <v:group style="position:absolute;left:11606;top:4786;width:2;height:744" coordorigin="11606,4786" coordsize="2,744">
              <v:shape style="position:absolute;left:11606;top:4786;width:2;height:744" coordorigin="11606,4786" coordsize="0,744" path="m11606,5530l11606,4786e" filled="f" stroked="t" strokeweight=".70998pt" strokecolor="#545454">
                <v:path arrowok="t"/>
              </v:shape>
            </v:group>
            <v:group style="position:absolute;left:2428;top:5616;width:9182;height:2" coordorigin="2428,5616" coordsize="9182,2">
              <v:shape style="position:absolute;left:2428;top:5616;width:9182;height:2" coordorigin="2428,5616" coordsize="9182,0" path="m2428,5616l11611,5616e" filled="f" stroked="t" strokeweight=".94664pt" strokecolor="#484848">
                <v:path arrowok="t"/>
              </v:shape>
            </v:group>
            <v:group style="position:absolute;left:402;top:5838;width:824;height:2" coordorigin="402,5838" coordsize="824,2">
              <v:shape style="position:absolute;left:402;top:5838;width:824;height:2" coordorigin="402,5838" coordsize="824,0" path="m402,5838l1226,5838e" filled="f" stroked="t" strokeweight=".47332pt" strokecolor="#343434">
                <v:path arrowok="t"/>
              </v:shape>
            </v:group>
            <v:group style="position:absolute;left:407;top:5444;width:2;height:443" coordorigin="407,5444" coordsize="2,443">
              <v:shape style="position:absolute;left:407;top:5444;width:2;height:443" coordorigin="407,5444" coordsize="0,443" path="m407,5888l407,5444e" filled="f" stroked="t" strokeweight=".47332pt" strokecolor="#484848">
                <v:path arrowok="t"/>
              </v:shape>
            </v:group>
            <v:group style="position:absolute;left:1169;top:5845;width:7890;height:2" coordorigin="1169,5845" coordsize="7890,2">
              <v:shape style="position:absolute;left:1169;top:5845;width:7890;height:2" coordorigin="1169,5845" coordsize="7890,0" path="m1169,5845l9059,5845e" filled="f" stroked="t" strokeweight=".94664pt" strokecolor="#4B4B4B">
                <v:path arrowok="t"/>
              </v:shape>
            </v:group>
            <v:group style="position:absolute;left:8960;top:5845;width:445;height:2" coordorigin="8960,5845" coordsize="445,2">
              <v:shape style="position:absolute;left:8960;top:5845;width:445;height:2" coordorigin="8960,5845" coordsize="445,0" path="m8960,5845l9405,5845e" filled="f" stroked="t" strokeweight=".47332pt" strokecolor="#2B2B2B">
                <v:path arrowok="t"/>
              </v:shape>
            </v:group>
            <v:group style="position:absolute;left:9348;top:5842;width:2262;height:2" coordorigin="9348,5842" coordsize="2262,2">
              <v:shape style="position:absolute;left:9348;top:5842;width:2262;height:2" coordorigin="9348,5842" coordsize="2262,0" path="m9348,5842l11611,5842e" filled="f" stroked="t" strokeweight=".94664pt" strokecolor="#4B4B4B">
                <v:path arrowok="t"/>
              </v:shape>
            </v:group>
            <v:group style="position:absolute;left:4970;top:4434;width:2;height:2050" coordorigin="4970,4434" coordsize="2,2050">
              <v:shape style="position:absolute;left:4970;top:4434;width:2;height:2050" coordorigin="4970,4434" coordsize="0,2050" path="m4970,6484l4970,4434e" filled="f" stroked="t" strokeweight=".70998pt" strokecolor="#484848">
                <v:path arrowok="t"/>
              </v:shape>
            </v:group>
            <v:group style="position:absolute;left:407;top:5816;width:2;height:901" coordorigin="407,5816" coordsize="2,901">
              <v:shape style="position:absolute;left:407;top:5816;width:2;height:901" coordorigin="407,5816" coordsize="0,901" path="m407,6717l407,5816e" filled="f" stroked="t" strokeweight=".70998pt" strokecolor="#4F4F4F">
                <v:path arrowok="t"/>
              </v:shape>
            </v:group>
            <v:group style="position:absolute;left:4972;top:6069;width:2;height:415" coordorigin="4972,6069" coordsize="2,415">
              <v:shape style="position:absolute;left:4972;top:6069;width:2;height:415" coordorigin="4972,6069" coordsize="0,415" path="m4972,6484l4972,6069e" filled="f" stroked="t" strokeweight=".94664pt" strokecolor="#545454">
                <v:path arrowok="t"/>
              </v:shape>
            </v:group>
            <v:group style="position:absolute;left:7850;top:5835;width:2;height:458" coordorigin="7850,5835" coordsize="2,458">
              <v:shape style="position:absolute;left:7850;top:5835;width:2;height:458" coordorigin="7850,5835" coordsize="0,458" path="m7850,6293l7850,5835e" filled="f" stroked="t" strokeweight=".94664pt" strokecolor="#606060">
                <v:path arrowok="t"/>
              </v:shape>
            </v:group>
            <v:group style="position:absolute;left:2433;top:6264;width:9182;height:2" coordorigin="2433,6264" coordsize="9182,2">
              <v:shape style="position:absolute;left:2433;top:6264;width:9182;height:2" coordorigin="2433,6264" coordsize="9182,0" path="m2433,6264l11615,6264e" filled="f" stroked="t" strokeweight=".94664pt" strokecolor="#484848">
                <v:path arrowok="t"/>
              </v:shape>
            </v:group>
            <v:group style="position:absolute;left:2433;top:6481;width:4397;height:2" coordorigin="2433,6481" coordsize="4397,2">
              <v:shape style="position:absolute;left:2433;top:6481;width:4397;height:2" coordorigin="2433,6481" coordsize="4397,0" path="m2433,6481l6830,6481e" filled="f" stroked="t" strokeweight=".70998pt" strokecolor="#444444">
                <v:path arrowok="t"/>
              </v:shape>
            </v:group>
            <v:group style="position:absolute;left:6773;top:6479;width:241;height:2" coordorigin="6773,6479" coordsize="241,2">
              <v:shape style="position:absolute;left:6773;top:6479;width:241;height:2" coordorigin="6773,6479" coordsize="241,0" path="m6773,6479l7015,6479e" filled="f" stroked="t" strokeweight=".47332pt" strokecolor="#2B2B2B">
                <v:path arrowok="t"/>
              </v:shape>
            </v:group>
            <v:group style="position:absolute;left:7852;top:5997;width:2;height:486" coordorigin="7852,5997" coordsize="2,486">
              <v:shape style="position:absolute;left:7852;top:5997;width:2;height:486" coordorigin="7852,5997" coordsize="0,486" path="m7852,6484l7852,5997e" filled="f" stroked="t" strokeweight=".47332pt" strokecolor="#575757">
                <v:path arrowok="t"/>
              </v:shape>
            </v:group>
            <v:group style="position:absolute;left:6944;top:6479;width:4672;height:2" coordorigin="6944,6479" coordsize="4672,2">
              <v:shape style="position:absolute;left:6944;top:6479;width:4672;height:2" coordorigin="6944,6479" coordsize="4672,0" path="m6944,6479l11615,6479e" filled="f" stroked="t" strokeweight=".70998pt" strokecolor="#484848">
                <v:path arrowok="t"/>
              </v:shape>
            </v:group>
            <v:group style="position:absolute;left:11609;top:6221;width:2;height:4138" coordorigin="11609,6221" coordsize="2,4138">
              <v:shape style="position:absolute;left:11609;top:6221;width:2;height:4138" coordorigin="11609,6221" coordsize="0,4138" path="m11609,10359l11609,6221e" filled="f" stroked="t" strokeweight="1.30163pt" strokecolor="#545454">
                <v:path arrowok="t"/>
              </v:shape>
            </v:group>
            <v:group style="position:absolute;left:402;top:6689;width:535;height:2" coordorigin="402,6689" coordsize="535,2">
              <v:shape style="position:absolute;left:402;top:6689;width:535;height:2" coordorigin="402,6689" coordsize="535,0" path="m402,6689l937,6689e" filled="f" stroked="t" strokeweight=".70998pt" strokecolor="#444444">
                <v:path arrowok="t"/>
              </v:shape>
            </v:group>
            <v:group style="position:absolute;left:880;top:6691;width:346;height:2" coordorigin="880,6691" coordsize="346,2">
              <v:shape style="position:absolute;left:880;top:6691;width:346;height:2" coordorigin="880,6691" coordsize="346,0" path="m880,6691l1226,6691e" filled="f" stroked="t" strokeweight=".47332pt" strokecolor="#2B2B2B">
                <v:path arrowok="t"/>
              </v:shape>
            </v:group>
            <v:group style="position:absolute;left:1103;top:6693;width:10512;height:2" coordorigin="1103,6693" coordsize="10512,2">
              <v:shape style="position:absolute;left:1103;top:6693;width:10512;height:2" coordorigin="1103,6693" coordsize="10512,0" path="m1103,6693l11615,6693e" filled="f" stroked="t" strokeweight=".70998pt" strokecolor="#484848">
                <v:path arrowok="t"/>
              </v:shape>
            </v:group>
            <v:group style="position:absolute;left:407;top:6646;width:2;height:305" coordorigin="407,6646" coordsize="2,305">
              <v:shape style="position:absolute;left:407;top:6646;width:2;height:305" coordorigin="407,6646" coordsize="0,305" path="m407,6951l407,6646e" filled="f" stroked="t" strokeweight=".47332pt" strokecolor="#282828">
                <v:path arrowok="t"/>
              </v:shape>
            </v:group>
            <v:group style="position:absolute;left:2445;top:3943;width:2;height:8801" coordorigin="2445,3943" coordsize="2,8801">
              <v:shape style="position:absolute;left:2445;top:3943;width:2;height:8801" coordorigin="2445,3943" coordsize="0,8801" path="m2445,12743l2445,3943e" filled="f" stroked="t" strokeweight=".94664pt" strokecolor="#484848">
                <v:path arrowok="t"/>
              </v:shape>
            </v:group>
            <v:group style="position:absolute;left:398;top:7111;width:866;height:2" coordorigin="398,7111" coordsize="866,2">
              <v:shape style="position:absolute;left:398;top:7111;width:866;height:2" coordorigin="398,7111" coordsize="866,0" path="m398,7111l1264,7111e" filled="f" stroked="t" strokeweight=".94664pt" strokecolor="#4F4F4F">
                <v:path arrowok="t"/>
              </v:shape>
            </v:group>
            <v:group style="position:absolute;left:1169;top:7113;width:488;height:2" coordorigin="1169,7113" coordsize="488,2">
              <v:shape style="position:absolute;left:1169;top:7113;width:488;height:2" coordorigin="1169,7113" coordsize="488,0" path="m1169,7113l1657,7113e" filled="f" stroked="t" strokeweight=".47332pt" strokecolor="#2F2F2F">
                <v:path arrowok="t"/>
              </v:shape>
            </v:group>
            <v:group style="position:absolute;left:1600;top:7113;width:4028;height:2" coordorigin="1600,7113" coordsize="4028,2">
              <v:shape style="position:absolute;left:1600;top:7113;width:4028;height:2" coordorigin="1600,7113" coordsize="4028,0" path="m1600,7113l5628,7113e" filled="f" stroked="t" strokeweight=".94664pt" strokecolor="#4B4B4B">
                <v:path arrowok="t"/>
              </v:shape>
            </v:group>
            <v:group style="position:absolute;left:2442;top:6894;width:2;height:248" coordorigin="2442,6894" coordsize="2,248">
              <v:shape style="position:absolute;left:2442;top:6894;width:2;height:248" coordorigin="2442,6894" coordsize="0,248" path="m2442,7142l2442,6894e" filled="f" stroked="t" strokeweight=".70998pt" strokecolor="#2F2F2F">
                <v:path arrowok="t"/>
              </v:shape>
            </v:group>
            <v:group style="position:absolute;left:5543;top:7118;width:383;height:2" coordorigin="5543,7118" coordsize="383,2">
              <v:shape style="position:absolute;left:5543;top:7118;width:383;height:2" coordorigin="5543,7118" coordsize="383,0" path="m5543,7118l5926,7118e" filled="f" stroked="t" strokeweight=".47332pt" strokecolor="#232323">
                <v:path arrowok="t"/>
              </v:shape>
            </v:group>
            <v:group style="position:absolute;left:5869;top:7118;width:961;height:2" coordorigin="5869,7118" coordsize="961,2">
              <v:shape style="position:absolute;left:5869;top:7118;width:961;height:2" coordorigin="5869,7118" coordsize="961,0" path="m5869,7118l6830,7118e" filled="f" stroked="t" strokeweight=".70998pt" strokecolor="#343434">
                <v:path arrowok="t"/>
              </v:shape>
            </v:group>
            <v:group style="position:absolute;left:6773;top:7118;width:241;height:2" coordorigin="6773,7118" coordsize="241,2">
              <v:shape style="position:absolute;left:6773;top:7118;width:241;height:2" coordorigin="6773,7118" coordsize="241,0" path="m6773,7118l7015,7118e" filled="f" stroked="t" strokeweight=".47332pt" strokecolor="#131313">
                <v:path arrowok="t"/>
              </v:shape>
            </v:group>
            <v:group style="position:absolute;left:6958;top:7118;width:4662;height:2" coordorigin="6958,7118" coordsize="4662,2">
              <v:shape style="position:absolute;left:6958;top:7118;width:4662;height:2" coordorigin="6958,7118" coordsize="4662,0" path="m6958,7118l11620,7118e" filled="f" stroked="t" strokeweight=".94664pt" strokecolor="#4B4B4B">
                <v:path arrowok="t"/>
              </v:shape>
            </v:group>
            <v:group style="position:absolute;left:409;top:6894;width:2;height:1731" coordorigin="409,6894" coordsize="2,1731">
              <v:shape style="position:absolute;left:409;top:6894;width:2;height:1731" coordorigin="409,6894" coordsize="0,1731" path="m409,8624l409,6894e" filled="f" stroked="t" strokeweight=".70998pt" strokecolor="#4F4F4F">
                <v:path arrowok="t"/>
              </v:shape>
            </v:group>
            <v:group style="position:absolute;left:4984;top:7103;width:2;height:586" coordorigin="4984,7103" coordsize="2,586">
              <v:shape style="position:absolute;left:4984;top:7103;width:2;height:586" coordorigin="4984,7103" coordsize="0,586" path="m4984,7690l4984,7103e" filled="f" stroked="t" strokeweight="1.41996pt" strokecolor="#4F4F4F">
                <v:path arrowok="t"/>
              </v:shape>
            </v:group>
            <v:group style="position:absolute;left:4960;top:7335;width:6655;height:2" coordorigin="4960,7335" coordsize="6655,2">
              <v:shape style="position:absolute;left:4960;top:7335;width:6655;height:2" coordorigin="4960,7335" coordsize="6655,0" path="m4960,7335l11615,7335e" filled="f" stroked="t" strokeweight=".70998pt" strokecolor="#484848">
                <v:path arrowok="t"/>
              </v:shape>
            </v:group>
            <v:group style="position:absolute;left:4965;top:7552;width:6650;height:2" coordorigin="4965,7552" coordsize="6650,2">
              <v:shape style="position:absolute;left:4965;top:7552;width:6650;height:2" coordorigin="4965,7552" coordsize="6650,0" path="m4965,7552l11615,7552e" filled="f" stroked="t" strokeweight=".94664pt" strokecolor="#4B4B4B">
                <v:path arrowok="t"/>
              </v:shape>
            </v:group>
            <v:group style="position:absolute;left:402;top:7766;width:11218;height:2" coordorigin="402,7766" coordsize="11218,2">
              <v:shape style="position:absolute;left:402;top:7766;width:11218;height:2" coordorigin="402,7766" coordsize="11218,0" path="m402,7766l11620,7766e" filled="f" stroked="t" strokeweight=".70998pt" strokecolor="#4B4B4B">
                <v:path arrowok="t"/>
              </v:shape>
            </v:group>
            <v:group style="position:absolute;left:4972;top:7494;width:2;height:281" coordorigin="4972,7494" coordsize="2,281">
              <v:shape style="position:absolute;left:4972;top:7494;width:2;height:281" coordorigin="4972,7494" coordsize="0,281" path="m4972,7776l4972,7494e" filled="f" stroked="t" strokeweight=".70998pt" strokecolor="#3F3F3F">
                <v:path arrowok="t"/>
              </v:shape>
            </v:group>
            <v:group style="position:absolute;left:11615;top:7680;width:2;height:1130" coordorigin="11615,7680" coordsize="2,1130">
              <v:shape style="position:absolute;left:11615;top:7680;width:2;height:1130" coordorigin="11615,7680" coordsize="0,1130" path="m11615,8810l11615,7680e" filled="f" stroked="t" strokeweight=".70998pt" strokecolor="#575757">
                <v:path arrowok="t"/>
              </v:shape>
            </v:group>
            <v:group style="position:absolute;left:402;top:8596;width:535;height:2" coordorigin="402,8596" coordsize="535,2">
              <v:shape style="position:absolute;left:402;top:8596;width:535;height:2" coordorigin="402,8596" coordsize="535,0" path="m402,8596l937,8596e" filled="f" stroked="t" strokeweight=".94664pt" strokecolor="#545454">
                <v:path arrowok="t"/>
              </v:shape>
            </v:group>
            <v:group style="position:absolute;left:880;top:8598;width:776;height:2" coordorigin="880,8598" coordsize="776,2">
              <v:shape style="position:absolute;left:880;top:8598;width:776;height:2" coordorigin="880,8598" coordsize="776,0" path="m880,8598l1657,8598e" filled="f" stroked="t" strokeweight=".47332pt" strokecolor="#2F2F2F">
                <v:path arrowok="t"/>
              </v:shape>
            </v:group>
            <v:group style="position:absolute;left:1600;top:8603;width:7431;height:2" coordorigin="1600,8603" coordsize="7431,2">
              <v:shape style="position:absolute;left:1600;top:8603;width:7431;height:2" coordorigin="1600,8603" coordsize="7431,0" path="m1600,8603l9031,8603e" filled="f" stroked="t" strokeweight=".94664pt" strokecolor="#4B4B4B">
                <v:path arrowok="t"/>
              </v:shape>
            </v:group>
            <v:group style="position:absolute;left:8960;top:8600;width:445;height:2" coordorigin="8960,8600" coordsize="445,2">
              <v:shape style="position:absolute;left:8960;top:8600;width:445;height:2" coordorigin="8960,8600" coordsize="445,0" path="m8960,8600l9405,8600e" filled="f" stroked="t" strokeweight=".47332pt" strokecolor="#282828">
                <v:path arrowok="t"/>
              </v:shape>
            </v:group>
            <v:group style="position:absolute;left:9348;top:8598;width:2277;height:2" coordorigin="9348,8598" coordsize="2277,2">
              <v:shape style="position:absolute;left:9348;top:8598;width:2277;height:2" coordorigin="9348,8598" coordsize="2277,0" path="m9348,8598l11625,8598e" filled="f" stroked="t" strokeweight=".70998pt" strokecolor="#4B4B4B">
                <v:path arrowok="t"/>
              </v:shape>
            </v:group>
            <v:group style="position:absolute;left:409;top:8553;width:2;height:291" coordorigin="409,8553" coordsize="2,291">
              <v:shape style="position:absolute;left:409;top:8553;width:2;height:291" coordorigin="409,8553" coordsize="0,291" path="m409,8843l409,8553e" filled="f" stroked="t" strokeweight=".47332pt" strokecolor="#3B3B3B">
                <v:path arrowok="t"/>
              </v:shape>
            </v:group>
            <v:group style="position:absolute;left:11618;top:8786;width:2;height:291" coordorigin="11618,8786" coordsize="2,291">
              <v:shape style="position:absolute;left:11618;top:8786;width:2;height:291" coordorigin="11618,8786" coordsize="0,291" path="m11618,9077l11618,8786e" filled="f" stroked="t" strokeweight=".47332pt" strokecolor="#3B3B3B">
                <v:path arrowok="t"/>
              </v:shape>
            </v:group>
            <v:group style="position:absolute;left:398;top:9313;width:890;height:2" coordorigin="398,9313" coordsize="890,2">
              <v:shape style="position:absolute;left:398;top:9313;width:890;height:2" coordorigin="398,9313" coordsize="890,0" path="m398,9313l1287,9313e" filled="f" stroked="t" strokeweight=".94664pt" strokecolor="#545454">
                <v:path arrowok="t"/>
              </v:shape>
            </v:group>
            <v:group style="position:absolute;left:409;top:8786;width:2;height:868" coordorigin="409,8786" coordsize="2,868">
              <v:shape style="position:absolute;left:409;top:8786;width:2;height:868" coordorigin="409,8786" coordsize="0,868" path="m409,9654l409,8786e" filled="f" stroked="t" strokeweight=".94664pt" strokecolor="#545454">
                <v:path arrowok="t"/>
              </v:shape>
            </v:group>
            <v:group style="position:absolute;left:1169;top:9315;width:488;height:2" coordorigin="1169,9315" coordsize="488,2">
              <v:shape style="position:absolute;left:1169;top:9315;width:488;height:2" coordorigin="1169,9315" coordsize="488,0" path="m1169,9315l1657,9315e" filled="f" stroked="t" strokeweight=".47332pt" strokecolor="#383838">
                <v:path arrowok="t"/>
              </v:shape>
            </v:group>
            <v:group style="position:absolute;left:1600;top:9313;width:10025;height:2" coordorigin="1600,9313" coordsize="10025,2">
              <v:shape style="position:absolute;left:1600;top:9313;width:10025;height:2" coordorigin="1600,9313" coordsize="10025,0" path="m1600,9313l11625,9313e" filled="f" stroked="t" strokeweight=".70998pt" strokecolor="#484848">
                <v:path arrowok="t"/>
              </v:shape>
            </v:group>
            <v:group style="position:absolute;left:11615;top:9020;width:2;height:1082" coordorigin="11615,9020" coordsize="2,1082">
              <v:shape style="position:absolute;left:11615;top:9020;width:2;height:1082" coordorigin="11615,9020" coordsize="0,1082" path="m11615,10102l11615,9020e" filled="f" stroked="t" strokeweight=".70998pt" strokecolor="#545454">
                <v:path arrowok="t"/>
              </v:shape>
            </v:group>
            <v:group style="position:absolute;left:402;top:9628;width:4809;height:2" coordorigin="402,9628" coordsize="4809,2">
              <v:shape style="position:absolute;left:402;top:9628;width:4809;height:2" coordorigin="402,9628" coordsize="4809,0" path="m402,9628l5211,9628e" filled="f" stroked="t" strokeweight=".94664pt" strokecolor="#4B4B4B">
                <v:path arrowok="t"/>
              </v:shape>
            </v:group>
            <v:group style="position:absolute;left:5154;top:9630;width:445;height:2" coordorigin="5154,9630" coordsize="445,2">
              <v:shape style="position:absolute;left:5154;top:9630;width:445;height:2" coordorigin="5154,9630" coordsize="445,0" path="m5154,9630l5599,9630e" filled="f" stroked="t" strokeweight=".47332pt" strokecolor="#2B2B2B">
                <v:path arrowok="t"/>
              </v:shape>
            </v:group>
            <v:group style="position:absolute;left:5495;top:9630;width:630;height:2" coordorigin="5495,9630" coordsize="630,2">
              <v:shape style="position:absolute;left:5495;top:9630;width:630;height:2" coordorigin="5495,9630" coordsize="630,0" path="m5495,9630l6125,9630e" filled="f" stroked="t" strokeweight=".94664pt" strokecolor="#4B4B4B">
                <v:path arrowok="t"/>
              </v:shape>
            </v:group>
            <v:group style="position:absolute;left:5869;top:9628;width:516;height:2" coordorigin="5869,9628" coordsize="516,2">
              <v:shape style="position:absolute;left:5869;top:9628;width:516;height:2" coordorigin="5869,9628" coordsize="516,0" path="m5869,9628l6385,9628e" filled="f" stroked="t" strokeweight=".70998pt" strokecolor="#383838">
                <v:path arrowok="t"/>
              </v:shape>
            </v:group>
            <v:group style="position:absolute;left:6328;top:9628;width:5296;height:2" coordorigin="6328,9628" coordsize="5296,2">
              <v:shape style="position:absolute;left:6328;top:9628;width:5296;height:2" coordorigin="6328,9628" coordsize="5296,0" path="m6328,9628l11625,9628e" filled="f" stroked="t" strokeweight=".70998pt" strokecolor="#4B4B4B">
                <v:path arrowok="t"/>
              </v:shape>
            </v:group>
            <v:group style="position:absolute;left:412;top:9582;width:2;height:305" coordorigin="412,9582" coordsize="2,305">
              <v:shape style="position:absolute;left:412;top:9582;width:2;height:305" coordorigin="412,9582" coordsize="0,305" path="m412,9888l412,9582e" filled="f" stroked="t" strokeweight=".70998pt" strokecolor="#3B3B3B">
                <v:path arrowok="t"/>
              </v:shape>
            </v:group>
            <v:group style="position:absolute;left:402;top:9859;width:11222;height:2" coordorigin="402,9859" coordsize="11222,2">
              <v:shape style="position:absolute;left:402;top:9859;width:11222;height:2" coordorigin="402,9859" coordsize="11222,0" path="m402,9859l11625,9859e" filled="f" stroked="t" strokeweight=".70998pt" strokecolor="#4B4B4B">
                <v:path arrowok="t"/>
              </v:shape>
            </v:group>
            <v:group style="position:absolute;left:407;top:10333;width:11218;height:2" coordorigin="407,10333" coordsize="11218,2">
              <v:shape style="position:absolute;left:407;top:10333;width:11218;height:2" coordorigin="407,10333" coordsize="11218,0" path="m407,10333l11625,10333e" filled="f" stroked="t" strokeweight=".94664pt" strokecolor="#4F4F4F">
                <v:path arrowok="t"/>
              </v:shape>
            </v:group>
            <v:group style="position:absolute;left:417;top:9816;width:2;height:6326" coordorigin="417,9816" coordsize="2,6326">
              <v:shape style="position:absolute;left:417;top:9816;width:2;height:6326" coordorigin="417,9816" coordsize="0,6326" path="m417,16142l417,9816e" filled="f" stroked="t" strokeweight=".70998pt" strokecolor="#4B4B4B">
                <v:path arrowok="t"/>
              </v:shape>
            </v:group>
            <v:group style="position:absolute;left:412;top:10288;width:2;height:329" coordorigin="412,10288" coordsize="2,329">
              <v:shape style="position:absolute;left:412;top:10288;width:2;height:329" coordorigin="412,10288" coordsize="0,329" path="m412,10617l412,10288e" filled="f" stroked="t" strokeweight=".47332pt" strokecolor="#444444">
                <v:path arrowok="t"/>
              </v:shape>
            </v:group>
            <v:group style="position:absolute;left:781;top:10555;width:876;height:2" coordorigin="781,10555" coordsize="876,2">
              <v:shape style="position:absolute;left:781;top:10555;width:876;height:2" coordorigin="781,10555" coordsize="876,0" path="m781,10555l1657,10555e" filled="f" stroked="t" strokeweight=".23666pt" strokecolor="#4B4B4B">
                <v:path arrowok="t"/>
              </v:shape>
            </v:group>
            <v:group style="position:absolute;left:1600;top:10555;width:5841;height:2" coordorigin="1600,10555" coordsize="5841,2">
              <v:shape style="position:absolute;left:1600;top:10555;width:5841;height:2" coordorigin="1600,10555" coordsize="5841,0" path="m1600,10555l7441,10555e" filled="f" stroked="t" strokeweight=".47332pt" strokecolor="#383838">
                <v:path arrowok="t"/>
              </v:shape>
            </v:group>
            <v:group style="position:absolute;left:7384;top:10557;width:218;height:2" coordorigin="7384,10557" coordsize="218,2">
              <v:shape style="position:absolute;left:7384;top:10557;width:218;height:2" coordorigin="7384,10557" coordsize="218,0" path="m7384,10557l7602,10557e" filled="f" stroked="t" strokeweight=".47332pt" strokecolor="#4F4F4F">
                <v:path arrowok="t"/>
              </v:shape>
            </v:group>
            <v:group style="position:absolute;left:7545;top:10553;width:327;height:2" coordorigin="7545,10553" coordsize="327,2">
              <v:shape style="position:absolute;left:7545;top:10553;width:327;height:2" coordorigin="7545,10553" coordsize="327,0" path="m7545,10553l7871,10553e" filled="f" stroked="t" strokeweight=".23666pt" strokecolor="#282828">
                <v:path arrowok="t"/>
              </v:shape>
            </v:group>
            <v:group style="position:absolute;left:7815;top:10555;width:2291;height:2" coordorigin="7815,10555" coordsize="2291,2">
              <v:shape style="position:absolute;left:7815;top:10555;width:2291;height:2" coordorigin="7815,10555" coordsize="2291,0" path="m7815,10555l10105,10555e" filled="f" stroked="t" strokeweight=".23666pt" strokecolor="#444444">
                <v:path arrowok="t"/>
              </v:shape>
            </v:group>
            <v:group style="position:absolute;left:11312;top:10553;width:312;height:2" coordorigin="11312,10553" coordsize="312,2">
              <v:shape style="position:absolute;left:11312;top:10553;width:312;height:2" coordorigin="11312,10553" coordsize="312,0" path="m11312,10553l11625,10553e" filled="f" stroked="t" strokeweight=".23666pt" strokecolor="#4F4F4F">
                <v:path arrowok="t"/>
              </v:shape>
            </v:group>
            <v:group style="position:absolute;left:11620;top:10288;width:2;height:329" coordorigin="11620,10288" coordsize="2,329">
              <v:shape style="position:absolute;left:11620;top:10288;width:2;height:329" coordorigin="11620,10288" coordsize="0,329" path="m11620,10617l11620,10288e" filled="f" stroked="t" strokeweight=".47332pt" strokecolor="#383838">
                <v:path arrowok="t"/>
              </v:shape>
            </v:group>
            <v:group style="position:absolute;left:402;top:10917;width:5169;height:2" coordorigin="402,10917" coordsize="5169,2">
              <v:shape style="position:absolute;left:402;top:10917;width:5169;height:2" coordorigin="402,10917" coordsize="5169,0" path="m402,10917l5571,10917e" filled="f" stroked="t" strokeweight=".23666pt" strokecolor="#484848">
                <v:path arrowok="t"/>
              </v:shape>
            </v:group>
            <v:group style="position:absolute;left:1782;top:10555;width:2;height:396" coordorigin="1782,10555" coordsize="2,396">
              <v:shape style="position:absolute;left:1782;top:10555;width:2;height:396" coordorigin="1782,10555" coordsize="0,396" path="m1782,10951l1782,10555e" filled="f" stroked="t" strokeweight=".47332pt" strokecolor="#383838">
                <v:path arrowok="t"/>
              </v:shape>
            </v:group>
            <v:group style="position:absolute;left:5571;top:10917;width:1415;height:2" coordorigin="5571,10917" coordsize="1415,2">
              <v:shape style="position:absolute;left:5571;top:10917;width:1415;height:2" coordorigin="5571,10917" coordsize="1415,0" path="m5571,10917l6986,10917e" filled="f" stroked="t" strokeweight=".23666pt" strokecolor="#000000">
                <v:path arrowok="t"/>
              </v:shape>
            </v:group>
            <v:group style="position:absolute;left:6986;top:10917;width:587;height:2" coordorigin="6986,10917" coordsize="587,2">
              <v:shape style="position:absolute;left:6986;top:10917;width:587;height:2" coordorigin="6986,10917" coordsize="587,0" path="m6986,10917l7573,10917e" filled="f" stroked="t" strokeweight=".23666pt" strokecolor="#232323">
                <v:path arrowok="t"/>
              </v:shape>
            </v:group>
            <v:group style="position:absolute;left:7573;top:10917;width:4023;height:2" coordorigin="7573,10917" coordsize="4023,2">
              <v:shape style="position:absolute;left:7573;top:10917;width:4023;height:2" coordorigin="7573,10917" coordsize="4023,0" path="m7573,10917l11596,10917e" filled="f" stroked="t" strokeweight=".23666pt" strokecolor="#000000">
                <v:path arrowok="t"/>
              </v:shape>
            </v:group>
            <v:group style="position:absolute;left:11618;top:10555;width:2;height:691" coordorigin="11618,10555" coordsize="2,691">
              <v:shape style="position:absolute;left:11618;top:10555;width:2;height:691" coordorigin="11618,10555" coordsize="0,691" path="m11618,11246l11618,10555e" filled="f" stroked="t" strokeweight=".70998pt" strokecolor="#575757">
                <v:path arrowok="t"/>
              </v:shape>
            </v:group>
            <v:group style="position:absolute;left:1207;top:10889;width:2;height:2150" coordorigin="1207,10889" coordsize="2,2150">
              <v:shape style="position:absolute;left:1207;top:10889;width:2;height:2150" coordorigin="1207,10889" coordsize="0,2150" path="m1207,13039l1207,10889e" filled="f" stroked="t" strokeweight=".94664pt" strokecolor="#4F4F4F">
                <v:path arrowok="t"/>
              </v:shape>
            </v:group>
            <v:group style="position:absolute;left:1782;top:10889;width:2;height:1278" coordorigin="1782,10889" coordsize="2,1278">
              <v:shape style="position:absolute;left:1782;top:10889;width:2;height:1278" coordorigin="1782,10889" coordsize="0,1278" path="m1782,12166l1782,10889e" filled="f" stroked="t" strokeweight=".94664pt" strokecolor="#4F4F4F">
                <v:path arrowok="t"/>
              </v:shape>
            </v:group>
            <v:group style="position:absolute;left:2445;top:10889;width:2;height:358" coordorigin="2445,10889" coordsize="2,358">
              <v:shape style="position:absolute;left:2445;top:10889;width:2;height:358" coordorigin="2445,10889" coordsize="0,358" path="m2445,11246l2445,10889e" filled="f" stroked="t" strokeweight=".70998pt" strokecolor="#3F3F3F">
                <v:path arrowok="t"/>
              </v:shape>
            </v:group>
            <v:group style="position:absolute;left:7417;top:10555;width:2;height:5382" coordorigin="7417,10555" coordsize="2,5382">
              <v:shape style="position:absolute;left:7417;top:10555;width:2;height:5382" coordorigin="7417,10555" coordsize="0,5382" path="m7417,15937l7417,10555e" filled="f" stroked="t" strokeweight=".70998pt" strokecolor="#4B4B4B">
                <v:path arrowok="t"/>
              </v:shape>
            </v:group>
            <v:group style="position:absolute;left:412;top:11189;width:2;height:262" coordorigin="412,11189" coordsize="2,262">
              <v:shape style="position:absolute;left:412;top:11189;width:2;height:262" coordorigin="412,11189" coordsize="0,262" path="m412,11451l412,11189e" filled="f" stroked="t" strokeweight=".47332pt" strokecolor="#343434">
                <v:path arrowok="t"/>
              </v:shape>
            </v:group>
            <v:group style="position:absolute;left:2447;top:11189;width:2;height:262" coordorigin="2447,11189" coordsize="2,262">
              <v:shape style="position:absolute;left:2447;top:11189;width:2;height:262" coordorigin="2447,11189" coordsize="0,262" path="m2447,11451l2447,11189e" filled="f" stroked="t" strokeweight=".47332pt" strokecolor="#232323">
                <v:path arrowok="t"/>
              </v:shape>
            </v:group>
            <v:group style="position:absolute;left:11620;top:11189;width:2;height:262" coordorigin="11620,11189" coordsize="2,262">
              <v:shape style="position:absolute;left:11620;top:11189;width:2;height:262" coordorigin="11620,11189" coordsize="0,262" path="m11620,11451l11620,11189e" filled="f" stroked="t" strokeweight=".47332pt" strokecolor="#444444">
                <v:path arrowok="t"/>
              </v:shape>
            </v:group>
            <v:group style="position:absolute;left:2447;top:11561;width:2;height:195" coordorigin="2447,11561" coordsize="2,195">
              <v:shape style="position:absolute;left:2447;top:11561;width:2;height:195" coordorigin="2447,11561" coordsize="0,195" path="m2447,11756l2447,11561e" filled="f" stroked="t" strokeweight=".70998pt" strokecolor="#444444">
                <v:path arrowok="t"/>
              </v:shape>
            </v:group>
            <v:group style="position:absolute;left:11618;top:11394;width:2;height:4539" coordorigin="11618,11394" coordsize="2,4539">
              <v:shape style="position:absolute;left:11618;top:11394;width:2;height:4539" coordorigin="11618,11394" coordsize="0,4539" path="m11618,15933l11618,11394e" filled="f" stroked="t" strokeweight=".70998pt" strokecolor="#575757">
                <v:path arrowok="t"/>
              </v:shape>
            </v:group>
            <v:group style="position:absolute;left:2452;top:11699;width:2;height:186" coordorigin="2452,11699" coordsize="2,186">
              <v:shape style="position:absolute;left:2452;top:11699;width:2;height:186" coordorigin="2452,11699" coordsize="0,186" path="m2452,11885l2452,11699e" filled="f" stroked="t" strokeweight=".47332pt" strokecolor="#0F0F0F">
                <v:path arrowok="t"/>
              </v:shape>
            </v:group>
            <v:group style="position:absolute;left:414;top:11828;width:2;height:338" coordorigin="414,11828" coordsize="2,338">
              <v:shape style="position:absolute;left:414;top:11828;width:2;height:338" coordorigin="414,11828" coordsize="0,338" path="m414,12166l414,11828e" filled="f" stroked="t" strokeweight=".70998pt" strokecolor="#444444">
                <v:path arrowok="t"/>
              </v:shape>
            </v:group>
            <v:group style="position:absolute;left:2452;top:11828;width:2;height:582" coordorigin="2452,11828" coordsize="2,582">
              <v:shape style="position:absolute;left:2452;top:11828;width:2;height:582" coordorigin="2452,11828" coordsize="0,582" path="m2452,12409l2452,11828e" filled="f" stroked="t" strokeweight=".70998pt" strokecolor="#484848">
                <v:path arrowok="t"/>
              </v:shape>
            </v:group>
            <v:group style="position:absolute;left:11622;top:11828;width:2;height:338" coordorigin="11622,11828" coordsize="2,338">
              <v:shape style="position:absolute;left:11622;top:11828;width:2;height:338" coordorigin="11622,11828" coordsize="0,338" path="m11622,12166l11622,11828e" filled="f" stroked="t" strokeweight=".23666pt" strokecolor="#3B3B3B">
                <v:path arrowok="t"/>
              </v:shape>
            </v:group>
            <v:group style="position:absolute;left:1784;top:12109;width:2;height:300" coordorigin="1784,12109" coordsize="2,300">
              <v:shape style="position:absolute;left:1784;top:12109;width:2;height:300" coordorigin="1784,12109" coordsize="0,300" path="m1784,12409l1784,12109e" filled="f" stroked="t" strokeweight=".47332pt" strokecolor="#282828">
                <v:path arrowok="t"/>
              </v:shape>
            </v:group>
            <v:group style="position:absolute;left:11622;top:12524;width:2;height:515" coordorigin="11622,12524" coordsize="2,515">
              <v:shape style="position:absolute;left:11622;top:12524;width:2;height:515" coordorigin="11622,12524" coordsize="0,515" path="m11622,13039l11622,12524e" filled="f" stroked="t" strokeweight=".23666pt" strokecolor="#3F3F3F">
                <v:path arrowok="t"/>
              </v:shape>
            </v:group>
            <v:group style="position:absolute;left:2447;top:12638;width:2;height:157" coordorigin="2447,12638" coordsize="2,157">
              <v:shape style="position:absolute;left:2447;top:12638;width:2;height:157" coordorigin="2447,12638" coordsize="0,157" path="m2447,12796l2447,12638e" filled="f" stroked="t" strokeweight=".70998pt" strokecolor="#444444">
                <v:path arrowok="t"/>
              </v:shape>
            </v:group>
            <v:group style="position:absolute;left:412;top:12855;width:824;height:2" coordorigin="412,12855" coordsize="824,2">
              <v:shape style="position:absolute;left:412;top:12855;width:824;height:2" coordorigin="412,12855" coordsize="824,0" path="m412,12855l1235,12855e" filled="f" stroked="t" strokeweight=".47332pt" strokecolor="#3B3B3B">
                <v:path arrowok="t"/>
              </v:shape>
            </v:group>
            <v:group style="position:absolute;left:414;top:12738;width:2;height:300" coordorigin="414,12738" coordsize="2,300">
              <v:shape style="position:absolute;left:414;top:12738;width:2;height:300" coordorigin="414,12738" coordsize="0,300" path="m414,13039l414,12738e" filled="f" stroked="t" strokeweight=".70998pt" strokecolor="#444444">
                <v:path arrowok="t"/>
              </v:shape>
            </v:group>
            <v:group style="position:absolute;left:1079;top:12860;width:1377;height:2" coordorigin="1079,12860" coordsize="1377,2">
              <v:shape style="position:absolute;left:1079;top:12860;width:1377;height:2" coordorigin="1079,12860" coordsize="1377,0" path="m1079,12860l2457,12860e" filled="f" stroked="t" strokeweight=".94664pt" strokecolor="#545454">
                <v:path arrowok="t"/>
              </v:shape>
            </v:group>
            <v:group style="position:absolute;left:2452;top:12738;width:2;height:162" coordorigin="2452,12738" coordsize="2,162">
              <v:shape style="position:absolute;left:2452;top:12738;width:2;height:162" coordorigin="2452,12738" coordsize="0,162" path="m2452,12900l2452,12738e" filled="f" stroked="t" strokeweight=".47332pt" strokecolor="#282828">
                <v:path arrowok="t"/>
              </v:shape>
            </v:group>
            <v:group style="position:absolute;left:7422;top:12738;width:2;height:153" coordorigin="7422,12738" coordsize="2,153">
              <v:shape style="position:absolute;left:7422;top:12738;width:2;height:153" coordorigin="7422,12738" coordsize="0,153" path="m7422,12891l7422,12738e" filled="f" stroked="t" strokeweight=".47332pt" strokecolor="#232323">
                <v:path arrowok="t"/>
              </v:shape>
            </v:group>
            <v:group style="position:absolute;left:1782;top:12352;width:2;height:791" coordorigin="1782,12352" coordsize="2,791">
              <v:shape style="position:absolute;left:1782;top:12352;width:2;height:791" coordorigin="1782,12352" coordsize="0,791" path="m1782,13144l1782,12352e" filled="f" stroked="t" strokeweight=".94664pt" strokecolor="#545454">
                <v:path arrowok="t"/>
              </v:shape>
            </v:group>
            <v:group style="position:absolute;left:2457;top:12829;width:2;height:3323" coordorigin="2457,12829" coordsize="2,3323">
              <v:shape style="position:absolute;left:2457;top:12829;width:2;height:3323" coordorigin="2457,12829" coordsize="0,3323" path="m2457,16152l2457,12829e" filled="f" stroked="t" strokeweight=".70998pt" strokecolor="#4B4B4F">
                <v:path arrowok="t"/>
              </v:shape>
            </v:group>
            <v:group style="position:absolute;left:7422;top:12834;width:2;height:205" coordorigin="7422,12834" coordsize="2,205">
              <v:shape style="position:absolute;left:7422;top:12834;width:2;height:205" coordorigin="7422,12834" coordsize="0,205" path="m7422,13039l7422,12834e" filled="f" stroked="t" strokeweight=".47332pt" strokecolor="#3F3F3F">
                <v:path arrowok="t"/>
              </v:shape>
            </v:group>
            <v:group style="position:absolute;left:1207;top:12982;width:2;height:338" coordorigin="1207,12982" coordsize="2,338">
              <v:shape style="position:absolute;left:1207;top:12982;width:2;height:338" coordorigin="1207,12982" coordsize="0,338" path="m1207,13320l1207,12982e" filled="f" stroked="t" strokeweight=".47332pt" strokecolor="#282828">
                <v:path arrowok="t"/>
              </v:shape>
            </v:group>
            <v:group style="position:absolute;left:1784;top:13086;width:2;height:234" coordorigin="1784,13086" coordsize="2,234">
              <v:shape style="position:absolute;left:1784;top:13086;width:2;height:234" coordorigin="1784,13086" coordsize="0,234" path="m1784,13320l1784,13086e" filled="f" stroked="t" strokeweight=".47332pt" strokecolor="#1F1F1F">
                <v:path arrowok="t"/>
              </v:shape>
            </v:group>
            <v:group style="position:absolute;left:11620;top:12982;width:2;height:300" coordorigin="11620,12982" coordsize="2,300">
              <v:shape style="position:absolute;left:11620;top:12982;width:2;height:300" coordorigin="11620,12982" coordsize="0,300" path="m11620,13282l11620,12982e" filled="f" stroked="t" strokeweight=".47332pt" strokecolor="#6B6B6B">
                <v:path arrowok="t"/>
              </v:shape>
            </v:group>
            <v:group style="position:absolute;left:1787;top:13263;width:2;height:2884" coordorigin="1787,13263" coordsize="2,2884">
              <v:shape style="position:absolute;left:1787;top:13263;width:2;height:2884" coordorigin="1787,13263" coordsize="0,2884" path="m1787,16147l1787,13263e" filled="f" stroked="t" strokeweight=".70998pt" strokecolor="#4B4B4B">
                <v:path arrowok="t"/>
              </v:shape>
            </v:group>
            <v:group style="position:absolute;left:7431;top:11022;width:2;height:5115" coordorigin="7431,11022" coordsize="2,5115">
              <v:shape style="position:absolute;left:7431;top:11022;width:2;height:5115" coordorigin="7431,11022" coordsize="0,5115" path="m7431,16138l7431,11022e" filled="f" stroked="t" strokeweight=".70998pt" strokecolor="#4B4B4B">
                <v:path arrowok="t"/>
              </v:shape>
            </v:group>
            <v:group style="position:absolute;left:11592;top:13291;width:2;height:172" coordorigin="11592,13291" coordsize="2,172">
              <v:shape style="position:absolute;left:11592;top:13291;width:2;height:172" coordorigin="11592,13291" coordsize="0,172" path="m11592,13463l11592,13291e" filled="f" stroked="t" strokeweight=".23666pt" strokecolor="#000000">
                <v:path arrowok="t"/>
              </v:shape>
            </v:group>
            <v:group style="position:absolute;left:417;top:13434;width:2;height:305" coordorigin="417,13434" coordsize="2,305">
              <v:shape style="position:absolute;left:417;top:13434;width:2;height:305" coordorigin="417,13434" coordsize="0,305" path="m417,13740l417,13434e" filled="f" stroked="t" strokeweight=".47332pt" strokecolor="#232323">
                <v:path arrowok="t"/>
              </v:shape>
            </v:group>
            <v:group style="position:absolute;left:1209;top:13263;width:2;height:2879" coordorigin="1209,13263" coordsize="2,2879">
              <v:shape style="position:absolute;left:1209;top:13263;width:2;height:2879" coordorigin="1209,13263" coordsize="0,2879" path="m1209,16142l1209,13263e" filled="f" stroked="t" strokeweight=".70998pt" strokecolor="#4B4B4B">
                <v:path arrowok="t"/>
              </v:shape>
            </v:group>
            <v:group style="position:absolute;left:11622;top:13592;width:2;height:400" coordorigin="11622,13592" coordsize="2,400">
              <v:shape style="position:absolute;left:11622;top:13592;width:2;height:400" coordorigin="11622,13592" coordsize="0,400" path="m11622,13992l11622,13592e" filled="f" stroked="t" strokeweight=".23666pt" strokecolor="#676767">
                <v:path arrowok="t"/>
              </v:shape>
            </v:group>
            <v:group style="position:absolute;left:2428;top:13840;width:398;height:2" coordorigin="2428,13840" coordsize="398,2">
              <v:shape style="position:absolute;left:2428;top:13840;width:398;height:2" coordorigin="2428,13840" coordsize="398,0" path="m2428,13840l2826,13840e" filled="f" stroked="t" strokeweight=".23666pt" strokecolor="#5B5B5B">
                <v:path arrowok="t"/>
              </v:shape>
            </v:group>
            <v:group style="position:absolute;left:11592;top:13968;width:2;height:1344" coordorigin="11592,13968" coordsize="2,1344">
              <v:shape style="position:absolute;left:11592;top:13968;width:2;height:1344" coordorigin="11592,13968" coordsize="0,1344" path="m11592,15313l11592,13968e" filled="f" stroked="t" strokeweight=".23666pt" strokecolor="#000000">
                <v:path arrowok="t"/>
              </v:shape>
            </v:group>
            <v:group style="position:absolute;left:419;top:14226;width:2;height:262" coordorigin="419,14226" coordsize="2,262">
              <v:shape style="position:absolute;left:419;top:14226;width:2;height:262" coordorigin="419,14226" coordsize="0,262" path="m419,14488l419,14226e" filled="f" stroked="t" strokeweight=".47332pt" strokecolor="#383838">
                <v:path arrowok="t"/>
              </v:shape>
            </v:group>
            <v:group style="position:absolute;left:421;top:15089;width:2;height:253" coordorigin="421,15089" coordsize="2,253">
              <v:shape style="position:absolute;left:421;top:15089;width:2;height:253" coordorigin="421,15089" coordsize="0,253" path="m421,15341l421,15089e" filled="f" stroked="t" strokeweight=".47332pt" strokecolor="#2B2B2B">
                <v:path arrowok="t"/>
              </v:shape>
            </v:group>
            <v:group style="position:absolute;left:6773;top:16128;width:241;height:2" coordorigin="6773,16128" coordsize="241,2">
              <v:shape style="position:absolute;left:6773;top:16128;width:241;height:2" coordorigin="6773,16128" coordsize="241,0" path="m6773,16128l7015,16128e" filled="f" stroked="t" strokeweight=".47332pt" strokecolor="#282828">
                <v:path arrowok="t"/>
              </v:shape>
            </v:group>
            <v:group style="position:absolute;left:7545;top:16128;width:327;height:2" coordorigin="7545,16128" coordsize="327,2">
              <v:shape style="position:absolute;left:7545;top:16128;width:327;height:2" coordorigin="7545,16128" coordsize="327,0" path="m7545,16128l7871,16128e" filled="f" stroked="t" strokeweight=".47332pt" strokecolor="#282828">
                <v:path arrowok="t"/>
              </v:shape>
            </v:group>
            <v:group style="position:absolute;left:417;top:16133;width:11227;height:2" coordorigin="417,16133" coordsize="11227,2">
              <v:shape style="position:absolute;left:417;top:16133;width:11227;height:2" coordorigin="417,16133" coordsize="11227,0" path="m417,16133l11644,16133e" filled="f" stroked="t" strokeweight=".94664pt" strokecolor="#545454">
                <v:path arrowok="t"/>
              </v:shape>
            </v:group>
            <v:group style="position:absolute;left:11194;top:16126;width:431;height:2" coordorigin="11194,16126" coordsize="431,2">
              <v:shape style="position:absolute;left:11194;top:16126;width:431;height:2" coordorigin="11194,16126" coordsize="431,0" path="m11194,16126l11625,16126e" filled="f" stroked="t" strokeweight=".70998pt" strokecolor="#4B4B4B">
                <v:path arrowok="t"/>
              </v:shape>
            </v:group>
            <v:group style="position:absolute;left:11592;top:15313;width:2;height:815" coordorigin="11592,15313" coordsize="2,815">
              <v:shape style="position:absolute;left:11592;top:15313;width:2;height:815" coordorigin="11592,15313" coordsize="0,815" path="m11592,16128l11592,15313e" filled="f" stroked="t" strokeweight=".23666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2B2D2D"/>
          <w:spacing w:val="-117"/>
          <w:w w:val="99"/>
          <w:position w:val="10"/>
        </w:rPr>
        <w:t>O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55"/>
          <w:position w:val="-3"/>
        </w:rPr>
        <w:t>::r</w:t>
      </w:r>
      <w:r>
        <w:rPr>
          <w:rFonts w:ascii="Arial" w:hAnsi="Arial" w:cs="Arial" w:eastAsia="Arial"/>
          <w:sz w:val="23"/>
          <w:szCs w:val="23"/>
          <w:color w:val="2B2D2D"/>
          <w:spacing w:val="-48"/>
          <w:w w:val="55"/>
          <w:position w:val="-3"/>
        </w:rPr>
        <w:t>: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00"/>
          <w:position w:val="10"/>
        </w:rPr>
        <w:t>l</w:t>
        <w:tab/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00"/>
          <w:position w:val="10"/>
        </w:rPr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89"/>
          <w:position w:val="5"/>
        </w:rPr>
        <w:t>Itfaiy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89"/>
          <w:position w:val="5"/>
        </w:rPr>
        <w:t>e</w:t>
      </w:r>
      <w:r>
        <w:rPr>
          <w:rFonts w:ascii="Arial" w:hAnsi="Arial" w:cs="Arial" w:eastAsia="Arial"/>
          <w:sz w:val="23"/>
          <w:szCs w:val="23"/>
          <w:color w:val="2B2D2D"/>
          <w:spacing w:val="-9"/>
          <w:w w:val="89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88"/>
          <w:position w:val="5"/>
        </w:rPr>
        <w:t>Batı</w:t>
      </w:r>
      <w:r>
        <w:rPr>
          <w:rFonts w:ascii="Arial" w:hAnsi="Arial" w:cs="Arial" w:eastAsia="Arial"/>
          <w:sz w:val="23"/>
          <w:szCs w:val="23"/>
          <w:color w:val="2B2D2D"/>
          <w:spacing w:val="-34"/>
          <w:w w:val="100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87"/>
          <w:position w:val="5"/>
        </w:rPr>
        <w:t>Bölg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87"/>
          <w:position w:val="5"/>
        </w:rPr>
        <w:t>e</w:t>
      </w:r>
      <w:r>
        <w:rPr>
          <w:rFonts w:ascii="Arial" w:hAnsi="Arial" w:cs="Arial" w:eastAsia="Arial"/>
          <w:sz w:val="23"/>
          <w:szCs w:val="23"/>
          <w:color w:val="2B2D2D"/>
          <w:spacing w:val="-13"/>
          <w:w w:val="87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2B2D2D"/>
          <w:spacing w:val="0"/>
          <w:w w:val="100"/>
          <w:position w:val="5"/>
        </w:rPr>
        <w:t>A""''ri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62" w:lineRule="exact"/>
        <w:ind w:left="2720"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2F3A87"/>
          <w:spacing w:val="0"/>
          <w:w w:val="100"/>
          <w:b/>
          <w:bCs/>
          <w:i/>
          <w:position w:val="1"/>
        </w:rPr>
        <w:t>t&gt;</w:t>
      </w:r>
      <w:r>
        <w:rPr>
          <w:rFonts w:ascii="Times New Roman" w:hAnsi="Times New Roman" w:cs="Times New Roman" w:eastAsia="Times New Roman"/>
          <w:sz w:val="47"/>
          <w:szCs w:val="47"/>
          <w:color w:val="2F3A87"/>
          <w:spacing w:val="0"/>
          <w:w w:val="100"/>
          <w:b/>
          <w:bCs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47"/>
          <w:szCs w:val="47"/>
          <w:color w:val="2F3A87"/>
          <w:spacing w:val="0"/>
          <w:w w:val="100"/>
          <w:b/>
          <w:bCs/>
          <w:i/>
          <w:position w:val="1"/>
        </w:rPr>
        <w:t>lob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5" w:right="47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Emra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ÇEKER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52" w:right="493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D2D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00" w:right="200"/>
          <w:cols w:num="2" w:equalWidth="0">
            <w:col w:w="4506" w:space="1011"/>
            <w:col w:w="59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8" w:lineRule="auto"/>
        <w:ind w:left="3618" w:right="44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9" w:lineRule="exact"/>
        <w:ind w:left="564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832626pt;margin-top:-41.174637pt;width:494.193375pt;height:58pt;mso-position-horizontal-relative:page;mso-position-vertical-relative:paragraph;z-index:-17581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363636"/>
                      <w:spacing w:val="0"/>
                      <w:w w:val="54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4B4B4B"/>
                      <w:spacing w:val="0"/>
                      <w:w w:val="142"/>
                      <w:position w:val="1"/>
                    </w:rPr>
                    <w:t>M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7"/>
          <w:position w:val="-5"/>
        </w:rPr>
        <w:t>BÜYÜKY,EHIR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61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  <w:t>BELE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  <w:t>D</w:t>
      </w:r>
      <w:r>
        <w:rPr>
          <w:rFonts w:ascii="Arial" w:hAnsi="Arial" w:cs="Arial" w:eastAsia="Arial"/>
          <w:sz w:val="16"/>
          <w:szCs w:val="16"/>
          <w:color w:val="4B4B4B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-4"/>
          <w:w w:val="90"/>
          <w:position w:val="1"/>
        </w:rPr>
        <w:t>Y</w:t>
      </w:r>
      <w:r>
        <w:rPr>
          <w:rFonts w:ascii="Arial" w:hAnsi="Arial" w:cs="Arial" w:eastAsia="Arial"/>
          <w:sz w:val="16"/>
          <w:szCs w:val="16"/>
          <w:color w:val="777777"/>
          <w:spacing w:val="5"/>
          <w:w w:val="90"/>
          <w:position w:val="1"/>
        </w:rPr>
        <w:t>E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90"/>
          <w:position w:val="1"/>
        </w:rPr>
        <w:t>SI</w:t>
      </w:r>
      <w:r>
        <w:rPr>
          <w:rFonts w:ascii="Arial" w:hAnsi="Arial" w:cs="Arial" w:eastAsia="Arial"/>
          <w:sz w:val="16"/>
          <w:szCs w:val="16"/>
          <w:color w:val="4B4B4B"/>
          <w:spacing w:val="-39"/>
          <w:w w:val="9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314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9/05/2017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00:30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27"/>
          <w:position w:val="1"/>
        </w:rPr>
        <w:t>[el: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752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1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67" w:lineRule="auto"/>
        <w:ind w:left="131" w:right="2726"/>
        <w:jc w:val="left"/>
        <w:tabs>
          <w:tab w:pos="1500" w:val="left"/>
          <w:tab w:pos="312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9/05/2017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3245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lbrahim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BAYRAKTAR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iskele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Batıkçı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Barınağı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URLAliZMtR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Balıkçı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Barınağı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URLAlİZ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20"/>
        <w:jc w:val="left"/>
        <w:tabs>
          <w:tab w:pos="1480" w:val="left"/>
          <w:tab w:pos="466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Tekne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SlNlFI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177" w:lineRule="auto"/>
        <w:ind w:left="3601" w:right="3181" w:firstLine="-3470"/>
        <w:jc w:val="left"/>
        <w:tabs>
          <w:tab w:pos="3620" w:val="left"/>
          <w:tab w:pos="64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273178pt;margin-top:15.988879pt;width:97.271685pt;height:25.5pt;mso-position-horizontal-relative:page;mso-position-vertical-relative:paragraph;z-index:-17580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580" w:val="left"/>
                      <w:tab w:pos="1080" w:val="left"/>
                      <w:tab w:pos="18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-43"/>
                      <w:w w:val="3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1B1B1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1B1B1"/>
                      <w:spacing w:val="-68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1B1B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1B1B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6"/>
          <w:position w:val="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Qlğeı: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68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B1B1B1"/>
          <w:spacing w:val="25"/>
          <w:w w:val="5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1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10"/>
        </w:rPr>
        <w:t>00:34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31" w:right="-20"/>
        <w:jc w:val="left"/>
        <w:tabs>
          <w:tab w:pos="21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GENÇ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jKiı:acı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AKTOPRAK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2" w:right="-20"/>
        <w:jc w:val="left"/>
        <w:tabs>
          <w:tab w:pos="210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00:34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36" w:right="-20"/>
        <w:jc w:val="left"/>
        <w:tabs>
          <w:tab w:pos="210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38" w:right="45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00:34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21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2116" w:right="2598" w:firstLine="-1985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70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2126" w:right="-20"/>
        <w:jc w:val="left"/>
        <w:tabs>
          <w:tab w:pos="75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1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yelkenli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teklledeki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136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62" w:right="39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9" w:lineRule="exact"/>
        <w:ind w:left="131" w:right="-20"/>
        <w:jc w:val="left"/>
        <w:tabs>
          <w:tab w:pos="464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6562" w:right="-20"/>
        <w:jc w:val="left"/>
        <w:tabs>
          <w:tab w:pos="81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5B5B5B"/>
          <w:spacing w:val="0"/>
          <w:w w:val="59"/>
        </w:rPr>
        <w:t>ı</w:t>
      </w:r>
      <w:r>
        <w:rPr>
          <w:rFonts w:ascii="Arial" w:hAnsi="Arial" w:cs="Arial" w:eastAsia="Arial"/>
          <w:sz w:val="45"/>
          <w:szCs w:val="45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5B5B5B"/>
          <w:spacing w:val="0"/>
          <w:w w:val="59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0" w:after="0" w:line="175" w:lineRule="exact"/>
        <w:ind w:left="22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yelkenli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tekneni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kamara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penceresinde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işaret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36" w:right="329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fişeğini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pencereyi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4" w:lineRule="auto"/>
        <w:ind w:left="98" w:right="87" w:firstLine="2142"/>
        <w:jc w:val="righ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yelkenli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tekneni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kamara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penceresinde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yakılıç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pırakıla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işaret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fişeğini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karnamdaki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pencereyi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eriterek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netıcesinde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1" w:right="3748"/>
        <w:jc w:val="left"/>
        <w:tabs>
          <w:tab w:pos="210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ÖÖRENİLEMEDİ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4" w:lineRule="exact"/>
        <w:ind w:left="14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31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</w:rPr>
        <w:t>:!!</w:t>
      </w:r>
      <w:r>
        <w:rPr>
          <w:rFonts w:ascii="Arial" w:hAnsi="Arial" w:cs="Arial" w:eastAsia="Arial"/>
          <w:sz w:val="28"/>
          <w:szCs w:val="28"/>
          <w:color w:val="363636"/>
          <w:spacing w:val="-61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41" w:right="-20"/>
        <w:jc w:val="left"/>
        <w:tabs>
          <w:tab w:pos="21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19/05/2017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00:55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6" w:right="-20"/>
        <w:jc w:val="left"/>
        <w:tabs>
          <w:tab w:pos="11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EKİP:Urla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64" w:right="-20"/>
        <w:jc w:val="left"/>
        <w:tabs>
          <w:tab w:pos="5420" w:val="left"/>
          <w:tab w:pos="87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718994pt;margin-top:12.698907pt;width:44.648016pt;height:9.5pt;mso-position-horizontal-relative:page;mso-position-vertical-relative:paragraph;z-index:-1757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2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60"/>
          <w:position w:val="-15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60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7"/>
          <w:w w:val="60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100"/>
          <w:position w:val="-15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5"/>
          <w:w w:val="100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4"/>
          <w:position w:val="-15"/>
        </w:rPr>
        <w:t>MaYıs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4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1"/>
          <w:w w:val="54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71"/>
          <w:position w:val="-15"/>
        </w:rPr>
        <w:t>7JI7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240" w:right="200"/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left="332" w:right="17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63636"/>
          <w:spacing w:val="3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-35" w:right="13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w w:val="51"/>
          <w:position w:val="-1"/>
        </w:rPr>
        <w:t>_i</w:t>
      </w:r>
      <w:r>
        <w:rPr>
          <w:rFonts w:ascii="Arial" w:hAnsi="Arial" w:cs="Arial" w:eastAsia="Arial"/>
          <w:sz w:val="18"/>
          <w:szCs w:val="18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1"/>
        </w:rPr>
        <w:t>tfai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1"/>
          <w:position w:val="-1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2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2"/>
          <w:position w:val="-1"/>
        </w:rPr>
        <w:t>İ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3"/>
          <w:position w:val="-1"/>
        </w:rPr>
        <w:t>3</w:t>
      </w:r>
      <w:r>
        <w:rPr>
          <w:rFonts w:ascii="Arial" w:hAnsi="Arial" w:cs="Arial" w:eastAsia="Arial"/>
          <w:sz w:val="18"/>
          <w:szCs w:val="18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8"/>
          <w:position w:val="-1"/>
        </w:rPr>
        <w:t>iJiR.ı..A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7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40" w:right="200"/>
          <w:cols w:num="2" w:equalWidth="0">
            <w:col w:w="841" w:space="7715"/>
            <w:col w:w="2924"/>
          </w:cols>
        </w:sectPr>
      </w:pPr>
      <w:rPr/>
    </w:p>
    <w:p>
      <w:pPr>
        <w:spacing w:before="52" w:after="0" w:line="193" w:lineRule="exact"/>
        <w:ind w:left="3139" w:right="-106"/>
        <w:jc w:val="left"/>
        <w:tabs>
          <w:tab w:pos="84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81.463425pt;margin-top:5.540628pt;width:2.617833pt;height:31.787742pt;mso-position-horizontal-relative:page;mso-position-vertical-relative:paragraph;z-index:-17585" coordorigin="3629,111" coordsize="52,636">
            <v:group style="position:absolute;left:3670;top:123;width:2;height:363" coordorigin="3670,123" coordsize="2,363">
              <v:shape style="position:absolute;left:3670;top:123;width:2;height:363" coordorigin="3670,123" coordsize="0,363" path="m3670,486l3670,123e" filled="f" stroked="t" strokeweight="1.189924pt" strokecolor="#444BA0">
                <v:path arrowok="t"/>
              </v:shape>
            </v:group>
            <v:group style="position:absolute;left:3641;top:472;width:2;height:263" coordorigin="3641,472" coordsize="2,263">
              <v:shape style="position:absolute;left:3641;top:472;width:2;height:263" coordorigin="3641,472" coordsize="0,263" path="m3641,735l3641,472e" filled="f" stroked="t" strokeweight="1.189924pt" strokecolor="#5460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704437pt;margin-top:4.630611pt;width:2.187810pt;height:9pt;mso-position-horizontal-relative:page;mso-position-vertical-relative:paragraph;z-index:-1757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1B1B1"/>
                      <w:spacing w:val="0"/>
                      <w:w w:val="7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787262pt;margin-top:12.088155pt;width:.1pt;height:3pt;mso-position-horizontal-relative:page;mso-position-vertical-relative:paragraph;z-index:-17577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99C9A"/>
                      <w:spacing w:val="-16"/>
                      <w:w w:val="22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7"/>
          <w:szCs w:val="37"/>
          <w:color w:val="575E91"/>
          <w:spacing w:val="0"/>
          <w:w w:val="100"/>
          <w:i/>
          <w:position w:val="-26"/>
        </w:rPr>
        <w:t>n</w:t>
      </w:r>
      <w:r>
        <w:rPr>
          <w:rFonts w:ascii="Arial" w:hAnsi="Arial" w:cs="Arial" w:eastAsia="Arial"/>
          <w:sz w:val="37"/>
          <w:szCs w:val="37"/>
          <w:color w:val="575E91"/>
          <w:spacing w:val="-97"/>
          <w:w w:val="100"/>
          <w:i/>
          <w:position w:val="-26"/>
        </w:rPr>
        <w:t> </w:t>
      </w:r>
      <w:r>
        <w:rPr>
          <w:rFonts w:ascii="Arial" w:hAnsi="Arial" w:cs="Arial" w:eastAsia="Arial"/>
          <w:sz w:val="37"/>
          <w:szCs w:val="37"/>
          <w:color w:val="575E91"/>
          <w:spacing w:val="0"/>
          <w:w w:val="100"/>
          <w:i/>
          <w:position w:val="-26"/>
        </w:rPr>
        <w:tab/>
      </w:r>
      <w:r>
        <w:rPr>
          <w:rFonts w:ascii="Arial" w:hAnsi="Arial" w:cs="Arial" w:eastAsia="Arial"/>
          <w:sz w:val="37"/>
          <w:szCs w:val="37"/>
          <w:color w:val="575E91"/>
          <w:spacing w:val="0"/>
          <w:w w:val="100"/>
          <w:i/>
          <w:position w:val="-26"/>
        </w:rPr>
      </w:r>
      <w:r>
        <w:rPr>
          <w:rFonts w:ascii="Times New Roman" w:hAnsi="Times New Roman" w:cs="Times New Roman" w:eastAsia="Times New Roman"/>
          <w:sz w:val="27"/>
          <w:szCs w:val="27"/>
          <w:color w:val="878789"/>
          <w:spacing w:val="-59"/>
          <w:w w:val="54"/>
          <w:position w:val="-26"/>
        </w:rPr>
        <w:t>"</w:t>
      </w:r>
      <w:r>
        <w:rPr>
          <w:rFonts w:ascii="Arial" w:hAnsi="Arial" w:cs="Arial" w:eastAsia="Arial"/>
          <w:sz w:val="32"/>
          <w:szCs w:val="32"/>
          <w:color w:val="B1B1B1"/>
          <w:spacing w:val="-48"/>
          <w:w w:val="74"/>
          <w:position w:val="-1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78789"/>
          <w:spacing w:val="-80"/>
          <w:w w:val="54"/>
          <w:position w:val="-26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101"/>
          <w:position w:val="-8"/>
        </w:rPr>
        <w:t>C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102"/>
          <w:position w:val="-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-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73"/>
          <w:position w:val="-8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73"/>
          <w:position w:val="-8"/>
        </w:rPr>
        <w:t>        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8"/>
          <w:w w:val="73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73"/>
          <w:i/>
          <w:position w:val="-3"/>
        </w:rPr>
        <w:t>:-</w:t>
      </w:r>
      <w:r>
        <w:rPr>
          <w:rFonts w:ascii="Arial" w:hAnsi="Arial" w:cs="Arial" w:eastAsia="Arial"/>
          <w:sz w:val="9"/>
          <w:szCs w:val="9"/>
          <w:color w:val="B1B1B1"/>
          <w:spacing w:val="5"/>
          <w:w w:val="7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-9"/>
          <w:w w:val="69"/>
          <w:position w:val="-2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9"/>
          <w:w w:val="147"/>
          <w:position w:val="-26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47"/>
          <w:shadow/>
          <w:position w:val="-2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47"/>
          <w:position w:val="-26"/>
        </w:rPr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8" w:after="0" w:line="158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878789"/>
          <w:spacing w:val="0"/>
          <w:w w:val="52"/>
          <w:position w:val="-1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" w:lineRule="atLeast"/>
        <w:ind w:left="109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097565pt;margin-top:-7.52671pt;width:2.78939pt;height:9.5pt;mso-position-horizontal-relative:page;mso-position-vertical-relative:paragraph;z-index:-1757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999C9A"/>
                      <w:spacing w:val="0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967316pt;margin-top:6.536488pt;width:38.907376pt;height:25.715194pt;mso-position-horizontal-relative:page;mso-position-vertical-relative:paragraph;z-index:-17575" type="#_x0000_t202" filled="f" stroked="f">
            <v:textbox inset="0,0,0,0">
              <w:txbxContent>
                <w:p>
                  <w:pPr>
                    <w:spacing w:before="0" w:after="0" w:line="514" w:lineRule="exact"/>
                    <w:ind w:right="-117"/>
                    <w:jc w:val="left"/>
                    <w:tabs>
                      <w:tab w:pos="36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B1B1B1"/>
                      <w:spacing w:val="0"/>
                      <w:w w:val="75"/>
                      <w:position w:val="21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1B1B1"/>
                      <w:spacing w:val="0"/>
                      <w:w w:val="100"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1B1B1"/>
                      <w:spacing w:val="0"/>
                      <w:w w:val="100"/>
                      <w:position w:val="21"/>
                    </w:rPr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999C9A"/>
                      <w:spacing w:val="2"/>
                      <w:w w:val="208"/>
                      <w:position w:val="2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C1C1C1"/>
                      <w:spacing w:val="10"/>
                      <w:w w:val="73"/>
                      <w:position w:val="2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C9A"/>
                      <w:spacing w:val="0"/>
                      <w:w w:val="72"/>
                      <w:position w:val="2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C9A"/>
                      <w:spacing w:val="0"/>
                      <w:w w:val="100"/>
                      <w:position w:val="2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C9A"/>
                      <w:spacing w:val="-20"/>
                      <w:w w:val="100"/>
                      <w:position w:val="2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78789"/>
                      <w:spacing w:val="-33"/>
                      <w:w w:val="73"/>
                      <w:position w:val="2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B4B4B"/>
                      <w:spacing w:val="-140"/>
                      <w:w w:val="46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78789"/>
                      <w:spacing w:val="0"/>
                      <w:w w:val="74"/>
                      <w:position w:val="2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223"/>
        </w:rPr>
        <w:t>'",..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22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25"/>
          <w:w w:val="22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99C9A"/>
          <w:spacing w:val="0"/>
          <w:w w:val="22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99C9A"/>
          <w:spacing w:val="-14"/>
          <w:w w:val="22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1BA93"/>
          <w:spacing w:val="0"/>
          <w:w w:val="16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200"/>
          <w:cols w:num="2" w:equalWidth="0">
            <w:col w:w="8935" w:space="416"/>
            <w:col w:w="2129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54" w:right="-69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20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50"/>
          <w:w w:val="2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ind w:left="365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17"/>
          <w:w w:val="109"/>
          <w:position w:val="-3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0"/>
          <w:w w:val="69"/>
          <w:position w:val="-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111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v:group style="position:absolute;margin-left:168.374252pt;margin-top:-5.413877pt;width:1.189924pt;height:16.966924pt;mso-position-horizontal-relative:page;mso-position-vertical-relative:paragraph;z-index:-17584" coordorigin="3367,-108" coordsize="24,339">
            <v:group style="position:absolute;left:3377;top:-96;width:2;height:134" coordorigin="3377,-96" coordsize="2,134">
              <v:shape style="position:absolute;left:3377;top:-96;width:2;height:134" coordorigin="3377,-96" coordsize="0,134" path="m3377,37l3377,-96e" filled="f" stroked="t" strokeweight=".713954pt" strokecolor="#4F5B9C">
                <v:path arrowok="t"/>
              </v:shape>
            </v:group>
            <v:group style="position:absolute;left:3379;top:-96;width:2;height:316" coordorigin="3379,-96" coordsize="2,316">
              <v:shape style="position:absolute;left:3379;top:-96;width:2;height:316" coordorigin="3379,-96" coordsize="0,316" path="m3379,219l3379,-96e" filled="f" stroked="t" strokeweight="1.189924pt" strokecolor="#4854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4.326904pt;margin-top:.440085pt;width:110.900922pt;height:.1pt;mso-position-horizontal-relative:page;mso-position-vertical-relative:paragraph;z-index:-17583" coordorigin="8487,9" coordsize="2218,2">
            <v:shape style="position:absolute;left:8487;top:9;width:2218;height:2" coordorigin="8487,9" coordsize="2218,0" path="m8487,9l10705,9e" filled="f" stroked="t" strokeweight="2.379848pt" strokecolor="#4F5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-40"/>
          <w:w w:val="47"/>
          <w:position w:val="-8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777777"/>
          <w:spacing w:val="-104"/>
          <w:w w:val="55"/>
          <w:position w:val="-8"/>
        </w:rPr>
        <w:t>:</w:t>
      </w:r>
      <w:r>
        <w:rPr>
          <w:rFonts w:ascii="Arial" w:hAnsi="Arial" w:cs="Arial" w:eastAsia="Arial"/>
          <w:sz w:val="20"/>
          <w:szCs w:val="20"/>
          <w:color w:val="B1B1B1"/>
          <w:spacing w:val="-34"/>
          <w:w w:val="105"/>
          <w:position w:val="14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313462"/>
          <w:spacing w:val="-89"/>
          <w:w w:val="90"/>
          <w:position w:val="-8"/>
        </w:rPr>
        <w:t>;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5"/>
          <w:position w:val="14"/>
        </w:rPr>
        <w:t>;</w:t>
      </w:r>
      <w:r>
        <w:rPr>
          <w:rFonts w:ascii="Arial" w:hAnsi="Arial" w:cs="Arial" w:eastAsia="Arial"/>
          <w:sz w:val="20"/>
          <w:szCs w:val="20"/>
          <w:color w:val="878789"/>
          <w:spacing w:val="-38"/>
          <w:w w:val="139"/>
          <w:i/>
          <w:position w:val="14"/>
        </w:rPr>
        <w:t>;</w:t>
      </w:r>
      <w:r>
        <w:rPr>
          <w:rFonts w:ascii="Times New Roman" w:hAnsi="Times New Roman" w:cs="Times New Roman" w:eastAsia="Times New Roman"/>
          <w:sz w:val="47"/>
          <w:szCs w:val="47"/>
          <w:color w:val="313462"/>
          <w:spacing w:val="-168"/>
          <w:w w:val="90"/>
          <w:position w:val="-8"/>
        </w:rPr>
        <w:t>?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82"/>
          <w:i/>
          <w:position w:val="14"/>
        </w:rPr>
        <w:t>:</w:t>
      </w:r>
      <w:r>
        <w:rPr>
          <w:rFonts w:ascii="Arial" w:hAnsi="Arial" w:cs="Arial" w:eastAsia="Arial"/>
          <w:sz w:val="20"/>
          <w:szCs w:val="20"/>
          <w:color w:val="B1B1B1"/>
          <w:spacing w:val="-5"/>
          <w:w w:val="83"/>
          <w:i/>
          <w:position w:val="14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-46"/>
          <w:w w:val="59"/>
          <w:i/>
          <w:position w:val="14"/>
        </w:rPr>
        <w:t>·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33"/>
          <w:position w:val="-8"/>
        </w:rPr>
        <w:t>;J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70"/>
          <w:w w:val="33"/>
          <w:position w:val="-8"/>
        </w:rPr>
        <w:t>a</w:t>
      </w:r>
      <w:r>
        <w:rPr>
          <w:rFonts w:ascii="Arial" w:hAnsi="Arial" w:cs="Arial" w:eastAsia="Arial"/>
          <w:sz w:val="20"/>
          <w:szCs w:val="20"/>
          <w:color w:val="999C9A"/>
          <w:spacing w:val="-26"/>
          <w:w w:val="118"/>
          <w:position w:val="14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73"/>
          <w:w w:val="33"/>
          <w:position w:val="-8"/>
        </w:rPr>
        <w:t>i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43"/>
          <w:position w:val="14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-22"/>
          <w:w w:val="43"/>
          <w:position w:val="14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-2"/>
          <w:w w:val="34"/>
          <w:position w:val="-8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33"/>
          <w:position w:val="-8"/>
        </w:rPr>
        <w:t>Ve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839" w:right="941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44"/>
          <w:position w:val="-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10"/>
          <w:w w:val="44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95"/>
          <w:position w:val="-3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89"/>
          <w:position w:val="-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9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262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47"/>
          <w:szCs w:val="47"/>
          <w:color w:val="4B4B4B"/>
          <w:spacing w:val="0"/>
          <w:w w:val="46"/>
          <w:position w:val="-8"/>
        </w:rPr>
        <w:t>li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200"/>
          <w:cols w:num="3" w:equalWidth="0">
            <w:col w:w="4277" w:space="3922"/>
            <w:col w:w="746" w:space="320"/>
            <w:col w:w="2215"/>
          </w:cols>
        </w:sectPr>
      </w:pPr>
      <w:rPr/>
    </w:p>
    <w:p>
      <w:pPr>
        <w:spacing w:before="0" w:after="0" w:line="131" w:lineRule="exact"/>
        <w:ind w:left="1988" w:right="-20"/>
        <w:jc w:val="left"/>
        <w:tabs>
          <w:tab w:pos="8220" w:val="left"/>
          <w:tab w:pos="86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26"/>
          <w:position w:val="-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2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4"/>
          <w:w w:val="12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8"/>
          <w:position w:val="-5"/>
        </w:rPr>
        <w:t>GRtlPL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9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5"/>
        </w:rPr>
        <w:t>AMİRİ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878789"/>
          <w:spacing w:val="-8"/>
          <w:w w:val="120"/>
          <w:position w:val="-12"/>
        </w:rPr>
        <w:t>r</w:t>
      </w:r>
      <w:r>
        <w:rPr>
          <w:rFonts w:ascii="Arial" w:hAnsi="Arial" w:cs="Arial" w:eastAsia="Arial"/>
          <w:sz w:val="19"/>
          <w:szCs w:val="19"/>
          <w:color w:val="878789"/>
          <w:spacing w:val="-55"/>
          <w:w w:val="119"/>
          <w:position w:val="-12"/>
        </w:rPr>
        <w:t>: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74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9"/>
          <w:szCs w:val="19"/>
          <w:color w:val="B1B1B1"/>
          <w:spacing w:val="7"/>
          <w:w w:val="212"/>
          <w:position w:val="-12"/>
        </w:rPr>
        <w:t>,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35"/>
          <w:position w:val="-12"/>
        </w:rPr>
        <w:t>d</w:t>
      </w:r>
      <w:r>
        <w:rPr>
          <w:rFonts w:ascii="Arial" w:hAnsi="Arial" w:cs="Arial" w:eastAsia="Arial"/>
          <w:sz w:val="18"/>
          <w:szCs w:val="18"/>
          <w:color w:val="4B4B4B"/>
          <w:spacing w:val="10"/>
          <w:w w:val="134"/>
          <w:position w:val="-12"/>
        </w:rPr>
        <w:t>ı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5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  <w:position w:val="-12"/>
        </w:rPr>
        <w:t>  </w:t>
      </w:r>
      <w:r>
        <w:rPr>
          <w:rFonts w:ascii="Arial" w:hAnsi="Arial" w:cs="Arial" w:eastAsia="Arial"/>
          <w:sz w:val="18"/>
          <w:szCs w:val="18"/>
          <w:color w:val="B1B1B1"/>
          <w:spacing w:val="23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-8"/>
          <w:w w:val="79"/>
          <w:position w:val="-12"/>
        </w:rPr>
        <w:t>·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13"/>
          <w:position w:val="-12"/>
        </w:rPr>
        <w:t>ş'</w:t>
      </w:r>
      <w:r>
        <w:rPr>
          <w:rFonts w:ascii="Arial" w:hAnsi="Arial" w:cs="Arial" w:eastAsia="Arial"/>
          <w:sz w:val="18"/>
          <w:szCs w:val="18"/>
          <w:color w:val="5B5B5B"/>
          <w:spacing w:val="7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14"/>
          <w:position w:val="-12"/>
        </w:rPr>
        <w:t>b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5"/>
          <w:position w:val="-12"/>
        </w:rPr>
        <w:t>M</w:t>
      </w:r>
      <w:r>
        <w:rPr>
          <w:rFonts w:ascii="Arial" w:hAnsi="Arial" w:cs="Arial" w:eastAsia="Arial"/>
          <w:sz w:val="18"/>
          <w:szCs w:val="18"/>
          <w:color w:val="363636"/>
          <w:spacing w:val="-21"/>
          <w:w w:val="105"/>
          <w:position w:val="-12"/>
        </w:rPr>
        <w:t>d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80"/>
          <w:position w:val="-12"/>
        </w:rPr>
        <w:t>..</w:t>
      </w:r>
      <w:r>
        <w:rPr>
          <w:rFonts w:ascii="Arial" w:hAnsi="Arial" w:cs="Arial" w:eastAsia="Arial"/>
          <w:sz w:val="18"/>
          <w:szCs w:val="18"/>
          <w:color w:val="B1B1B1"/>
          <w:spacing w:val="-2"/>
          <w:w w:val="80"/>
          <w:position w:val="-12"/>
        </w:rPr>
        <w:t>,</w:t>
      </w:r>
      <w:r>
        <w:rPr>
          <w:rFonts w:ascii="Arial" w:hAnsi="Arial" w:cs="Arial" w:eastAsia="Arial"/>
          <w:sz w:val="18"/>
          <w:szCs w:val="18"/>
          <w:color w:val="363636"/>
          <w:spacing w:val="7"/>
          <w:w w:val="84"/>
          <w:position w:val="-12"/>
        </w:rPr>
        <w:t>r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94"/>
          <w:position w:val="-12"/>
        </w:rPr>
        <w:t>ü</w:t>
      </w:r>
      <w:r>
        <w:rPr>
          <w:rFonts w:ascii="Arial" w:hAnsi="Arial" w:cs="Arial" w:eastAsia="Arial"/>
          <w:sz w:val="18"/>
          <w:szCs w:val="18"/>
          <w:color w:val="5B5B5B"/>
          <w:spacing w:val="-5"/>
          <w:w w:val="100"/>
          <w:position w:val="-12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53"/>
          <w:position w:val="-12"/>
        </w:rPr>
        <w:t>li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200"/>
        </w:sectPr>
      </w:pPr>
      <w:rPr/>
    </w:p>
    <w:p>
      <w:pPr>
        <w:spacing w:before="83" w:after="0" w:line="240" w:lineRule="auto"/>
        <w:ind w:left="232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AKTOPRAK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0" w:lineRule="exact"/>
        <w:ind w:right="-9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363636"/>
          <w:spacing w:val="0"/>
          <w:w w:val="101"/>
          <w:position w:val="-2"/>
        </w:rPr>
        <w:t>Hü"y;iPRAK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48" w:lineRule="exact"/>
        <w:ind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671967pt;margin-top:2.690068pt;width:7.4508pt;height:17.5pt;mso-position-horizontal-relative:page;mso-position-vertical-relative:paragraph;z-index:-17570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B1B1B1"/>
                      <w:w w:val="47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B1B1B1"/>
                      <w:spacing w:val="-5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B1B1B1"/>
                      <w:spacing w:val="0"/>
                      <w:w w:val="48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999C9A"/>
          <w:spacing w:val="-7"/>
          <w:w w:val="83"/>
          <w:position w:val="-5"/>
        </w:rPr>
        <w:t>A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96"/>
          <w:position w:val="-5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60"/>
          <w:position w:val="-5"/>
        </w:rPr>
        <w:t>"·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5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>••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>   </w:t>
      </w:r>
      <w:r>
        <w:rPr>
          <w:rFonts w:ascii="Arial" w:hAnsi="Arial" w:cs="Arial" w:eastAsia="Arial"/>
          <w:sz w:val="11"/>
          <w:szCs w:val="11"/>
          <w:color w:val="B1B1B1"/>
          <w:spacing w:val="19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>•</w:t>
      </w:r>
      <w:r>
        <w:rPr>
          <w:rFonts w:ascii="Arial" w:hAnsi="Arial" w:cs="Arial" w:eastAsia="Arial"/>
          <w:sz w:val="11"/>
          <w:szCs w:val="11"/>
          <w:color w:val="B1B1B1"/>
          <w:spacing w:val="-29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>•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>  </w:t>
      </w:r>
      <w:r>
        <w:rPr>
          <w:rFonts w:ascii="Arial" w:hAnsi="Arial" w:cs="Arial" w:eastAsia="Arial"/>
          <w:sz w:val="11"/>
          <w:szCs w:val="11"/>
          <w:color w:val="B1B1B1"/>
          <w:spacing w:val="12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C1C1C1"/>
          <w:spacing w:val="6"/>
          <w:w w:val="92"/>
        </w:rPr>
        <w:t>ı</w:t>
      </w:r>
      <w:r>
        <w:rPr>
          <w:rFonts w:ascii="Arial" w:hAnsi="Arial" w:cs="Arial" w:eastAsia="Arial"/>
          <w:sz w:val="11"/>
          <w:szCs w:val="11"/>
          <w:color w:val="C1C1C1"/>
          <w:spacing w:val="0"/>
          <w:w w:val="55"/>
        </w:rPr>
        <w:t>....</w:t>
      </w:r>
      <w:r>
        <w:rPr>
          <w:rFonts w:ascii="Arial" w:hAnsi="Arial" w:cs="Arial" w:eastAsia="Arial"/>
          <w:sz w:val="11"/>
          <w:szCs w:val="11"/>
          <w:color w:val="C1C1C1"/>
          <w:spacing w:val="0"/>
          <w:w w:val="100"/>
        </w:rPr>
        <w:t>    </w:t>
      </w:r>
      <w:r>
        <w:rPr>
          <w:rFonts w:ascii="Arial" w:hAnsi="Arial" w:cs="Arial" w:eastAsia="Arial"/>
          <w:sz w:val="11"/>
          <w:szCs w:val="11"/>
          <w:color w:val="C1C1C1"/>
          <w:spacing w:val="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999C9A"/>
          <w:spacing w:val="0"/>
          <w:w w:val="53"/>
        </w:rPr>
        <w:t>.t.!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200"/>
          <w:cols w:num="4" w:equalWidth="0">
            <w:col w:w="4218" w:space="1044"/>
            <w:col w:w="1801" w:space="1250"/>
            <w:col w:w="264" w:space="197"/>
            <w:col w:w="27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79" w:lineRule="exact"/>
        <w:ind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367615pt;margin-top:-15.185642pt;width:5.61756pt;height:19.5pt;mso-position-horizontal-relative:page;mso-position-vertical-relative:paragraph;z-index:-17574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C1C1C1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99C9A"/>
          <w:spacing w:val="-5"/>
          <w:w w:val="121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48"/>
          <w:i/>
          <w:position w:val="-2"/>
        </w:rPr>
        <w:t>.ı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103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285DB3"/>
          <w:w w:val="36"/>
          <w:i/>
        </w:rPr>
        <w:t>)</w:t>
      </w:r>
      <w:r>
        <w:rPr>
          <w:rFonts w:ascii="Times New Roman" w:hAnsi="Times New Roman" w:cs="Times New Roman" w:eastAsia="Times New Roman"/>
          <w:sz w:val="42"/>
          <w:szCs w:val="42"/>
          <w:color w:val="285DB3"/>
          <w:spacing w:val="-48"/>
          <w:w w:val="35"/>
          <w:i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3D67A3"/>
          <w:spacing w:val="-110"/>
          <w:w w:val="33"/>
          <w:i/>
        </w:rPr>
        <w:t>: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0"/>
          <w:w w:val="40"/>
          <w:i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8" w:lineRule="exact"/>
        <w:ind w:left="330" w:right="-10"/>
        <w:jc w:val="center"/>
        <w:tabs>
          <w:tab w:pos="96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4.993454pt;margin-top:19.717255pt;width:60.678209pt;height:21pt;mso-position-horizontal-relative:page;mso-position-vertical-relative:paragraph;z-index:-17572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780" w:val="left"/>
                    </w:tabs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1B1B1"/>
                      <w:spacing w:val="0"/>
                      <w:w w:val="59"/>
                    </w:rPr>
                    <w:t>:1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1B1B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1B1B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1B1B1"/>
                      <w:spacing w:val="-2"/>
                      <w:w w:val="100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1B1B1"/>
                      <w:spacing w:val="0"/>
                      <w:w w:val="100"/>
                      <w:position w:val="-1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1B1B1"/>
                      <w:spacing w:val="-4"/>
                      <w:w w:val="100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1B1B1"/>
                      <w:spacing w:val="-10"/>
                      <w:w w:val="100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1B1B1"/>
                      <w:spacing w:val="-43"/>
                      <w:w w:val="100"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385529pt;margin-top:19.189478pt;width:6.7614pt;height:10pt;mso-position-horizontal-relative:page;mso-position-vertical-relative:paragraph;z-index:-175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1842A3"/>
                      <w:spacing w:val="0"/>
                      <w:w w:val="190"/>
                    </w:rPr>
                    <w:t>"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8"/>
          <w:szCs w:val="48"/>
          <w:color w:val="1842A3"/>
          <w:w w:val="99"/>
          <w:position w:val="-2"/>
        </w:rPr>
      </w:r>
      <w:r>
        <w:rPr>
          <w:rFonts w:ascii="Arial" w:hAnsi="Arial" w:cs="Arial" w:eastAsia="Arial"/>
          <w:sz w:val="48"/>
          <w:szCs w:val="48"/>
          <w:color w:val="1842A3"/>
          <w:w w:val="99"/>
          <w:u w:val="single" w:color="4F80C3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1842A3"/>
          <w:spacing w:val="19"/>
          <w:w w:val="100"/>
          <w:u w:val="single" w:color="4F80C3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1842A3"/>
          <w:spacing w:val="19"/>
          <w:w w:val="100"/>
          <w:u w:val="single" w:color="4F80C3"/>
          <w:position w:val="-2"/>
        </w:rPr>
      </w:r>
      <w:r>
        <w:rPr>
          <w:rFonts w:ascii="Arial" w:hAnsi="Arial" w:cs="Arial" w:eastAsia="Arial"/>
          <w:sz w:val="48"/>
          <w:szCs w:val="48"/>
          <w:color w:val="1842A3"/>
          <w:spacing w:val="19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1842A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1842A3"/>
          <w:spacing w:val="0"/>
          <w:w w:val="60"/>
          <w:position w:val="-2"/>
        </w:rPr>
        <w:t>A.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449" w:right="-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90.030869pt;margin-top:.500777pt;width:53.546583pt;height:1.189924pt;mso-position-horizontal-relative:page;mso-position-vertical-relative:paragraph;z-index:-17582" coordorigin="3801,10" coordsize="1071,24">
            <v:group style="position:absolute;left:4203;top:22;width:666;height:2" coordorigin="4203,22" coordsize="666,2">
              <v:shape style="position:absolute;left:4203;top:22;width:666;height:2" coordorigin="4203,22" coordsize="666,0" path="m4203,22l4869,22e" filled="f" stroked="t" strokeweight=".237985pt" strokecolor="#2B60AC">
                <v:path arrowok="t"/>
              </v:shape>
            </v:group>
            <v:group style="position:absolute;left:3813;top:22;width:390;height:2" coordorigin="3813,22" coordsize="390,2">
              <v:shape style="position:absolute;left:3813;top:22;width:390;height:2" coordorigin="3813,22" coordsize="390,0" path="m3813,22l4203,22e" filled="f" stroked="t" strokeweight="1.189924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520432pt;margin-top:9.993109pt;width:1.3566pt;height:2pt;mso-position-horizontal-relative:page;mso-position-vertical-relative:paragraph;z-index:-17573" type="#_x0000_t202" filled="f" stroked="f">
            <v:textbox inset="0,0,0,0">
              <w:txbxContent>
                <w:p>
                  <w:pPr>
                    <w:spacing w:before="0" w:after="0" w:line="40" w:lineRule="exact"/>
                    <w:ind w:right="-46"/>
                    <w:jc w:val="left"/>
                    <w:rPr>
                      <w:rFonts w:ascii="Arial" w:hAnsi="Arial" w:cs="Arial" w:eastAsia="Arial"/>
                      <w:sz w:val="4"/>
                      <w:szCs w:val="4"/>
                    </w:rPr>
                  </w:pPr>
                  <w:rPr/>
                  <w:r>
                    <w:rPr>
                      <w:rFonts w:ascii="Arial" w:hAnsi="Arial" w:cs="Arial" w:eastAsia="Arial"/>
                      <w:sz w:val="4"/>
                      <w:szCs w:val="4"/>
                      <w:color w:val="B1B1B1"/>
                      <w:spacing w:val="0"/>
                      <w:w w:val="355"/>
                    </w:rPr>
                    <w:t>'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999C9A"/>
          <w:spacing w:val="-17"/>
          <w:w w:val="130"/>
          <w:position w:val="5"/>
        </w:rPr>
        <w:t>7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91"/>
          <w:position w:val="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-109"/>
          <w:w w:val="91"/>
          <w:position w:val="2"/>
        </w:rPr>
        <w:t>P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263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9"/>
          <w:szCs w:val="9"/>
          <w:color w:val="B1B1B1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3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B1B1B1"/>
          <w:spacing w:val="7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5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55"/>
          <w:position w:val="-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11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55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10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793213pt;margin-top:10.933831pt;width:44.460902pt;height:22.0pt;mso-position-horizontal-relative:page;mso-position-vertical-relative:paragraph;z-index:-17569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14BD1"/>
                      <w:spacing w:val="0"/>
                      <w:w w:val="134"/>
                    </w:rPr>
                    <w:t>ı_a\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  <w:position w:val="-5"/>
        </w:rPr>
        <w:t>f</w:t>
      </w:r>
      <w:r>
        <w:rPr>
          <w:rFonts w:ascii="Arial" w:hAnsi="Arial" w:cs="Arial" w:eastAsia="Arial"/>
          <w:sz w:val="20"/>
          <w:szCs w:val="20"/>
          <w:color w:val="B1B1B1"/>
          <w:spacing w:val="4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  <w:position w:val="-5"/>
        </w:rPr>
        <w:t>:ı</w:t>
      </w:r>
      <w:r>
        <w:rPr>
          <w:rFonts w:ascii="Arial" w:hAnsi="Arial" w:cs="Arial" w:eastAsia="Arial"/>
          <w:sz w:val="20"/>
          <w:szCs w:val="20"/>
          <w:color w:val="B1B1B1"/>
          <w:spacing w:val="6"/>
          <w:w w:val="100"/>
          <w:position w:val="-5"/>
        </w:rPr>
        <w:t>t</w:t>
      </w:r>
      <w:r>
        <w:rPr>
          <w:rFonts w:ascii="Arial" w:hAnsi="Arial" w:cs="Arial" w:eastAsia="Arial"/>
          <w:sz w:val="20"/>
          <w:szCs w:val="20"/>
          <w:color w:val="999C9A"/>
          <w:spacing w:val="0"/>
          <w:w w:val="100"/>
          <w:position w:val="-5"/>
        </w:rPr>
        <w:t>;</w:t>
      </w:r>
      <w:r>
        <w:rPr>
          <w:rFonts w:ascii="Arial" w:hAnsi="Arial" w:cs="Arial" w:eastAsia="Arial"/>
          <w:sz w:val="20"/>
          <w:szCs w:val="20"/>
          <w:color w:val="999C9A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71"/>
          <w:position w:val="-5"/>
        </w:rPr>
        <w:t>EL\!rı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71"/>
          <w:position w:val="-5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12"/>
          <w:w w:val="71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2"/>
          <w:position w:val="-5"/>
        </w:rPr>
        <w:t>/\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3"/>
          <w:position w:val="-5"/>
        </w:rPr>
        <w:t>rni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8" w:right="-20"/>
        <w:jc w:val="left"/>
        <w:tabs>
          <w:tab w:pos="300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999C9A"/>
          <w:spacing w:val="3"/>
          <w:w w:val="69"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777777"/>
          <w:spacing w:val="3"/>
          <w:w w:val="69"/>
          <w:position w:val="-6"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69"/>
          <w:emboss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777777"/>
          <w:spacing w:val="12"/>
          <w:w w:val="69"/>
          <w:position w:val="-6"/>
        </w:rPr>
        <w:t> 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264"/>
          <w:position w:val="-6"/>
        </w:rPr>
        <w:t>·</w:t>
      </w:r>
      <w:r>
        <w:rPr>
          <w:rFonts w:ascii="Arial" w:hAnsi="Arial" w:cs="Arial" w:eastAsia="Arial"/>
          <w:sz w:val="9"/>
          <w:szCs w:val="9"/>
          <w:color w:val="4B4B4B"/>
          <w:spacing w:val="-19"/>
          <w:w w:val="100"/>
          <w:position w:val="-6"/>
        </w:rPr>
        <w:t> </w:t>
      </w:r>
      <w:r>
        <w:rPr>
          <w:rFonts w:ascii="Arial" w:hAnsi="Arial" w:cs="Arial" w:eastAsia="Arial"/>
          <w:sz w:val="9"/>
          <w:szCs w:val="9"/>
          <w:color w:val="999C9A"/>
          <w:spacing w:val="0"/>
          <w:w w:val="311"/>
          <w:position w:val="-6"/>
        </w:rPr>
        <w:t>;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313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3"/>
          <w:szCs w:val="13"/>
          <w:color w:val="B1B1B1"/>
          <w:spacing w:val="0"/>
          <w:w w:val="132"/>
          <w:position w:val="6"/>
        </w:rPr>
        <w:t>,,,</w:t>
      </w:r>
      <w:r>
        <w:rPr>
          <w:rFonts w:ascii="Arial" w:hAnsi="Arial" w:cs="Arial" w:eastAsia="Arial"/>
          <w:sz w:val="13"/>
          <w:szCs w:val="13"/>
          <w:color w:val="B1B1B1"/>
          <w:spacing w:val="-20"/>
          <w:w w:val="132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214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B1B1B1"/>
          <w:spacing w:val="-94"/>
          <w:w w:val="214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54"/>
          <w:position w:val="2"/>
        </w:rPr>
        <w:t>..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54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29"/>
          <w:w w:val="54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B1B1B1"/>
          <w:spacing w:val="-145"/>
          <w:w w:val="175"/>
          <w:position w:val="2"/>
        </w:rPr>
        <w:t>·</w:t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43"/>
          <w:position w:val="2"/>
        </w:rPr>
        <w:t>;</w:t>
      </w:r>
      <w:r>
        <w:rPr>
          <w:rFonts w:ascii="Arial" w:hAnsi="Arial" w:cs="Arial" w:eastAsia="Arial"/>
          <w:sz w:val="41"/>
          <w:szCs w:val="41"/>
          <w:color w:val="5B5B5B"/>
          <w:spacing w:val="-64"/>
          <w:w w:val="100"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43"/>
          <w:position w:val="2"/>
        </w:rPr>
        <w:t>,:.</w:t>
      </w:r>
      <w:r>
        <w:rPr>
          <w:rFonts w:ascii="Arial" w:hAnsi="Arial" w:cs="Arial" w:eastAsia="Arial"/>
          <w:sz w:val="41"/>
          <w:szCs w:val="41"/>
          <w:color w:val="777777"/>
          <w:spacing w:val="-24"/>
          <w:w w:val="103"/>
          <w:position w:val="2"/>
        </w:rPr>
        <w:t>:</w:t>
      </w:r>
      <w:r>
        <w:rPr>
          <w:rFonts w:ascii="Arial" w:hAnsi="Arial" w:cs="Arial" w:eastAsia="Arial"/>
          <w:sz w:val="34"/>
          <w:szCs w:val="34"/>
          <w:color w:val="5B5B5B"/>
          <w:spacing w:val="-18"/>
          <w:w w:val="69"/>
          <w:position w:val="2"/>
        </w:rPr>
        <w:t>.</w:t>
      </w:r>
      <w:r>
        <w:rPr>
          <w:rFonts w:ascii="Arial" w:hAnsi="Arial" w:cs="Arial" w:eastAsia="Arial"/>
          <w:sz w:val="34"/>
          <w:szCs w:val="34"/>
          <w:color w:val="363636"/>
          <w:spacing w:val="-30"/>
          <w:w w:val="55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363636"/>
          <w:spacing w:val="0"/>
          <w:w w:val="59"/>
          <w:position w:val="2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727495"/>
          <w:spacing w:val="-35"/>
          <w:w w:val="81"/>
        </w:rPr>
        <w:t>\</w:t>
      </w:r>
      <w:r>
        <w:rPr>
          <w:rFonts w:ascii="Times New Roman" w:hAnsi="Times New Roman" w:cs="Times New Roman" w:eastAsia="Times New Roman"/>
          <w:sz w:val="46"/>
          <w:szCs w:val="46"/>
          <w:color w:val="575E91"/>
          <w:spacing w:val="0"/>
          <w:w w:val="132"/>
        </w:rPr>
        <w:t>};1:;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40" w:right="200"/>
          <w:cols w:num="5" w:equalWidth="0">
            <w:col w:w="520" w:space="1868"/>
            <w:col w:w="144" w:space="241"/>
            <w:col w:w="97" w:space="118"/>
            <w:col w:w="1365" w:space="1210"/>
            <w:col w:w="5917"/>
          </w:cols>
        </w:sectPr>
      </w:pPr>
      <w:rPr/>
    </w:p>
    <w:p>
      <w:pPr>
        <w:spacing w:before="23" w:after="0" w:line="240" w:lineRule="auto"/>
        <w:ind w:left="5483" w:right="45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30196pt;margin-top:21.157114pt;width:565.689895pt;height:777.730676pt;mso-position-horizontal-relative:page;mso-position-vertical-relative:page;z-index:-17586" coordorigin="326,423" coordsize="11314,15555">
            <v:group style="position:absolute;left:333;top:454;width:1361;height:2" coordorigin="333,454" coordsize="1361,2">
              <v:shape style="position:absolute;left:333;top:454;width:1361;height:2" coordorigin="333,454" coordsize="1361,0" path="m333,454l1694,454e" filled="f" stroked="t" strokeweight=".713954pt" strokecolor="#747474">
                <v:path arrowok="t"/>
              </v:shape>
            </v:group>
            <v:group style="position:absolute;left:357;top:440;width:2;height:15524" coordorigin="357,440" coordsize="2,15524">
              <v:shape style="position:absolute;left:357;top:440;width:2;height:15524" coordorigin="357,440" coordsize="0,15524" path="m357,15963l357,440e" filled="f" stroked="t" strokeweight=".713954pt" strokecolor="#545454">
                <v:path arrowok="t"/>
              </v:shape>
            </v:group>
            <v:group style="position:absolute;left:2332;top:454;width:2;height:918" coordorigin="2332,454" coordsize="2,918">
              <v:shape style="position:absolute;left:2332;top:454;width:2;height:918" coordorigin="2332,454" coordsize="0,918" path="m2332,1372l2332,454e" filled="f" stroked="t" strokeweight=".713954pt" strokecolor="#5B5B5B">
                <v:path arrowok="t"/>
              </v:shape>
            </v:group>
            <v:group style="position:absolute;left:1637;top:454;width:7320;height:2" coordorigin="1637,454" coordsize="7320,2">
              <v:shape style="position:absolute;left:1637;top:454;width:7320;height:2" coordorigin="1637,454" coordsize="7320,0" path="m1637,454l8958,454e" filled="f" stroked="t" strokeweight=".713954pt" strokecolor="#5B5B5B">
                <v:path arrowok="t"/>
              </v:shape>
            </v:group>
            <v:group style="position:absolute;left:8901;top:449;width:466;height:2" coordorigin="8901,449" coordsize="466,2">
              <v:shape style="position:absolute;left:8901;top:449;width:466;height:2" coordorigin="8901,449" coordsize="466,0" path="m8901,449l9367,449e" filled="f" stroked="t" strokeweight=".47597pt" strokecolor="#444444">
                <v:path arrowok="t"/>
              </v:shape>
            </v:group>
            <v:group style="position:absolute;left:9072;top:445;width:2;height:531" coordorigin="9072,445" coordsize="2,531">
              <v:shape style="position:absolute;left:9072;top:445;width:2;height:531" coordorigin="9072,445" coordsize="0,531" path="m9072,975l9072,445e" filled="f" stroked="t" strokeweight=".951939pt" strokecolor="#545454">
                <v:path arrowok="t"/>
              </v:shape>
            </v:group>
            <v:group style="position:absolute;left:9310;top:447;width:2280;height:2" coordorigin="9310,447" coordsize="2280,2">
              <v:shape style="position:absolute;left:9310;top:447;width:2280;height:2" coordorigin="9310,447" coordsize="2280,0" path="m9310,447l11590,447e" filled="f" stroked="t" strokeweight=".713954pt" strokecolor="#5B5B5B">
                <v:path arrowok="t"/>
              </v:shape>
            </v:group>
            <v:group style="position:absolute;left:11590;top:430;width:2;height:2352" coordorigin="11590,430" coordsize="2,2352">
              <v:shape style="position:absolute;left:11590;top:430;width:2;height:2352" coordorigin="11590,430" coordsize="0,2352" path="m11590,2782l11590,430e" filled="f" stroked="t" strokeweight=".713954pt" strokecolor="#575757">
                <v:path arrowok="t"/>
              </v:shape>
            </v:group>
            <v:group style="position:absolute;left:9077;top:918;width:2;height:454" coordorigin="9077,918" coordsize="2,454">
              <v:shape style="position:absolute;left:9077;top:918;width:2;height:454" coordorigin="9077,918" coordsize="0,454" path="m9077,1372l9077,918e" filled="f" stroked="t" strokeweight=".47597pt" strokecolor="#444444">
                <v:path arrowok="t"/>
              </v:shape>
            </v:group>
            <v:group style="position:absolute;left:347;top:1315;width:2;height:225" coordorigin="347,1315" coordsize="2,225">
              <v:shape style="position:absolute;left:347;top:1315;width:2;height:225" coordorigin="347,1315" coordsize="0,225" path="m347,1539l347,1315e" filled="f" stroked="t" strokeweight=".713954pt" strokecolor="#8C8C8C">
                <v:path arrowok="t"/>
              </v:shape>
            </v:group>
            <v:group style="position:absolute;left:2332;top:1315;width:2;height:225" coordorigin="2332,1315" coordsize="2,225">
              <v:shape style="position:absolute;left:2332;top:1315;width:2;height:225" coordorigin="2332,1315" coordsize="0,225" path="m2332,1539l2332,1315e" filled="f" stroked="t" strokeweight=".47597pt" strokecolor="#3F3F3F">
                <v:path arrowok="t"/>
              </v:shape>
            </v:group>
            <v:group style="position:absolute;left:9077;top:1277;width:2;height:660" coordorigin="9077,1277" coordsize="2,660">
              <v:shape style="position:absolute;left:9077;top:1277;width:2;height:660" coordorigin="9077,1277" coordsize="0,660" path="m9077,1936l9077,1277e" filled="f" stroked="t" strokeweight=".951939pt" strokecolor="#575757">
                <v:path arrowok="t"/>
              </v:shape>
            </v:group>
            <v:group style="position:absolute;left:9962;top:1922;width:1637;height:2" coordorigin="9962,1922" coordsize="1637,2">
              <v:shape style="position:absolute;left:9962;top:1922;width:1637;height:2" coordorigin="9962,1922" coordsize="1637,0" path="m9962,1922l11599,1922e" filled="f" stroked="t" strokeweight=".713954pt" strokecolor="#606060">
                <v:path arrowok="t"/>
              </v:shape>
            </v:group>
            <v:group style="position:absolute;left:343;top:1936;width:2546;height:2" coordorigin="343,1936" coordsize="2546,2">
              <v:shape style="position:absolute;left:343;top:1936;width:2546;height:2" coordorigin="343,1936" coordsize="2546,0" path="m343,1936l2889,1936e" filled="f" stroked="t" strokeweight=".713954pt" strokecolor="#5B5B5B">
                <v:path arrowok="t"/>
              </v:shape>
            </v:group>
            <v:group style="position:absolute;left:347;top:1453;width:2;height:535" coordorigin="347,1453" coordsize="2,535">
              <v:shape style="position:absolute;left:347;top:1453;width:2;height:535" coordorigin="347,1453" coordsize="0,535" path="m347,1989l347,1453e" filled="f" stroked="t" strokeweight=".713954pt" strokecolor="#747474">
                <v:path arrowok="t"/>
              </v:shape>
            </v:group>
            <v:group style="position:absolute;left:2327;top:1936;width:19;height:2" coordorigin="2327,1936" coordsize="19,2">
              <v:shape style="position:absolute;left:2327;top:1936;width:19;height:2" coordorigin="2327,1936" coordsize="19,0" path="m2327,1936l2347,1936e" filled="f" stroked="t" strokeweight=".956182pt" strokecolor="#5B5B5B">
                <v:path arrowok="t"/>
              </v:shape>
            </v:group>
            <v:group style="position:absolute;left:2832;top:1936;width:547;height:2" coordorigin="2832,1936" coordsize="547,2">
              <v:shape style="position:absolute;left:2832;top:1936;width:547;height:2" coordorigin="2832,1936" coordsize="547,0" path="m2832,1936l3379,1936e" filled="f" stroked="t" strokeweight=".47597pt" strokecolor="#3B3B3B">
                <v:path arrowok="t"/>
              </v:shape>
            </v:group>
            <v:group style="position:absolute;left:3322;top:1934;width:3836;height:2" coordorigin="3322,1934" coordsize="3836,2">
              <v:shape style="position:absolute;left:3322;top:1934;width:3836;height:2" coordorigin="3322,1934" coordsize="3836,0" path="m3322,1934l7159,1934e" filled="f" stroked="t" strokeweight=".713954pt" strokecolor="#606060">
                <v:path arrowok="t"/>
              </v:shape>
            </v:group>
            <v:group style="position:absolute;left:7101;top:1931;width:248;height:2" coordorigin="7101,1931" coordsize="248,2">
              <v:shape style="position:absolute;left:7101;top:1931;width:248;height:2" coordorigin="7101,1931" coordsize="248,0" path="m7101,1931l7349,1931e" filled="f" stroked="t" strokeweight=".47597pt" strokecolor="#2F2F2F">
                <v:path arrowok="t"/>
              </v:shape>
            </v:group>
            <v:group style="position:absolute;left:7292;top:1929;width:842;height:2" coordorigin="7292,1929" coordsize="842,2">
              <v:shape style="position:absolute;left:7292;top:1929;width:842;height:2" coordorigin="7292,1929" coordsize="842,0" path="m7292,1929l8134,1929e" filled="f" stroked="t" strokeweight=".713954pt" strokecolor="#575757">
                <v:path arrowok="t"/>
              </v:shape>
            </v:group>
            <v:group style="position:absolute;left:8077;top:1927;width:390;height:2" coordorigin="8077,1927" coordsize="390,2">
              <v:shape style="position:absolute;left:8077;top:1927;width:390;height:2" coordorigin="8077,1927" coordsize="390,0" path="m8077,1927l8467,1927e" filled="f" stroked="t" strokeweight=".47597pt" strokecolor="#383838">
                <v:path arrowok="t"/>
              </v:shape>
            </v:group>
            <v:group style="position:absolute;left:8410;top:1927;width:957;height:2" coordorigin="8410,1927" coordsize="957,2">
              <v:shape style="position:absolute;left:8410;top:1927;width:957;height:2" coordorigin="8410,1927" coordsize="957,0" path="m8410,1927l9367,1927e" filled="f" stroked="t" strokeweight=".713954pt" strokecolor="#606060">
                <v:path arrowok="t"/>
              </v:shape>
            </v:group>
            <v:group style="position:absolute;left:9310;top:1927;width:709;height:2" coordorigin="9310,1927" coordsize="709,2">
              <v:shape style="position:absolute;left:9310;top:1927;width:709;height:2" coordorigin="9310,1927" coordsize="709,0" path="m9310,1927l10019,1927e" filled="f" stroked="t" strokeweight=".47597pt" strokecolor="#383838">
                <v:path arrowok="t"/>
              </v:shape>
            </v:group>
            <v:group style="position:absolute;left:3363;top:1922;width:2;height:535" coordorigin="3363,1922" coordsize="2,535">
              <v:shape style="position:absolute;left:3363;top:1922;width:2;height:535" coordorigin="3363,1922" coordsize="0,535" path="m3363,2457l3363,1922e" filled="f" stroked="t" strokeweight=".951939pt" strokecolor="#575757">
                <v:path arrowok="t"/>
              </v:shape>
            </v:group>
            <v:group style="position:absolute;left:343;top:2204;width:11257;height:2" coordorigin="343,2204" coordsize="11257,2">
              <v:shape style="position:absolute;left:343;top:2204;width:11257;height:2" coordorigin="343,2204" coordsize="11257,0" path="m343,2204l11599,2204e" filled="f" stroked="t" strokeweight=".713954pt" strokecolor="#575757">
                <v:path arrowok="t"/>
              </v:shape>
            </v:group>
            <v:group style="position:absolute;left:343;top:2448;width:11261;height:2" coordorigin="343,2448" coordsize="11261,2">
              <v:shape style="position:absolute;left:343;top:2448;width:11261;height:2" coordorigin="343,2448" coordsize="11261,0" path="m343,2448l11604,2448e" filled="f" stroked="t" strokeweight=".713954pt" strokecolor="#575757">
                <v:path arrowok="t"/>
              </v:shape>
            </v:group>
            <v:group style="position:absolute;left:343;top:2689;width:6816;height:2" coordorigin="343,2689" coordsize="6816,2">
              <v:shape style="position:absolute;left:343;top:2689;width:6816;height:2" coordorigin="343,2689" coordsize="6816,0" path="m343,2689l7159,2689e" filled="f" stroked="t" strokeweight=".713954pt" strokecolor="#5B5B5B">
                <v:path arrowok="t"/>
              </v:shape>
            </v:group>
            <v:group style="position:absolute;left:7101;top:2687;width:248;height:2" coordorigin="7101,2687" coordsize="248,2">
              <v:shape style="position:absolute;left:7101;top:2687;width:248;height:2" coordorigin="7101,2687" coordsize="248,0" path="m7101,2687l7349,2687e" filled="f" stroked="t" strokeweight=".47597pt" strokecolor="#2B2B2B">
                <v:path arrowok="t"/>
              </v:shape>
            </v:group>
            <v:group style="position:absolute;left:7292;top:2687;width:428;height:2" coordorigin="7292,2687" coordsize="428,2">
              <v:shape style="position:absolute;left:7292;top:2687;width:428;height:2" coordorigin="7292,2687" coordsize="428,0" path="m7292,2687l7720,2687e" filled="f" stroked="t" strokeweight=".47597pt" strokecolor="#444444">
                <v:path arrowok="t"/>
              </v:shape>
            </v:group>
            <v:group style="position:absolute;left:7616;top:2687;width:533;height:2" coordorigin="7616,2687" coordsize="533,2">
              <v:shape style="position:absolute;left:7616;top:2687;width:533;height:2" coordorigin="7616,2687" coordsize="533,0" path="m7616,2687l8149,2687e" filled="f" stroked="t" strokeweight=".951939pt" strokecolor="#676767">
                <v:path arrowok="t"/>
              </v:shape>
            </v:group>
            <v:group style="position:absolute;left:8077;top:2682;width:390;height:2" coordorigin="8077,2682" coordsize="390,2">
              <v:shape style="position:absolute;left:8077;top:2682;width:390;height:2" coordorigin="8077,2682" coordsize="390,0" path="m8077,2682l8467,2682e" filled="f" stroked="t" strokeweight=".47597pt" strokecolor="#3B3B3B">
                <v:path arrowok="t"/>
              </v:shape>
            </v:group>
            <v:group style="position:absolute;left:8410;top:2684;width:547;height:2" coordorigin="8410,2684" coordsize="547,2">
              <v:shape style="position:absolute;left:8410;top:2684;width:547;height:2" coordorigin="8410,2684" coordsize="547,0" path="m8410,2684l8958,2684e" filled="f" stroked="t" strokeweight=".713954pt" strokecolor="#545454">
                <v:path arrowok="t"/>
              </v:shape>
            </v:group>
            <v:group style="position:absolute;left:8853;top:2682;width:676;height:2" coordorigin="8853,2682" coordsize="676,2">
              <v:shape style="position:absolute;left:8853;top:2682;width:676;height:2" coordorigin="8853,2682" coordsize="676,0" path="m8853,2682l9529,2682e" filled="f" stroked="t" strokeweight=".951939pt" strokecolor="#676767">
                <v:path arrowok="t"/>
              </v:shape>
            </v:group>
            <v:group style="position:absolute;left:9310;top:2682;width:709;height:2" coordorigin="9310,2682" coordsize="709,2">
              <v:shape style="position:absolute;left:9310;top:2682;width:709;height:2" coordorigin="9310,2682" coordsize="709,0" path="m9310,2682l10019,2682e" filled="f" stroked="t" strokeweight=".47597pt" strokecolor="#484848">
                <v:path arrowok="t"/>
              </v:shape>
            </v:group>
            <v:group style="position:absolute;left:9962;top:2680;width:1642;height:2" coordorigin="9962,2680" coordsize="1642,2">
              <v:shape style="position:absolute;left:9962;top:2680;width:1642;height:2" coordorigin="9962,2680" coordsize="1642,0" path="m9962,2680l11604,2680e" filled="f" stroked="t" strokeweight=".951939pt" strokecolor="#606060">
                <v:path arrowok="t"/>
              </v:shape>
            </v:group>
            <v:group style="position:absolute;left:338;top:2931;width:1357;height:2" coordorigin="338,2931" coordsize="1357,2">
              <v:shape style="position:absolute;left:338;top:2931;width:1357;height:2" coordorigin="338,2931" coordsize="1357,0" path="m338,2931l1694,2931e" filled="f" stroked="t" strokeweight=".951939pt" strokecolor="#606060">
                <v:path arrowok="t"/>
              </v:shape>
            </v:group>
            <v:group style="position:absolute;left:1637;top:2931;width:4979;height:2" coordorigin="1637,2931" coordsize="4979,2">
              <v:shape style="position:absolute;left:1637;top:2931;width:4979;height:2" coordorigin="1637,2931" coordsize="4979,0" path="m1637,2931l6616,2931e" filled="f" stroked="t" strokeweight=".47597pt" strokecolor="#545454">
                <v:path arrowok="t"/>
              </v:shape>
            </v:group>
            <v:group style="position:absolute;left:6559;top:2928;width:833;height:2" coordorigin="6559,2928" coordsize="833,2">
              <v:shape style="position:absolute;left:6559;top:2928;width:833;height:2" coordorigin="6559,2928" coordsize="833,0" path="m6559,2928l7392,2928e" filled="f" stroked="t" strokeweight=".951939pt" strokecolor="#676767">
                <v:path arrowok="t"/>
              </v:shape>
            </v:group>
            <v:group style="position:absolute;left:7292;top:2926;width:428;height:2" coordorigin="7292,2926" coordsize="428,2">
              <v:shape style="position:absolute;left:7292;top:2926;width:428;height:2" coordorigin="7292,2926" coordsize="428,0" path="m7292,2926l7720,2926e" filled="f" stroked="t" strokeweight=".47597pt" strokecolor="#3F3F3F">
                <v:path arrowok="t"/>
              </v:shape>
            </v:group>
            <v:group style="position:absolute;left:7663;top:2926;width:866;height:2" coordorigin="7663,2926" coordsize="866,2">
              <v:shape style="position:absolute;left:7663;top:2926;width:866;height:2" coordorigin="7663,2926" coordsize="866,0" path="m7663,2926l8529,2926e" filled="f" stroked="t" strokeweight=".951939pt" strokecolor="#5B5B5B">
                <v:path arrowok="t"/>
              </v:shape>
            </v:group>
            <v:group style="position:absolute;left:8410;top:2926;width:547;height:2" coordorigin="8410,2926" coordsize="547,2">
              <v:shape style="position:absolute;left:8410;top:2926;width:547;height:2" coordorigin="8410,2926" coordsize="547,0" path="m8410,2926l8958,2926e" filled="f" stroked="t" strokeweight=".47597pt" strokecolor="#3B3B3B">
                <v:path arrowok="t"/>
              </v:shape>
            </v:group>
            <v:group style="position:absolute;left:8901;top:2926;width:195;height:2" coordorigin="8901,2926" coordsize="195,2">
              <v:shape style="position:absolute;left:8901;top:2926;width:195;height:2" coordorigin="8901,2926" coordsize="195,0" path="m8901,2926l9096,2926e" filled="f" stroked="t" strokeweight=".47597pt" strokecolor="#232323">
                <v:path arrowok="t"/>
              </v:shape>
            </v:group>
            <v:group style="position:absolute;left:9039;top:2924;width:2565;height:2" coordorigin="9039,2924" coordsize="2565,2">
              <v:shape style="position:absolute;left:9039;top:2924;width:2565;height:2" coordorigin="9039,2924" coordsize="2565,0" path="m9039,2924l11604,2924e" filled="f" stroked="t" strokeweight=".713954pt" strokecolor="#575757">
                <v:path arrowok="t"/>
              </v:shape>
            </v:group>
            <v:group style="position:absolute;left:347;top:3170;width:3032;height:2" coordorigin="347,3170" coordsize="3032,2">
              <v:shape style="position:absolute;left:347;top:3170;width:3032;height:2" coordorigin="347,3170" coordsize="3032,0" path="m347,3170l3379,3170e" filled="f" stroked="t" strokeweight=".713954pt" strokecolor="#575757">
                <v:path arrowok="t"/>
              </v:shape>
            </v:group>
            <v:group style="position:absolute;left:3322;top:3170;width:347;height:2" coordorigin="3322,3170" coordsize="347,2">
              <v:shape style="position:absolute;left:3322;top:3170;width:347;height:2" coordorigin="3322,3170" coordsize="347,0" path="m3322,3170l3670,3170e" filled="f" stroked="t" strokeweight=".47597pt" strokecolor="#444444">
                <v:path arrowok="t"/>
              </v:shape>
            </v:group>
            <v:group style="position:absolute;left:3589;top:3170;width:1023;height:2" coordorigin="3589,3170" coordsize="1023,2">
              <v:shape style="position:absolute;left:3589;top:3170;width:1023;height:2" coordorigin="3589,3170" coordsize="1023,0" path="m3589,3170l4612,3170e" filled="f" stroked="t" strokeweight=".951939pt" strokecolor="#5B5B5B">
                <v:path arrowok="t"/>
              </v:shape>
            </v:group>
            <v:group style="position:absolute;left:4555;top:3170;width:343;height:2" coordorigin="4555,3170" coordsize="343,2">
              <v:shape style="position:absolute;left:4555;top:3170;width:343;height:2" coordorigin="4555,3170" coordsize="343,0" path="m4555,3170l4898,3170e" filled="f" stroked="t" strokeweight=".47597pt" strokecolor="#343434">
                <v:path arrowok="t"/>
              </v:shape>
            </v:group>
            <v:group style="position:absolute;left:7101;top:3167;width:619;height:2" coordorigin="7101,3167" coordsize="619,2">
              <v:shape style="position:absolute;left:7101;top:3167;width:619;height:2" coordorigin="7101,3167" coordsize="619,0" path="m7101,3167l7720,3167e" filled="f" stroked="t" strokeweight=".47597pt" strokecolor="#444444">
                <v:path arrowok="t"/>
              </v:shape>
            </v:group>
            <v:group style="position:absolute;left:4841;top:3167;width:6768;height:2" coordorigin="4841,3167" coordsize="6768,2">
              <v:shape style="position:absolute;left:4841;top:3167;width:6768;height:2" coordorigin="4841,3167" coordsize="6768,0" path="m4841,3167l11609,3167e" filled="f" stroked="t" strokeweight=".713954pt" strokecolor="#575757">
                <v:path arrowok="t"/>
              </v:shape>
            </v:group>
            <v:group style="position:absolute;left:11607;top:440;width:2;height:7927" coordorigin="11607,440" coordsize="2,7927">
              <v:shape style="position:absolute;left:11607;top:440;width:2;height:7927" coordorigin="11607,440" coordsize="0,7927" path="m11607,8367l11607,440e" filled="f" stroked="t" strokeweight=".713954pt" strokecolor="#5B5B5B">
                <v:path arrowok="t"/>
              </v:shape>
            </v:group>
            <v:group style="position:absolute;left:3817;top:3160;width:2;height:282" coordorigin="3817,3160" coordsize="2,282">
              <v:shape style="position:absolute;left:3817;top:3160;width:2;height:282" coordorigin="3817,3160" coordsize="0,282" path="m3817,3442l3817,3160e" filled="f" stroked="t" strokeweight=".713954pt" strokecolor="#2F2F2F">
                <v:path arrowok="t"/>
              </v:shape>
            </v:group>
            <v:group style="position:absolute;left:7144;top:3160;width:2;height:775" coordorigin="7144,3160" coordsize="2,775">
              <v:shape style="position:absolute;left:7144;top:3160;width:2;height:775" coordorigin="7144,3160" coordsize="0,775" path="m7144,3935l7144,3160e" filled="f" stroked="t" strokeweight=".951939pt" strokecolor="#545454">
                <v:path arrowok="t"/>
              </v:shape>
            </v:group>
            <v:group style="position:absolute;left:7135;top:3397;width:1195;height:2" coordorigin="7135,3397" coordsize="1195,2">
              <v:shape style="position:absolute;left:7135;top:3397;width:1195;height:2" coordorigin="7135,3397" coordsize="1195,0" path="m7135,3397l8329,3397e" filled="f" stroked="t" strokeweight=".951939pt" strokecolor="#444444">
                <v:path arrowok="t"/>
              </v:shape>
            </v:group>
            <v:group style="position:absolute;left:8439;top:3414;width:490;height:2" coordorigin="8439,3414" coordsize="490,2">
              <v:shape style="position:absolute;left:8439;top:3414;width:490;height:2" coordorigin="8439,3414" coordsize="490,0" path="m8439,3414l8929,3414e" filled="f" stroked="t" strokeweight=".237985pt" strokecolor="#6B6B6B">
                <v:path arrowok="t"/>
              </v:shape>
            </v:group>
            <v:group style="position:absolute;left:8929;top:3414;width:1061;height:2" coordorigin="8929,3414" coordsize="1061,2">
              <v:shape style="position:absolute;left:8929;top:3414;width:1061;height:2" coordorigin="8929,3414" coordsize="1061,0" path="m8929,3414l9991,3414e" filled="f" stroked="t" strokeweight=".237985pt" strokecolor="#000000">
                <v:path arrowok="t"/>
              </v:shape>
            </v:group>
            <v:group style="position:absolute;left:9991;top:3414;width:1614;height:2" coordorigin="9991,3414" coordsize="1614,2">
              <v:shape style="position:absolute;left:9991;top:3414;width:1614;height:2" coordorigin="9991,3414" coordsize="1614,0" path="m9991,3414l11604,3414e" filled="f" stroked="t" strokeweight=".237985pt" strokecolor="#676767">
                <v:path arrowok="t"/>
              </v:shape>
            </v:group>
            <v:group style="position:absolute;left:352;top:3385;width:2;height:249" coordorigin="352,3385" coordsize="2,249">
              <v:shape style="position:absolute;left:352;top:3385;width:2;height:249" coordorigin="352,3385" coordsize="0,249" path="m352,3633l352,3385e" filled="f" stroked="t" strokeweight=".47597pt" strokecolor="#343434">
                <v:path arrowok="t"/>
              </v:shape>
            </v:group>
            <v:group style="position:absolute;left:3817;top:3160;width:2;height:775" coordorigin="3817,3160" coordsize="2,775">
              <v:shape style="position:absolute;left:3817;top:3160;width:2;height:775" coordorigin="3817,3160" coordsize="0,775" path="m3817,3935l3817,3160e" filled="f" stroked="t" strokeweight=".951939pt" strokecolor="#484848">
                <v:path arrowok="t"/>
              </v:shape>
            </v:group>
            <v:group style="position:absolute;left:3813;top:3614;width:2723;height:2" coordorigin="3813,3614" coordsize="2723,2">
              <v:shape style="position:absolute;left:3813;top:3614;width:2723;height:2" coordorigin="3813,3614" coordsize="2723,0" path="m3813,3614l6535,3614e" filled="f" stroked="t" strokeweight=".713954pt" strokecolor="#707070">
                <v:path arrowok="t"/>
              </v:shape>
            </v:group>
            <v:group style="position:absolute;left:343;top:3928;width:3327;height:2" coordorigin="343,3928" coordsize="3327,2">
              <v:shape style="position:absolute;left:343;top:3928;width:3327;height:2" coordorigin="343,3928" coordsize="3327,0" path="m343,3928l3670,3928e" filled="f" stroked="t" strokeweight=".713954pt" strokecolor="#575757">
                <v:path arrowok="t"/>
              </v:shape>
            </v:group>
            <v:group style="position:absolute;left:3817;top:3557;width:2;height:378" coordorigin="3817,3557" coordsize="2,378">
              <v:shape style="position:absolute;left:3817;top:3557;width:2;height:378" coordorigin="3817,3557" coordsize="0,378" path="m3817,3935l3817,3557e" filled="f" stroked="t" strokeweight=".951939pt" strokecolor="#575757">
                <v:path arrowok="t"/>
              </v:shape>
            </v:group>
            <v:group style="position:absolute;left:3613;top:3923;width:619;height:2" coordorigin="3613,3923" coordsize="619,2">
              <v:shape style="position:absolute;left:3613;top:3923;width:619;height:2" coordorigin="3613,3923" coordsize="619,0" path="m3613,3923l4231,3923e" filled="f" stroked="t" strokeweight=".951939pt" strokecolor="#343434">
                <v:path arrowok="t"/>
              </v:shape>
            </v:group>
            <v:group style="position:absolute;left:3808;top:3923;width:3955;height:2" coordorigin="3808,3923" coordsize="3955,2">
              <v:shape style="position:absolute;left:3808;top:3923;width:3955;height:2" coordorigin="3808,3923" coordsize="3955,0" path="m3808,3923l7763,3923e" filled="f" stroked="t" strokeweight="1.189924pt" strokecolor="#545454">
                <v:path arrowok="t"/>
              </v:shape>
            </v:group>
            <v:group style="position:absolute;left:7097;top:3920;width:4512;height:2" coordorigin="7097,3920" coordsize="4512,2">
              <v:shape style="position:absolute;left:7097;top:3920;width:4512;height:2" coordorigin="7097,3920" coordsize="4512,0" path="m7097,3920l11609,3920e" filled="f" stroked="t" strokeweight=".713954pt" strokecolor="#575757">
                <v:path arrowok="t"/>
              </v:shape>
            </v:group>
            <v:group style="position:absolute;left:2337;top:3925;width:2;height:488" coordorigin="2337,3925" coordsize="2,488">
              <v:shape style="position:absolute;left:2337;top:3925;width:2;height:488" coordorigin="2337,3925" coordsize="0,488" path="m2337,4413l2337,3925e" filled="f" stroked="t" strokeweight=".713954pt" strokecolor="#484848">
                <v:path arrowok="t"/>
              </v:shape>
            </v:group>
            <v:group style="position:absolute;left:343;top:4205;width:4603;height:2" coordorigin="343,4205" coordsize="4603,2">
              <v:shape style="position:absolute;left:343;top:4205;width:4603;height:2" coordorigin="343,4205" coordsize="4603,0" path="m343,4205l4945,4205e" filled="f" stroked="t" strokeweight=".713954pt" strokecolor="#5B5B5B">
                <v:path arrowok="t"/>
              </v:shape>
            </v:group>
            <v:group style="position:absolute;left:4841;top:4205;width:781;height:2" coordorigin="4841,4205" coordsize="781,2">
              <v:shape style="position:absolute;left:4841;top:4205;width:781;height:2" coordorigin="4841,4205" coordsize="781,0" path="m4841,4205l5621,4205e" filled="f" stroked="t" strokeweight=".47597pt" strokecolor="#444444">
                <v:path arrowok="t"/>
              </v:shape>
            </v:group>
            <v:group style="position:absolute;left:5564;top:4200;width:6050;height:2" coordorigin="5564,4200" coordsize="6050,2">
              <v:shape style="position:absolute;left:5564;top:4200;width:6050;height:2" coordorigin="5564,4200" coordsize="6050,0" path="m5564,4200l11614,4200e" filled="f" stroked="t" strokeweight=".713954pt" strokecolor="#5B5B5B">
                <v:path arrowok="t"/>
              </v:shape>
            </v:group>
            <v:group style="position:absolute;left:2332;top:4446;width:4826;height:2" coordorigin="2332,4446" coordsize="4826,2">
              <v:shape style="position:absolute;left:2332;top:4446;width:4826;height:2" coordorigin="2332,4446" coordsize="4826,0" path="m2332,4446l7159,4446e" filled="f" stroked="t" strokeweight=".713954pt" strokecolor="#545454">
                <v:path arrowok="t"/>
              </v:shape>
            </v:group>
            <v:group style="position:absolute;left:7101;top:4446;width:248;height:2" coordorigin="7101,4446" coordsize="248,2">
              <v:shape style="position:absolute;left:7101;top:4446;width:248;height:2" coordorigin="7101,4446" coordsize="248,0" path="m7101,4446l7349,4446e" filled="f" stroked="t" strokeweight=".47597pt" strokecolor="#2F2F2F">
                <v:path arrowok="t"/>
              </v:shape>
            </v:group>
            <v:group style="position:absolute;left:7292;top:4441;width:842;height:2" coordorigin="7292,4441" coordsize="842,2">
              <v:shape style="position:absolute;left:7292;top:4441;width:842;height:2" coordorigin="7292,4441" coordsize="842,0" path="m7292,4441l8134,4441e" filled="f" stroked="t" strokeweight=".713954pt" strokecolor="#5B5B5B">
                <v:path arrowok="t"/>
              </v:shape>
            </v:group>
            <v:group style="position:absolute;left:8077;top:4441;width:390;height:2" coordorigin="8077,4441" coordsize="390,2">
              <v:shape style="position:absolute;left:8077;top:4441;width:390;height:2" coordorigin="8077,4441" coordsize="390,0" path="m8077,4441l8467,4441e" filled="f" stroked="t" strokeweight=".47597pt" strokecolor="#343434">
                <v:path arrowok="t"/>
              </v:shape>
            </v:group>
            <v:group style="position:absolute;left:8410;top:4439;width:3203;height:2" coordorigin="8410,4439" coordsize="3203,2">
              <v:shape style="position:absolute;left:8410;top:4439;width:3203;height:2" coordorigin="8410,4439" coordsize="3203,0" path="m8410,4439l11614,4439e" filled="f" stroked="t" strokeweight=".713954pt" strokecolor="#5B5B5B">
                <v:path arrowok="t"/>
              </v:shape>
            </v:group>
            <v:group style="position:absolute;left:2342;top:3925;width:2;height:4929" coordorigin="2342,3925" coordsize="2,4929">
              <v:shape style="position:absolute;left:2342;top:3925;width:2;height:4929" coordorigin="2342,3925" coordsize="0,4929" path="m2342,8854l2342,3925e" filled="f" stroked="t" strokeweight=".713954pt" strokecolor="#5B5B5B">
                <v:path arrowok="t"/>
              </v:shape>
            </v:group>
            <v:group style="position:absolute;left:4874;top:4437;width:2;height:535" coordorigin="4874,4437" coordsize="2,535">
              <v:shape style="position:absolute;left:4874;top:4437;width:2;height:535" coordorigin="4874,4437" coordsize="0,535" path="m4874,4972l4874,4437e" filled="f" stroked="t" strokeweight=".47597pt" strokecolor="#383838">
                <v:path arrowok="t"/>
              </v:shape>
            </v:group>
            <v:group style="position:absolute;left:4869;top:4685;width:2289;height:2" coordorigin="4869,4685" coordsize="2289,2">
              <v:shape style="position:absolute;left:4869;top:4685;width:2289;height:2" coordorigin="4869,4685" coordsize="2289,0" path="m4869,4685l7159,4685e" filled="f" stroked="t" strokeweight=".713954pt" strokecolor="#5B5B5B">
                <v:path arrowok="t"/>
              </v:shape>
            </v:group>
            <v:group style="position:absolute;left:7101;top:4685;width:248;height:2" coordorigin="7101,4685" coordsize="248,2">
              <v:shape style="position:absolute;left:7101;top:4685;width:248;height:2" coordorigin="7101,4685" coordsize="248,0" path="m7101,4685l7349,4685e" filled="f" stroked="t" strokeweight=".47597pt" strokecolor="#2F2F2F">
                <v:path arrowok="t"/>
              </v:shape>
            </v:group>
            <v:group style="position:absolute;left:7292;top:4681;width:4322;height:2" coordorigin="7292,4681" coordsize="4322,2">
              <v:shape style="position:absolute;left:7292;top:4681;width:4322;height:2" coordorigin="7292,4681" coordsize="4322,0" path="m7292,4681l11614,4681e" filled="f" stroked="t" strokeweight=".713954pt" strokecolor="#575757">
                <v:path arrowok="t"/>
              </v:shape>
            </v:group>
            <v:group style="position:absolute;left:7101;top:4924;width:248;height:2" coordorigin="7101,4924" coordsize="248,2">
              <v:shape style="position:absolute;left:7101;top:4924;width:248;height:2" coordorigin="7101,4924" coordsize="248,0" path="m7101,4924l7349,4924e" filled="f" stroked="t" strokeweight=".47597pt" strokecolor="#444444">
                <v:path arrowok="t"/>
              </v:shape>
            </v:group>
            <v:group style="position:absolute;left:4869;top:4922;width:6740;height:2" coordorigin="4869,4922" coordsize="6740,2">
              <v:shape style="position:absolute;left:4869;top:4922;width:6740;height:2" coordorigin="4869,4922" coordsize="6740,0" path="m4869,4922l11609,4922e" filled="f" stroked="t" strokeweight=".713954pt" strokecolor="#707070">
                <v:path arrowok="t"/>
              </v:shape>
            </v:group>
            <v:group style="position:absolute;left:8410;top:4924;width:547;height:2" coordorigin="8410,4924" coordsize="547,2">
              <v:shape style="position:absolute;left:8410;top:4924;width:547;height:2" coordorigin="8410,4924" coordsize="547,0" path="m8410,4924l8958,4924e" filled="f" stroked="t" strokeweight=".47597pt" strokecolor="#5B5B5B">
                <v:path arrowok="t"/>
              </v:shape>
            </v:group>
            <v:group style="position:absolute;left:11604;top:4657;width:2;height:531" coordorigin="11604,4657" coordsize="2,531">
              <v:shape style="position:absolute;left:11604;top:4657;width:2;height:531" coordorigin="11604,4657" coordsize="0,531" path="m11604,5187l11604,4657e" filled="f" stroked="t" strokeweight=".47597pt" strokecolor="#3F3F3F">
                <v:path arrowok="t"/>
              </v:shape>
            </v:group>
            <v:group style="position:absolute;left:2342;top:4915;width:2;height:263" coordorigin="2342,4915" coordsize="2,263">
              <v:shape style="position:absolute;left:2342;top:4915;width:2;height:263" coordorigin="2342,4915" coordsize="0,263" path="m2342,5178l2342,4915e" filled="f" stroked="t" strokeweight=".47597pt" strokecolor="#383838">
                <v:path arrowok="t"/>
              </v:shape>
            </v:group>
            <v:group style="position:absolute;left:4869;top:5168;width:2499;height:2" coordorigin="4869,5168" coordsize="2499,2">
              <v:shape style="position:absolute;left:4869;top:5168;width:2499;height:2" coordorigin="4869,5168" coordsize="2499,0" path="m4869,5168l7368,5168e" filled="f" stroked="t" strokeweight=".713954pt" strokecolor="#606060">
                <v:path arrowok="t"/>
              </v:shape>
            </v:group>
            <v:group style="position:absolute;left:7292;top:5163;width:428;height:2" coordorigin="7292,5163" coordsize="428,2">
              <v:shape style="position:absolute;left:7292;top:5163;width:428;height:2" coordorigin="7292,5163" coordsize="428,0" path="m7292,5163l7720,5163e" filled="f" stroked="t" strokeweight=".47597pt" strokecolor="#3F3F3F">
                <v:path arrowok="t"/>
              </v:shape>
            </v:group>
            <v:group style="position:absolute;left:7663;top:5163;width:928;height:2" coordorigin="7663,5163" coordsize="928,2">
              <v:shape style="position:absolute;left:7663;top:5163;width:928;height:2" coordorigin="7663,5163" coordsize="928,0" path="m7663,5163l8591,5163e" filled="f" stroked="t" strokeweight=".951939pt" strokecolor="#646464">
                <v:path arrowok="t"/>
              </v:shape>
            </v:group>
            <v:group style="position:absolute;left:8410;top:5163;width:547;height:2" coordorigin="8410,5163" coordsize="547,2">
              <v:shape style="position:absolute;left:8410;top:5163;width:547;height:2" coordorigin="8410,5163" coordsize="547,0" path="m8410,5163l8958,5163e" filled="f" stroked="t" strokeweight=".47597pt" strokecolor="#4B4B4B">
                <v:path arrowok="t"/>
              </v:shape>
            </v:group>
            <v:group style="position:absolute;left:8901;top:5163;width:195;height:2" coordorigin="8901,5163" coordsize="195,2">
              <v:shape style="position:absolute;left:8901;top:5163;width:195;height:2" coordorigin="8901,5163" coordsize="195,0" path="m8901,5163l9096,5163e" filled="f" stroked="t" strokeweight=".47597pt" strokecolor="#343434">
                <v:path arrowok="t"/>
              </v:shape>
            </v:group>
            <v:group style="position:absolute;left:9039;top:5161;width:2575;height:2" coordorigin="9039,5161" coordsize="2575,2">
              <v:shape style="position:absolute;left:9039;top:5161;width:2575;height:2" coordorigin="9039,5161" coordsize="2575,0" path="m9039,5161l11614,5161e" filled="f" stroked="t" strokeweight=".713954pt" strokecolor="#5B5B5B">
                <v:path arrowok="t"/>
              </v:shape>
            </v:group>
            <v:group style="position:absolute;left:2332;top:5410;width:1047;height:2" coordorigin="2332,5410" coordsize="1047,2">
              <v:shape style="position:absolute;left:2332;top:5410;width:1047;height:2" coordorigin="2332,5410" coordsize="1047,0" path="m2332,5410l3379,5410e" filled="f" stroked="t" strokeweight=".713954pt" strokecolor="#606060">
                <v:path arrowok="t"/>
              </v:shape>
            </v:group>
            <v:group style="position:absolute;left:3322;top:5407;width:347;height:2" coordorigin="3322,5407" coordsize="347,2">
              <v:shape style="position:absolute;left:3322;top:5407;width:347;height:2" coordorigin="3322,5407" coordsize="347,0" path="m3322,5407l3670,5407e" filled="f" stroked="t" strokeweight=".47597pt" strokecolor="#444444">
                <v:path arrowok="t"/>
              </v:shape>
            </v:group>
            <v:group style="position:absolute;left:3589;top:5407;width:5507;height:2" coordorigin="3589,5407" coordsize="5507,2">
              <v:shape style="position:absolute;left:3589;top:5407;width:5507;height:2" coordorigin="3589,5407" coordsize="5507,0" path="m3589,5407l9096,5407e" filled="f" stroked="t" strokeweight=".713954pt" strokecolor="#606060">
                <v:path arrowok="t"/>
              </v:shape>
            </v:group>
            <v:group style="position:absolute;left:9039;top:5402;width:328;height:2" coordorigin="9039,5402" coordsize="328,2">
              <v:shape style="position:absolute;left:9039;top:5402;width:328;height:2" coordorigin="9039,5402" coordsize="328,0" path="m9039,5402l9367,5402e" filled="f" stroked="t" strokeweight=".47597pt" strokecolor="#4B4B4B">
                <v:path arrowok="t"/>
              </v:shape>
            </v:group>
            <v:group style="position:absolute;left:9310;top:5402;width:2304;height:2" coordorigin="9310,5402" coordsize="2304,2">
              <v:shape style="position:absolute;left:9310;top:5402;width:2304;height:2" coordorigin="9310,5402" coordsize="2304,0" path="m9310,5402l11614,5402e" filled="f" stroked="t" strokeweight=".713954pt" strokecolor="#606060">
                <v:path arrowok="t"/>
              </v:shape>
            </v:group>
            <v:group style="position:absolute;left:343;top:5649;width:1352;height:2" coordorigin="343,5649" coordsize="1352,2">
              <v:shape style="position:absolute;left:343;top:5649;width:1352;height:2" coordorigin="343,5649" coordsize="1352,0" path="m343,5649l1694,5649e" filled="f" stroked="t" strokeweight=".951939pt" strokecolor="#646464">
                <v:path arrowok="t"/>
              </v:shape>
            </v:group>
            <v:group style="position:absolute;left:352;top:5125;width:2;height:1009" coordorigin="352,5125" coordsize="2,1009">
              <v:shape style="position:absolute;left:352;top:5125;width:2;height:1009" coordorigin="352,5125" coordsize="0,1009" path="m352,6134l352,5125e" filled="f" stroked="t" strokeweight=".951939pt" strokecolor="#5B5B5B">
                <v:path arrowok="t"/>
              </v:shape>
            </v:group>
            <v:group style="position:absolute;left:1637;top:5649;width:723;height:2" coordorigin="1637,5649" coordsize="723,2">
              <v:shape style="position:absolute;left:1637;top:5649;width:723;height:2" coordorigin="1637,5649" coordsize="723,0" path="m1637,5649l2361,5649e" filled="f" stroked="t" strokeweight=".47597pt" strokecolor="#444444">
                <v:path arrowok="t"/>
              </v:shape>
            </v:group>
            <v:group style="position:absolute;left:2289;top:5649;width:5497;height:2" coordorigin="2289,5649" coordsize="5497,2">
              <v:shape style="position:absolute;left:2289;top:5649;width:5497;height:2" coordorigin="2289,5649" coordsize="5497,0" path="m2289,5649l7787,5649e" filled="f" stroked="t" strokeweight=".713954pt" strokecolor="#575757">
                <v:path arrowok="t"/>
              </v:shape>
            </v:group>
            <v:group style="position:absolute;left:4876;top:4915;width:2;height:779" coordorigin="4876,4915" coordsize="2,779">
              <v:shape style="position:absolute;left:4876;top:4915;width:2;height:779" coordorigin="4876,4915" coordsize="0,779" path="m4876,5694l4876,4915e" filled="f" stroked="t" strokeweight=".951939pt" strokecolor="#575757">
                <v:path arrowok="t"/>
              </v:shape>
            </v:group>
            <v:group style="position:absolute;left:7663;top:5646;width:471;height:2" coordorigin="7663,5646" coordsize="471,2">
              <v:shape style="position:absolute;left:7663;top:5646;width:471;height:2" coordorigin="7663,5646" coordsize="471,0" path="m7663,5646l8134,5646e" filled="f" stroked="t" strokeweight=".47597pt" strokecolor="#4B4B4B">
                <v:path arrowok="t"/>
              </v:shape>
            </v:group>
            <v:group style="position:absolute;left:8077;top:5644;width:3536;height:2" coordorigin="8077,5644" coordsize="3536,2">
              <v:shape style="position:absolute;left:8077;top:5644;width:3536;height:2" coordorigin="8077,5644" coordsize="3536,0" path="m8077,5644l11614,5644e" filled="f" stroked="t" strokeweight=".713954pt" strokecolor="#606060">
                <v:path arrowok="t"/>
              </v:shape>
            </v:group>
            <v:group style="position:absolute;left:4879;top:5622;width:2;height:335" coordorigin="4879,5622" coordsize="2,335">
              <v:shape style="position:absolute;left:4879;top:5622;width:2;height:335" coordorigin="4879,5622" coordsize="0,335" path="m4879,5957l4879,5622e" filled="f" stroked="t" strokeweight=".47597pt" strokecolor="#282828">
                <v:path arrowok="t"/>
              </v:shape>
            </v:group>
            <v:group style="position:absolute;left:11607;top:5622;width:2;height:521" coordorigin="11607,5622" coordsize="2,521">
              <v:shape style="position:absolute;left:11607;top:5622;width:2;height:521" coordorigin="11607,5622" coordsize="0,521" path="m11607,6143l11607,5622e" filled="f" stroked="t" strokeweight=".47597pt" strokecolor="#444444">
                <v:path arrowok="t"/>
              </v:shape>
            </v:group>
            <v:group style="position:absolute;left:2337;top:6120;width:1042;height:2" coordorigin="2337,6120" coordsize="1042,2">
              <v:shape style="position:absolute;left:2337;top:6120;width:1042;height:2" coordorigin="2337,6120" coordsize="1042,0" path="m2337,6120l3379,6120e" filled="f" stroked="t" strokeweight=".47597pt" strokecolor="#545454">
                <v:path arrowok="t"/>
              </v:shape>
            </v:group>
            <v:group style="position:absolute;left:2875;top:6120;width:966;height:2" coordorigin="2875,6120" coordsize="966,2">
              <v:shape style="position:absolute;left:2875;top:6120;width:966;height:2" coordorigin="2875,6120" coordsize="966,0" path="m2875,6120l3841,6120e" filled="f" stroked="t" strokeweight=".951939pt" strokecolor="#606060">
                <v:path arrowok="t"/>
              </v:shape>
            </v:group>
            <v:group style="position:absolute;left:3784;top:6120;width:447;height:2" coordorigin="3784,6120" coordsize="447,2">
              <v:shape style="position:absolute;left:3784;top:6120;width:447;height:2" coordorigin="3784,6120" coordsize="447,0" path="m3784,6120l4231,6120e" filled="f" stroked="t" strokeweight=".47597pt" strokecolor="#343434">
                <v:path arrowok="t"/>
              </v:shape>
            </v:group>
            <v:group style="position:absolute;left:4174;top:6120;width:1447;height:2" coordorigin="4174,6120" coordsize="1447,2">
              <v:shape style="position:absolute;left:4174;top:6120;width:1447;height:2" coordorigin="4174,6120" coordsize="1447,0" path="m4174,6120l5621,6120e" filled="f" stroked="t" strokeweight=".713954pt" strokecolor="#5B5B5B">
                <v:path arrowok="t"/>
              </v:shape>
            </v:group>
            <v:group style="position:absolute;left:4879;top:5900;width:2;height:244" coordorigin="4879,5900" coordsize="2,244">
              <v:shape style="position:absolute;left:4879;top:5900;width:2;height:244" coordorigin="4879,5900" coordsize="0,244" path="m4879,6143l4879,5900e" filled="f" stroked="t" strokeweight=".47597pt" strokecolor="#3F3F3F">
                <v:path arrowok="t"/>
              </v:shape>
            </v:group>
            <v:group style="position:absolute;left:5564;top:6120;width:395;height:2" coordorigin="5564,6120" coordsize="395,2">
              <v:shape style="position:absolute;left:5564;top:6120;width:395;height:2" coordorigin="5564,6120" coordsize="395,0" path="m5564,6120l5959,6120e" filled="f" stroked="t" strokeweight=".47597pt" strokecolor="#2F2F2F">
                <v:path arrowok="t"/>
              </v:shape>
            </v:group>
            <v:group style="position:absolute;left:5902;top:6120;width:1257;height:2" coordorigin="5902,6120" coordsize="1257,2">
              <v:shape style="position:absolute;left:5902;top:6120;width:1257;height:2" coordorigin="5902,6120" coordsize="1257,0" path="m5902,6120l7159,6120e" filled="f" stroked="t" strokeweight=".713954pt" strokecolor="#5B5B5B">
                <v:path arrowok="t"/>
              </v:shape>
            </v:group>
            <v:group style="position:absolute;left:7101;top:6120;width:248;height:2" coordorigin="7101,6120" coordsize="248,2">
              <v:shape style="position:absolute;left:7101;top:6120;width:248;height:2" coordorigin="7101,6120" coordsize="248,0" path="m7101,6120l7349,6120e" filled="f" stroked="t" strokeweight=".47597pt" strokecolor="#383838">
                <v:path arrowok="t"/>
              </v:shape>
            </v:group>
            <v:group style="position:absolute;left:7292;top:6117;width:4322;height:2" coordorigin="7292,6117" coordsize="4322,2">
              <v:shape style="position:absolute;left:7292;top:6117;width:4322;height:2" coordorigin="7292,6117" coordsize="4322,0" path="m7292,6117l11614,6117e" filled="f" stroked="t" strokeweight=".713954pt" strokecolor="#575757">
                <v:path arrowok="t"/>
              </v:shape>
            </v:group>
            <v:group style="position:absolute;left:352;top:6077;width:2;height:330" coordorigin="352,6077" coordsize="2,330">
              <v:shape style="position:absolute;left:352;top:6077;width:2;height:330" coordorigin="352,6077" coordsize="0,330" path="m352,6406l352,6077e" filled="f" stroked="t" strokeweight=".47597pt" strokecolor="#383838">
                <v:path arrowok="t"/>
              </v:shape>
            </v:group>
            <v:group style="position:absolute;left:2342;top:6077;width:2;height:330" coordorigin="2342,6077" coordsize="2,330">
              <v:shape style="position:absolute;left:2342;top:6077;width:2;height:330" coordorigin="2342,6077" coordsize="0,330" path="m2342,6406l2342,6077e" filled="f" stroked="t" strokeweight=".47597pt" strokecolor="#444444">
                <v:path arrowok="t"/>
              </v:shape>
            </v:group>
            <v:group style="position:absolute;left:2337;top:6359;width:3284;height:2" coordorigin="2337,6359" coordsize="3284,2">
              <v:shape style="position:absolute;left:2337;top:6359;width:3284;height:2" coordorigin="2337,6359" coordsize="3284,0" path="m2337,6359l5621,6359e" filled="f" stroked="t" strokeweight=".713954pt" strokecolor="#575757">
                <v:path arrowok="t"/>
              </v:shape>
            </v:group>
            <v:group style="position:absolute;left:4879;top:6072;width:2;height:296" coordorigin="4879,6072" coordsize="2,296">
              <v:shape style="position:absolute;left:4879;top:6072;width:2;height:296" coordorigin="4879,6072" coordsize="0,296" path="m4879,6368l4879,6072e" filled="f" stroked="t" strokeweight=".951939pt" strokecolor="#575757">
                <v:path arrowok="t"/>
              </v:shape>
            </v:group>
            <v:group style="position:absolute;left:5564;top:6359;width:395;height:2" coordorigin="5564,6359" coordsize="395,2">
              <v:shape style="position:absolute;left:5564;top:6359;width:395;height:2" coordorigin="5564,6359" coordsize="395,0" path="m5564,6359l5959,6359e" filled="f" stroked="t" strokeweight=".47597pt" strokecolor="#2F2F2F">
                <v:path arrowok="t"/>
              </v:shape>
            </v:group>
            <v:group style="position:absolute;left:5902;top:6359;width:1257;height:2" coordorigin="5902,6359" coordsize="1257,2">
              <v:shape style="position:absolute;left:5902;top:6359;width:1257;height:2" coordorigin="5902,6359" coordsize="1257,0" path="m5902,6359l7159,6359e" filled="f" stroked="t" strokeweight=".713954pt" strokecolor="#5B5B5B">
                <v:path arrowok="t"/>
              </v:shape>
            </v:group>
            <v:group style="position:absolute;left:7101;top:6359;width:248;height:2" coordorigin="7101,6359" coordsize="248,2">
              <v:shape style="position:absolute;left:7101;top:6359;width:248;height:2" coordorigin="7101,6359" coordsize="248,0" path="m7101,6359l7349,6359e" filled="f" stroked="t" strokeweight=".47597pt" strokecolor="#2B2B2B">
                <v:path arrowok="t"/>
              </v:shape>
            </v:group>
            <v:group style="position:absolute;left:7292;top:6356;width:4327;height:2" coordorigin="7292,6356" coordsize="4327,2">
              <v:shape style="position:absolute;left:7292;top:6356;width:4327;height:2" coordorigin="7292,6356" coordsize="4327,0" path="m7292,6356l11618,6356e" filled="f" stroked="t" strokeweight=".713954pt" strokecolor="#575757">
                <v:path arrowok="t"/>
              </v:shape>
            </v:group>
            <v:group style="position:absolute;left:347;top:6600;width:7025;height:2" coordorigin="347,6600" coordsize="7025,2">
              <v:shape style="position:absolute;left:347;top:6600;width:7025;height:2" coordorigin="347,6600" coordsize="7025,0" path="m347,6600l7373,6600e" filled="f" stroked="t" strokeweight=".713954pt" strokecolor="#606060">
                <v:path arrowok="t"/>
              </v:shape>
            </v:group>
            <v:group style="position:absolute;left:2342;top:6349;width:2;height:273" coordorigin="2342,6349" coordsize="2,273">
              <v:shape style="position:absolute;left:2342;top:6349;width:2;height:273" coordorigin="2342,6349" coordsize="0,273" path="m2342,6622l2342,6349e" filled="f" stroked="t" strokeweight=".47597pt" strokecolor="#2F2F2F">
                <v:path arrowok="t"/>
              </v:shape>
            </v:group>
            <v:group style="position:absolute;left:7292;top:6598;width:428;height:2" coordorigin="7292,6598" coordsize="428,2">
              <v:shape style="position:absolute;left:7292;top:6598;width:428;height:2" coordorigin="7292,6598" coordsize="428,0" path="m7292,6598l7720,6598e" filled="f" stroked="t" strokeweight=".47597pt" strokecolor="#444444">
                <v:path arrowok="t"/>
              </v:shape>
            </v:group>
            <v:group style="position:absolute;left:7663;top:6598;width:857;height:2" coordorigin="7663,6598" coordsize="857,2">
              <v:shape style="position:absolute;left:7663;top:6598;width:857;height:2" coordorigin="7663,6598" coordsize="857,0" path="m7663,6598l8520,6598e" filled="f" stroked="t" strokeweight=".951939pt" strokecolor="#646464">
                <v:path arrowok="t"/>
              </v:shape>
            </v:group>
            <v:group style="position:absolute;left:8410;top:6598;width:957;height:2" coordorigin="8410,6598" coordsize="957,2">
              <v:shape style="position:absolute;left:8410;top:6598;width:957;height:2" coordorigin="8410,6598" coordsize="957,0" path="m8410,6598l9367,6598e" filled="f" stroked="t" strokeweight=".47597pt" strokecolor="#444444">
                <v:path arrowok="t"/>
              </v:shape>
            </v:group>
            <v:group style="position:absolute;left:9310;top:6598;width:2308;height:2" coordorigin="9310,6598" coordsize="2308,2">
              <v:shape style="position:absolute;left:9310;top:6598;width:2308;height:2" coordorigin="9310,6598" coordsize="2308,0" path="m9310,6598l11618,6598e" filled="f" stroked="t" strokeweight=".713954pt" strokecolor="#5B5B5B">
                <v:path arrowok="t"/>
              </v:shape>
            </v:group>
            <v:group style="position:absolute;left:2342;top:6550;width:2;height:339" coordorigin="2342,6550" coordsize="2,339">
              <v:shape style="position:absolute;left:2342;top:6550;width:2;height:339" coordorigin="2342,6550" coordsize="0,339" path="m2342,6889l2342,6550e" filled="f" stroked="t" strokeweight=".713954pt" strokecolor="#444444">
                <v:path arrowok="t"/>
              </v:shape>
            </v:group>
            <v:group style="position:absolute;left:343;top:7073;width:3037;height:2" coordorigin="343,7073" coordsize="3037,2">
              <v:shape style="position:absolute;left:343;top:7073;width:3037;height:2" coordorigin="343,7073" coordsize="3037,0" path="m343,7073l3379,7073e" filled="f" stroked="t" strokeweight=".951939pt" strokecolor="#606060">
                <v:path arrowok="t"/>
              </v:shape>
            </v:group>
            <v:group style="position:absolute;left:3322;top:7071;width:347;height:2" coordorigin="3322,7071" coordsize="347,2">
              <v:shape style="position:absolute;left:3322;top:7071;width:347;height:2" coordorigin="3322,7071" coordsize="347,0" path="m3322,7071l3670,7071e" filled="f" stroked="t" strokeweight=".47597pt" strokecolor="#444444">
                <v:path arrowok="t"/>
              </v:shape>
            </v:group>
            <v:group style="position:absolute;left:3613;top:7073;width:1285;height:2" coordorigin="3613,7073" coordsize="1285,2">
              <v:shape style="position:absolute;left:3613;top:7073;width:1285;height:2" coordorigin="3613,7073" coordsize="1285,0" path="m3613,7073l4898,7073e" filled="f" stroked="t" strokeweight=".951939pt" strokecolor="#646464">
                <v:path arrowok="t"/>
              </v:shape>
            </v:group>
            <v:group style="position:absolute;left:4841;top:7073;width:781;height:2" coordorigin="4841,7073" coordsize="781,2">
              <v:shape style="position:absolute;left:4841;top:7073;width:781;height:2" coordorigin="4841,7073" coordsize="781,0" path="m4841,7073l5621,7073e" filled="f" stroked="t" strokeweight=".47597pt" strokecolor="#4F4F4F">
                <v:path arrowok="t"/>
              </v:shape>
            </v:group>
            <v:group style="position:absolute;left:5540;top:7073;width:1076;height:2" coordorigin="5540,7073" coordsize="1076,2">
              <v:shape style="position:absolute;left:5540;top:7073;width:1076;height:2" coordorigin="5540,7073" coordsize="1076,0" path="m5540,7073l6616,7073e" filled="f" stroked="t" strokeweight=".951939pt" strokecolor="#676767">
                <v:path arrowok="t"/>
              </v:shape>
            </v:group>
            <v:group style="position:absolute;left:6559;top:7073;width:600;height:2" coordorigin="6559,7073" coordsize="600,2">
              <v:shape style="position:absolute;left:6559;top:7073;width:600;height:2" coordorigin="6559,7073" coordsize="600,0" path="m6559,7073l7159,7073e" filled="f" stroked="t" strokeweight=".47597pt" strokecolor="#4B4B4B">
                <v:path arrowok="t"/>
              </v:shape>
            </v:group>
            <v:group style="position:absolute;left:7063;top:7071;width:704;height:2" coordorigin="7063,7071" coordsize="704,2">
              <v:shape style="position:absolute;left:7063;top:7071;width:704;height:2" coordorigin="7063,7071" coordsize="704,0" path="m7063,7071l7768,7071e" filled="f" stroked="t" strokeweight=".951939pt" strokecolor="#646464">
                <v:path arrowok="t"/>
              </v:shape>
            </v:group>
            <v:group style="position:absolute;left:7663;top:7071;width:804;height:2" coordorigin="7663,7071" coordsize="804,2">
              <v:shape style="position:absolute;left:7663;top:7071;width:804;height:2" coordorigin="7663,7071" coordsize="804,0" path="m7663,7071l8467,7071e" filled="f" stroked="t" strokeweight=".47597pt" strokecolor="#484848">
                <v:path arrowok="t"/>
              </v:shape>
            </v:group>
            <v:group style="position:absolute;left:8410;top:7071;width:957;height:2" coordorigin="8410,7071" coordsize="957,2">
              <v:shape style="position:absolute;left:8410;top:7071;width:957;height:2" coordorigin="8410,7071" coordsize="957,0" path="m8410,7071l9367,7071e" filled="f" stroked="t" strokeweight=".951939pt" strokecolor="#676767">
                <v:path arrowok="t"/>
              </v:shape>
            </v:group>
            <v:group style="position:absolute;left:9310;top:7071;width:709;height:2" coordorigin="9310,7071" coordsize="709,2">
              <v:shape style="position:absolute;left:9310;top:7071;width:709;height:2" coordorigin="9310,7071" coordsize="709,0" path="m9310,7071l10019,7071e" filled="f" stroked="t" strokeweight=".47597pt" strokecolor="#444444">
                <v:path arrowok="t"/>
              </v:shape>
            </v:group>
            <v:group style="position:absolute;left:9886;top:7069;width:1733;height:2" coordorigin="9886,7069" coordsize="1733,2">
              <v:shape style="position:absolute;left:9886;top:7069;width:1733;height:2" coordorigin="9886,7069" coordsize="1733,0" path="m9886,7069l11618,7069e" filled="f" stroked="t" strokeweight=".713954pt" strokecolor="#5B5B5B">
                <v:path arrowok="t"/>
              </v:shape>
            </v:group>
            <v:group style="position:absolute;left:352;top:7028;width:2;height:7434" coordorigin="352,7028" coordsize="2,7434">
              <v:shape style="position:absolute;left:352;top:7028;width:2;height:7434" coordorigin="352,7028" coordsize="0,7434" path="m352,14462l352,7028e" filled="f" stroked="t" strokeweight=".713954pt" strokecolor="#4F4F4F">
                <v:path arrowok="t"/>
              </v:shape>
            </v:group>
            <v:group style="position:absolute;left:4879;top:7066;width:2;height:282" coordorigin="4879,7066" coordsize="2,282">
              <v:shape style="position:absolute;left:4879;top:7066;width:2;height:282" coordorigin="4879,7066" coordsize="0,282" path="m4879,7348l4879,7066e" filled="f" stroked="t" strokeweight=".47597pt" strokecolor="#3B3B3B">
                <v:path arrowok="t"/>
              </v:shape>
            </v:group>
            <v:group style="position:absolute;left:4874;top:7315;width:3713;height:2" coordorigin="4874,7315" coordsize="3713,2">
              <v:shape style="position:absolute;left:4874;top:7315;width:3713;height:2" coordorigin="4874,7315" coordsize="3713,0" path="m4874,7315l8586,7315e" filled="f" stroked="t" strokeweight=".713954pt" strokecolor="#606060">
                <v:path arrowok="t"/>
              </v:shape>
            </v:group>
            <v:group style="position:absolute;left:8410;top:7315;width:547;height:2" coordorigin="8410,7315" coordsize="547,2">
              <v:shape style="position:absolute;left:8410;top:7315;width:547;height:2" coordorigin="8410,7315" coordsize="547,0" path="m8410,7315l8958,7315e" filled="f" stroked="t" strokeweight=".47597pt" strokecolor="#4F4F4F">
                <v:path arrowok="t"/>
              </v:shape>
            </v:group>
            <v:group style="position:absolute;left:8901;top:7315;width:195;height:2" coordorigin="8901,7315" coordsize="195,2">
              <v:shape style="position:absolute;left:8901;top:7315;width:195;height:2" coordorigin="8901,7315" coordsize="195,0" path="m8901,7315l9096,7315e" filled="f" stroked="t" strokeweight=".47597pt" strokecolor="#2F2F2F">
                <v:path arrowok="t"/>
              </v:shape>
            </v:group>
            <v:group style="position:absolute;left:9039;top:7315;width:328;height:2" coordorigin="9039,7315" coordsize="328,2">
              <v:shape style="position:absolute;left:9039;top:7315;width:328;height:2" coordorigin="9039,7315" coordsize="328,0" path="m9039,7315l9367,7315e" filled="f" stroked="t" strokeweight=".47597pt" strokecolor="#4B4B4B">
                <v:path arrowok="t"/>
              </v:shape>
            </v:group>
            <v:group style="position:absolute;left:9310;top:7315;width:2308;height:2" coordorigin="9310,7315" coordsize="2308,2">
              <v:shape style="position:absolute;left:9310;top:7315;width:2308;height:2" coordorigin="9310,7315" coordsize="2308,0" path="m9310,7315l11618,7315e" filled="f" stroked="t" strokeweight=".713954pt" strokecolor="#646464">
                <v:path arrowok="t"/>
              </v:shape>
            </v:group>
            <v:group style="position:absolute;left:359;top:7291;width:2;height:8673" coordorigin="359,7291" coordsize="2,8673">
              <v:shape style="position:absolute;left:359;top:7291;width:2;height:8673" coordorigin="359,7291" coordsize="0,8673" path="m359,15963l359,7291e" filled="f" stroked="t" strokeweight=".713954pt" strokecolor="#4B4B4B">
                <v:path arrowok="t"/>
              </v:shape>
            </v:group>
            <v:group style="position:absolute;left:4883;top:7291;width:2;height:559" coordorigin="4883,7291" coordsize="2,559">
              <v:shape style="position:absolute;left:4883;top:7291;width:2;height:559" coordorigin="4883,7291" coordsize="0,559" path="m4883,7850l4883,7291e" filled="f" stroked="t" strokeweight=".951939pt" strokecolor="#5B5B5B">
                <v:path arrowok="t"/>
              </v:shape>
            </v:group>
            <v:group style="position:absolute;left:4874;top:7556;width:3260;height:2" coordorigin="4874,7556" coordsize="3260,2">
              <v:shape style="position:absolute;left:4874;top:7556;width:3260;height:2" coordorigin="4874,7556" coordsize="3260,0" path="m4874,7556l8134,7556e" filled="f" stroked="t" strokeweight=".713954pt" strokecolor="#606060">
                <v:path arrowok="t"/>
              </v:shape>
            </v:group>
            <v:group style="position:absolute;left:8077;top:7554;width:1290;height:2" coordorigin="8077,7554" coordsize="1290,2">
              <v:shape style="position:absolute;left:8077;top:7554;width:1290;height:2" coordorigin="8077,7554" coordsize="1290,0" path="m8077,7554l9367,7554e" filled="f" stroked="t" strokeweight=".47597pt" strokecolor="#575757">
                <v:path arrowok="t"/>
              </v:shape>
            </v:group>
            <v:group style="position:absolute;left:9310;top:7554;width:2313;height:2" coordorigin="9310,7554" coordsize="2313,2">
              <v:shape style="position:absolute;left:9310;top:7554;width:2313;height:2" coordorigin="9310,7554" coordsize="2313,0" path="m9310,7554l11623,7554e" filled="f" stroked="t" strokeweight=".713954pt" strokecolor="#606060">
                <v:path arrowok="t"/>
              </v:shape>
            </v:group>
            <v:group style="position:absolute;left:347;top:7843;width:1347;height:2" coordorigin="347,7843" coordsize="1347,2">
              <v:shape style="position:absolute;left:347;top:7843;width:1347;height:2" coordorigin="347,7843" coordsize="1347,0" path="m347,7843l1694,7843e" filled="f" stroked="t" strokeweight=".47597pt" strokecolor="#444444">
                <v:path arrowok="t"/>
              </v:shape>
            </v:group>
            <v:group style="position:absolute;left:376;top:7843;width:11247;height:2" coordorigin="376,7843" coordsize="11247,2">
              <v:shape style="position:absolute;left:376;top:7843;width:11247;height:2" coordorigin="376,7843" coordsize="11247,0" path="m376,7843l11623,7843e" filled="f" stroked="t" strokeweight=".713954pt" strokecolor="#606060">
                <v:path arrowok="t"/>
              </v:shape>
            </v:group>
            <v:group style="position:absolute;left:2832;top:7845;width:547;height:2" coordorigin="2832,7845" coordsize="547,2">
              <v:shape style="position:absolute;left:2832;top:7845;width:547;height:2" coordorigin="2832,7845" coordsize="547,0" path="m2832,7845l3379,7845e" filled="f" stroked="t" strokeweight=".47597pt" strokecolor="#3F3F3F">
                <v:path arrowok="t"/>
              </v:shape>
            </v:group>
            <v:group style="position:absolute;left:4555;top:7845;width:352;height:2" coordorigin="4555,7845" coordsize="352,2">
              <v:shape style="position:absolute;left:4555;top:7845;width:352;height:2" coordorigin="4555,7845" coordsize="352,0" path="m4555,7845l4907,7845e" filled="f" stroked="t" strokeweight=".47597pt" strokecolor="#484848">
                <v:path arrowok="t"/>
              </v:shape>
            </v:group>
            <v:group style="position:absolute;left:8901;top:7841;width:195;height:2" coordorigin="8901,7841" coordsize="195,2">
              <v:shape style="position:absolute;left:8901;top:7841;width:195;height:2" coordorigin="8901,7841" coordsize="195,0" path="m8901,7841l9096,7841e" filled="f" stroked="t" strokeweight=".47597pt" strokecolor="#383838">
                <v:path arrowok="t"/>
              </v:shape>
            </v:group>
            <v:group style="position:absolute;left:9039;top:7841;width:328;height:2" coordorigin="9039,7841" coordsize="328,2">
              <v:shape style="position:absolute;left:9039;top:7841;width:328;height:2" coordorigin="9039,7841" coordsize="328,0" path="m9039,7841l9367,7841e" filled="f" stroked="t" strokeweight=".47597pt" strokecolor="#4F4F4F">
                <v:path arrowok="t"/>
              </v:shape>
            </v:group>
            <v:group style="position:absolute;left:11614;top:8309;width:2;height:268" coordorigin="11614,8309" coordsize="2,268">
              <v:shape style="position:absolute;left:11614;top:8309;width:2;height:268" coordorigin="11614,8309" coordsize="0,268" path="m11614,8577l11614,8309e" filled="f" stroked="t" strokeweight=".47597pt" strokecolor="#3B3B3B">
                <v:path arrowok="t"/>
              </v:shape>
            </v:group>
            <v:group style="position:absolute;left:352;top:8816;width:919;height:2" coordorigin="352,8816" coordsize="919,2">
              <v:shape style="position:absolute;left:352;top:8816;width:919;height:2" coordorigin="352,8816" coordsize="919,0" path="m352,8816l1271,8816e" filled="f" stroked="t" strokeweight=".47597pt" strokecolor="#4B4B4B">
                <v:path arrowok="t"/>
              </v:shape>
            </v:group>
            <v:group style="position:absolute;left:381;top:8818;width:6978;height:2" coordorigin="381,8818" coordsize="6978,2">
              <v:shape style="position:absolute;left:381;top:8818;width:6978;height:2" coordorigin="381,8818" coordsize="6978,0" path="m381,8818l7358,8818e" filled="f" stroked="t" strokeweight=".713954pt" strokecolor="#5B5B5B">
                <v:path arrowok="t"/>
              </v:shape>
            </v:group>
            <v:group style="position:absolute;left:7292;top:8816;width:428;height:2" coordorigin="7292,8816" coordsize="428,2">
              <v:shape style="position:absolute;left:7292;top:8816;width:428;height:2" coordorigin="7292,8816" coordsize="428,0" path="m7292,8816l7720,8816e" filled="f" stroked="t" strokeweight=".47597pt" strokecolor="#444444">
                <v:path arrowok="t"/>
              </v:shape>
            </v:group>
            <v:group style="position:absolute;left:7663;top:8816;width:914;height:2" coordorigin="7663,8816" coordsize="914,2">
              <v:shape style="position:absolute;left:7663;top:8816;width:914;height:2" coordorigin="7663,8816" coordsize="914,0" path="m7663,8816l8577,8816e" filled="f" stroked="t" strokeweight=".951939pt" strokecolor="#646464">
                <v:path arrowok="t"/>
              </v:shape>
            </v:group>
            <v:group style="position:absolute;left:8410;top:8816;width:547;height:2" coordorigin="8410,8816" coordsize="547,2">
              <v:shape style="position:absolute;left:8410;top:8816;width:547;height:2" coordorigin="8410,8816" coordsize="547,0" path="m8410,8816l8958,8816e" filled="f" stroked="t" strokeweight=".47597pt" strokecolor="#4F4F4F">
                <v:path arrowok="t"/>
              </v:shape>
            </v:group>
            <v:group style="position:absolute;left:8901;top:8816;width:466;height:2" coordorigin="8901,8816" coordsize="466,2">
              <v:shape style="position:absolute;left:8901;top:8816;width:466;height:2" coordorigin="8901,8816" coordsize="466,0" path="m8901,8816l9367,8816e" filled="f" stroked="t" strokeweight=".47597pt" strokecolor="#3B3B3B">
                <v:path arrowok="t"/>
              </v:shape>
            </v:group>
            <v:group style="position:absolute;left:9310;top:8816;width:2313;height:2" coordorigin="9310,8816" coordsize="2313,2">
              <v:shape style="position:absolute;left:9310;top:8816;width:2313;height:2" coordorigin="9310,8816" coordsize="2313,0" path="m9310,8816l11623,8816e" filled="f" stroked="t" strokeweight=".713954pt" strokecolor="#575757">
                <v:path arrowok="t"/>
              </v:shape>
            </v:group>
            <v:group style="position:absolute;left:11616;top:7544;width:2;height:6158" coordorigin="11616,7544" coordsize="2,6158">
              <v:shape style="position:absolute;left:11616;top:7544;width:2;height:6158" coordorigin="11616,7544" coordsize="0,6158" path="m11616,13702l11616,7544e" filled="f" stroked="t" strokeweight=".713954pt" strokecolor="#5B5B5B">
                <v:path arrowok="t"/>
              </v:shape>
            </v:group>
            <v:group style="position:absolute;left:2347;top:8768;width:2;height:588" coordorigin="2347,8768" coordsize="2,588">
              <v:shape style="position:absolute;left:2347;top:8768;width:2;height:588" coordorigin="2347,8768" coordsize="0,588" path="m2347,9356l2347,8768e" filled="f" stroked="t" strokeweight=".47597pt" strokecolor="#3F3F3F">
                <v:path arrowok="t"/>
              </v:shape>
            </v:group>
            <v:group style="position:absolute;left:2347;top:9299;width:2;height:956" coordorigin="2347,9299" coordsize="2,956">
              <v:shape style="position:absolute;left:2347;top:9299;width:2;height:956" coordorigin="2347,9299" coordsize="0,956" path="m2347,10255l2347,9299e" filled="f" stroked="t" strokeweight=".951939pt" strokecolor="#646464">
                <v:path arrowok="t"/>
              </v:shape>
            </v:group>
            <v:group style="position:absolute;left:347;top:9751;width:1347;height:2" coordorigin="347,9751" coordsize="1347,2">
              <v:shape style="position:absolute;left:347;top:9751;width:1347;height:2" coordorigin="347,9751" coordsize="1347,0" path="m347,9751l1694,9751e" filled="f" stroked="t" strokeweight=".951939pt" strokecolor="#606060">
                <v:path arrowok="t"/>
              </v:shape>
            </v:group>
            <v:group style="position:absolute;left:1637;top:9751;width:723;height:2" coordorigin="1637,9751" coordsize="723,2">
              <v:shape style="position:absolute;left:1637;top:9751;width:723;height:2" coordorigin="1637,9751" coordsize="723,0" path="m1637,9751l2361,9751e" filled="f" stroked="t" strokeweight=".47597pt" strokecolor="#4B4B4B">
                <v:path arrowok="t"/>
              </v:shape>
            </v:group>
            <v:group style="position:absolute;left:2251;top:9751;width:4365;height:2" coordorigin="2251,9751" coordsize="4365,2">
              <v:shape style="position:absolute;left:2251;top:9751;width:4365;height:2" coordorigin="2251,9751" coordsize="4365,0" path="m2251,9751l6616,9751e" filled="f" stroked="t" strokeweight=".713954pt" strokecolor="#606060">
                <v:path arrowok="t"/>
              </v:shape>
            </v:group>
            <v:group style="position:absolute;left:6559;top:9751;width:600;height:2" coordorigin="6559,9751" coordsize="600,2">
              <v:shape style="position:absolute;left:6559;top:9751;width:600;height:2" coordorigin="6559,9751" coordsize="600,0" path="m6559,9751l7159,9751e" filled="f" stroked="t" strokeweight=".47597pt" strokecolor="#4B4B4B">
                <v:path arrowok="t"/>
              </v:shape>
            </v:group>
            <v:group style="position:absolute;left:7101;top:9751;width:1033;height:2" coordorigin="7101,9751" coordsize="1033,2">
              <v:shape style="position:absolute;left:7101;top:9751;width:1033;height:2" coordorigin="7101,9751" coordsize="1033,0" path="m7101,9751l8134,9751e" filled="f" stroked="t" strokeweight=".713954pt" strokecolor="#606060">
                <v:path arrowok="t"/>
              </v:shape>
            </v:group>
            <v:group style="position:absolute;left:8077;top:9748;width:390;height:2" coordorigin="8077,9748" coordsize="390,2">
              <v:shape style="position:absolute;left:8077;top:9748;width:390;height:2" coordorigin="8077,9748" coordsize="390,0" path="m8077,9748l8467,9748e" filled="f" stroked="t" strokeweight=".47597pt" strokecolor="#3B3B3B">
                <v:path arrowok="t"/>
              </v:shape>
            </v:group>
            <v:group style="position:absolute;left:8410;top:9748;width:1004;height:2" coordorigin="8410,9748" coordsize="1004,2">
              <v:shape style="position:absolute;left:8410;top:9748;width:1004;height:2" coordorigin="8410,9748" coordsize="1004,0" path="m8410,9748l9415,9748e" filled="f" stroked="t" strokeweight=".951939pt" strokecolor="#646464">
                <v:path arrowok="t"/>
              </v:shape>
            </v:group>
            <v:group style="position:absolute;left:9310;top:9748;width:709;height:2" coordorigin="9310,9748" coordsize="709,2">
              <v:shape style="position:absolute;left:9310;top:9748;width:709;height:2" coordorigin="9310,9748" coordsize="709,0" path="m9310,9748l10019,9748e" filled="f" stroked="t" strokeweight=".47597pt" strokecolor="#3F3F3F">
                <v:path arrowok="t"/>
              </v:shape>
            </v:group>
            <v:group style="position:absolute;left:9962;top:9748;width:1661;height:2" coordorigin="9962,9748" coordsize="1661,2">
              <v:shape style="position:absolute;left:9962;top:9748;width:1661;height:2" coordorigin="9962,9748" coordsize="1661,0" path="m9962,9748l11623,9748e" filled="f" stroked="t" strokeweight=".713954pt" strokecolor="#5B5B5B">
                <v:path arrowok="t"/>
              </v:shape>
            </v:group>
            <v:group style="position:absolute;left:357;top:9990;width:5264;height:2" coordorigin="357,9990" coordsize="5264,2">
              <v:shape style="position:absolute;left:357;top:9990;width:5264;height:2" coordorigin="357,9990" coordsize="5264,0" path="m357,9990l5621,9990e" filled="f" stroked="t" strokeweight=".713954pt" strokecolor="#575757">
                <v:path arrowok="t"/>
              </v:shape>
            </v:group>
            <v:group style="position:absolute;left:5564;top:9992;width:395;height:2" coordorigin="5564,9992" coordsize="395,2">
              <v:shape style="position:absolute;left:5564;top:9992;width:395;height:2" coordorigin="5564,9992" coordsize="395,0" path="m5564,9992l5959,9992e" filled="f" stroked="t" strokeweight=".47597pt" strokecolor="#444444">
                <v:path arrowok="t"/>
              </v:shape>
            </v:group>
            <v:group style="position:absolute;left:5902;top:9992;width:1257;height:2" coordorigin="5902,9992" coordsize="1257,2">
              <v:shape style="position:absolute;left:5902;top:9992;width:1257;height:2" coordorigin="5902,9992" coordsize="1257,0" path="m5902,9992l7159,9992e" filled="f" stroked="t" strokeweight=".713954pt" strokecolor="#676767">
                <v:path arrowok="t"/>
              </v:shape>
            </v:group>
            <v:group style="position:absolute;left:7101;top:9992;width:257;height:2" coordorigin="7101,9992" coordsize="257,2">
              <v:shape style="position:absolute;left:7101;top:9992;width:257;height:2" coordorigin="7101,9992" coordsize="257,0" path="m7101,9992l7358,9992e" filled="f" stroked="t" strokeweight=".47597pt" strokecolor="#3B3B3B">
                <v:path arrowok="t"/>
              </v:shape>
            </v:group>
            <v:group style="position:absolute;left:7325;top:9739;width:2;height:258" coordorigin="7325,9739" coordsize="2,258">
              <v:shape style="position:absolute;left:7325;top:9739;width:2;height:258" coordorigin="7325,9739" coordsize="0,258" path="m7325,9997l7325,9739e" filled="f" stroked="t" strokeweight="1.189924pt" strokecolor="#575757">
                <v:path arrowok="t"/>
              </v:shape>
            </v:group>
            <v:group style="position:absolute;left:7287;top:9990;width:4341;height:2" coordorigin="7287,9990" coordsize="4341,2">
              <v:shape style="position:absolute;left:7287;top:9990;width:4341;height:2" coordorigin="7287,9990" coordsize="4341,0" path="m7287,9990l11628,9990e" filled="f" stroked="t" strokeweight=".713954pt" strokecolor="#606060">
                <v:path arrowok="t"/>
              </v:shape>
            </v:group>
            <v:group style="position:absolute;left:352;top:10231;width:2009;height:2" coordorigin="352,10231" coordsize="2009,2">
              <v:shape style="position:absolute;left:352;top:10231;width:2009;height:2" coordorigin="352,10231" coordsize="2009,0" path="m352,10231l2361,10231e" filled="f" stroked="t" strokeweight=".713954pt" strokecolor="#575757">
                <v:path arrowok="t"/>
              </v:shape>
            </v:group>
            <v:group style="position:absolute;left:2289;top:10231;width:600;height:2" coordorigin="2289,10231" coordsize="600,2">
              <v:shape style="position:absolute;left:2289;top:10231;width:600;height:2" coordorigin="2289,10231" coordsize="600,0" path="m2289,10231l2889,10231e" filled="f" stroked="t" strokeweight=".47597pt" strokecolor="#343438">
                <v:path arrowok="t"/>
              </v:shape>
            </v:group>
            <v:group style="position:absolute;left:2832;top:10231;width:838;height:2" coordorigin="2832,10231" coordsize="838,2">
              <v:shape style="position:absolute;left:2832;top:10231;width:838;height:2" coordorigin="2832,10231" coordsize="838,0" path="m2832,10231l3670,10231e" filled="f" stroked="t" strokeweight=".951939pt" strokecolor="#5B5B5B">
                <v:path arrowok="t"/>
              </v:shape>
            </v:group>
            <v:group style="position:absolute;left:3613;top:10231;width:228;height:2" coordorigin="3613,10231" coordsize="228,2">
              <v:shape style="position:absolute;left:3613;top:10231;width:228;height:2" coordorigin="3613,10231" coordsize="228,0" path="m3613,10231l3841,10231e" filled="f" stroked="t" strokeweight=".47597pt" strokecolor="#484848">
                <v:path arrowok="t"/>
              </v:shape>
            </v:group>
            <v:group style="position:absolute;left:3784;top:10231;width:447;height:2" coordorigin="3784,10231" coordsize="447,2">
              <v:shape style="position:absolute;left:3784;top:10231;width:447;height:2" coordorigin="3784,10231" coordsize="447,0" path="m3784,10231l4231,10231e" filled="f" stroked="t" strokeweight=".47597pt" strokecolor="#2B2B2B">
                <v:path arrowok="t"/>
              </v:shape>
            </v:group>
            <v:group style="position:absolute;left:4174;top:10231;width:438;height:2" coordorigin="4174,10231" coordsize="438,2">
              <v:shape style="position:absolute;left:4174;top:10231;width:438;height:2" coordorigin="4174,10231" coordsize="438,0" path="m4174,10231l4612,10231e" filled="f" stroked="t" strokeweight=".47597pt" strokecolor="#444444">
                <v:path arrowok="t"/>
              </v:shape>
            </v:group>
            <v:group style="position:absolute;left:4469;top:10231;width:1152;height:2" coordorigin="4469,10231" coordsize="1152,2">
              <v:shape style="position:absolute;left:4469;top:10231;width:1152;height:2" coordorigin="4469,10231" coordsize="1152,0" path="m4469,10231l5621,10231e" filled="f" stroked="t" strokeweight=".951939pt" strokecolor="#646464">
                <v:path arrowok="t"/>
              </v:shape>
            </v:group>
            <v:group style="position:absolute;left:5564;top:10231;width:395;height:2" coordorigin="5564,10231" coordsize="395,2">
              <v:shape style="position:absolute;left:5564;top:10231;width:395;height:2" coordorigin="5564,10231" coordsize="395,0" path="m5564,10231l5959,10231e" filled="f" stroked="t" strokeweight=".47597pt" strokecolor="#2B2B2B">
                <v:path arrowok="t"/>
              </v:shape>
            </v:group>
            <v:group style="position:absolute;left:5902;top:10234;width:1257;height:2" coordorigin="5902,10234" coordsize="1257,2">
              <v:shape style="position:absolute;left:5902;top:10234;width:1257;height:2" coordorigin="5902,10234" coordsize="1257,0" path="m5902,10234l7159,10234e" filled="f" stroked="t" strokeweight=".951939pt" strokecolor="#646464">
                <v:path arrowok="t"/>
              </v:shape>
            </v:group>
            <v:group style="position:absolute;left:7101;top:10231;width:619;height:2" coordorigin="7101,10231" coordsize="619,2">
              <v:shape style="position:absolute;left:7101;top:10231;width:619;height:2" coordorigin="7101,10231" coordsize="619,0" path="m7101,10231l7720,10231e" filled="f" stroked="t" strokeweight=".47597pt" strokecolor="#484848">
                <v:path arrowok="t"/>
              </v:shape>
            </v:group>
            <v:group style="position:absolute;left:7654;top:10231;width:876;height:2" coordorigin="7654,10231" coordsize="876,2">
              <v:shape style="position:absolute;left:7654;top:10231;width:876;height:2" coordorigin="7654,10231" coordsize="876,0" path="m7654,10231l8529,10231e" filled="f" stroked="t" strokeweight=".951939pt" strokecolor="#646464">
                <v:path arrowok="t"/>
              </v:shape>
            </v:group>
            <v:group style="position:absolute;left:8410;top:10231;width:685;height:2" coordorigin="8410,10231" coordsize="685,2">
              <v:shape style="position:absolute;left:8410;top:10231;width:685;height:2" coordorigin="8410,10231" coordsize="685,0" path="m8410,10231l9096,10231e" filled="f" stroked="t" strokeweight=".47597pt" strokecolor="#444444">
                <v:path arrowok="t"/>
              </v:shape>
            </v:group>
            <v:group style="position:absolute;left:9039;top:10229;width:2589;height:2" coordorigin="9039,10229" coordsize="2589,2">
              <v:shape style="position:absolute;left:9039;top:10229;width:2589;height:2" coordorigin="9039,10229" coordsize="2589,0" path="m9039,10229l11628,10229e" filled="f" stroked="t" strokeweight=".713954pt" strokecolor="#606060">
                <v:path arrowok="t"/>
              </v:shape>
            </v:group>
            <v:group style="position:absolute;left:2347;top:10183;width:2;height:320" coordorigin="2347,10183" coordsize="2,320">
              <v:shape style="position:absolute;left:2347;top:10183;width:2;height:320" coordorigin="2347,10183" coordsize="0,320" path="m2347,10504l2347,10183e" filled="f" stroked="t" strokeweight=".47597pt" strokecolor="#484848">
                <v:path arrowok="t"/>
              </v:shape>
            </v:group>
            <v:group style="position:absolute;left:347;top:10762;width:1318;height:2" coordorigin="347,10762" coordsize="1318,2">
              <v:shape style="position:absolute;left:347;top:10762;width:1318;height:2" coordorigin="347,10762" coordsize="1318,0" path="m347,10762l1666,10762e" filled="f" stroked="t" strokeweight=".237985pt" strokecolor="#606060">
                <v:path arrowok="t"/>
              </v:shape>
            </v:group>
            <v:group style="position:absolute;left:1666;top:10762;width:666;height:2" coordorigin="1666,10762" coordsize="666,2">
              <v:shape style="position:absolute;left:1666;top:10762;width:666;height:2" coordorigin="1666,10762" coordsize="666,0" path="m1666,10762l2332,10762e" filled="f" stroked="t" strokeweight=".237985pt" strokecolor="#000000">
                <v:path arrowok="t"/>
              </v:shape>
            </v:group>
            <v:group style="position:absolute;left:2351;top:10446;width:2;height:349" coordorigin="2351,10446" coordsize="2,349">
              <v:shape style="position:absolute;left:2351;top:10446;width:2;height:349" coordorigin="2351,10446" coordsize="0,349" path="m2351,10795l2351,10446e" filled="f" stroked="t" strokeweight=".713954pt" strokecolor="#484848">
                <v:path arrowok="t"/>
              </v:shape>
            </v:group>
            <v:group style="position:absolute;left:2318;top:10762;width:543;height:2" coordorigin="2318,10762" coordsize="543,2">
              <v:shape style="position:absolute;left:2318;top:10762;width:543;height:2" coordorigin="2318,10762" coordsize="543,0" path="m2318,10762l2861,10762e" filled="f" stroked="t" strokeweight=".237985pt" strokecolor="#6B6B6B">
                <v:path arrowok="t"/>
              </v:shape>
            </v:group>
            <v:group style="position:absolute;left:2861;top:10762;width:490;height:2" coordorigin="2861,10762" coordsize="490,2">
              <v:shape style="position:absolute;left:2861;top:10762;width:490;height:2" coordorigin="2861,10762" coordsize="490,0" path="m2861,10762l3351,10762e" filled="f" stroked="t" strokeweight=".237985pt" strokecolor="#3B3B3B">
                <v:path arrowok="t"/>
              </v:shape>
            </v:group>
            <v:group style="position:absolute;left:3303;top:10781;width:433;height:2" coordorigin="3303,10781" coordsize="433,2">
              <v:shape style="position:absolute;left:3303;top:10781;width:433;height:2" coordorigin="3303,10781" coordsize="433,0" path="m3303,10781l3736,10781e" filled="f" stroked="t" strokeweight=".47597pt" strokecolor="#3F3F3F">
                <v:path arrowok="t"/>
              </v:shape>
            </v:group>
            <v:group style="position:absolute;left:3641;top:10762;width:171;height:2" coordorigin="3641,10762" coordsize="171,2">
              <v:shape style="position:absolute;left:3641;top:10762;width:171;height:2" coordorigin="3641,10762" coordsize="171,0" path="m3641,10762l3813,10762e" filled="f" stroked="t" strokeweight=".237985pt" strokecolor="#444444">
                <v:path arrowok="t"/>
              </v:shape>
            </v:group>
            <v:group style="position:absolute;left:3813;top:10762;width:3318;height:2" coordorigin="3813,10762" coordsize="3318,2">
              <v:shape style="position:absolute;left:3813;top:10762;width:3318;height:2" coordorigin="3813,10762" coordsize="3318,0" path="m3813,10762l7130,10762e" filled="f" stroked="t" strokeweight=".237985pt" strokecolor="#000000">
                <v:path arrowok="t"/>
              </v:shape>
            </v:group>
            <v:group style="position:absolute;left:7130;top:10762;width:190;height:2" coordorigin="7130,10762" coordsize="190,2">
              <v:shape style="position:absolute;left:7130;top:10762;width:190;height:2" coordorigin="7130,10762" coordsize="190,0" path="m7130,10762l7320,10762e" filled="f" stroked="t" strokeweight=".237985pt" strokecolor="#383838">
                <v:path arrowok="t"/>
              </v:shape>
            </v:group>
            <v:group style="position:absolute;left:7320;top:10762;width:1119;height:2" coordorigin="7320,10762" coordsize="1119,2">
              <v:shape style="position:absolute;left:7320;top:10762;width:1119;height:2" coordorigin="7320,10762" coordsize="1119,0" path="m7320,10762l8439,10762e" filled="f" stroked="t" strokeweight=".237985pt" strokecolor="#4B4B4B">
                <v:path arrowok="t"/>
              </v:shape>
            </v:group>
            <v:group style="position:absolute;left:8439;top:10762;width:3160;height:2" coordorigin="8439,10762" coordsize="3160,2">
              <v:shape style="position:absolute;left:8439;top:10762;width:3160;height:2" coordorigin="8439,10762" coordsize="3160,0" path="m8439,10762l11599,10762e" filled="f" stroked="t" strokeweight=".237985pt" strokecolor="#000000">
                <v:path arrowok="t"/>
              </v:shape>
            </v:group>
            <v:group style="position:absolute;left:11618;top:10446;width:2;height:349" coordorigin="11618,10446" coordsize="2,349">
              <v:shape style="position:absolute;left:11618;top:10446;width:2;height:349" coordorigin="11618,10446" coordsize="0,349" path="m11618,10795l11618,10446e" filled="f" stroked="t" strokeweight=".47597pt" strokecolor="#3B3B3B">
                <v:path arrowok="t"/>
              </v:shape>
            </v:group>
            <v:group style="position:absolute;left:347;top:10951;width:4265;height:2" coordorigin="347,10951" coordsize="4265,2">
              <v:shape style="position:absolute;left:347;top:10951;width:4265;height:2" coordorigin="347,10951" coordsize="4265,0" path="m347,10951l4612,10951e" filled="f" stroked="t" strokeweight=".713954pt" strokecolor="#5B5B5B">
                <v:path arrowok="t"/>
              </v:shape>
            </v:group>
            <v:group style="position:absolute;left:4555;top:10953;width:343;height:2" coordorigin="4555,10953" coordsize="343,2">
              <v:shape style="position:absolute;left:4555;top:10953;width:343;height:2" coordorigin="4555,10953" coordsize="343,0" path="m4555,10953l4898,10953e" filled="f" stroked="t" strokeweight=".47597pt" strokecolor="#444444">
                <v:path arrowok="t"/>
              </v:shape>
            </v:group>
            <v:group style="position:absolute;left:4841;top:10953;width:1214;height:2" coordorigin="4841,10953" coordsize="1214,2">
              <v:shape style="position:absolute;left:4841;top:10953;width:1214;height:2" coordorigin="4841,10953" coordsize="1214,0" path="m4841,10953l6054,10953e" filled="f" stroked="t" strokeweight=".713954pt" strokecolor="#646464">
                <v:path arrowok="t"/>
              </v:shape>
            </v:group>
            <v:group style="position:absolute;left:5902;top:10951;width:714;height:2" coordorigin="5902,10951" coordsize="714,2">
              <v:shape style="position:absolute;left:5902;top:10951;width:714;height:2" coordorigin="5902,10951" coordsize="714,0" path="m5902,10951l6616,10951e" filled="f" stroked="t" strokeweight=".47597pt" strokecolor="#4F4F4F">
                <v:path arrowok="t"/>
              </v:shape>
            </v:group>
            <v:group style="position:absolute;left:6559;top:10953;width:904;height:2" coordorigin="6559,10953" coordsize="904,2">
              <v:shape style="position:absolute;left:6559;top:10953;width:904;height:2" coordorigin="6559,10953" coordsize="904,0" path="m6559,10953l7463,10953e" filled="f" stroked="t" strokeweight=".951939pt" strokecolor="#676767">
                <v:path arrowok="t"/>
              </v:shape>
            </v:group>
            <v:group style="position:absolute;left:7330;top:10733;width:2;height:617" coordorigin="7330,10733" coordsize="2,617">
              <v:shape style="position:absolute;left:7330;top:10733;width:2;height:617" coordorigin="7330,10733" coordsize="0,617" path="m7330,11350l7330,10733e" filled="f" stroked="t" strokeweight=".951939pt" strokecolor="#5B5B5B">
                <v:path arrowok="t"/>
              </v:shape>
            </v:group>
            <v:group style="position:absolute;left:7287;top:10951;width:1180;height:2" coordorigin="7287,10951" coordsize="1180,2">
              <v:shape style="position:absolute;left:7287;top:10951;width:1180;height:2" coordorigin="7287,10951" coordsize="1180,0" path="m7287,10951l8467,10951e" filled="f" stroked="t" strokeweight=".713954pt" strokecolor="#545454">
                <v:path arrowok="t"/>
              </v:shape>
            </v:group>
            <v:group style="position:absolute;left:8225;top:10953;width:733;height:2" coordorigin="8225,10953" coordsize="733,2">
              <v:shape style="position:absolute;left:8225;top:10953;width:733;height:2" coordorigin="8225,10953" coordsize="733,0" path="m8225,10953l8958,10953e" filled="f" stroked="t" strokeweight=".951939pt" strokecolor="#676767">
                <v:path arrowok="t"/>
              </v:shape>
            </v:group>
            <v:group style="position:absolute;left:8901;top:10948;width:466;height:2" coordorigin="8901,10948" coordsize="466,2">
              <v:shape style="position:absolute;left:8901;top:10948;width:466;height:2" coordorigin="8901,10948" coordsize="466,0" path="m8901,10948l9367,10948e" filled="f" stroked="t" strokeweight=".47597pt" strokecolor="#444444">
                <v:path arrowok="t"/>
              </v:shape>
            </v:group>
            <v:group style="position:absolute;left:9277;top:10948;width:2351;height:2" coordorigin="9277,10948" coordsize="2351,2">
              <v:shape style="position:absolute;left:9277;top:10948;width:2351;height:2" coordorigin="9277,10948" coordsize="2351,0" path="m9277,10948l11628,10948e" filled="f" stroked="t" strokeweight=".713954pt" strokecolor="#606060">
                <v:path arrowok="t"/>
              </v:shape>
            </v:group>
            <v:group style="position:absolute;left:347;top:11316;width:5245;height:2" coordorigin="347,11316" coordsize="5245,2">
              <v:shape style="position:absolute;left:347;top:11316;width:5245;height:2" coordorigin="347,11316" coordsize="5245,0" path="m347,11316l5593,11316e" filled="f" stroked="t" strokeweight=".237985pt" strokecolor="#2B2B2B">
                <v:path arrowok="t"/>
              </v:shape>
            </v:group>
            <v:group style="position:absolute;left:1247;top:10944;width:2;height:406" coordorigin="1247,10944" coordsize="2,406">
              <v:shape style="position:absolute;left:1247;top:10944;width:2;height:406" coordorigin="1247,10944" coordsize="0,406" path="m1247,11350l1247,10944e" filled="f" stroked="t" strokeweight=".47597pt" strokecolor="#484848">
                <v:path arrowok="t"/>
              </v:shape>
            </v:group>
            <v:group style="position:absolute;left:2349;top:10733;width:2;height:617" coordorigin="2349,10733" coordsize="2,617">
              <v:shape style="position:absolute;left:2349;top:10733;width:2;height:617" coordorigin="2349,10733" coordsize="0,617" path="m2349,11350l2349,10733e" filled="f" stroked="t" strokeweight=".951939pt" strokecolor="#606060">
                <v:path arrowok="t"/>
              </v:shape>
            </v:group>
            <v:group style="position:absolute;left:5593;top:11316;width:1537;height:2" coordorigin="5593,11316" coordsize="1537,2">
              <v:shape style="position:absolute;left:5593;top:11316;width:1537;height:2" coordorigin="5593,11316" coordsize="1537,0" path="m5593,11316l7130,11316e" filled="f" stroked="t" strokeweight=".237985pt" strokecolor="#000000">
                <v:path arrowok="t"/>
              </v:shape>
            </v:group>
            <v:group style="position:absolute;left:7130;top:11316;width:562;height:2" coordorigin="7130,11316" coordsize="562,2">
              <v:shape style="position:absolute;left:7130;top:11316;width:562;height:2" coordorigin="7130,11316" coordsize="562,0" path="m7130,11316l7692,11316e" filled="f" stroked="t" strokeweight=".237985pt" strokecolor="#2B2B2B">
                <v:path arrowok="t"/>
              </v:shape>
            </v:group>
            <v:group style="position:absolute;left:7692;top:11316;width:3908;height:2" coordorigin="7692,11316" coordsize="3908,2">
              <v:shape style="position:absolute;left:7692;top:11316;width:3908;height:2" coordorigin="7692,11316" coordsize="3908,0" path="m7692,11316l11599,11316e" filled="f" stroked="t" strokeweight=".237985pt" strokecolor="#000000">
                <v:path arrowok="t"/>
              </v:shape>
            </v:group>
            <v:group style="position:absolute;left:1252;top:11288;width:2;height:421" coordorigin="1252,11288" coordsize="2,421">
              <v:shape style="position:absolute;left:1252;top:11288;width:2;height:421" coordorigin="1252,11288" coordsize="0,421" path="m1252,11708l1252,11288e" filled="f" stroked="t" strokeweight=".713954pt" strokecolor="#545454">
                <v:path arrowok="t"/>
              </v:shape>
            </v:group>
            <v:group style="position:absolute;left:1680;top:11288;width:2;height:421" coordorigin="1680,11288" coordsize="2,421">
              <v:shape style="position:absolute;left:1680;top:11288;width:2;height:421" coordorigin="1680,11288" coordsize="0,421" path="m1680,11708l1680,11288e" filled="f" stroked="t" strokeweight=".713954pt" strokecolor="#3B3B3B">
                <v:path arrowok="t"/>
              </v:shape>
            </v:group>
            <v:group style="position:absolute;left:2351;top:11288;width:2;height:421" coordorigin="2351,11288" coordsize="2,421">
              <v:shape style="position:absolute;left:2351;top:11288;width:2;height:421" coordorigin="2351,11288" coordsize="0,421" path="m2351,11708l2351,11288e" filled="f" stroked="t" strokeweight=".47597pt" strokecolor="#343434">
                <v:path arrowok="t"/>
              </v:shape>
            </v:group>
            <v:group style="position:absolute;left:7330;top:11288;width:2;height:421" coordorigin="7330,11288" coordsize="2,421">
              <v:shape style="position:absolute;left:7330;top:11288;width:2;height:421" coordorigin="7330,11288" coordsize="0,421" path="m7330,11708l7330,11288e" filled="f" stroked="t" strokeweight=".713954pt" strokecolor="#2B2B2B">
                <v:path arrowok="t"/>
              </v:shape>
            </v:group>
            <v:group style="position:absolute;left:1249;top:11551;width:2;height:583" coordorigin="1249,11551" coordsize="2,583">
              <v:shape style="position:absolute;left:1249;top:11551;width:2;height:583" coordorigin="1249,11551" coordsize="0,583" path="m1249,12134l1249,11551e" filled="f" stroked="t" strokeweight=".951939pt" strokecolor="#6B6B6B">
                <v:path arrowok="t"/>
              </v:shape>
            </v:group>
            <v:group style="position:absolute;left:2351;top:11651;width:2;height:287" coordorigin="2351,11651" coordsize="2,287">
              <v:shape style="position:absolute;left:2351;top:11651;width:2;height:287" coordorigin="2351,11651" coordsize="0,287" path="m2351,11938l2351,11651e" filled="f" stroked="t" strokeweight=".47597pt" strokecolor="#575757">
                <v:path arrowok="t"/>
              </v:shape>
            </v:group>
            <v:group style="position:absolute;left:1678;top:11560;width:2;height:574" coordorigin="1678,11560" coordsize="2,574">
              <v:shape style="position:absolute;left:1678;top:11560;width:2;height:574" coordorigin="1678,11560" coordsize="0,574" path="m1678,12134l1678,11560e" filled="f" stroked="t" strokeweight=".951939pt" strokecolor="#5B5B5B">
                <v:path arrowok="t"/>
              </v:shape>
            </v:group>
            <v:group style="position:absolute;left:2351;top:11881;width:2;height:502" coordorigin="2351,11881" coordsize="2,502">
              <v:shape style="position:absolute;left:2351;top:11881;width:2;height:502" coordorigin="2351,11881" coordsize="0,502" path="m2351,12383l2351,11881e" filled="f" stroked="t" strokeweight=".951939pt" strokecolor="#676767">
                <v:path arrowok="t"/>
              </v:shape>
            </v:group>
            <v:group style="position:absolute;left:7332;top:11594;width:2;height:540" coordorigin="7332,11594" coordsize="2,540">
              <v:shape style="position:absolute;left:7332;top:11594;width:2;height:540" coordorigin="7332,11594" coordsize="0,540" path="m7332,12134l7332,11594e" filled="f" stroked="t" strokeweight=".951939pt" strokecolor="#646464">
                <v:path arrowok="t"/>
              </v:shape>
            </v:group>
            <v:group style="position:absolute;left:366;top:12077;width:2;height:559" coordorigin="366,12077" coordsize="2,559">
              <v:shape style="position:absolute;left:366;top:12077;width:2;height:559" coordorigin="366,12077" coordsize="0,559" path="m366,12636l366,12077e" filled="f" stroked="t" strokeweight=".47597pt" strokecolor="#2F2F2F">
                <v:path arrowok="t"/>
              </v:shape>
            </v:group>
            <v:group style="position:absolute;left:1252;top:12077;width:2;height:559" coordorigin="1252,12077" coordsize="2,559">
              <v:shape style="position:absolute;left:1252;top:12077;width:2;height:559" coordorigin="1252,12077" coordsize="0,559" path="m1252,12636l1252,12077e" filled="f" stroked="t" strokeweight=".47597pt" strokecolor="#3F3F3F">
                <v:path arrowok="t"/>
              </v:shape>
            </v:group>
            <v:group style="position:absolute;left:1680;top:12077;width:2;height:306" coordorigin="1680,12077" coordsize="2,306">
              <v:shape style="position:absolute;left:1680;top:12077;width:2;height:306" coordorigin="1680,12077" coordsize="0,306" path="m1680,12383l1680,12077e" filled="f" stroked="t" strokeweight=".47597pt" strokecolor="#1C1C1C">
                <v:path arrowok="t"/>
              </v:shape>
            </v:group>
            <v:group style="position:absolute;left:7335;top:12077;width:2;height:306" coordorigin="7335,12077" coordsize="2,306">
              <v:shape style="position:absolute;left:7335;top:12077;width:2;height:306" coordorigin="7335,12077" coordsize="0,306" path="m7335,12383l7335,12077e" filled="f" stroked="t" strokeweight=".47597pt" strokecolor="#2B2B2B">
                <v:path arrowok="t"/>
              </v:shape>
            </v:group>
            <v:group style="position:absolute;left:1680;top:12325;width:2;height:311" coordorigin="1680,12325" coordsize="2,311">
              <v:shape style="position:absolute;left:1680;top:12325;width:2;height:311" coordorigin="1680,12325" coordsize="0,311" path="m1680,12636l1680,12325e" filled="f" stroked="t" strokeweight=".47597pt" strokecolor="#3F3F3F">
                <v:path arrowok="t"/>
              </v:shape>
            </v:group>
            <v:group style="position:absolute;left:7335;top:12325;width:2;height:311" coordorigin="7335,12325" coordsize="2,311">
              <v:shape style="position:absolute;left:7335;top:12325;width:2;height:311" coordorigin="7335,12325" coordsize="0,311" path="m7335,12636l7335,12325e" filled="f" stroked="t" strokeweight=".47597pt" strokecolor="#3F3F3F">
                <v:path arrowok="t"/>
              </v:shape>
            </v:group>
            <v:group style="position:absolute;left:1252;top:12579;width:2;height:770" coordorigin="1252,12579" coordsize="2,770">
              <v:shape style="position:absolute;left:1252;top:12579;width:2;height:770" coordorigin="1252,12579" coordsize="0,770" path="m1252,13348l1252,12579e" filled="f" stroked="t" strokeweight=".951939pt" strokecolor="#646464">
                <v:path arrowok="t"/>
              </v:shape>
            </v:group>
            <v:group style="position:absolute;left:1680;top:12559;width:2;height:1143" coordorigin="1680,12559" coordsize="2,1143">
              <v:shape style="position:absolute;left:1680;top:12559;width:2;height:1143" coordorigin="1680,12559" coordsize="0,1143" path="m1680,13702l1680,12559e" filled="f" stroked="t" strokeweight=".951939pt" strokecolor="#545454">
                <v:path arrowok="t"/>
              </v:shape>
            </v:group>
            <v:group style="position:absolute;left:2351;top:12325;width:2;height:1023" coordorigin="2351,12325" coordsize="2,1023">
              <v:shape style="position:absolute;left:2351;top:12325;width:2;height:1023" coordorigin="2351,12325" coordsize="0,1023" path="m2351,13348l2351,12325e" filled="f" stroked="t" strokeweight=".47597pt" strokecolor="#545454">
                <v:path arrowok="t"/>
              </v:shape>
            </v:group>
            <v:group style="position:absolute;left:7337;top:12579;width:2;height:1855" coordorigin="7337,12579" coordsize="2,1855">
              <v:shape style="position:absolute;left:7337;top:12579;width:2;height:1855" coordorigin="7337,12579" coordsize="0,1855" path="m7337,14434l7337,12579e" filled="f" stroked="t" strokeweight=".951939pt" strokecolor="#5B5B5B">
                <v:path arrowok="t"/>
              </v:shape>
            </v:group>
            <v:group style="position:absolute;left:405;top:13284;width:447;height:2" coordorigin="405,13284" coordsize="447,2">
              <v:shape style="position:absolute;left:405;top:13284;width:447;height:2" coordorigin="405,13284" coordsize="447,0" path="m405,13284l852,13284e" filled="f" stroked="t" strokeweight=".237985pt" strokecolor="#808080">
                <v:path arrowok="t"/>
              </v:shape>
            </v:group>
            <v:group style="position:absolute;left:1238;top:13315;width:438;height:2" coordorigin="1238,13315" coordsize="438,2">
              <v:shape style="position:absolute;left:1238;top:13315;width:438;height:2" coordorigin="1238,13315" coordsize="438,0" path="m1238,13315l1675,13315e" filled="f" stroked="t" strokeweight=".237985pt" strokecolor="#676767">
                <v:path arrowok="t"/>
              </v:shape>
            </v:group>
            <v:group style="position:absolute;left:2032;top:13284;width:324;height:2" coordorigin="2032,13284" coordsize="324,2">
              <v:shape style="position:absolute;left:2032;top:13284;width:324;height:2" coordorigin="2032,13284" coordsize="324,0" path="m2032,13284l2356,13284e" filled="f" stroked="t" strokeweight=".237985pt" strokecolor="#777777">
                <v:path arrowok="t"/>
              </v:shape>
            </v:group>
            <v:group style="position:absolute;left:369;top:13286;width:2;height:416" coordorigin="369,13286" coordsize="2,416">
              <v:shape style="position:absolute;left:369;top:13286;width:2;height:416" coordorigin="369,13286" coordsize="0,416" path="m369,13702l369,13286e" filled="f" stroked="t" strokeweight=".47597pt" strokecolor="#444444">
                <v:path arrowok="t"/>
              </v:shape>
            </v:group>
            <v:group style="position:absolute;left:1254;top:13286;width:2;height:588" coordorigin="1254,13286" coordsize="2,588">
              <v:shape style="position:absolute;left:1254;top:13286;width:2;height:588" coordorigin="1254,13286" coordsize="0,588" path="m1254,13874l1254,13286e" filled="f" stroked="t" strokeweight=".47597pt" strokecolor="#4F4F4F">
                <v:path arrowok="t"/>
              </v:shape>
            </v:group>
            <v:group style="position:absolute;left:366;top:13645;width:2;height:229" coordorigin="366,13645" coordsize="2,229">
              <v:shape style="position:absolute;left:366;top:13645;width:2;height:229" coordorigin="366,13645" coordsize="0,229" path="m366,13874l366,13645e" filled="f" stroked="t" strokeweight=".47597pt" strokecolor="#2B2B2B">
                <v:path arrowok="t"/>
              </v:shape>
            </v:group>
            <v:group style="position:absolute;left:1680;top:13645;width:2;height:325" coordorigin="1680,13645" coordsize="2,325">
              <v:shape style="position:absolute;left:1680;top:13645;width:2;height:325" coordorigin="1680,13645" coordsize="0,325" path="m1680,13970l1680,13645e" filled="f" stroked="t" strokeweight=".47597pt" strokecolor="#232323">
                <v:path arrowok="t"/>
              </v:shape>
            </v:group>
            <v:group style="position:absolute;left:11626;top:13645;width:2;height:507" coordorigin="11626,13645" coordsize="2,507">
              <v:shape style="position:absolute;left:11626;top:13645;width:2;height:507" coordorigin="11626,13645" coordsize="0,507" path="m11626,14151l11626,13645e" filled="f" stroked="t" strokeweight=".47597pt" strokecolor="#383838">
                <v:path arrowok="t"/>
              </v:shape>
            </v:group>
            <v:group style="position:absolute;left:374;top:13817;width:2;height:2147" coordorigin="374,13817" coordsize="2,2147">
              <v:shape style="position:absolute;left:374;top:13817;width:2;height:2147" coordorigin="374,13817" coordsize="0,2147" path="m374,15963l374,13817e" filled="f" stroked="t" strokeweight=".713954pt" strokecolor="#545454">
                <v:path arrowok="t"/>
              </v:shape>
            </v:group>
            <v:group style="position:absolute;left:1254;top:13817;width:2;height:641" coordorigin="1254,13817" coordsize="2,641">
              <v:shape style="position:absolute;left:1254;top:13817;width:2;height:641" coordorigin="1254,13817" coordsize="0,641" path="m1254,14457l1254,13817e" filled="f" stroked="t" strokeweight=".951939pt" strokecolor="#6B6B6B">
                <v:path arrowok="t"/>
              </v:shape>
            </v:group>
            <v:group style="position:absolute;left:1683;top:13912;width:2;height:559" coordorigin="1683,13912" coordsize="2,559">
              <v:shape style="position:absolute;left:1683;top:13912;width:2;height:559" coordorigin="1683,13912" coordsize="0,559" path="m1683,14472l1683,13912e" filled="f" stroked="t" strokeweight=".951939pt" strokecolor="#5B5B5B">
                <v:path arrowok="t"/>
              </v:shape>
            </v:group>
            <v:group style="position:absolute;left:371;top:14376;width:2;height:617" coordorigin="371,14376" coordsize="2,617">
              <v:shape style="position:absolute;left:371;top:14376;width:2;height:617" coordorigin="371,14376" coordsize="0,617" path="m371,14993l371,14376e" filled="f" stroked="t" strokeweight=".47597pt" strokecolor="#2B2B2B">
                <v:path arrowok="t"/>
              </v:shape>
            </v:group>
            <v:group style="position:absolute;left:1257;top:14376;width:2;height:617" coordorigin="1257,14376" coordsize="2,617">
              <v:shape style="position:absolute;left:1257;top:14376;width:2;height:617" coordorigin="1257,14376" coordsize="0,617" path="m1257,14993l1257,14376e" filled="f" stroked="t" strokeweight=".47597pt" strokecolor="#3B3B3B">
                <v:path arrowok="t"/>
              </v:shape>
            </v:group>
            <v:group style="position:absolute;left:1683;top:14376;width:2;height:316" coordorigin="1683,14376" coordsize="2,316">
              <v:shape style="position:absolute;left:1683;top:14376;width:2;height:316" coordorigin="1683,14376" coordsize="0,316" path="m1683,14692l1683,14376e" filled="f" stroked="t" strokeweight=".47597pt" strokecolor="#3F3F3F">
                <v:path arrowok="t"/>
              </v:shape>
            </v:group>
            <v:group style="position:absolute;left:7339;top:14376;width:2;height:478" coordorigin="7339,14376" coordsize="2,478">
              <v:shape style="position:absolute;left:7339;top:14376;width:2;height:478" coordorigin="7339,14376" coordsize="0,478" path="m7339,14854l7339,14376e" filled="f" stroked="t" strokeweight=".47597pt" strokecolor="#2F2F2F">
                <v:path arrowok="t"/>
              </v:shape>
            </v:group>
            <v:group style="position:absolute;left:11623;top:7544;width:2;height:8419" coordorigin="11623,7544" coordsize="2,8419">
              <v:shape style="position:absolute;left:11623;top:7544;width:2;height:8419" coordorigin="11623,7544" coordsize="0,8419" path="m11623,15963l11623,7544e" filled="f" stroked="t" strokeweight=".47597pt" strokecolor="#545454">
                <v:path arrowok="t"/>
              </v:shape>
            </v:group>
            <v:group style="position:absolute;left:1685;top:14634;width:2;height:220" coordorigin="1685,14634" coordsize="2,220">
              <v:shape style="position:absolute;left:1685;top:14634;width:2;height:220" coordorigin="1685,14634" coordsize="0,220" path="m1685,14854l1685,14634e" filled="f" stroked="t" strokeweight=".47597pt" strokecolor="#1C1C1C">
                <v:path arrowok="t"/>
              </v:shape>
            </v:group>
            <v:group style="position:absolute;left:1685;top:14797;width:2;height:306" coordorigin="1685,14797" coordsize="2,306">
              <v:shape style="position:absolute;left:1685;top:14797;width:2;height:306" coordorigin="1685,14797" coordsize="0,306" path="m1685,15103l1685,14797e" filled="f" stroked="t" strokeweight=".47597pt" strokecolor="#383838">
                <v:path arrowok="t"/>
              </v:shape>
            </v:group>
            <v:group style="position:absolute;left:1259;top:14936;width:2;height:1033" coordorigin="1259,14936" coordsize="2,1033">
              <v:shape style="position:absolute;left:1259;top:14936;width:2;height:1033" coordorigin="1259,14936" coordsize="0,1033" path="m1259,15968l1259,14936e" filled="f" stroked="t" strokeweight=".951939pt" strokecolor="#676767">
                <v:path arrowok="t"/>
              </v:shape>
            </v:group>
            <v:group style="position:absolute;left:1685;top:15046;width:2;height:923" coordorigin="1685,15046" coordsize="2,923">
              <v:shape style="position:absolute;left:1685;top:15046;width:2;height:923" coordorigin="1685,15046" coordsize="0,923" path="m1685,15968l1685,15046e" filled="f" stroked="t" strokeweight=".951939pt" strokecolor="#575757">
                <v:path arrowok="t"/>
              </v:shape>
            </v:group>
            <v:group style="position:absolute;left:7342;top:14797;width:2;height:1167" coordorigin="7342,14797" coordsize="2,1167">
              <v:shape style="position:absolute;left:7342;top:14797;width:2;height:1167" coordorigin="7342,14797" coordsize="0,1167" path="m7342,15963l7342,14797e" filled="f" stroked="t" strokeweight=".951939pt" strokecolor="#606060">
                <v:path arrowok="t"/>
              </v:shape>
            </v:group>
            <v:group style="position:absolute;left:366;top:15956;width:11266;height:2" coordorigin="366,15956" coordsize="11266,2">
              <v:shape style="position:absolute;left:366;top:15956;width:11266;height:2" coordorigin="366,15956" coordsize="11266,0" path="m366,15956l11633,15956e" filled="f" stroked="t" strokeweight=".713954pt" strokecolor="#838383">
                <v:path arrowok="t"/>
              </v:shape>
            </v:group>
            <v:group style="position:absolute;left:2354;top:13645;width:2;height:507" coordorigin="2354,13645" coordsize="2,507">
              <v:shape style="position:absolute;left:2354;top:13645;width:2;height:507" coordorigin="2354,13645" coordsize="0,507" path="m2354,14151l2354,13645e" filled="f" stroked="t" strokeweight=".47597pt" strokecolor="#343434">
                <v:path arrowok="t"/>
              </v:shape>
            </v:group>
            <v:group style="position:absolute;left:2347;top:14663;width:1061;height:2" coordorigin="2347,14663" coordsize="1061,2">
              <v:shape style="position:absolute;left:2347;top:14663;width:1061;height:2" coordorigin="2347,14663" coordsize="1061,0" path="m2347,14663l3408,14663e" filled="f" stroked="t" strokeweight="1.427909pt" strokecolor="#3464B8">
                <v:path arrowok="t"/>
              </v:shape>
            </v:group>
            <v:group style="position:absolute;left:2354;top:14094;width:2;height:1014" coordorigin="2354,14094" coordsize="2,1014">
              <v:shape style="position:absolute;left:2354;top:14094;width:2;height:1014" coordorigin="2354,14094" coordsize="0,1014" path="m2354,15108l2354,14094e" filled="f" stroked="t" strokeweight=".713954pt" strokecolor="#646767">
                <v:path arrowok="t"/>
              </v:shape>
            </v:group>
            <v:group style="position:absolute;left:2354;top:14936;width:2;height:263" coordorigin="2354,14936" coordsize="2,263">
              <v:shape style="position:absolute;left:2354;top:14936;width:2;height:263" coordorigin="2354,14936" coordsize="0,263" path="m2354,15199l2354,14936e" filled="f" stroked="t" strokeweight=".47597pt" strokecolor="#545454">
                <v:path arrowok="t"/>
              </v:shape>
            </v:group>
            <v:group style="position:absolute;left:2354;top:15141;width:2;height:273" coordorigin="2354,15141" coordsize="2,273">
              <v:shape style="position:absolute;left:2354;top:15141;width:2;height:273" coordorigin="2354,15141" coordsize="0,273" path="m2354,15414l2354,15141e" filled="f" stroked="t" strokeweight=".47597pt" strokecolor="#3B3B3B">
                <v:path arrowok="t"/>
              </v:shape>
            </v:group>
            <v:group style="position:absolute;left:2354;top:15356;width:2;height:607" coordorigin="2354,15356" coordsize="2,607">
              <v:shape style="position:absolute;left:2354;top:15356;width:2;height:607" coordorigin="2354,15356" coordsize="0,607" path="m2354,15963l2354,15356e" filled="f" stroked="t" strokeweight=".47597pt" strokecolor="#4F4F4F">
                <v:path arrowok="t"/>
              </v:shape>
            </v:group>
            <v:group style="position:absolute;left:8077;top:15954;width:390;height:2" coordorigin="8077,15954" coordsize="390,2">
              <v:shape style="position:absolute;left:8077;top:15954;width:390;height:2" coordorigin="8077,15954" coordsize="390,0" path="m8077,15954l8467,15954e" filled="f" stroked="t" strokeweight=".47597pt" strokecolor="#6B6B6B">
                <v:path arrowok="t"/>
              </v:shape>
            </v:group>
            <v:group style="position:absolute;left:9310;top:15954;width:709;height:2" coordorigin="9310,15954" coordsize="709,2">
              <v:shape style="position:absolute;left:9310;top:15954;width:709;height:2" coordorigin="9310,15954" coordsize="709,0" path="m9310,15954l10019,15954e" filled="f" stroked="t" strokeweight=".47597pt" strokecolor="#808080">
                <v:path arrowok="t"/>
              </v:shape>
            </v:group>
            <v:group style="position:absolute;left:6002;top:3610;width:490;height:2" coordorigin="6002,3610" coordsize="490,2">
              <v:shape style="position:absolute;left:6002;top:3610;width:490;height:2" coordorigin="6002,3610" coordsize="490,0" path="m6002,3610l6492,3610e" filled="f" stroked="t" strokeweight=".4759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ÖZÇELİK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742" w:right="48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7" w:lineRule="auto"/>
        <w:ind w:left="3813" w:right="4386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9.067688pt;margin-top:24.536001pt;width:7.516395pt;height:18.417481pt;mso-position-horizontal-relative:page;mso-position-vertical-relative:paragraph;z-index:-17563" coordorigin="9981,491" coordsize="150,368">
            <v:shape style="position:absolute;left:9981;top:491;width:150;height:368" coordorigin="9981,491" coordsize="150,368" path="m9981,491l10132,491,10132,859,9981,859,9981,491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05" w:lineRule="exact"/>
        <w:ind w:left="864" w:right="-20"/>
        <w:jc w:val="left"/>
        <w:tabs>
          <w:tab w:pos="3280" w:val="left"/>
          <w:tab w:pos="94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694092pt;margin-top:-40.94001pt;width:506.457115pt;height:86.694645pt;mso-position-horizontal-relative:page;mso-position-vertical-relative:paragraph;z-index:-17552" type="#_x0000_t202" filled="f" stroked="f">
            <v:textbox inset="0,0,0,0">
              <w:txbxContent>
                <w:p>
                  <w:pPr>
                    <w:spacing w:before="0" w:after="0" w:line="1734" w:lineRule="exact"/>
                    <w:ind w:right="-300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262626"/>
                      <w:spacing w:val="0"/>
                      <w:w w:val="132"/>
                      <w:b/>
                      <w:bCs/>
                      <w:i/>
                      <w:position w:val="46"/>
                    </w:rPr>
                    <w:t>l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262626"/>
                      <w:spacing w:val="0"/>
                      <w:w w:val="100"/>
                      <w:b/>
                      <w:bCs/>
                      <w:i/>
                      <w:position w:val="46"/>
                    </w:rPr>
                    <w:tab/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262626"/>
                      <w:spacing w:val="0"/>
                      <w:w w:val="100"/>
                      <w:b/>
                      <w:bCs/>
                      <w:i/>
                      <w:position w:val="4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68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2"/>
        </w:rPr>
        <w:t>IZMIR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B3B5B5"/>
          <w:spacing w:val="-58"/>
          <w:w w:val="332"/>
          <w:position w:val="-3"/>
        </w:rPr>
        <w:t>,</w:t>
      </w:r>
      <w:r>
        <w:rPr>
          <w:rFonts w:ascii="Arial" w:hAnsi="Arial" w:cs="Arial" w:eastAsia="Arial"/>
          <w:sz w:val="27"/>
          <w:szCs w:val="27"/>
          <w:color w:val="B3B5B5"/>
          <w:spacing w:val="0"/>
          <w:w w:val="200"/>
          <w:position w:val="-3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59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62626"/>
          <w:spacing w:val="0"/>
          <w:w w:val="72"/>
          <w:b/>
          <w:bCs/>
        </w:rPr>
        <w:t>BÜYÜKŞEHIR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64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83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left="118" w:right="-20"/>
        <w:jc w:val="left"/>
        <w:tabs>
          <w:tab w:pos="1500" w:val="left"/>
          <w:tab w:pos="3160" w:val="left"/>
          <w:tab w:pos="55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No:30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23:19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257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56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2" w:lineRule="auto"/>
        <w:ind w:left="137" w:right="2879" w:firstLine="-10"/>
        <w:jc w:val="left"/>
        <w:tabs>
          <w:tab w:pos="1500" w:val="left"/>
          <w:tab w:pos="316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  <w:position w:val="0"/>
        </w:rPr>
        <w:t>:3244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Sabri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:Kısı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üzeri/MENDERES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;nı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:Kısı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üzerilMENDERES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7" w:right="-20"/>
        <w:jc w:val="left"/>
        <w:tabs>
          <w:tab w:pos="1500" w:val="left"/>
          <w:tab w:pos="338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1" w:lineRule="exact"/>
        <w:ind w:left="132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95"/>
          <w:position w:val="3"/>
        </w:rPr>
        <w:t>IYapım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95"/>
          <w:position w:val="3"/>
        </w:rPr>
        <w:t>n</w:t>
      </w:r>
      <w:r>
        <w:rPr>
          <w:rFonts w:ascii="Arial" w:hAnsi="Arial" w:cs="Arial" w:eastAsia="Arial"/>
          <w:sz w:val="17"/>
          <w:szCs w:val="17"/>
          <w:color w:val="262626"/>
          <w:spacing w:val="-6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6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6"/>
        </w:rPr>
        <w:t>Betonann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17"/>
          <w:szCs w:val="17"/>
          <w:color w:val="3F3F3F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7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4473" w:right="-20"/>
        <w:jc w:val="left"/>
        <w:tabs>
          <w:tab w:pos="5060" w:val="left"/>
          <w:tab w:pos="5560" w:val="left"/>
          <w:tab w:pos="60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46"/>
          <w:szCs w:val="46"/>
          <w:spacing w:val="-61"/>
          <w:w w:val="53"/>
          <w:position w:val="-6"/>
        </w:rPr>
        <w:t> </w:t>
      </w:r>
      <w:r>
        <w:rPr>
          <w:rFonts w:ascii="Arial" w:hAnsi="Arial" w:cs="Arial" w:eastAsia="Arial"/>
          <w:sz w:val="46"/>
          <w:szCs w:val="4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898989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898989"/>
          <w:spacing w:val="-61"/>
          <w:w w:val="53"/>
          <w:position w:val="-6"/>
        </w:rPr>
        <w:t> </w:t>
      </w:r>
      <w:r>
        <w:rPr>
          <w:rFonts w:ascii="Arial" w:hAnsi="Arial" w:cs="Arial" w:eastAsia="Arial"/>
          <w:sz w:val="46"/>
          <w:szCs w:val="46"/>
          <w:color w:val="89898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89898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53"/>
          <w:position w:val="0"/>
        </w:rPr>
        <w:t>ı_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2"/>
        </w:rPr>
        <w:t>r'ı'angını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2"/>
        </w:rPr>
        <w:t>:23:25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18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62626"/>
          <w:w w:val="52"/>
          <w:position w:val="2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262626"/>
          <w:spacing w:val="6"/>
          <w:w w:val="52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6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!Kiı·ac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166" w:right="-20"/>
        <w:jc w:val="left"/>
        <w:tabs>
          <w:tab w:pos="47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23:20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23:21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160" w:right="180"/>
        </w:sectPr>
      </w:pPr>
      <w:rPr/>
    </w:p>
    <w:p>
      <w:pPr>
        <w:spacing w:before="0" w:after="0" w:line="215" w:lineRule="exact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620" w:space="1546"/>
            <w:col w:w="9414"/>
          </w:cols>
        </w:sectPr>
      </w:pPr>
      <w:rPr/>
    </w:p>
    <w:p>
      <w:pPr>
        <w:spacing w:before="0" w:after="0" w:line="263" w:lineRule="exact"/>
        <w:ind w:left="14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98" w:right="46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7" w:lineRule="auto"/>
        <w:ind w:left="2171" w:right="4250" w:firstLine="2566"/>
        <w:jc w:val="left"/>
        <w:tabs>
          <w:tab w:pos="4720" w:val="left"/>
          <w:tab w:pos="71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3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3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219" w:lineRule="exact"/>
        <w:ind w:left="132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0"/>
          <w:position w:val="1"/>
        </w:rPr>
        <w:t>Yı:ı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7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4362" w:space="351"/>
            <w:col w:w="6867"/>
          </w:cols>
        </w:sectPr>
      </w:pPr>
      <w:rPr/>
    </w:p>
    <w:p>
      <w:pPr>
        <w:spacing w:before="30" w:after="0" w:line="242" w:lineRule="auto"/>
        <w:ind w:left="137" w:right="1984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varıldıgında,çöpleri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4698" w:right="39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0" w:lineRule="exact"/>
        <w:ind w:left="137" w:right="2382"/>
        <w:jc w:val="center"/>
        <w:tabs>
          <w:tab w:pos="2520" w:val="left"/>
          <w:tab w:pos="468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4732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46" w:right="44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11" w:after="0" w:line="240" w:lineRule="auto"/>
        <w:ind w:left="1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62626"/>
          <w:w w:val="56"/>
          <w:position w:val="-6"/>
        </w:rPr>
        <w:t>l</w:t>
      </w:r>
      <w:r>
        <w:rPr>
          <w:rFonts w:ascii="Arial" w:hAnsi="Arial" w:cs="Arial" w:eastAsia="Arial"/>
          <w:sz w:val="30"/>
          <w:szCs w:val="30"/>
          <w:color w:val="262626"/>
          <w:spacing w:val="1"/>
          <w:w w:val="56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6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1866" w:space="300"/>
            <w:col w:w="9414"/>
          </w:cols>
        </w:sectPr>
      </w:pPr>
      <w:rPr/>
    </w:p>
    <w:p>
      <w:pPr>
        <w:spacing w:before="0" w:after="0" w:line="307" w:lineRule="exact"/>
        <w:ind w:left="13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62626"/>
          <w:w w:val="56"/>
        </w:rPr>
        <w:t>l</w:t>
      </w:r>
      <w:r>
        <w:rPr>
          <w:rFonts w:ascii="Arial" w:hAnsi="Arial" w:cs="Arial" w:eastAsia="Arial"/>
          <w:sz w:val="30"/>
          <w:szCs w:val="30"/>
          <w:color w:val="262626"/>
          <w:spacing w:val="1"/>
          <w:w w:val="5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edilmesi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40" w:lineRule="auto"/>
        <w:ind w:left="137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0"/>
        </w:rPr>
        <w:t>öwenilemedi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9"/>
          <w:position w:val="0"/>
        </w:rPr>
        <w:t>lB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0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62626"/>
          <w:w w:val="56"/>
          <w:position w:val="-4"/>
        </w:rPr>
        <w:t>l</w:t>
      </w:r>
      <w:r>
        <w:rPr>
          <w:rFonts w:ascii="Arial" w:hAnsi="Arial" w:cs="Arial" w:eastAsia="Arial"/>
          <w:sz w:val="30"/>
          <w:szCs w:val="30"/>
          <w:color w:val="262626"/>
          <w:spacing w:val="1"/>
          <w:w w:val="56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290" w:lineRule="exact"/>
        <w:ind w:left="137" w:right="-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262626"/>
          <w:w w:val="82"/>
        </w:rPr>
        <w:t>I</w:t>
      </w:r>
      <w:r>
        <w:rPr>
          <w:rFonts w:ascii="Arial" w:hAnsi="Arial" w:cs="Arial" w:eastAsia="Arial"/>
          <w:sz w:val="29"/>
          <w:szCs w:val="29"/>
          <w:color w:val="262626"/>
          <w:spacing w:val="1"/>
          <w:w w:val="8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1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361" w:space="278"/>
            <w:col w:w="10941"/>
          </w:cols>
        </w:sectPr>
      </w:pPr>
      <w:rPr/>
    </w:p>
    <w:p>
      <w:pPr>
        <w:spacing w:before="0" w:after="0" w:line="89" w:lineRule="exact"/>
        <w:ind w:left="137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2"/>
        </w:rPr>
        <w:t>Ekioı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2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2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22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  <w:position w:val="-12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22"/>
          <w:position w:val="-1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22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  <w:position w:val="-1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2"/>
        </w:rPr>
        <w:t>23:35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888" w:lineRule="exact"/>
        <w:ind w:left="242" w:right="-254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43"/>
          <w:szCs w:val="14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7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6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6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6"/>
          <w:position w:val="36"/>
        </w:rPr>
        <w:t>G</w:t>
      </w:r>
      <w:r>
        <w:rPr>
          <w:rFonts w:ascii="Times New Roman" w:hAnsi="Times New Roman" w:cs="Times New Roman" w:eastAsia="Times New Roman"/>
          <w:sz w:val="143"/>
          <w:szCs w:val="143"/>
          <w:color w:val="262626"/>
          <w:spacing w:val="-892"/>
          <w:w w:val="13"/>
          <w:position w:val="-4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3"/>
          <w:w w:val="106"/>
          <w:position w:val="36"/>
        </w:rPr>
        <w:t>D</w:t>
      </w:r>
      <w:r>
        <w:rPr>
          <w:rFonts w:ascii="Times New Roman" w:hAnsi="Times New Roman" w:cs="Times New Roman" w:eastAsia="Times New Roman"/>
          <w:sz w:val="143"/>
          <w:szCs w:val="143"/>
          <w:color w:val="2F3362"/>
          <w:spacing w:val="-294"/>
          <w:w w:val="115"/>
          <w:position w:val="-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3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1"/>
          <w:w w:val="104"/>
          <w:position w:val="36"/>
        </w:rPr>
        <w:t>E</w:t>
      </w:r>
      <w:r>
        <w:rPr>
          <w:rFonts w:ascii="Times New Roman" w:hAnsi="Times New Roman" w:cs="Times New Roman" w:eastAsia="Times New Roman"/>
          <w:sz w:val="143"/>
          <w:szCs w:val="143"/>
          <w:color w:val="2F3362"/>
          <w:spacing w:val="-305"/>
          <w:w w:val="115"/>
          <w:position w:val="-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36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4"/>
          <w:position w:val="36"/>
        </w:rPr>
        <w:t>:</w:t>
      </w:r>
      <w:r>
        <w:rPr>
          <w:rFonts w:ascii="Times New Roman" w:hAnsi="Times New Roman" w:cs="Times New Roman" w:eastAsia="Times New Roman"/>
          <w:sz w:val="143"/>
          <w:szCs w:val="143"/>
          <w:color w:val="2F3362"/>
          <w:spacing w:val="-420"/>
          <w:w w:val="116"/>
          <w:position w:val="-4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36"/>
        </w:rPr>
        <w:t>Kısı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5"/>
          <w:position w:val="36"/>
        </w:rPr>
        <w:t>k</w:t>
      </w:r>
      <w:r>
        <w:rPr>
          <w:rFonts w:ascii="Times New Roman" w:hAnsi="Times New Roman" w:cs="Times New Roman" w:eastAsia="Times New Roman"/>
          <w:sz w:val="143"/>
          <w:szCs w:val="143"/>
          <w:color w:val="262626"/>
          <w:spacing w:val="0"/>
          <w:w w:val="17"/>
          <w:position w:val="-44"/>
        </w:rPr>
        <w:t>;</w:t>
      </w:r>
      <w:r>
        <w:rPr>
          <w:rFonts w:ascii="Times New Roman" w:hAnsi="Times New Roman" w:cs="Times New Roman" w:eastAsia="Times New Roman"/>
          <w:sz w:val="143"/>
          <w:szCs w:val="143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3875" w:space="120"/>
            <w:col w:w="7585"/>
          </w:cols>
        </w:sectPr>
      </w:pPr>
      <w:rPr/>
    </w:p>
    <w:p>
      <w:pPr>
        <w:spacing w:before="0" w:after="0" w:line="268" w:lineRule="exact"/>
        <w:ind w:left="496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027496pt;margin-top:5.714967pt;width:13.275001pt;height:45pt;mso-position-horizontal-relative:page;mso-position-vertical-relative:paragraph;z-index:-17551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3362"/>
                      <w:spacing w:val="0"/>
                      <w:w w:val="59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26"/>
          <w:position w:val="-5"/>
        </w:rPr>
        <w:t>'ü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544" w:right="-20"/>
        <w:jc w:val="left"/>
        <w:tabs>
          <w:tab w:pos="9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  <w:position w:val="1"/>
        </w:rPr>
        <w:t>C1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0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0"/>
          <w:i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262626"/>
          <w:spacing w:val="31"/>
          <w:w w:val="8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50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22"/>
          <w:i/>
          <w:position w:val="-3"/>
        </w:rPr>
        <w:t>.ô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3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52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262626"/>
          <w:spacing w:val="-52"/>
          <w:w w:val="85"/>
          <w:position w:val="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0"/>
          <w:w w:val="52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262626"/>
          <w:spacing w:val="-71"/>
          <w:w w:val="85"/>
          <w:position w:val="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2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3"/>
          <w:w w:val="52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262626"/>
          <w:spacing w:val="-45"/>
          <w:w w:val="86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2" w:after="0" w:line="293" w:lineRule="exact"/>
        <w:ind w:left="651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-2"/>
        </w:rPr>
        <w:t>ynAKSULAR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86"/>
        <w:jc w:val="left"/>
        <w:tabs>
          <w:tab w:pos="326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835724pt;margin-top:5.755772pt;width:17.864081pt;height:59.5pt;mso-position-horizontal-relative:page;mso-position-vertical-relative:paragraph;z-index:-17550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9"/>
                    <w:jc w:val="left"/>
                    <w:rPr>
                      <w:rFonts w:ascii="Times New Roman" w:hAnsi="Times New Roman" w:cs="Times New Roman" w:eastAsia="Times New Roman"/>
                      <w:sz w:val="119"/>
                      <w:szCs w:val="1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898989"/>
                      <w:spacing w:val="-9"/>
                      <w:w w:val="100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898989"/>
                      <w:spacing w:val="-316"/>
                      <w:w w:val="100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117188pt;margin-top:5.755772pt;width:22.744471pt;height:59.5pt;mso-position-horizontal-relative:page;mso-position-vertical-relative:paragraph;z-index:-17548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8"/>
                    <w:jc w:val="left"/>
                    <w:rPr>
                      <w:rFonts w:ascii="Times New Roman" w:hAnsi="Times New Roman" w:cs="Times New Roman" w:eastAsia="Times New Roman"/>
                      <w:sz w:val="119"/>
                      <w:szCs w:val="1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696B6D"/>
                      <w:spacing w:val="0"/>
                      <w:w w:val="137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Güne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y</w:t>
      </w:r>
      <w:r>
        <w:rPr>
          <w:rFonts w:ascii="Arial" w:hAnsi="Arial" w:cs="Arial" w:eastAsia="Arial"/>
          <w:sz w:val="27"/>
          <w:szCs w:val="27"/>
          <w:color w:val="262626"/>
          <w:spacing w:val="-16"/>
          <w:w w:val="83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Bölg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e</w:t>
      </w:r>
      <w:r>
        <w:rPr>
          <w:rFonts w:ascii="Arial" w:hAnsi="Arial" w:cs="Arial" w:eastAsia="Arial"/>
          <w:sz w:val="27"/>
          <w:szCs w:val="27"/>
          <w:color w:val="262626"/>
          <w:spacing w:val="11"/>
          <w:w w:val="83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2</w:t>
      </w:r>
      <w:r>
        <w:rPr>
          <w:rFonts w:ascii="Arial" w:hAnsi="Arial" w:cs="Arial" w:eastAsia="Arial"/>
          <w:sz w:val="27"/>
          <w:szCs w:val="27"/>
          <w:color w:val="262626"/>
          <w:spacing w:val="10"/>
          <w:w w:val="83"/>
          <w:position w:val="-14"/>
        </w:rPr>
        <w:t>.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P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83"/>
          <w:position w:val="-14"/>
        </w:rPr>
        <w:t>o</w:t>
      </w:r>
      <w:r>
        <w:rPr>
          <w:rFonts w:ascii="Arial" w:hAnsi="Arial" w:cs="Arial" w:eastAsia="Arial"/>
          <w:sz w:val="27"/>
          <w:szCs w:val="27"/>
          <w:color w:val="262626"/>
          <w:spacing w:val="-51"/>
          <w:w w:val="83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-14"/>
        </w:rPr>
      </w:r>
      <w:r>
        <w:rPr>
          <w:rFonts w:ascii="Arial" w:hAnsi="Arial" w:cs="Arial" w:eastAsia="Arial"/>
          <w:sz w:val="31"/>
          <w:szCs w:val="31"/>
          <w:color w:val="2F3362"/>
          <w:spacing w:val="0"/>
          <w:w w:val="100"/>
          <w:i/>
          <w:position w:val="-14"/>
        </w:rPr>
        <w:t>IJ'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3" w:equalWidth="0">
            <w:col w:w="659" w:space="1622"/>
            <w:col w:w="3550" w:space="2855"/>
            <w:col w:w="2894"/>
          </w:cols>
        </w:sectPr>
      </w:pPr>
      <w:rPr/>
    </w:p>
    <w:p>
      <w:pPr>
        <w:spacing w:before="0" w:after="0" w:line="432" w:lineRule="exact"/>
        <w:ind w:left="5325" w:right="-20"/>
        <w:jc w:val="left"/>
        <w:tabs>
          <w:tab w:pos="6080" w:val="left"/>
          <w:tab w:pos="87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3.196136pt;margin-top:14.795836pt;width:.1pt;height:8.869881pt;mso-position-horizontal-relative:page;mso-position-vertical-relative:paragraph;z-index:-17565" coordorigin="9664,296" coordsize="2,177">
            <v:shape style="position:absolute;left:9664;top:296;width:2;height:177" coordorigin="9664,296" coordsize="0,177" path="m9664,473l9664,296e" filled="f" stroked="t" strokeweight="1.675271pt" strokecolor="#80808C">
              <v:path arrowok="t"/>
            </v:shape>
          </v:group>
          <w10:wrap type="none"/>
        </w:pict>
      </w:r>
      <w:r>
        <w:rPr/>
        <w:pict>
          <v:group style="position:absolute;margin-left:490.615204pt;margin-top:14.55611pt;width:.1pt;height:9.109607pt;mso-position-horizontal-relative:page;mso-position-vertical-relative:paragraph;z-index:-17564" coordorigin="9812,291" coordsize="2,182">
            <v:shape style="position:absolute;left:9812;top:291;width:2;height:182" coordorigin="9812,291" coordsize="0,182" path="m9812,473l9812,291e" filled="f" stroked="t" strokeweight="1.675271pt" strokecolor="#545454">
              <v:path arrowok="t"/>
            </v:shape>
          </v:group>
          <w10:wrap type="none"/>
        </w:pict>
      </w:r>
      <w:r>
        <w:rPr/>
        <w:pict>
          <v:group style="position:absolute;margin-left:447.682495pt;margin-top:8.276275pt;width:.1pt;height:12.96045pt;mso-position-horizontal-relative:page;mso-position-vertical-relative:paragraph;z-index:-17562" coordorigin="8954,166" coordsize="2,259">
            <v:shape style="position:absolute;left:8954;top:166;width:2;height:259" coordorigin="8954,166" coordsize="0,259" path="m8954,425l8954,166e" filled="f" stroked="t" strokeweight="1.968365pt" strokecolor="#EBEDED">
              <v:path arrowok="t"/>
            </v:shape>
          </v:group>
          <w10:wrap type="none"/>
        </w:pict>
      </w:r>
      <w:r>
        <w:rPr/>
        <w:pict>
          <v:group style="position:absolute;margin-left:451.235107pt;margin-top:17.164503pt;width:33.949674pt;height:79.338734pt;mso-position-horizontal-relative:page;mso-position-vertical-relative:paragraph;z-index:-17561" coordorigin="9025,343" coordsize="679,1587">
            <v:group style="position:absolute;left:9387;top:372;width:2;height:412" coordorigin="9387,372" coordsize="2,412">
              <v:shape style="position:absolute;left:9387;top:372;width:2;height:412" coordorigin="9387,372" coordsize="0,412" path="m9387,784l9387,372e" filled="f" stroked="t" strokeweight="2.85125pt" strokecolor="#EBEDED">
                <v:path arrowok="t"/>
              </v:shape>
            </v:group>
            <v:group style="position:absolute;left:9340;top:766;width:2;height:91" coordorigin="9340,766" coordsize="2,91">
              <v:shape style="position:absolute;left:9340;top:766;width:2;height:91" coordorigin="9340,766" coordsize="0,91" path="m9340,857l9340,766e" filled="f" stroked="t" strokeweight="1.7625pt" strokecolor="#EBEDED">
                <v:path arrowok="t"/>
              </v:shape>
            </v:group>
            <v:group style="position:absolute;left:9025;top:857;width:679;height:805" coordorigin="9025,857" coordsize="679,805">
              <v:shape style="position:absolute;left:9025;top:857;width:679;height:805" coordorigin="9025,857" coordsize="679,805" path="m9025,857l9704,857,9704,1662,9025,1662,9025,857e" filled="t" fillcolor="#EBEDED" stroked="f">
                <v:path arrowok="t"/>
                <v:fill/>
              </v:shape>
            </v:group>
            <v:group style="position:absolute;left:9290;top:1521;width:91;height:202" coordorigin="9290,1521" coordsize="91,202">
              <v:shape style="position:absolute;left:9290;top:1521;width:91;height:202" coordorigin="9290,1521" coordsize="91,202" path="m9290,1521l9381,1521,9381,1723,9290,1723,9290,1521e" filled="t" fillcolor="#EBEDED" stroked="f">
                <v:path arrowok="t"/>
                <v:fill/>
              </v:shape>
            </v:group>
            <v:group style="position:absolute;left:9076;top:1712;width:135;height:218" coordorigin="9076,1712" coordsize="135,218">
              <v:shape style="position:absolute;left:9076;top:1712;width:135;height:218" coordorigin="9076,1712" coordsize="135,218" path="m9076,1712l9211,1712,9211,1930,9076,1930,9076,1712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006531pt;margin-top:5.063169pt;width:140.347815pt;height:55.5pt;mso-position-horizontal-relative:page;mso-position-vertical-relative:paragraph;z-index:-1754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898989"/>
                      <w:w w:val="27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898989"/>
                      <w:spacing w:val="-70"/>
                      <w:w w:val="27"/>
                      <w:i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4F4F4F"/>
                      <w:spacing w:val="0"/>
                      <w:w w:val="13"/>
                      <w:i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4F4F4F"/>
                      <w:spacing w:val="-192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696B6D"/>
                      <w:spacing w:val="0"/>
                      <w:w w:val="85"/>
                      <w:i/>
                      <w:position w:val="-1"/>
                    </w:rPr>
                    <w:t>/:t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696B6D"/>
                      <w:spacing w:val="-18"/>
                      <w:w w:val="85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898989"/>
                      <w:spacing w:val="0"/>
                      <w:w w:val="25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898989"/>
                      <w:spacing w:val="0"/>
                      <w:w w:val="25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898989"/>
                      <w:spacing w:val="60"/>
                      <w:w w:val="2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96B6D"/>
                      <w:spacing w:val="0"/>
                      <w:w w:val="8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96B6D"/>
                      <w:spacing w:val="-55"/>
                      <w:w w:val="8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96B6D"/>
                      <w:spacing w:val="0"/>
                      <w:w w:val="39"/>
                      <w:position w:val="-1"/>
                    </w:rPr>
                    <w:t>·,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96B6D"/>
                      <w:spacing w:val="-2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3D448A"/>
                      <w:spacing w:val="0"/>
                      <w:w w:val="28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1"/>
          <w:szCs w:val="41"/>
          <w:color w:val="1F2154"/>
          <w:spacing w:val="0"/>
          <w:w w:val="52"/>
        </w:rPr>
        <w:t>v:</w:t>
      </w:r>
      <w:r>
        <w:rPr>
          <w:rFonts w:ascii="Times New Roman" w:hAnsi="Times New Roman" w:cs="Times New Roman" w:eastAsia="Times New Roman"/>
          <w:sz w:val="41"/>
          <w:szCs w:val="41"/>
          <w:color w:val="1F2154"/>
          <w:spacing w:val="0"/>
          <w:w w:val="52"/>
        </w:rPr>
        <w:t>!</w:t>
      </w:r>
      <w:r>
        <w:rPr>
          <w:rFonts w:ascii="Times New Roman" w:hAnsi="Times New Roman" w:cs="Times New Roman" w:eastAsia="Times New Roman"/>
          <w:sz w:val="41"/>
          <w:szCs w:val="41"/>
          <w:color w:val="1F2154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1F2154"/>
          <w:spacing w:val="25"/>
          <w:w w:val="5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2F3362"/>
          <w:spacing w:val="0"/>
          <w:w w:val="52"/>
        </w:rPr>
        <w:t>vv</w:t>
      </w:r>
      <w:r>
        <w:rPr>
          <w:rFonts w:ascii="Times New Roman" w:hAnsi="Times New Roman" w:cs="Times New Roman" w:eastAsia="Times New Roman"/>
          <w:sz w:val="41"/>
          <w:szCs w:val="41"/>
          <w:color w:val="2F33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2F3362"/>
          <w:spacing w:val="0"/>
          <w:w w:val="83"/>
        </w:rPr>
        <w:t>\</w:t>
      </w:r>
      <w:r>
        <w:rPr>
          <w:rFonts w:ascii="Times New Roman" w:hAnsi="Times New Roman" w:cs="Times New Roman" w:eastAsia="Times New Roman"/>
          <w:sz w:val="41"/>
          <w:szCs w:val="41"/>
          <w:color w:val="2F33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2F3362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898989"/>
          <w:spacing w:val="-21"/>
          <w:w w:val="142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B3B5B5"/>
          <w:spacing w:val="0"/>
          <w:w w:val="70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atLeast"/>
        <w:ind w:left="4708" w:right="-20"/>
        <w:jc w:val="left"/>
        <w:tabs>
          <w:tab w:pos="8720" w:val="left"/>
          <w:tab w:pos="103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TURKER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100"/>
          <w:i/>
          <w:position w:val="-10"/>
        </w:rPr>
        <w:t>ii</w:t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33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0"/>
          <w:w w:val="56"/>
          <w:i/>
          <w:position w:val="-10"/>
        </w:rPr>
        <w:t>ee</w:t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3"/>
          <w:w w:val="56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0"/>
          <w:w w:val="73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8"/>
          <w:w w:val="73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0"/>
          <w:w w:val="73"/>
          <w:i/>
          <w:position w:val="-10"/>
        </w:rPr>
        <w:t>i!</w:t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-45"/>
          <w:w w:val="73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96B6D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30"/>
          <w:szCs w:val="30"/>
          <w:color w:val="898989"/>
          <w:spacing w:val="0"/>
          <w:w w:val="73"/>
          <w:position w:val="-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356" w:lineRule="atLeast"/>
        <w:ind w:left="2693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0"/>
          <w:w w:val="80"/>
          <w:b/>
          <w:bCs/>
        </w:rPr>
        <w:t>Grupla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80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262626"/>
          <w:spacing w:val="-5"/>
          <w:w w:val="8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80"/>
          <w:b/>
          <w:bCs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0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3" w:lineRule="atLeast"/>
        <w:ind w:left="550" w:right="-20"/>
        <w:jc w:val="left"/>
        <w:tabs>
          <w:tab w:pos="10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898989"/>
          <w:spacing w:val="0"/>
          <w:w w:val="71"/>
        </w:rPr>
        <w:t>1</w:t>
      </w:r>
      <w:r>
        <w:rPr>
          <w:rFonts w:ascii="Arial" w:hAnsi="Arial" w:cs="Arial" w:eastAsia="Arial"/>
          <w:sz w:val="15"/>
          <w:szCs w:val="15"/>
          <w:color w:val="898989"/>
          <w:spacing w:val="-12"/>
          <w:w w:val="71"/>
        </w:rPr>
        <w:t>)</w:t>
      </w:r>
      <w:r>
        <w:rPr>
          <w:rFonts w:ascii="Arial" w:hAnsi="Arial" w:cs="Arial" w:eastAsia="Arial"/>
          <w:sz w:val="15"/>
          <w:szCs w:val="15"/>
          <w:color w:val="696B6D"/>
          <w:spacing w:val="0"/>
          <w:w w:val="71"/>
        </w:rPr>
        <w:t>•</w:t>
      </w:r>
      <w:r>
        <w:rPr>
          <w:rFonts w:ascii="Arial" w:hAnsi="Arial" w:cs="Arial" w:eastAsia="Arial"/>
          <w:sz w:val="15"/>
          <w:szCs w:val="15"/>
          <w:color w:val="696B6D"/>
          <w:spacing w:val="-29"/>
          <w:w w:val="71"/>
        </w:rPr>
        <w:t> </w:t>
      </w:r>
      <w:r>
        <w:rPr>
          <w:rFonts w:ascii="Arial" w:hAnsi="Arial" w:cs="Arial" w:eastAsia="Arial"/>
          <w:sz w:val="15"/>
          <w:szCs w:val="15"/>
          <w:color w:val="696B6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696B6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696B6D"/>
          <w:spacing w:val="-50"/>
          <w:w w:val="69"/>
          <w:i/>
        </w:rPr>
        <w:t>Q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40"/>
          <w:i/>
        </w:rPr>
        <w:t>p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7" w:lineRule="exact"/>
        <w:ind w:right="-20"/>
        <w:jc w:val="left"/>
        <w:tabs>
          <w:tab w:pos="760" w:val="left"/>
          <w:tab w:pos="12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690735pt;margin-top:3.674069pt;width:37.270163pt;height:40.681231pt;mso-position-horizontal-relative:page;mso-position-vertical-relative:paragraph;z-index:-17568" type="#_x0000_t202" filled="f" stroked="f">
            <v:textbox inset="0,0,0,0">
              <w:txbxContent>
                <w:p>
                  <w:pPr>
                    <w:spacing w:before="0" w:after="0" w:line="357" w:lineRule="exact"/>
                    <w:ind w:left="29" w:right="-20"/>
                    <w:jc w:val="left"/>
                    <w:tabs>
                      <w:tab w:pos="60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F4F4F"/>
                      <w:spacing w:val="0"/>
                      <w:w w:val="73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F4F4F"/>
                      <w:spacing w:val="-63"/>
                      <w:w w:val="7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F4F4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F4F4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F4F4F"/>
                      <w:spacing w:val="0"/>
                      <w:w w:val="73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182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w w:val="71"/>
                      <w:i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spacing w:val="-14"/>
                      <w:w w:val="71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0"/>
                      <w:w w:val="54"/>
                      <w:i/>
                    </w:rPr>
                    <w:t>:r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-1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spacing w:val="0"/>
                      <w:w w:val="100"/>
                      <w:i/>
                    </w:rPr>
                    <w:t>r"/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spacing w:val="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-8"/>
                      <w:w w:val="57"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0"/>
                      <w:w w:val="82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-10"/>
                      <w:w w:val="82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5B5"/>
                      <w:spacing w:val="-31"/>
                      <w:w w:val="126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spacing w:val="0"/>
                      <w:w w:val="74"/>
                      <w:i/>
                    </w:rPr>
                    <w:t>.'!ı,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26.6763pt;margin-top:-.436278pt;width:6.987063pt;height:24.985727pt;mso-position-horizontal-relative:page;mso-position-vertical-relative:paragraph;z-index:-17560" coordorigin="8534,-9" coordsize="140,500">
            <v:group style="position:absolute;left:8534;top:-9;width:92;height:471" coordorigin="8534,-9" coordsize="92,471">
              <v:shape style="position:absolute;left:8534;top:-9;width:92;height:471" coordorigin="8534,-9" coordsize="92,471" path="m8534,-9l8626,-9,8626,462,8534,462,8534,-9e" filled="t" fillcolor="#EBEDED" stroked="f">
                <v:path arrowok="t"/>
                <v:fill/>
              </v:shape>
            </v:group>
            <v:group style="position:absolute;left:8624;top:429;width:28;height:40" coordorigin="8624,429" coordsize="28,40">
              <v:shape style="position:absolute;left:8624;top:429;width:28;height:40" coordorigin="8624,429" coordsize="28,40" path="m8624,450l8652,450e" filled="f" stroked="t" strokeweight="2.119287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4.608734pt;margin-top:6.653353pt;width:1.517649pt;height:16.836453pt;mso-position-horizontal-relative:page;mso-position-vertical-relative:paragraph;z-index:-17559" coordorigin="9892,133" coordsize="30,337">
            <v:group style="position:absolute;left:9908;top:147;width:2;height:269" coordorigin="9908,147" coordsize="2,269">
              <v:shape style="position:absolute;left:9908;top:147;width:2;height:269" coordorigin="9908,147" coordsize="0,269" path="m9908,416l9908,147e" filled="f" stroked="t" strokeweight="1.414pt" strokecolor="#EBEDED">
                <v:path arrowok="t"/>
              </v:shape>
            </v:group>
            <v:group style="position:absolute;left:9892;top:429;width:2;height:40" coordorigin="9892,429" coordsize="2,40">
              <v:shape style="position:absolute;left:9892;top:429;width:2;height:40" coordorigin="9892,429" coordsize="0,40" path="m9892,429l9892,470,9892,429x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A1A1A1"/>
          <w:spacing w:val="-97"/>
          <w:w w:val="54"/>
          <w:position w:val="-18"/>
        </w:rPr>
        <w:t>{</w:t>
      </w:r>
      <w:r>
        <w:rPr>
          <w:rFonts w:ascii="Arial" w:hAnsi="Arial" w:cs="Arial" w:eastAsia="Arial"/>
          <w:sz w:val="24"/>
          <w:szCs w:val="24"/>
          <w:color w:val="898989"/>
          <w:spacing w:val="0"/>
          <w:w w:val="87"/>
          <w:i/>
          <w:position w:val="-5"/>
        </w:rPr>
        <w:t>f</w:t>
      </w:r>
      <w:r>
        <w:rPr>
          <w:rFonts w:ascii="Arial" w:hAnsi="Arial" w:cs="Arial" w:eastAsia="Arial"/>
          <w:sz w:val="24"/>
          <w:szCs w:val="24"/>
          <w:color w:val="898989"/>
          <w:spacing w:val="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96B6D"/>
          <w:spacing w:val="0"/>
          <w:w w:val="45"/>
          <w:position w:val="-18"/>
        </w:rPr>
        <w:t>rw</w:t>
      </w:r>
      <w:r>
        <w:rPr>
          <w:rFonts w:ascii="Times New Roman" w:hAnsi="Times New Roman" w:cs="Times New Roman" w:eastAsia="Times New Roman"/>
          <w:sz w:val="35"/>
          <w:szCs w:val="35"/>
          <w:color w:val="696B6D"/>
          <w:spacing w:val="0"/>
          <w:w w:val="45"/>
          <w:position w:val="-18"/>
        </w:rPr>
        <w:t>c</w:t>
      </w:r>
      <w:r>
        <w:rPr>
          <w:rFonts w:ascii="Times New Roman" w:hAnsi="Times New Roman" w:cs="Times New Roman" w:eastAsia="Times New Roman"/>
          <w:sz w:val="35"/>
          <w:szCs w:val="35"/>
          <w:color w:val="696B6D"/>
          <w:spacing w:val="1"/>
          <w:w w:val="45"/>
          <w:position w:val="-1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96B6D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696B6D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35"/>
          <w:szCs w:val="35"/>
          <w:color w:val="B3B5B5"/>
          <w:spacing w:val="0"/>
          <w:w w:val="45"/>
          <w:position w:val="-18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B3B5B5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B3B5B5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8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1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5B5"/>
          <w:spacing w:val="0"/>
          <w:w w:val="73"/>
          <w:position w:val="-1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3B5B5"/>
          <w:spacing w:val="0"/>
          <w:w w:val="73"/>
          <w:position w:val="-18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B3B5B5"/>
          <w:spacing w:val="10"/>
          <w:w w:val="73"/>
          <w:position w:val="-18"/>
        </w:rPr>
        <w:t> </w:t>
      </w:r>
      <w:r>
        <w:rPr>
          <w:rFonts w:ascii="Arial" w:hAnsi="Arial" w:cs="Arial" w:eastAsia="Arial"/>
          <w:sz w:val="28"/>
          <w:szCs w:val="28"/>
          <w:color w:val="898989"/>
          <w:spacing w:val="-33"/>
          <w:w w:val="76"/>
          <w:position w:val="-18"/>
        </w:rPr>
        <w:t>8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41"/>
          <w:position w:val="-18"/>
        </w:rPr>
        <w:t>e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40"/>
          <w:position w:val="-18"/>
        </w:rPr>
        <w:t>ı</w:t>
      </w:r>
      <w:r>
        <w:rPr>
          <w:rFonts w:ascii="Arial" w:hAnsi="Arial" w:cs="Arial" w:eastAsia="Arial"/>
          <w:sz w:val="28"/>
          <w:szCs w:val="28"/>
          <w:color w:val="4F4F4F"/>
          <w:spacing w:val="-54"/>
          <w:w w:val="100"/>
          <w:position w:val="-18"/>
        </w:rPr>
        <w:t> </w:t>
      </w:r>
      <w:r>
        <w:rPr>
          <w:rFonts w:ascii="Arial" w:hAnsi="Arial" w:cs="Arial" w:eastAsia="Arial"/>
          <w:sz w:val="28"/>
          <w:szCs w:val="28"/>
          <w:color w:val="696B6D"/>
          <w:spacing w:val="0"/>
          <w:w w:val="100"/>
          <w:position w:val="-18"/>
        </w:rPr>
        <w:t>:</w:t>
      </w:r>
      <w:r>
        <w:rPr>
          <w:rFonts w:ascii="Arial" w:hAnsi="Arial" w:cs="Arial" w:eastAsia="Arial"/>
          <w:sz w:val="28"/>
          <w:szCs w:val="28"/>
          <w:color w:val="696B6D"/>
          <w:spacing w:val="-15"/>
          <w:w w:val="100"/>
          <w:position w:val="-18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-12"/>
          <w:w w:val="99"/>
          <w:position w:val="-18"/>
        </w:rPr>
        <w:t>d</w:t>
      </w:r>
      <w:r>
        <w:rPr>
          <w:rFonts w:ascii="Arial" w:hAnsi="Arial" w:cs="Arial" w:eastAsia="Arial"/>
          <w:sz w:val="28"/>
          <w:szCs w:val="28"/>
          <w:color w:val="696B6D"/>
          <w:spacing w:val="0"/>
          <w:w w:val="43"/>
          <w:position w:val="-18"/>
        </w:rPr>
        <w:t>j.,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3" w:equalWidth="0">
            <w:col w:w="4044" w:space="717"/>
            <w:col w:w="1215" w:space="2447"/>
            <w:col w:w="3157"/>
          </w:cols>
        </w:sectPr>
      </w:pPr>
      <w:rPr/>
    </w:p>
    <w:p>
      <w:pPr>
        <w:spacing w:before="0" w:after="0" w:line="219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515.159119pt;margin-top:10.598358pt;width:3.675pt;height:2.019287pt;mso-position-horizontal-relative:page;mso-position-vertical-relative:paragraph;z-index:-17558" coordorigin="10303,212" coordsize="73,40">
            <v:shape style="position:absolute;left:10303;top:212;width:73;height:40" coordorigin="10303,212" coordsize="73,40" path="m10303,232l10377,232e" filled="f" stroked="t" strokeweight="2.119287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9"/>
          <w:szCs w:val="59"/>
          <w:color w:val="898989"/>
          <w:spacing w:val="-3"/>
          <w:w w:val="52"/>
          <w:position w:val="-30"/>
        </w:rPr>
        <w:t>\</w:t>
      </w:r>
      <w:r>
        <w:rPr>
          <w:rFonts w:ascii="Arial" w:hAnsi="Arial" w:cs="Arial" w:eastAsia="Arial"/>
          <w:sz w:val="59"/>
          <w:szCs w:val="59"/>
          <w:color w:val="A1A1A1"/>
          <w:spacing w:val="-47"/>
          <w:w w:val="56"/>
          <w:position w:val="-3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21"/>
          <w:w w:val="91"/>
          <w:b/>
          <w:bCs/>
          <w:i/>
          <w:position w:val="-18"/>
        </w:rPr>
        <w:t>ı</w:t>
      </w:r>
      <w:r>
        <w:rPr>
          <w:rFonts w:ascii="Arial" w:hAnsi="Arial" w:cs="Arial" w:eastAsia="Arial"/>
          <w:sz w:val="59"/>
          <w:szCs w:val="59"/>
          <w:color w:val="898989"/>
          <w:spacing w:val="-70"/>
          <w:w w:val="31"/>
          <w:position w:val="-3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29"/>
          <w:w w:val="92"/>
          <w:b/>
          <w:bCs/>
          <w:i/>
          <w:position w:val="-18"/>
        </w:rPr>
        <w:t>J</w:t>
      </w:r>
      <w:r>
        <w:rPr>
          <w:rFonts w:ascii="Arial" w:hAnsi="Arial" w:cs="Arial" w:eastAsia="Arial"/>
          <w:sz w:val="59"/>
          <w:szCs w:val="59"/>
          <w:color w:val="898989"/>
          <w:spacing w:val="-43"/>
          <w:w w:val="31"/>
          <w:position w:val="-3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92"/>
          <w:b/>
          <w:bCs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59"/>
          <w:szCs w:val="59"/>
          <w:color w:val="A1A1A1"/>
          <w:spacing w:val="0"/>
          <w:w w:val="21"/>
          <w:position w:val="-30"/>
        </w:rPr>
        <w:t>._,-.</w:t>
      </w:r>
      <w:r>
        <w:rPr>
          <w:rFonts w:ascii="Arial" w:hAnsi="Arial" w:cs="Arial" w:eastAsia="Arial"/>
          <w:sz w:val="59"/>
          <w:szCs w:val="59"/>
          <w:color w:val="A1A1A1"/>
          <w:spacing w:val="-9"/>
          <w:w w:val="21"/>
          <w:position w:val="-30"/>
        </w:rPr>
        <w:t>,</w:t>
      </w:r>
      <w:r>
        <w:rPr>
          <w:rFonts w:ascii="Arial" w:hAnsi="Arial" w:cs="Arial" w:eastAsia="Arial"/>
          <w:sz w:val="59"/>
          <w:szCs w:val="59"/>
          <w:color w:val="A1A1A1"/>
          <w:spacing w:val="0"/>
          <w:w w:val="21"/>
          <w:position w:val="-30"/>
        </w:rPr>
        <w:t>.</w:t>
      </w:r>
      <w:r>
        <w:rPr>
          <w:rFonts w:ascii="Arial" w:hAnsi="Arial" w:cs="Arial" w:eastAsia="Arial"/>
          <w:sz w:val="59"/>
          <w:szCs w:val="59"/>
          <w:color w:val="A1A1A1"/>
          <w:spacing w:val="0"/>
          <w:w w:val="21"/>
          <w:position w:val="-30"/>
        </w:rPr>
        <w:t>   </w:t>
      </w:r>
      <w:r>
        <w:rPr>
          <w:rFonts w:ascii="Arial" w:hAnsi="Arial" w:cs="Arial" w:eastAsia="Arial"/>
          <w:sz w:val="59"/>
          <w:szCs w:val="59"/>
          <w:color w:val="A1A1A1"/>
          <w:spacing w:val="18"/>
          <w:w w:val="21"/>
          <w:position w:val="-30"/>
        </w:rPr>
        <w:t> </w:t>
      </w:r>
      <w:r>
        <w:rPr>
          <w:rFonts w:ascii="Arial" w:hAnsi="Arial" w:cs="Arial" w:eastAsia="Arial"/>
          <w:sz w:val="59"/>
          <w:szCs w:val="59"/>
          <w:color w:val="898989"/>
          <w:spacing w:val="0"/>
          <w:w w:val="25"/>
          <w:position w:val="-30"/>
        </w:rPr>
        <w:t>...</w:t>
      </w:r>
      <w:r>
        <w:rPr>
          <w:rFonts w:ascii="Arial" w:hAnsi="Arial" w:cs="Arial" w:eastAsia="Arial"/>
          <w:sz w:val="59"/>
          <w:szCs w:val="59"/>
          <w:color w:val="898989"/>
          <w:spacing w:val="-89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0"/>
          <w:w w:val="75"/>
          <w:i/>
          <w:position w:val="-18"/>
        </w:rPr>
        <w:t>·(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0"/>
          <w:w w:val="75"/>
          <w:i/>
          <w:position w:val="-18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7"/>
          <w:w w:val="75"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246"/>
          <w:i/>
          <w:position w:val="-18"/>
        </w:rPr>
        <w:t>•!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42"/>
          <w:w w:val="246"/>
          <w:i/>
          <w:position w:val="-18"/>
        </w:rPr>
        <w:t> 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123"/>
          <w:b/>
          <w:bCs/>
          <w:i/>
          <w:position w:val="-18"/>
        </w:rPr>
        <w:t>iı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124"/>
          <w:b/>
          <w:bCs/>
          <w:i/>
          <w:position w:val="-18"/>
        </w:rPr>
        <w:t>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8737" w:space="158"/>
            <w:col w:w="2685"/>
          </w:cols>
        </w:sectPr>
      </w:pPr>
      <w:rPr/>
    </w:p>
    <w:p>
      <w:pPr>
        <w:spacing w:before="0" w:after="0" w:line="31" w:lineRule="exact"/>
        <w:ind w:right="1170"/>
        <w:jc w:val="right"/>
        <w:tabs>
          <w:tab w:pos="340" w:val="left"/>
          <w:tab w:pos="142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A1A1A1"/>
          <w:w w:val="186"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A1A1A1"/>
          <w:w w:val="100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A1A1A1"/>
          <w:w w:val="100"/>
        </w:rPr>
      </w:r>
      <w:r>
        <w:rPr>
          <w:rFonts w:ascii="Times New Roman" w:hAnsi="Times New Roman" w:cs="Times New Roman" w:eastAsia="Times New Roman"/>
          <w:sz w:val="3"/>
          <w:szCs w:val="3"/>
          <w:color w:val="B3B5B5"/>
          <w:w w:val="224"/>
        </w:rPr>
        <w:t>F</w:t>
      </w:r>
      <w:r>
        <w:rPr>
          <w:rFonts w:ascii="Times New Roman" w:hAnsi="Times New Roman" w:cs="Times New Roman" w:eastAsia="Times New Roman"/>
          <w:sz w:val="3"/>
          <w:szCs w:val="3"/>
          <w:color w:val="B3B5B5"/>
          <w:w w:val="100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B3B5B5"/>
          <w:w w:val="100"/>
        </w:rPr>
      </w:r>
      <w:r>
        <w:rPr>
          <w:rFonts w:ascii="Times New Roman" w:hAnsi="Times New Roman" w:cs="Times New Roman" w:eastAsia="Times New Roman"/>
          <w:sz w:val="3"/>
          <w:szCs w:val="3"/>
          <w:color w:val="4F4F4F"/>
          <w:spacing w:val="0"/>
          <w:w w:val="455"/>
        </w:rPr>
        <w:t>...</w:t>
      </w:r>
      <w:r>
        <w:rPr>
          <w:rFonts w:ascii="Times New Roman" w:hAnsi="Times New Roman" w:cs="Times New Roman" w:eastAsia="Times New Roman"/>
          <w:sz w:val="3"/>
          <w:szCs w:val="3"/>
          <w:color w:val="4F4F4F"/>
          <w:spacing w:val="0"/>
          <w:w w:val="455"/>
        </w:rPr>
        <w:t>   </w:t>
      </w:r>
      <w:r>
        <w:rPr>
          <w:rFonts w:ascii="Times New Roman" w:hAnsi="Times New Roman" w:cs="Times New Roman" w:eastAsia="Times New Roman"/>
          <w:sz w:val="3"/>
          <w:szCs w:val="3"/>
          <w:color w:val="4F4F4F"/>
          <w:spacing w:val="6"/>
          <w:w w:val="455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B3B5B5"/>
          <w:spacing w:val="0"/>
          <w:w w:val="455"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B3B5B5"/>
          <w:spacing w:val="0"/>
          <w:w w:val="455"/>
        </w:rPr>
        <w:t>  </w:t>
      </w:r>
      <w:r>
        <w:rPr>
          <w:rFonts w:ascii="Times New Roman" w:hAnsi="Times New Roman" w:cs="Times New Roman" w:eastAsia="Times New Roman"/>
          <w:sz w:val="3"/>
          <w:szCs w:val="3"/>
          <w:color w:val="B3B5B5"/>
          <w:spacing w:val="30"/>
          <w:w w:val="455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98989"/>
          <w:spacing w:val="0"/>
          <w:w w:val="186"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76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436401pt;margin-top:-.329594pt;width:6.691973pt;height:13.642579pt;mso-position-horizontal-relative:page;mso-position-vertical-relative:paragraph;z-index:-17567" type="#_x0000_t202" filled="f" stroked="f">
            <v:textbox inset="0,0,0,0">
              <w:txbxContent>
                <w:p>
                  <w:pPr>
                    <w:spacing w:before="9" w:after="0" w:line="240" w:lineRule="auto"/>
                    <w:ind w:left="4" w:right="-56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898989"/>
                      <w:spacing w:val="0"/>
                      <w:w w:val="137"/>
                    </w:rPr>
                    <w:t>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98989"/>
                      <w:spacing w:val="-7"/>
                      <w:w w:val="137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1A1A1"/>
                      <w:spacing w:val="0"/>
                      <w:w w:val="5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9.436401pt;margin-top:-2.739233pt;width:9.609406pt;height:16.052218pt;mso-position-horizontal-relative:page;mso-position-vertical-relative:paragraph;z-index:-17556" coordorigin="8789,-55" coordsize="192,321">
            <v:group style="position:absolute;left:8937;top:-11;width:2;height:191" coordorigin="8937,-11" coordsize="2,191">
              <v:shape style="position:absolute;left:8937;top:-11;width:2;height:191" coordorigin="8937,-11" coordsize="0,191" path="m8937,180l8937,-11e" filled="f" stroked="t" strokeweight="4.34424pt" strokecolor="#EBEDED">
                <v:path arrowok="t"/>
              </v:shape>
            </v:group>
            <v:group style="position:absolute;left:8789;top:-7;width:134;height:273" coordorigin="8789,-7" coordsize="134,273">
              <v:shape style="position:absolute;left:8789;top:-7;width:134;height:273" coordorigin="8789,-7" coordsize="134,273" path="m8789,-7l8923,-7,8923,266,8789,266,8789,-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9.607239pt;margin-top:-3.872663pt;width:4.983271pt;height:27.699397pt;mso-position-horizontal-relative:page;mso-position-vertical-relative:paragraph;z-index:-17555" coordorigin="9792,-77" coordsize="100,554">
            <v:group style="position:absolute;left:9837;top:-32;width:2;height:215" coordorigin="9837,-32" coordsize="2,215">
              <v:shape style="position:absolute;left:9837;top:-32;width:2;height:215" coordorigin="9837,-32" coordsize="0,215" path="m9837,183l9837,-32e" filled="f" stroked="t" strokeweight="4.532pt" strokecolor="#EBEDED">
                <v:path arrowok="t"/>
              </v:shape>
            </v:group>
            <v:group style="position:absolute;left:9871;top:-2;width:2;height:458" coordorigin="9871,-2" coordsize="2,458">
              <v:shape style="position:absolute;left:9871;top:-2;width:2;height:458" coordorigin="9871,-2" coordsize="0,458" path="m9871,456l9871,-2e" filled="f" stroked="t" strokeweight="2.05008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9.808319pt;margin-top:-1.606663pt;width:.1pt;height:10.769532pt;mso-position-horizontal-relative:page;mso-position-vertical-relative:paragraph;z-index:-17554" coordorigin="10196,-32" coordsize="2,215">
            <v:shape style="position:absolute;left:10196;top:-32;width:2;height:215" coordorigin="10196,-32" coordsize="0,215" path="m10196,183l10196,-32e" filled="f" stroked="t" strokeweight="3.24352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898989"/>
          <w:w w:val="137"/>
          <w:position w:val="-7"/>
        </w:rPr>
        <w:t>"'</w:t>
      </w:r>
      <w:r>
        <w:rPr>
          <w:rFonts w:ascii="Arial" w:hAnsi="Arial" w:cs="Arial" w:eastAsia="Arial"/>
          <w:sz w:val="14"/>
          <w:szCs w:val="14"/>
          <w:color w:val="898989"/>
          <w:spacing w:val="-20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64"/>
          <w:position w:val="-14"/>
        </w:rPr>
        <w:t>·-</w:t>
      </w:r>
      <w:r>
        <w:rPr>
          <w:rFonts w:ascii="Arial" w:hAnsi="Arial" w:cs="Arial" w:eastAsia="Arial"/>
          <w:sz w:val="20"/>
          <w:szCs w:val="20"/>
          <w:color w:val="B3B5B5"/>
          <w:spacing w:val="-16"/>
          <w:w w:val="64"/>
          <w:position w:val="-14"/>
        </w:rPr>
        <w:t>ı</w:t>
      </w:r>
      <w:r>
        <w:rPr>
          <w:rFonts w:ascii="Arial" w:hAnsi="Arial" w:cs="Arial" w:eastAsia="Arial"/>
          <w:sz w:val="14"/>
          <w:szCs w:val="14"/>
          <w:color w:val="A1A1A1"/>
          <w:spacing w:val="-58"/>
          <w:w w:val="51"/>
          <w:position w:val="-7"/>
        </w:rPr>
        <w:t>&gt;</w:t>
      </w:r>
      <w:r>
        <w:rPr>
          <w:rFonts w:ascii="Times New Roman" w:hAnsi="Times New Roman" w:cs="Times New Roman" w:eastAsia="Times New Roman"/>
          <w:sz w:val="14"/>
          <w:szCs w:val="14"/>
          <w:color w:val="696B6D"/>
          <w:spacing w:val="-64"/>
          <w:w w:val="232"/>
          <w:position w:val="-14"/>
        </w:rPr>
        <w:t>·</w:t>
      </w:r>
      <w:r>
        <w:rPr>
          <w:rFonts w:ascii="Arial" w:hAnsi="Arial" w:cs="Arial" w:eastAsia="Arial"/>
          <w:sz w:val="14"/>
          <w:szCs w:val="14"/>
          <w:color w:val="898989"/>
          <w:spacing w:val="9"/>
          <w:w w:val="237"/>
          <w:position w:val="-7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59"/>
          <w:position w:val="-14"/>
        </w:rPr>
        <w:t>41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5" w:after="0" w:line="194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00"/>
          <w:position w:val="-10"/>
        </w:rPr>
        <w:t>\i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1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69"/>
          <w:i/>
          <w:position w:val="-10"/>
        </w:rPr>
        <w:t>ı:"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69"/>
          <w:i/>
          <w:position w:val="-10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39"/>
          <w:w w:val="69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5B5"/>
          <w:spacing w:val="-34"/>
          <w:w w:val="179"/>
          <w:position w:val="-1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B3B5B5"/>
          <w:spacing w:val="0"/>
          <w:w w:val="179"/>
          <w:position w:val="-10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B3B5B5"/>
          <w:spacing w:val="9"/>
          <w:w w:val="179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9"/>
          <w:w w:val="179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79"/>
          <w:emboss/>
          <w:position w:val="-1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79"/>
          <w:emboss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79"/>
          <w:position w:val="-1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79"/>
          <w:position w:val="-10"/>
        </w:rPr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-10"/>
          <w:w w:val="84"/>
          <w:position w:val="-16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66"/>
          <w:position w:val="-1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2" w:equalWidth="0">
            <w:col w:w="8998" w:space="133"/>
            <w:col w:w="2449"/>
          </w:cols>
        </w:sectPr>
      </w:pPr>
      <w:rPr/>
    </w:p>
    <w:p>
      <w:pPr>
        <w:spacing w:before="0" w:after="0" w:line="187" w:lineRule="exact"/>
        <w:ind w:left="596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75.458374pt;margin-top:4.328598pt;width:10.114925pt;height:23.954811pt;mso-position-horizontal-relative:page;mso-position-vertical-relative:paragraph;z-index:-17553" coordorigin="9509,87" coordsize="202,479">
            <v:group style="position:absolute;left:9603;top:120;width:2;height:146" coordorigin="9603,120" coordsize="2,146">
              <v:shape style="position:absolute;left:9603;top:120;width:2;height:146" coordorigin="9603,120" coordsize="0,146" path="m9603,266l9603,120e" filled="f" stroked="t" strokeweight="3.30705pt" strokecolor="#EBEDED">
                <v:path arrowok="t"/>
              </v:shape>
            </v:group>
            <v:group style="position:absolute;left:9509;top:266;width:202;height:300" coordorigin="9509,266" coordsize="202,300">
              <v:shape style="position:absolute;left:9509;top:266;width:202;height:300" coordorigin="9509,266" coordsize="202,300" path="m9509,266l9711,266,9711,566,9509,566,9509,266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262626"/>
          <w:spacing w:val="0"/>
          <w:w w:val="165"/>
          <w:position w:val="-5"/>
        </w:rPr>
        <w:t>oj</w:t>
      </w:r>
      <w:r>
        <w:rPr>
          <w:rFonts w:ascii="Arial" w:hAnsi="Arial" w:cs="Arial" w:eastAsia="Arial"/>
          <w:sz w:val="9"/>
          <w:szCs w:val="9"/>
          <w:color w:val="26262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9"/>
          <w:szCs w:val="9"/>
          <w:color w:val="262626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696B6D"/>
          <w:spacing w:val="-12"/>
          <w:w w:val="149"/>
          <w:position w:val="-11"/>
        </w:rPr>
        <w:t>'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94"/>
          <w:position w:val="-11"/>
        </w:rPr>
        <w:t>'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55"/>
          <w:position w:val="-11"/>
        </w:rPr>
        <w:t>-</w:t>
      </w:r>
      <w:r>
        <w:rPr>
          <w:rFonts w:ascii="Arial" w:hAnsi="Arial" w:cs="Arial" w:eastAsia="Arial"/>
          <w:sz w:val="16"/>
          <w:szCs w:val="16"/>
          <w:color w:val="4F4F4F"/>
          <w:spacing w:val="10"/>
          <w:w w:val="54"/>
          <w:position w:val="-11"/>
        </w:rPr>
        <w:t>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94"/>
          <w:position w:val="-11"/>
        </w:rPr>
        <w:t>;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95"/>
          <w:position w:val="-11"/>
        </w:rPr>
        <w:t>·</w:t>
      </w:r>
      <w:r>
        <w:rPr>
          <w:rFonts w:ascii="Arial" w:hAnsi="Arial" w:cs="Arial" w:eastAsia="Arial"/>
          <w:sz w:val="16"/>
          <w:szCs w:val="16"/>
          <w:color w:val="A1A1A1"/>
          <w:spacing w:val="7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76"/>
          <w:i/>
          <w:position w:val="-11"/>
        </w:rPr>
        <w:t>!.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76"/>
          <w:i/>
          <w:position w:val="-11"/>
        </w:rPr>
        <w:t>    </w:t>
      </w:r>
      <w:r>
        <w:rPr>
          <w:rFonts w:ascii="Arial" w:hAnsi="Arial" w:cs="Arial" w:eastAsia="Arial"/>
          <w:sz w:val="16"/>
          <w:szCs w:val="16"/>
          <w:color w:val="898989"/>
          <w:spacing w:val="7"/>
          <w:w w:val="76"/>
          <w:i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696B6D"/>
          <w:spacing w:val="-21"/>
          <w:w w:val="76"/>
          <w:b/>
          <w:bCs/>
          <w:i/>
          <w:position w:val="-11"/>
        </w:rPr>
        <w:t>1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76"/>
          <w:b/>
          <w:bCs/>
          <w:i/>
          <w:position w:val="-11"/>
        </w:rPr>
        <w:t>1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76"/>
          <w:b/>
          <w:bCs/>
          <w:i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898989"/>
          <w:spacing w:val="4"/>
          <w:w w:val="76"/>
          <w:b/>
          <w:bCs/>
          <w:i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A1A1A1"/>
          <w:spacing w:val="-3"/>
          <w:w w:val="55"/>
          <w:i/>
          <w:position w:val="-11"/>
        </w:rPr>
        <w:t>_</w:t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89"/>
          <w:i/>
          <w:position w:val="-11"/>
        </w:rPr>
        <w:t>,</w:t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00"/>
          <w:i/>
          <w:position w:val="-11"/>
        </w:rPr>
        <w:t>  </w:t>
      </w:r>
      <w:r>
        <w:rPr>
          <w:rFonts w:ascii="Arial" w:hAnsi="Arial" w:cs="Arial" w:eastAsia="Arial"/>
          <w:sz w:val="14"/>
          <w:szCs w:val="14"/>
          <w:color w:val="A1A1A1"/>
          <w:spacing w:val="-13"/>
          <w:w w:val="100"/>
          <w:i/>
          <w:position w:val="-11"/>
        </w:rPr>
        <w:t> 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209"/>
          <w:position w:val="-11"/>
        </w:rPr>
        <w:t>·</w:t>
      </w:r>
      <w:r>
        <w:rPr>
          <w:rFonts w:ascii="Arial" w:hAnsi="Arial" w:cs="Arial" w:eastAsia="Arial"/>
          <w:sz w:val="14"/>
          <w:szCs w:val="14"/>
          <w:color w:val="898989"/>
          <w:spacing w:val="-28"/>
          <w:w w:val="100"/>
          <w:position w:val="-11"/>
        </w:rPr>
        <w:t> </w:t>
      </w:r>
      <w:r>
        <w:rPr>
          <w:rFonts w:ascii="Arial" w:hAnsi="Arial" w:cs="Arial" w:eastAsia="Arial"/>
          <w:sz w:val="32"/>
          <w:szCs w:val="32"/>
          <w:color w:val="B3B5B5"/>
          <w:spacing w:val="-18"/>
          <w:w w:val="43"/>
          <w:b/>
          <w:bCs/>
          <w:position w:val="-11"/>
        </w:rPr>
        <w:t>.</w:t>
      </w:r>
      <w:r>
        <w:rPr>
          <w:rFonts w:ascii="Arial" w:hAnsi="Arial" w:cs="Arial" w:eastAsia="Arial"/>
          <w:sz w:val="32"/>
          <w:szCs w:val="32"/>
          <w:color w:val="696B6D"/>
          <w:spacing w:val="-20"/>
          <w:w w:val="66"/>
          <w:b/>
          <w:bCs/>
          <w:position w:val="-11"/>
        </w:rPr>
        <w:t>:</w:t>
      </w:r>
      <w:r>
        <w:rPr>
          <w:rFonts w:ascii="Arial" w:hAnsi="Arial" w:cs="Arial" w:eastAsia="Arial"/>
          <w:sz w:val="32"/>
          <w:szCs w:val="32"/>
          <w:color w:val="B3B5B5"/>
          <w:spacing w:val="-31"/>
          <w:w w:val="109"/>
          <w:b/>
          <w:bCs/>
          <w:position w:val="-11"/>
        </w:rPr>
        <w:t>'</w:t>
      </w:r>
      <w:r>
        <w:rPr>
          <w:rFonts w:ascii="Arial" w:hAnsi="Arial" w:cs="Arial" w:eastAsia="Arial"/>
          <w:sz w:val="32"/>
          <w:szCs w:val="32"/>
          <w:color w:val="898989"/>
          <w:spacing w:val="-24"/>
          <w:w w:val="86"/>
          <w:b/>
          <w:bCs/>
          <w:position w:val="-11"/>
        </w:rPr>
        <w:t>.</w:t>
      </w:r>
      <w:r>
        <w:rPr>
          <w:rFonts w:ascii="Arial" w:hAnsi="Arial" w:cs="Arial" w:eastAsia="Arial"/>
          <w:sz w:val="32"/>
          <w:szCs w:val="32"/>
          <w:color w:val="4F4F4F"/>
          <w:spacing w:val="0"/>
          <w:w w:val="49"/>
          <w:b/>
          <w:bCs/>
          <w:position w:val="-11"/>
        </w:rPr>
        <w:t>t</w:t>
      </w:r>
      <w:r>
        <w:rPr>
          <w:rFonts w:ascii="Arial" w:hAnsi="Arial" w:cs="Arial" w:eastAsia="Arial"/>
          <w:sz w:val="32"/>
          <w:szCs w:val="32"/>
          <w:color w:val="4F4F4F"/>
          <w:spacing w:val="-64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100"/>
          <w:i/>
          <w:position w:val="-11"/>
        </w:rPr>
        <w:t>{tp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</w:sectPr>
      </w:pPr>
      <w:rPr/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2.564536pt;margin-top:27.809078pt;width:570.54959pt;height:774.914493pt;mso-position-horizontal-relative:page;mso-position-vertical-relative:page;z-index:-17566" coordorigin="251,556" coordsize="11411,15498">
            <v:group style="position:absolute;left:268;top:575;width:5859;height:2" coordorigin="268,575" coordsize="5859,2">
              <v:shape style="position:absolute;left:268;top:575;width:5859;height:2" coordorigin="268,575" coordsize="5859,0" path="m268,575l6127,575e" filled="f" stroked="t" strokeweight=".957298pt" strokecolor="#4B4B4B">
                <v:path arrowok="t"/>
              </v:shape>
            </v:group>
            <v:group style="position:absolute;left:412;top:575;width:699;height:2" coordorigin="412,575" coordsize="699,2">
              <v:shape style="position:absolute;left:412;top:575;width:699;height:2" coordorigin="412,575" coordsize="699,0" path="m412,575l1110,575e" filled="f" stroked="t" strokeweight=".957298pt" strokecolor="#676767">
                <v:path arrowok="t"/>
              </v:shape>
            </v:group>
            <v:group style="position:absolute;left:914;top:583;width:7663;height:2" coordorigin="914,583" coordsize="7663,2">
              <v:shape style="position:absolute;left:914;top:583;width:7663;height:2" coordorigin="914,583" coordsize="7663,0" path="m914,583l8577,583e" filled="f" stroked="t" strokeweight=".717973pt" strokecolor="#484848">
                <v:path arrowok="t"/>
              </v:shape>
            </v:group>
            <v:group style="position:absolute;left:1627;top:585;width:708;height:2" coordorigin="1627,585" coordsize="708,2">
              <v:shape style="position:absolute;left:1627;top:585;width:708;height:2" coordorigin="1627,585" coordsize="708,0" path="m1627,585l2336,585e" filled="f" stroked="t" strokeweight=".478649pt" strokecolor="#2F2F2F">
                <v:path arrowok="t"/>
              </v:shape>
            </v:group>
            <v:group style="position:absolute;left:2309;top:580;width:2;height:571" coordorigin="2309,580" coordsize="2,571">
              <v:shape style="position:absolute;left:2309;top:580;width:2;height:571" coordorigin="2309,580" coordsize="0,571" path="m2309,1151l2309,580e" filled="f" stroked="t" strokeweight=".957298pt" strokecolor="#4F4F4F">
                <v:path arrowok="t"/>
              </v:shape>
            </v:group>
            <v:group style="position:absolute;left:402;top:597;width:11196;height:2" coordorigin="402,597" coordsize="11196,2">
              <v:shape style="position:absolute;left:402;top:597;width:11196;height:2" coordorigin="402,597" coordsize="11196,0" path="m402,597l11598,597e" filled="f" stroked="t" strokeweight=".957298pt" strokecolor="#4B4B4B">
                <v:path arrowok="t"/>
              </v:shape>
            </v:group>
            <v:group style="position:absolute;left:3695;top:604;width:7902;height:2" coordorigin="3695,604" coordsize="7902,2">
              <v:shape style="position:absolute;left:3695;top:604;width:7902;height:2" coordorigin="3695,604" coordsize="7902,0" path="m3695,604l11598,604e" filled="f" stroked="t" strokeweight=".957298pt" strokecolor="#4B4B4B">
                <v:path arrowok="t"/>
              </v:shape>
            </v:group>
            <v:group style="position:absolute;left:11593;top:599;width:2;height:3169" coordorigin="11593,599" coordsize="2,3169">
              <v:shape style="position:absolute;left:11593;top:599;width:2;height:3169" coordorigin="11593,599" coordsize="0,3169" path="m11593,3769l11593,599e" filled="f" stroked="t" strokeweight=".957298pt" strokecolor="#444444">
                <v:path arrowok="t"/>
              </v:shape>
            </v:group>
            <v:group style="position:absolute;left:270;top:566;width:2;height:1510" coordorigin="270,566" coordsize="2,1510">
              <v:shape style="position:absolute;left:270;top:566;width:2;height:1510" coordorigin="270,566" coordsize="0,1510" path="m270,2076l270,566e" filled="f" stroked="t" strokeweight=".957298pt" strokecolor="#808080">
                <v:path arrowok="t"/>
              </v:shape>
            </v:group>
            <v:group style="position:absolute;left:2305;top:1074;width:2;height:1031" coordorigin="2305,1074" coordsize="2,1031">
              <v:shape style="position:absolute;left:2305;top:1074;width:2;height:1031" coordorigin="2305,1074" coordsize="0,1031" path="m2305,2105l2305,1074e" filled="f" stroked="t" strokeweight=".717973pt" strokecolor="#383838">
                <v:path arrowok="t"/>
              </v:shape>
            </v:group>
            <v:group style="position:absolute;left:9087;top:595;width:2;height:1525" coordorigin="9087,595" coordsize="2,1525">
              <v:shape style="position:absolute;left:9087;top:595;width:2;height:1525" coordorigin="9087,595" coordsize="0,1525" path="m9087,2119l9087,595e" filled="f" stroked="t" strokeweight=".957298pt" strokecolor="#545454">
                <v:path arrowok="t"/>
              </v:shape>
            </v:group>
            <v:group style="position:absolute;left:268;top:2095;width:5916;height:2" coordorigin="268,2095" coordsize="5916,2">
              <v:shape style="position:absolute;left:268;top:2095;width:5916;height:2" coordorigin="268,2095" coordsize="5916,0" path="m268,2095l6184,2095e" filled="f" stroked="t" strokeweight=".957298pt" strokecolor="#484848">
                <v:path arrowok="t"/>
              </v:shape>
            </v:group>
            <v:group style="position:absolute;left:278;top:566;width:2;height:11651" coordorigin="278,566" coordsize="2,11651">
              <v:shape style="position:absolute;left:278;top:566;width:2;height:11651" coordorigin="278,566" coordsize="0,11651" path="m278,12216l278,566e" filled="f" stroked="t" strokeweight=".717973pt" strokecolor="#545454">
                <v:path arrowok="t"/>
              </v:shape>
            </v:group>
            <v:group style="position:absolute;left:6127;top:2110;width:5476;height:2" coordorigin="6127,2110" coordsize="5476,2">
              <v:shape style="position:absolute;left:6127;top:2110;width:5476;height:2" coordorigin="6127,2110" coordsize="5476,0" path="m6127,2110l11602,2110e" filled="f" stroked="t" strokeweight=".957298pt" strokecolor="#484848">
                <v:path arrowok="t"/>
              </v:shape>
            </v:group>
            <v:group style="position:absolute;left:268;top:2335;width:5318;height:2" coordorigin="268,2335" coordsize="5318,2">
              <v:shape style="position:absolute;left:268;top:2335;width:5318;height:2" coordorigin="268,2335" coordsize="5318,0" path="m268,2335l5586,2335e" filled="f" stroked="t" strokeweight=".957298pt" strokecolor="#484848">
                <v:path arrowok="t"/>
              </v:shape>
            </v:group>
            <v:group style="position:absolute;left:273;top:2052;width:2;height:1040" coordorigin="273,2052" coordsize="2,1040">
              <v:shape style="position:absolute;left:273;top:2052;width:2;height:1040" coordorigin="273,2052" coordsize="0,1040" path="m273,3092l273,2052e" filled="f" stroked="t" strokeweight=".478649pt" strokecolor="#2F2F2F">
                <v:path arrowok="t"/>
              </v:shape>
            </v:group>
            <v:group style="position:absolute;left:3475;top:2349;width:8127;height:2" coordorigin="3475,2349" coordsize="8127,2">
              <v:shape style="position:absolute;left:3475;top:2349;width:8127;height:2" coordorigin="3475,2349" coordsize="8127,0" path="m3475,2349l11602,2349e" filled="f" stroked="t" strokeweight=".957298pt" strokecolor="#4B4B4B">
                <v:path arrowok="t"/>
              </v:shape>
            </v:group>
            <v:group style="position:absolute;left:268;top:2572;width:1752;height:2" coordorigin="268,2572" coordsize="1752,2">
              <v:shape style="position:absolute;left:268;top:2572;width:1752;height:2" coordorigin="268,2572" coordsize="1752,0" path="m268,2572l2020,2572e" filled="f" stroked="t" strokeweight=".957298pt" strokecolor="#4F4F4F">
                <v:path arrowok="t"/>
              </v:shape>
            </v:group>
            <v:group style="position:absolute;left:1627;top:2579;width:2987;height:2" coordorigin="1627,2579" coordsize="2987,2">
              <v:shape style="position:absolute;left:1627;top:2579;width:2987;height:2" coordorigin="1627,2579" coordsize="2987,0" path="m1627,2579l4614,2579e" filled="f" stroked="t" strokeweight=".717973pt" strokecolor="#2F2F2F">
                <v:path arrowok="t"/>
              </v:shape>
            </v:group>
            <v:group style="position:absolute;left:4557;top:2584;width:1029;height:2" coordorigin="4557,2584" coordsize="1029,2">
              <v:shape style="position:absolute;left:4557;top:2584;width:1029;height:2" coordorigin="4557,2584" coordsize="1029,0" path="m4557,2584l5586,2584e" filled="f" stroked="t" strokeweight=".478649pt" strokecolor="#0C0C0C">
                <v:path arrowok="t"/>
              </v:shape>
            </v:group>
            <v:group style="position:absolute;left:5528;top:2591;width:6074;height:2" coordorigin="5528,2591" coordsize="6074,2">
              <v:shape style="position:absolute;left:5528;top:2591;width:6074;height:2" coordorigin="5528,2591" coordsize="6074,0" path="m5528,2591l11602,2591e" filled="f" stroked="t" strokeweight=".717973pt" strokecolor="#484848">
                <v:path arrowok="t"/>
              </v:shape>
            </v:group>
            <v:group style="position:absolute;left:268;top:2819;width:6510;height:2" coordorigin="268,2819" coordsize="6510,2">
              <v:shape style="position:absolute;left:268;top:2819;width:6510;height:2" coordorigin="268,2819" coordsize="6510,0" path="m268,2819l6778,2819e" filled="f" stroked="t" strokeweight=".717973pt" strokecolor="#444444">
                <v:path arrowok="t"/>
              </v:shape>
            </v:group>
            <v:group style="position:absolute;left:6720;top:2829;width:613;height:2" coordorigin="6720,2829" coordsize="613,2">
              <v:shape style="position:absolute;left:6720;top:2829;width:613;height:2" coordorigin="6720,2829" coordsize="613,0" path="m6720,2829l7333,2829e" filled="f" stroked="t" strokeweight=".478649pt" strokecolor="#0F0F0F">
                <v:path arrowok="t"/>
              </v:shape>
            </v:group>
            <v:group style="position:absolute;left:7275;top:2824;width:450;height:2" coordorigin="7275,2824" coordsize="450,2">
              <v:shape style="position:absolute;left:7275;top:2824;width:450;height:2" coordorigin="7275,2824" coordsize="450,0" path="m7275,2824l7725,2824e" filled="f" stroked="t" strokeweight=".717973pt" strokecolor="#3F3F3F">
                <v:path arrowok="t"/>
              </v:shape>
            </v:group>
            <v:group style="position:absolute;left:7462;top:2826;width:2073;height:2" coordorigin="7462,2826" coordsize="2073,2">
              <v:shape style="position:absolute;left:7462;top:2826;width:2073;height:2" coordorigin="7462,2826" coordsize="2073,0" path="m7462,2826l9535,2826e" filled="f" stroked="t" strokeweight=".957298pt" strokecolor="#5B5B5B">
                <v:path arrowok="t"/>
              </v:shape>
            </v:group>
            <v:group style="position:absolute;left:9300;top:2829;width:527;height:2" coordorigin="9300,2829" coordsize="527,2">
              <v:shape style="position:absolute;left:9300;top:2829;width:527;height:2" coordorigin="9300,2829" coordsize="527,0" path="m9300,2829l9827,2829e" filled="f" stroked="t" strokeweight=".717973pt" strokecolor="#484848">
                <v:path arrowok="t"/>
              </v:shape>
            </v:group>
            <v:group style="position:absolute;left:9707;top:2831;width:1895;height:2" coordorigin="9707,2831" coordsize="1895,2">
              <v:shape style="position:absolute;left:9707;top:2831;width:1895;height:2" coordorigin="9707,2831" coordsize="1895,0" path="m9707,2831l11602,2831e" filled="f" stroked="t" strokeweight="1.196622pt" strokecolor="#606060">
                <v:path arrowok="t"/>
              </v:shape>
            </v:group>
            <v:group style="position:absolute;left:268;top:3052;width:1685;height:2" coordorigin="268,3052" coordsize="1685,2">
              <v:shape style="position:absolute;left:268;top:3052;width:1685;height:2" coordorigin="268,3052" coordsize="1685,0" path="m268,3052l1953,3052e" filled="f" stroked="t" strokeweight=".957298pt" strokecolor="#545454">
                <v:path arrowok="t"/>
              </v:shape>
            </v:group>
            <v:group style="position:absolute;left:1627;top:3073;width:9975;height:2" coordorigin="1627,3073" coordsize="9975,2">
              <v:shape style="position:absolute;left:1627;top:3073;width:9975;height:2" coordorigin="1627,3073" coordsize="9975,0" path="m1627,3073l11602,3073e" filled="f" stroked="t" strokeweight=".957298pt" strokecolor="#4F4F4F">
                <v:path arrowok="t"/>
              </v:shape>
            </v:group>
            <v:group style="position:absolute;left:268;top:3296;width:1417;height:2" coordorigin="268,3296" coordsize="1417,2">
              <v:shape style="position:absolute;left:268;top:3296;width:1417;height:2" coordorigin="268,3296" coordsize="1417,0" path="m268,3296l1685,3296e" filled="f" stroked="t" strokeweight=".717973pt" strokecolor="#3F3F3F">
                <v:path arrowok="t"/>
              </v:shape>
            </v:group>
            <v:group style="position:absolute;left:1484;top:3311;width:7625;height:2" coordorigin="1484,3311" coordsize="7625,2">
              <v:shape style="position:absolute;left:1484;top:3311;width:7625;height:2" coordorigin="1484,3311" coordsize="7625,0" path="m1484,3311l9109,3311e" filled="f" stroked="t" strokeweight=".957298pt" strokecolor="#4B4B4B">
                <v:path arrowok="t"/>
              </v:shape>
            </v:group>
            <v:group style="position:absolute;left:9051;top:3320;width:2551;height:2" coordorigin="9051,3320" coordsize="2551,2">
              <v:shape style="position:absolute;left:9051;top:3320;width:2551;height:2" coordorigin="9051,3320" coordsize="2551,0" path="m9051,3320l11602,3320e" filled="f" stroked="t" strokeweight=".957298pt" strokecolor="#4F4F4F">
                <v:path arrowok="t"/>
              </v:shape>
            </v:group>
            <v:group style="position:absolute;left:3800;top:3299;width:2;height:748" coordorigin="3800,3299" coordsize="2,748">
              <v:shape style="position:absolute;left:3800;top:3299;width:2;height:748" coordorigin="3800,3299" coordsize="0,748" path="m3800,4047l3800,3299e" filled="f" stroked="t" strokeweight=".957298pt" strokecolor="#444444">
                <v:path arrowok="t"/>
              </v:shape>
            </v:group>
            <v:group style="position:absolute;left:6916;top:3303;width:2;height:748" coordorigin="6916,3303" coordsize="2,748">
              <v:shape style="position:absolute;left:6916;top:3303;width:2;height:748" coordorigin="6916,3303" coordsize="0,748" path="m6916,4051l6916,3303e" filled="f" stroked="t" strokeweight=".957298pt" strokecolor="#484848">
                <v:path arrowok="t"/>
              </v:shape>
            </v:group>
            <v:group style="position:absolute;left:6893;top:3735;width:1379;height:2" coordorigin="6893,3735" coordsize="1379,2">
              <v:shape style="position:absolute;left:6893;top:3735;width:1379;height:2" coordorigin="6893,3735" coordsize="1379,0" path="m6893,3735l8271,3735e" filled="f" stroked="t" strokeweight=".239324pt" strokecolor="#646464">
                <v:path arrowok="t"/>
              </v:shape>
            </v:group>
            <v:group style="position:absolute;left:3796;top:3730;width:2388;height:2" coordorigin="3796,3730" coordsize="2388,2">
              <v:shape style="position:absolute;left:3796;top:3730;width:2388;height:2" coordorigin="3796,3730" coordsize="2388,0" path="m3796,3730l6184,3730e" filled="f" stroked="t" strokeweight=".957298pt" strokecolor="#4F4F4F">
                <v:path arrowok="t"/>
              </v:shape>
            </v:group>
            <v:group style="position:absolute;left:5854;top:3728;width:1072;height:2" coordorigin="5854,3728" coordsize="1072,2">
              <v:shape style="position:absolute;left:5854;top:3728;width:1072;height:2" coordorigin="5854,3728" coordsize="1072,0" path="m5854,3728l6926,3728e" filled="f" stroked="t" strokeweight=".478649pt" strokecolor="#909090">
                <v:path arrowok="t"/>
              </v:shape>
            </v:group>
            <v:group style="position:absolute;left:8271;top:3735;width:2192;height:2" coordorigin="8271,3735" coordsize="2192,2">
              <v:shape style="position:absolute;left:8271;top:3735;width:2192;height:2" coordorigin="8271,3735" coordsize="2192,0" path="m8271,3735l10463,3735e" filled="f" stroked="t" strokeweight=".239324pt" strokecolor="#000000">
                <v:path arrowok="t"/>
              </v:shape>
            </v:group>
            <v:group style="position:absolute;left:10463;top:3735;width:1149;height:2" coordorigin="10463,3735" coordsize="1149,2">
              <v:shape style="position:absolute;left:10463;top:3735;width:1149;height:2" coordorigin="10463,3735" coordsize="1149,0" path="m10463,3735l11612,3735e" filled="f" stroked="t" strokeweight=".239324pt" strokecolor="#545454">
                <v:path arrowok="t"/>
              </v:shape>
            </v:group>
            <v:group style="position:absolute;left:263;top:4035;width:8735;height:2" coordorigin="263,4035" coordsize="8735,2">
              <v:shape style="position:absolute;left:263;top:4035;width:8735;height:2" coordorigin="263,4035" coordsize="8735,0" path="m263,4035l8999,4035e" filled="f" stroked="t" strokeweight="1.196622pt" strokecolor="#484848">
                <v:path arrowok="t"/>
              </v:shape>
            </v:group>
            <v:group style="position:absolute;left:6864;top:4042;width:4748;height:2" coordorigin="6864,4042" coordsize="4748,2">
              <v:shape style="position:absolute;left:6864;top:4042;width:4748;height:2" coordorigin="6864,4042" coordsize="4748,0" path="m6864,4042l11612,4042e" filled="f" stroked="t" strokeweight=".717973pt" strokecolor="#3F3F3F">
                <v:path arrowok="t"/>
              </v:shape>
            </v:group>
            <v:group style="position:absolute;left:11607;top:1712;width:2;height:6233" coordorigin="11607,1712" coordsize="2,6233">
              <v:shape style="position:absolute;left:11607;top:1712;width:2;height:6233" coordorigin="11607,1712" coordsize="0,6233" path="m11607,7945l11607,1712e" filled="f" stroked="t" strokeweight=".717973pt" strokecolor="#4F4F4F">
                <v:path arrowok="t"/>
              </v:shape>
            </v:group>
            <v:group style="position:absolute;left:273;top:4310;width:7453;height:2" coordorigin="273,4310" coordsize="7453,2">
              <v:shape style="position:absolute;left:273;top:4310;width:7453;height:2" coordorigin="273,4310" coordsize="7453,0" path="m273,4310l7725,4310e" filled="f" stroked="t" strokeweight=".957298pt" strokecolor="#484848">
                <v:path arrowok="t"/>
              </v:shape>
            </v:group>
            <v:group style="position:absolute;left:2312;top:4023;width:2;height:297" coordorigin="2312,4023" coordsize="2,297">
              <v:shape style="position:absolute;left:2312;top:4023;width:2;height:297" coordorigin="2312,4023" coordsize="0,297" path="m2312,4320l2312,4023e" filled="f" stroked="t" strokeweight="1.196622pt" strokecolor="#4F4F4F">
                <v:path arrowok="t"/>
              </v:shape>
            </v:group>
            <v:group style="position:absolute;left:7668;top:4315;width:632;height:2" coordorigin="7668,4315" coordsize="632,2">
              <v:shape style="position:absolute;left:7668;top:4315;width:632;height:2" coordorigin="7668,4315" coordsize="632,0" path="m7668,4315l8300,4315e" filled="f" stroked="t" strokeweight=".478649pt" strokecolor="#343434">
                <v:path arrowok="t"/>
              </v:shape>
            </v:group>
            <v:group style="position:absolute;left:8142;top:4315;width:3470;height:2" coordorigin="8142,4315" coordsize="3470,2">
              <v:shape style="position:absolute;left:8142;top:4315;width:3470;height:2" coordorigin="8142,4315" coordsize="3470,0" path="m8142,4315l11612,4315e" filled="f" stroked="t" strokeweight=".957298pt" strokecolor="#545454">
                <v:path arrowok="t"/>
              </v:shape>
            </v:group>
            <v:group style="position:absolute;left:2312;top:4557;width:6797;height:2" coordorigin="2312,4557" coordsize="6797,2">
              <v:shape style="position:absolute;left:2312;top:4557;width:6797;height:2" coordorigin="2312,4557" coordsize="6797,0" path="m2312,4557l9109,4557e" filled="f" stroked="t" strokeweight=".717973pt" strokecolor="#545454">
                <v:path arrowok="t"/>
              </v:shape>
            </v:group>
            <v:group style="position:absolute;left:9051;top:4560;width:641;height:2" coordorigin="9051,4560" coordsize="641,2">
              <v:shape style="position:absolute;left:9051;top:4560;width:641;height:2" coordorigin="9051,4560" coordsize="641,0" path="m9051,4560l9693,4560e" filled="f" stroked="t" strokeweight=".478649pt" strokecolor="#2F2F2F">
                <v:path arrowok="t"/>
              </v:shape>
            </v:group>
            <v:group style="position:absolute;left:9635;top:4555;width:1982;height:2" coordorigin="9635,4555" coordsize="1982,2">
              <v:shape style="position:absolute;left:9635;top:4555;width:1982;height:2" coordorigin="9635,4555" coordsize="1982,0" path="m9635,4555l11617,4555e" filled="f" stroked="t" strokeweight=".957298pt" strokecolor="#5B5B5B">
                <v:path arrowok="t"/>
              </v:shape>
            </v:group>
            <v:group style="position:absolute;left:7697;top:4536;width:2;height:264" coordorigin="7697,4536" coordsize="2,264">
              <v:shape style="position:absolute;left:7697;top:4536;width:2;height:264" coordorigin="7697,4536" coordsize="0,264" path="m7697,4799l7697,4536e" filled="f" stroked="t" strokeweight=".239324pt" strokecolor="#343434">
                <v:path arrowok="t"/>
              </v:shape>
            </v:group>
            <v:group style="position:absolute;left:4868;top:5041;width:1910;height:2" coordorigin="4868,5041" coordsize="1910,2">
              <v:shape style="position:absolute;left:4868;top:5041;width:1910;height:2" coordorigin="4868,5041" coordsize="1910,0" path="m4868,5041l6778,5041e" filled="f" stroked="t" strokeweight=".717973pt" strokecolor="#484848">
                <v:path arrowok="t"/>
              </v:shape>
            </v:group>
            <v:group style="position:absolute;left:6720;top:5044;width:613;height:2" coordorigin="6720,5044" coordsize="613,2">
              <v:shape style="position:absolute;left:6720;top:5044;width:613;height:2" coordorigin="6720,5044" coordsize="613,0" path="m6720,5044l7333,5044e" filled="f" stroked="t" strokeweight=".478649pt" strokecolor="#1F1F1F">
                <v:path arrowok="t"/>
              </v:shape>
            </v:group>
            <v:group style="position:absolute;left:7275;top:5039;width:455;height:2" coordorigin="7275,5039" coordsize="455,2">
              <v:shape style="position:absolute;left:7275;top:5039;width:455;height:2" coordorigin="7275,5039" coordsize="455,0" path="m7275,5039l7730,5039e" filled="f" stroked="t" strokeweight=".717973pt" strokecolor="#484848">
                <v:path arrowok="t"/>
              </v:shape>
            </v:group>
            <v:group style="position:absolute;left:7697;top:4799;width:2;height:245" coordorigin="7697,4799" coordsize="2,245">
              <v:shape style="position:absolute;left:7697;top:4799;width:2;height:245" coordorigin="7697,4799" coordsize="0,245" path="m7697,5044l7697,4799e" filled="f" stroked="t" strokeweight=".239324pt" strokecolor="#646464">
                <v:path arrowok="t"/>
              </v:shape>
            </v:group>
            <v:group style="position:absolute;left:7524;top:5041;width:4088;height:2" coordorigin="7524,5041" coordsize="4088,2">
              <v:shape style="position:absolute;left:7524;top:5041;width:4088;height:2" coordorigin="7524,5041" coordsize="4088,0" path="m7524,5041l11612,5041e" filled="f" stroked="t" strokeweight=".957298pt" strokecolor="#5B5B5B">
                <v:path arrowok="t"/>
              </v:shape>
            </v:group>
            <v:group style="position:absolute;left:4868;top:5284;width:2465;height:2" coordorigin="4868,5284" coordsize="2465,2">
              <v:shape style="position:absolute;left:4868;top:5284;width:2465;height:2" coordorigin="4868,5284" coordsize="2465,0" path="m4868,5284l7333,5284e" filled="f" stroked="t" strokeweight=".717973pt" strokecolor="#484848">
                <v:path arrowok="t"/>
              </v:shape>
            </v:group>
            <v:group style="position:absolute;left:7275;top:5284;width:450;height:2" coordorigin="7275,5284" coordsize="450,2">
              <v:shape style="position:absolute;left:7275;top:5284;width:450;height:2" coordorigin="7275,5284" coordsize="450,0" path="m7275,5284l7725,5284e" filled="f" stroked="t" strokeweight=".478649pt" strokecolor="#2B2B2B">
                <v:path arrowok="t"/>
              </v:shape>
            </v:group>
            <v:group style="position:absolute;left:7668;top:5281;width:3944;height:2" coordorigin="7668,5281" coordsize="3944,2">
              <v:shape style="position:absolute;left:7668;top:5281;width:3944;height:2" coordorigin="7668,5281" coordsize="3944,0" path="m7668,5281l11612,5281e" filled="f" stroked="t" strokeweight=".957298pt" strokecolor="#4F4F4F">
                <v:path arrowok="t"/>
              </v:shape>
            </v:group>
            <v:group style="position:absolute;left:2314;top:4262;width:2;height:1275" coordorigin="2314,4262" coordsize="2,1275">
              <v:shape style="position:absolute;left:2314;top:4262;width:2;height:1275" coordorigin="2314,4262" coordsize="0,1275" path="m2314,5538l2314,4262e" filled="f" stroked="t" strokeweight=".478649pt" strokecolor="#1F1F1F">
                <v:path arrowok="t"/>
              </v:shape>
            </v:group>
            <v:group style="position:absolute;left:4868;top:5528;width:2858;height:2" coordorigin="4868,5528" coordsize="2858,2">
              <v:shape style="position:absolute;left:4868;top:5528;width:2858;height:2" coordorigin="4868,5528" coordsize="2858,0" path="m4868,5528l7725,5528e" filled="f" stroked="t" strokeweight=".717973pt" strokecolor="#4F4F4F">
                <v:path arrowok="t"/>
              </v:shape>
            </v:group>
            <v:group style="position:absolute;left:7668;top:5523;width:632;height:2" coordorigin="7668,5523" coordsize="632,2">
              <v:shape style="position:absolute;left:7668;top:5523;width:632;height:2" coordorigin="7668,5523" coordsize="632,0" path="m7668,5523l8300,5523e" filled="f" stroked="t" strokeweight=".478649pt" strokecolor="#282828">
                <v:path arrowok="t"/>
              </v:shape>
            </v:group>
            <v:group style="position:absolute;left:8242;top:5526;width:3370;height:2" coordorigin="8242,5526" coordsize="3370,2">
              <v:shape style="position:absolute;left:8242;top:5526;width:3370;height:2" coordorigin="8242,5526" coordsize="3370,0" path="m8242,5526l11612,5526e" filled="f" stroked="t" strokeweight=".957298pt" strokecolor="#545454">
                <v:path arrowok="t"/>
              </v:shape>
            </v:group>
            <v:group style="position:absolute;left:278;top:5480;width:2;height:307" coordorigin="278,5480" coordsize="2,307">
              <v:shape style="position:absolute;left:278;top:5480;width:2;height:307" coordorigin="278,5480" coordsize="0,307" path="m278,5787l278,5480e" filled="f" stroked="t" strokeweight=".478649pt" strokecolor="#282828">
                <v:path arrowok="t"/>
              </v:shape>
            </v:group>
            <v:group style="position:absolute;left:2302;top:5765;width:1986;height:2" coordorigin="2302,5765" coordsize="1986,2">
              <v:shape style="position:absolute;left:2302;top:5765;width:1986;height:2" coordorigin="2302,5765" coordsize="1986,0" path="m2302,5765l4289,5765e" filled="f" stroked="t" strokeweight=".717973pt" strokecolor="#3F3F3F">
                <v:path arrowok="t"/>
              </v:shape>
            </v:group>
            <v:group style="position:absolute;left:2781;top:5768;width:7118;height:2" coordorigin="2781,5768" coordsize="7118,2">
              <v:shape style="position:absolute;left:2781;top:5768;width:7118;height:2" coordorigin="2781,5768" coordsize="7118,0" path="m2781,5768l9898,5768e" filled="f" stroked="t" strokeweight=".957298pt" strokecolor="#4F4F4F">
                <v:path arrowok="t"/>
              </v:shape>
            </v:group>
            <v:group style="position:absolute;left:9769;top:5768;width:723;height:2" coordorigin="9769,5768" coordsize="723,2">
              <v:shape style="position:absolute;left:9769;top:5768;width:723;height:2" coordorigin="9769,5768" coordsize="723,0" path="m9769,5768l10492,5768e" filled="f" stroked="t" strokeweight=".478649pt" strokecolor="#1F1F1F">
                <v:path arrowok="t"/>
              </v:shape>
            </v:group>
            <v:group style="position:absolute;left:10435;top:5770;width:1177;height:2" coordorigin="10435,5770" coordsize="1177,2">
              <v:shape style="position:absolute;left:10435;top:5770;width:1177;height:2" coordorigin="10435,5770" coordsize="1177,0" path="m10435,5770l11612,5770e" filled="f" stroked="t" strokeweight=".478649pt" strokecolor="#3F3F3F">
                <v:path arrowok="t"/>
              </v:shape>
            </v:group>
            <v:group style="position:absolute;left:268;top:5993;width:536;height:2" coordorigin="268,5993" coordsize="536,2">
              <v:shape style="position:absolute;left:268;top:5993;width:536;height:2" coordorigin="268,5993" coordsize="536,0" path="m268,5993l804,5993e" filled="f" stroked="t" strokeweight=".717973pt" strokecolor="#5B5B5B">
                <v:path arrowok="t"/>
              </v:shape>
            </v:group>
            <v:group style="position:absolute;left:278;top:566;width:2;height:5461" coordorigin="278,566" coordsize="2,5461">
              <v:shape style="position:absolute;left:278;top:566;width:2;height:5461" coordorigin="278,566" coordsize="0,5461" path="m278,6027l278,566e" filled="f" stroked="t" strokeweight=".717973pt" strokecolor="#4B4B4B">
                <v:path arrowok="t"/>
              </v:shape>
            </v:group>
            <v:group style="position:absolute;left:632;top:6000;width:1053;height:2" coordorigin="632,6000" coordsize="1053,2">
              <v:shape style="position:absolute;left:632;top:6000;width:1053;height:2" coordorigin="632,6000" coordsize="1053,0" path="m632,6000l1685,6000e" filled="f" stroked="t" strokeweight=".717973pt" strokecolor="#484848">
                <v:path arrowok="t"/>
              </v:shape>
            </v:group>
            <v:group style="position:absolute;left:632;top:6008;width:3523;height:2" coordorigin="632,6008" coordsize="3523,2">
              <v:shape style="position:absolute;left:632;top:6008;width:3523;height:2" coordorigin="632,6008" coordsize="3523,0" path="m632,6008l4155,6008e" filled="f" stroked="t" strokeweight=".717973pt" strokecolor="#484848">
                <v:path arrowok="t"/>
              </v:shape>
            </v:group>
            <v:group style="position:absolute;left:2314;top:4023;width:2;height:7129" coordorigin="2314,4023" coordsize="2,7129">
              <v:shape style="position:absolute;left:2314;top:4023;width:2;height:7129" coordorigin="2314,4023" coordsize="0,7129" path="m2314,11152l2314,4023e" filled="f" stroked="t" strokeweight=".717973pt" strokecolor="#383838">
                <v:path arrowok="t"/>
              </v:shape>
            </v:group>
            <v:group style="position:absolute;left:4097;top:6008;width:517;height:2" coordorigin="4097,6008" coordsize="517,2">
              <v:shape style="position:absolute;left:4097;top:6008;width:517;height:2" coordorigin="4097,6008" coordsize="517,0" path="m4097,6008l4614,6008e" filled="f" stroked="t" strokeweight=".478649pt" strokecolor="#343434">
                <v:path arrowok="t"/>
              </v:shape>
            </v:group>
            <v:group style="position:absolute;left:4557;top:6005;width:4198;height:2" coordorigin="4557,6005" coordsize="4198,2">
              <v:shape style="position:absolute;left:4557;top:6005;width:4198;height:2" coordorigin="4557,6005" coordsize="4198,0" path="m4557,6005l8754,6005e" filled="f" stroked="t" strokeweight=".957298pt" strokecolor="#4F4F4F">
                <v:path arrowok="t"/>
              </v:shape>
            </v:group>
            <v:group style="position:absolute;left:8242;top:6005;width:866;height:2" coordorigin="8242,6005" coordsize="866,2">
              <v:shape style="position:absolute;left:8242;top:6005;width:866;height:2" coordorigin="8242,6005" coordsize="866,0" path="m8242,6005l9109,6005e" filled="f" stroked="t" strokeweight=".717973pt" strokecolor="#3B3B3B">
                <v:path arrowok="t"/>
              </v:shape>
            </v:group>
            <v:group style="position:absolute;left:9051;top:6008;width:775;height:2" coordorigin="9051,6008" coordsize="775,2">
              <v:shape style="position:absolute;left:9051;top:6008;width:775;height:2" coordorigin="9051,6008" coordsize="775,0" path="m9051,6008l9827,6008e" filled="f" stroked="t" strokeweight=".478649pt" strokecolor="#1C1C1C">
                <v:path arrowok="t"/>
              </v:shape>
            </v:group>
            <v:group style="position:absolute;left:9769;top:6003;width:723;height:2" coordorigin="9769,6003" coordsize="723,2">
              <v:shape style="position:absolute;left:9769;top:6003;width:723;height:2" coordorigin="9769,6003" coordsize="723,0" path="m9769,6003l10492,6003e" filled="f" stroked="t" strokeweight=".717973pt" strokecolor="#484848">
                <v:path arrowok="t"/>
              </v:shape>
            </v:group>
            <v:group style="position:absolute;left:10123;top:6005;width:1493;height:2" coordorigin="10123,6005" coordsize="1493,2">
              <v:shape style="position:absolute;left:10123;top:6005;width:1493;height:2" coordorigin="10123,6005" coordsize="1493,0" path="m10123,6005l11617,6005e" filled="f" stroked="t" strokeweight=".957298pt" strokecolor="#5B5B5B">
                <v:path arrowok="t"/>
              </v:shape>
            </v:group>
            <v:group style="position:absolute;left:4875;top:4545;width:2;height:2186" coordorigin="4875,4545" coordsize="2,2186">
              <v:shape style="position:absolute;left:4875;top:4545;width:2;height:2186" coordorigin="4875,4545" coordsize="0,2186" path="m4875,6732l4875,4545e" filled="f" stroked="t" strokeweight=".957298pt" strokecolor="#4F4F4F">
                <v:path arrowok="t"/>
              </v:shape>
            </v:group>
            <v:group style="position:absolute;left:7697;top:5979;width:2;height:307" coordorigin="7697,5979" coordsize="2,307">
              <v:shape style="position:absolute;left:7697;top:5979;width:2;height:307" coordorigin="7697,5979" coordsize="0,307" path="m7697,6286l7697,5979e" filled="f" stroked="t" strokeweight=".239324pt" strokecolor="#484848">
                <v:path arrowok="t"/>
              </v:shape>
            </v:group>
            <v:group style="position:absolute;left:2307;top:6480;width:4557;height:2" coordorigin="2307,6480" coordsize="4557,2">
              <v:shape style="position:absolute;left:2307;top:6480;width:4557;height:2" coordorigin="2307,6480" coordsize="4557,0" path="m2307,6480l6864,6480e" filled="f" stroked="t" strokeweight=".957298pt" strokecolor="#4B4B4B">
                <v:path arrowok="t"/>
              </v:shape>
            </v:group>
            <v:group style="position:absolute;left:6720;top:6480;width:613;height:2" coordorigin="6720,6480" coordsize="613,2">
              <v:shape style="position:absolute;left:6720;top:6480;width:613;height:2" coordorigin="6720,6480" coordsize="613,0" path="m6720,6480l7333,6480e" filled="f" stroked="t" strokeweight=".478649pt" strokecolor="#343434">
                <v:path arrowok="t"/>
              </v:shape>
            </v:group>
            <v:group style="position:absolute;left:7223;top:6480;width:4394;height:2" coordorigin="7223,6480" coordsize="4394,2">
              <v:shape style="position:absolute;left:7223;top:6480;width:4394;height:2" coordorigin="7223,6480" coordsize="4394,0" path="m7223,6480l11617,6480e" filled="f" stroked="t" strokeweight=".957298pt" strokecolor="#4B4B4B">
                <v:path arrowok="t"/>
              </v:shape>
            </v:group>
            <v:group style="position:absolute;left:7697;top:6286;width:2;height:192" coordorigin="7697,6286" coordsize="2,192">
              <v:shape style="position:absolute;left:7697;top:6286;width:2;height:192" coordorigin="7697,6286" coordsize="0,192" path="m7697,6477l7697,6286e" filled="f" stroked="t" strokeweight=".239324pt" strokecolor="#646464">
                <v:path arrowok="t"/>
              </v:shape>
            </v:group>
            <v:group style="position:absolute;left:2307;top:6720;width:4471;height:2" coordorigin="2307,6720" coordsize="4471,2">
              <v:shape style="position:absolute;left:2307;top:6720;width:4471;height:2" coordorigin="2307,6720" coordsize="4471,0" path="m2307,6720l6778,6720e" filled="f" stroked="t" strokeweight=".957298pt" strokecolor="#4B4B4B">
                <v:path arrowok="t"/>
              </v:shape>
            </v:group>
            <v:group style="position:absolute;left:6720;top:6722;width:613;height:2" coordorigin="6720,6722" coordsize="613,2">
              <v:shape style="position:absolute;left:6720;top:6722;width:613;height:2" coordorigin="6720,6722" coordsize="613,0" path="m6720,6722l7333,6722e" filled="f" stroked="t" strokeweight=".478649pt" strokecolor="#232323">
                <v:path arrowok="t"/>
              </v:shape>
            </v:group>
            <v:group style="position:absolute;left:7275;top:6717;width:455;height:2" coordorigin="7275,6717" coordsize="455,2">
              <v:shape style="position:absolute;left:7275;top:6717;width:455;height:2" coordorigin="7275,6717" coordsize="455,0" path="m7275,6717l7730,6717e" filled="f" stroked="t" strokeweight=".717973pt" strokecolor="#3B3B3B">
                <v:path arrowok="t"/>
              </v:shape>
            </v:group>
            <v:group style="position:absolute;left:7697;top:6458;width:2;height:292" coordorigin="7697,6458" coordsize="2,292">
              <v:shape style="position:absolute;left:7697;top:6458;width:2;height:292" coordorigin="7697,6458" coordsize="0,292" path="m7697,6751l7697,6458e" filled="f" stroked="t" strokeweight=".239324pt" strokecolor="#4F4F4F">
                <v:path arrowok="t"/>
              </v:shape>
            </v:group>
            <v:group style="position:absolute;left:7596;top:6720;width:2379;height:2" coordorigin="7596,6720" coordsize="2379,2">
              <v:shape style="position:absolute;left:7596;top:6720;width:2379;height:2" coordorigin="7596,6720" coordsize="2379,0" path="m7596,6720l9975,6720e" filled="f" stroked="t" strokeweight=".957298pt" strokecolor="#545454">
                <v:path arrowok="t"/>
              </v:shape>
            </v:group>
            <v:group style="position:absolute;left:9769;top:6717;width:723;height:2" coordorigin="9769,6717" coordsize="723,2">
              <v:shape style="position:absolute;left:9769;top:6717;width:723;height:2" coordorigin="9769,6717" coordsize="723,0" path="m9769,6717l10492,6717e" filled="f" stroked="t" strokeweight=".478649pt" strokecolor="#343434">
                <v:path arrowok="t"/>
              </v:shape>
            </v:group>
            <v:group style="position:absolute;left:10358;top:6715;width:1254;height:2" coordorigin="10358,6715" coordsize="1254,2">
              <v:shape style="position:absolute;left:10358;top:6715;width:1254;height:2" coordorigin="10358,6715" coordsize="1254,0" path="m10358,6715l11612,6715e" filled="f" stroked="t" strokeweight=".957298pt" strokecolor="#5B5B5B">
                <v:path arrowok="t"/>
              </v:shape>
            </v:group>
            <v:group style="position:absolute;left:268;top:6964;width:11344;height:2" coordorigin="268,6964" coordsize="11344,2">
              <v:shape style="position:absolute;left:268;top:6964;width:11344;height:2" coordorigin="268,6964" coordsize="11344,0" path="m268,6964l11612,6964e" filled="f" stroked="t" strokeweight=".717973pt" strokecolor="#484848">
                <v:path arrowok="t"/>
              </v:shape>
            </v:group>
            <v:group style="position:absolute;left:278;top:7429;width:694;height:2" coordorigin="278,7429" coordsize="694,2">
              <v:shape style="position:absolute;left:278;top:7429;width:694;height:2" coordorigin="278,7429" coordsize="694,0" path="m278,7429l972,7429e" filled="f" stroked="t" strokeweight=".717973pt" strokecolor="#444444">
                <v:path arrowok="t"/>
              </v:shape>
            </v:group>
            <v:group style="position:absolute;left:866;top:7436;width:3288;height:2" coordorigin="866,7436" coordsize="3288,2">
              <v:shape style="position:absolute;left:866;top:7436;width:3288;height:2" coordorigin="866,7436" coordsize="3288,0" path="m866,7436l4155,7436e" filled="f" stroked="t" strokeweight=".957298pt" strokecolor="#575757">
                <v:path arrowok="t"/>
              </v:shape>
            </v:group>
            <v:group style="position:absolute;left:4097;top:7436;width:809;height:2" coordorigin="4097,7436" coordsize="809,2">
              <v:shape style="position:absolute;left:4097;top:7436;width:809;height:2" coordorigin="4097,7436" coordsize="809,0" path="m4097,7436l4906,7436e" filled="f" stroked="t" strokeweight=".478649pt" strokecolor="#2B2B2B">
                <v:path arrowok="t"/>
              </v:shape>
            </v:group>
            <v:group style="position:absolute;left:4825;top:7434;width:4284;height:2" coordorigin="4825,7434" coordsize="4284,2">
              <v:shape style="position:absolute;left:4825;top:7434;width:4284;height:2" coordorigin="4825,7434" coordsize="4284,0" path="m4825,7434l9109,7434e" filled="f" stroked="t" strokeweight=".957298pt" strokecolor="#4F4F4F">
                <v:path arrowok="t"/>
              </v:shape>
            </v:group>
            <v:group style="position:absolute;left:9051;top:7436;width:641;height:2" coordorigin="9051,7436" coordsize="641,2">
              <v:shape style="position:absolute;left:9051;top:7436;width:641;height:2" coordorigin="9051,7436" coordsize="641,0" path="m9051,7436l9693,7436e" filled="f" stroked="t" strokeweight=".478649pt" strokecolor="#232323">
                <v:path arrowok="t"/>
              </v:shape>
            </v:group>
            <v:group style="position:absolute;left:9597;top:7434;width:2015;height:2" coordorigin="9597,7434" coordsize="2015,2">
              <v:shape style="position:absolute;left:9597;top:7434;width:2015;height:2" coordorigin="9597,7434" coordsize="2015,0" path="m9597,7434l11612,7434e" filled="f" stroked="t" strokeweight=".957298pt" strokecolor="#545454">
                <v:path arrowok="t"/>
              </v:shape>
            </v:group>
            <v:group style="position:absolute;left:4892;top:7422;width:2;height:283" coordorigin="4892,7422" coordsize="2,283">
              <v:shape style="position:absolute;left:4892;top:7422;width:2;height:283" coordorigin="4892,7422" coordsize="0,283" path="m4892,7705l4892,7422e" filled="f" stroked="t" strokeweight="1.196622pt" strokecolor="#3F3F3F">
                <v:path arrowok="t"/>
              </v:shape>
            </v:group>
            <v:group style="position:absolute;left:4873;top:7678;width:5026;height:2" coordorigin="4873,7678" coordsize="5026,2">
              <v:shape style="position:absolute;left:4873;top:7678;width:5026;height:2" coordorigin="4873,7678" coordsize="5026,0" path="m4873,7678l9898,7678e" filled="f" stroked="t" strokeweight=".957298pt" strokecolor="#4F4F4F">
                <v:path arrowok="t"/>
              </v:shape>
            </v:group>
            <v:group style="position:absolute;left:9769;top:7676;width:723;height:2" coordorigin="9769,7676" coordsize="723,2">
              <v:shape style="position:absolute;left:9769;top:7676;width:723;height:2" coordorigin="9769,7676" coordsize="723,0" path="m9769,7676l10492,7676e" filled="f" stroked="t" strokeweight=".478649pt" strokecolor="#343434">
                <v:path arrowok="t"/>
              </v:shape>
            </v:group>
            <v:group style="position:absolute;left:10435;top:7674;width:1182;height:2" coordorigin="10435,7674" coordsize="1182,2">
              <v:shape style="position:absolute;left:10435;top:7674;width:1182;height:2" coordorigin="10435,7674" coordsize="1182,0" path="m10435,7674l11617,7674e" filled="f" stroked="t" strokeweight=".957298pt" strokecolor="#5B5B5B">
                <v:path arrowok="t"/>
              </v:shape>
            </v:group>
            <v:group style="position:absolute;left:11607;top:7388;width:2;height:326" coordorigin="11607,7388" coordsize="2,326">
              <v:shape style="position:absolute;left:11607;top:7388;width:2;height:326" coordorigin="11607,7388" coordsize="0,326" path="m11607,7714l11607,7388e" filled="f" stroked="t" strokeweight=".478649pt" strokecolor="#2F2F2F">
                <v:path arrowok="t"/>
              </v:shape>
            </v:group>
            <v:group style="position:absolute;left:4873;top:7921;width:1905;height:2" coordorigin="4873,7921" coordsize="1905,2">
              <v:shape style="position:absolute;left:4873;top:7921;width:1905;height:2" coordorigin="4873,7921" coordsize="1905,0" path="m4873,7921l6778,7921e" filled="f" stroked="t" strokeweight=".717973pt" strokecolor="#444444">
                <v:path arrowok="t"/>
              </v:shape>
            </v:group>
            <v:group style="position:absolute;left:6720;top:7921;width:1005;height:2" coordorigin="6720,7921" coordsize="1005,2">
              <v:shape style="position:absolute;left:6720;top:7921;width:1005;height:2" coordorigin="6720,7921" coordsize="1005,0" path="m6720,7921l7725,7921e" filled="f" stroked="t" strokeweight=".478649pt" strokecolor="#343434">
                <v:path arrowok="t"/>
              </v:shape>
            </v:group>
            <v:group style="position:absolute;left:7644;top:7918;width:3978;height:2" coordorigin="7644,7918" coordsize="3978,2">
              <v:shape style="position:absolute;left:7644;top:7918;width:3978;height:2" coordorigin="7644,7918" coordsize="3978,0" path="m7644,7918l11622,7918e" filled="f" stroked="t" strokeweight=".957298pt" strokecolor="#4F4F4F">
                <v:path arrowok="t"/>
              </v:shape>
            </v:group>
            <v:group style="position:absolute;left:278;top:8155;width:8831;height:2" coordorigin="278,8155" coordsize="8831,2">
              <v:shape style="position:absolute;left:278;top:8155;width:8831;height:2" coordorigin="278,8155" coordsize="8831,0" path="m278,8155l9109,8155e" filled="f" stroked="t" strokeweight=".957298pt" strokecolor="#4F4F4F">
                <v:path arrowok="t"/>
              </v:shape>
            </v:group>
            <v:group style="position:absolute;left:285;top:6041;width:2;height:6942" coordorigin="285,6041" coordsize="2,6942">
              <v:shape style="position:absolute;left:285;top:6041;width:2;height:6942" coordorigin="285,6041" coordsize="0,6942" path="m285,12984l285,6041e" filled="f" stroked="t" strokeweight=".717973pt" strokecolor="#4B4B4B">
                <v:path arrowok="t"/>
              </v:shape>
            </v:group>
            <v:group style="position:absolute;left:4882;top:7642;width:2;height:527" coordorigin="4882,7642" coordsize="2,527">
              <v:shape style="position:absolute;left:4882;top:7642;width:2;height:527" coordorigin="4882,7642" coordsize="0,527" path="m4882,8170l4882,7642e" filled="f" stroked="t" strokeweight=".957298pt" strokecolor="#4B4B4B">
                <v:path arrowok="t"/>
              </v:shape>
            </v:group>
            <v:group style="position:absolute;left:9051;top:8155;width:775;height:2" coordorigin="9051,8155" coordsize="775,2">
              <v:shape style="position:absolute;left:9051;top:8155;width:775;height:2" coordorigin="9051,8155" coordsize="775,0" path="m9051,8155l9827,8155e" filled="f" stroked="t" strokeweight=".478649pt" strokecolor="#1C1C1C">
                <v:path arrowok="t"/>
              </v:shape>
            </v:group>
            <v:group style="position:absolute;left:9769;top:8153;width:1857;height:2" coordorigin="9769,8153" coordsize="1857,2">
              <v:shape style="position:absolute;left:9769;top:8153;width:1857;height:2" coordorigin="9769,8153" coordsize="1857,0" path="m9769,8153l11626,8153e" filled="f" stroked="t" strokeweight=".957298pt" strokecolor="#545454">
                <v:path arrowok="t"/>
              </v:shape>
            </v:group>
            <v:group style="position:absolute;left:11614;top:7690;width:2;height:523" coordorigin="11614,7690" coordsize="2,523">
              <v:shape style="position:absolute;left:11614;top:7690;width:2;height:523" coordorigin="11614,7690" coordsize="0,523" path="m11614,8213l11614,7690e" filled="f" stroked="t" strokeweight=".717973pt" strokecolor="#484848">
                <v:path arrowok="t"/>
              </v:shape>
            </v:group>
            <v:group style="position:absolute;left:2324;top:8136;width:2;height:849" coordorigin="2324,8136" coordsize="2,849">
              <v:shape style="position:absolute;left:2324;top:8136;width:2;height:849" coordorigin="2324,8136" coordsize="0,849" path="m2324,8985l2324,8136e" filled="f" stroked="t" strokeweight=".957298pt" strokecolor="#575757">
                <v:path arrowok="t"/>
              </v:shape>
            </v:group>
            <v:group style="position:absolute;left:11624;top:5542;width:2;height:7211" coordorigin="11624,5542" coordsize="2,7211">
              <v:shape style="position:absolute;left:11624;top:5542;width:2;height:7211" coordorigin="11624,5542" coordsize="0,7211" path="m11624,12753l11624,5542e" filled="f" stroked="t" strokeweight=".957298pt" strokecolor="#4B4B4B">
                <v:path arrowok="t"/>
              </v:shape>
            </v:group>
            <v:group style="position:absolute;left:282;top:8961;width:11349;height:2" coordorigin="282,8961" coordsize="11349,2">
              <v:shape style="position:absolute;left:282;top:8961;width:11349;height:2" coordorigin="282,8961" coordsize="11349,0" path="m282,8961l11631,8961e" filled="f" stroked="t" strokeweight=".957298pt" strokecolor="#4B4B4B">
                <v:path arrowok="t"/>
              </v:shape>
            </v:group>
            <v:group style="position:absolute;left:294;top:8793;width:2;height:7240" coordorigin="294,8793" coordsize="2,7240">
              <v:shape style="position:absolute;left:294;top:8793;width:2;height:7240" coordorigin="294,8793" coordsize="0,7240" path="m294,16033l294,8793e" filled="f" stroked="t" strokeweight=".717973pt" strokecolor="#4F4F4F">
                <v:path arrowok="t"/>
              </v:shape>
            </v:group>
            <v:group style="position:absolute;left:2329;top:8908;width:2;height:1424" coordorigin="2329,8908" coordsize="2,1424">
              <v:shape style="position:absolute;left:2329;top:8908;width:2;height:1424" coordorigin="2329,8908" coordsize="0,1424" path="m2329,10332l2329,8908e" filled="f" stroked="t" strokeweight=".478649pt" strokecolor="#383838">
                <v:path arrowok="t"/>
              </v:shape>
            </v:group>
            <v:group style="position:absolute;left:282;top:9810;width:8419;height:2" coordorigin="282,9810" coordsize="8419,2">
              <v:shape style="position:absolute;left:282;top:9810;width:8419;height:2" coordorigin="282,9810" coordsize="8419,0" path="m282,9810l8702,9810e" filled="f" stroked="t" strokeweight=".957298pt" strokecolor="#4F4F4F">
                <v:path arrowok="t"/>
              </v:shape>
            </v:group>
            <v:group style="position:absolute;left:8242;top:9802;width:866;height:2" coordorigin="8242,9802" coordsize="866,2">
              <v:shape style="position:absolute;left:8242;top:9802;width:866;height:2" coordorigin="8242,9802" coordsize="866,0" path="m8242,9802l9109,9802e" filled="f" stroked="t" strokeweight=".717973pt" strokecolor="#3B3B3B">
                <v:path arrowok="t"/>
              </v:shape>
            </v:group>
            <v:group style="position:absolute;left:9051;top:9805;width:775;height:2" coordorigin="9051,9805" coordsize="775,2">
              <v:shape style="position:absolute;left:9051;top:9805;width:775;height:2" coordorigin="9051,9805" coordsize="775,0" path="m9051,9805l9827,9805e" filled="f" stroked="t" strokeweight=".478649pt" strokecolor="#1C1C1C">
                <v:path arrowok="t"/>
              </v:shape>
            </v:group>
            <v:group style="position:absolute;left:9769;top:9800;width:1862;height:2" coordorigin="9769,9800" coordsize="1862,2">
              <v:shape style="position:absolute;left:9769;top:9800;width:1862;height:2" coordorigin="9769,9800" coordsize="1862,0" path="m9769,9800l11631,9800e" filled="f" stroked="t" strokeweight=".717973pt" strokecolor="#4F4F4F">
                <v:path arrowok="t"/>
              </v:shape>
            </v:group>
            <v:group style="position:absolute;left:11624;top:9426;width:2;height:647" coordorigin="11624,9426" coordsize="2,647">
              <v:shape style="position:absolute;left:11624;top:9426;width:2;height:647" coordorigin="11624,9426" coordsize="0,647" path="m11624,10073l11624,9426e" filled="f" stroked="t" strokeweight=".478649pt" strokecolor="#343434">
                <v:path arrowok="t"/>
              </v:shape>
            </v:group>
            <v:group style="position:absolute;left:282;top:10049;width:9228;height:2" coordorigin="282,10049" coordsize="9228,2">
              <v:shape style="position:absolute;left:282;top:10049;width:9228;height:2" coordorigin="282,10049" coordsize="9228,0" path="m282,10049l9511,10049e" filled="f" stroked="t" strokeweight=".957298pt" strokecolor="#4F4F4F">
                <v:path arrowok="t"/>
              </v:shape>
            </v:group>
            <v:group style="position:absolute;left:9396;top:10049;width:297;height:2" coordorigin="9396,10049" coordsize="297,2">
              <v:shape style="position:absolute;left:9396;top:10049;width:297;height:2" coordorigin="9396,10049" coordsize="297,0" path="m9396,10049l9693,10049e" filled="f" stroked="t" strokeweight=".717973pt" strokecolor="#343434">
                <v:path arrowok="t"/>
              </v:shape>
            </v:group>
            <v:group style="position:absolute;left:9635;top:10045;width:191;height:2" coordorigin="9635,10045" coordsize="191,2">
              <v:shape style="position:absolute;left:9635;top:10045;width:191;height:2" coordorigin="9635,10045" coordsize="191,0" path="m9635,10045l9827,10045e" filled="f" stroked="t" strokeweight=".478649pt" strokecolor="#0F0F0F">
                <v:path arrowok="t"/>
              </v:shape>
            </v:group>
            <v:group style="position:absolute;left:9769;top:10042;width:1862;height:2" coordorigin="9769,10042" coordsize="1862,2">
              <v:shape style="position:absolute;left:9769;top:10042;width:1862;height:2" coordorigin="9769,10042" coordsize="1862,0" path="m9769,10042l11631,10042e" filled="f" stroked="t" strokeweight=".957298pt" strokecolor="#545454">
                <v:path arrowok="t"/>
              </v:shape>
            </v:group>
            <v:group style="position:absolute;left:282;top:10291;width:6495;height:2" coordorigin="282,10291" coordsize="6495,2">
              <v:shape style="position:absolute;left:282;top:10291;width:6495;height:2" coordorigin="282,10291" coordsize="6495,0" path="m282,10291l6778,10291e" filled="f" stroked="t" strokeweight=".957298pt" strokecolor="#4F4F4F">
                <v:path arrowok="t"/>
              </v:shape>
            </v:group>
            <v:group style="position:absolute;left:6720;top:10289;width:613;height:2" coordorigin="6720,10289" coordsize="613,2">
              <v:shape style="position:absolute;left:6720;top:10289;width:613;height:2" coordorigin="6720,10289" coordsize="613,0" path="m6720,10289l7333,10289e" filled="f" stroked="t" strokeweight=".478649pt" strokecolor="#282828">
                <v:path arrowok="t"/>
              </v:shape>
            </v:group>
            <v:group style="position:absolute;left:7275;top:10284;width:450;height:2" coordorigin="7275,10284" coordsize="450,2">
              <v:shape style="position:absolute;left:7275;top:10284;width:450;height:2" coordorigin="7275,10284" coordsize="450,0" path="m7275,10284l7725,10284e" filled="f" stroked="t" strokeweight=".717973pt" strokecolor="#444444">
                <v:path arrowok="t"/>
              </v:shape>
            </v:group>
            <v:group style="position:absolute;left:7582;top:10287;width:1527;height:2" coordorigin="7582,10287" coordsize="1527,2">
              <v:shape style="position:absolute;left:7582;top:10287;width:1527;height:2" coordorigin="7582,10287" coordsize="1527,0" path="m7582,10287l9109,10287e" filled="f" stroked="t" strokeweight=".957298pt" strokecolor="#5B5B5B">
                <v:path arrowok="t"/>
              </v:shape>
            </v:group>
            <v:group style="position:absolute;left:9051;top:10284;width:402;height:2" coordorigin="9051,10284" coordsize="402,2">
              <v:shape style="position:absolute;left:9051;top:10284;width:402;height:2" coordorigin="9051,10284" coordsize="402,0" path="m9051,10284l9453,10284e" filled="f" stroked="t" strokeweight=".478649pt" strokecolor="#383838">
                <v:path arrowok="t"/>
              </v:shape>
            </v:group>
            <v:group style="position:absolute;left:9396;top:10284;width:297;height:2" coordorigin="9396,10284" coordsize="297,2">
              <v:shape style="position:absolute;left:9396;top:10284;width:297;height:2" coordorigin="9396,10284" coordsize="297,0" path="m9396,10284l9693,10284e" filled="f" stroked="t" strokeweight=".478649pt" strokecolor="#232323">
                <v:path arrowok="t"/>
              </v:shape>
            </v:group>
            <v:group style="position:absolute;left:9635;top:10282;width:2001;height:2" coordorigin="9635,10282" coordsize="2001,2">
              <v:shape style="position:absolute;left:9635;top:10282;width:2001;height:2" coordorigin="9635,10282" coordsize="2001,0" path="m9635,10282l11636,10282e" filled="f" stroked="t" strokeweight=".957298pt" strokecolor="#575757">
                <v:path arrowok="t"/>
              </v:shape>
            </v:group>
            <v:group style="position:absolute;left:828;top:10771;width:3317;height:2" coordorigin="828,10771" coordsize="3317,2">
              <v:shape style="position:absolute;left:828;top:10771;width:3317;height:2" coordorigin="828,10771" coordsize="3317,0" path="m828,10771l4145,10771e" filled="f" stroked="t" strokeweight=".957298pt" strokecolor="#545454">
                <v:path arrowok="t"/>
              </v:shape>
            </v:group>
            <v:group style="position:absolute;left:3619;top:10776;width:536;height:2" coordorigin="3619,10776" coordsize="536,2">
              <v:shape style="position:absolute;left:3619;top:10776;width:536;height:2" coordorigin="3619,10776" coordsize="536,0" path="m3619,10776l4155,10776e" filled="f" stroked="t" strokeweight="1.196622pt" strokecolor="#676767">
                <v:path arrowok="t"/>
              </v:shape>
            </v:group>
            <v:group style="position:absolute;left:4097;top:10773;width:809;height:2" coordorigin="4097,10773" coordsize="809,2">
              <v:shape style="position:absolute;left:4097;top:10773;width:809;height:2" coordorigin="4097,10773" coordsize="809,0" path="m4097,10773l4906,10773e" filled="f" stroked="t" strokeweight=".478649pt" strokecolor="#2B2B2B">
                <v:path arrowok="t"/>
              </v:shape>
            </v:group>
            <v:group style="position:absolute;left:4839;top:10771;width:1982;height:2" coordorigin="4839,10771" coordsize="1982,2">
              <v:shape style="position:absolute;left:4839;top:10771;width:1982;height:2" coordorigin="4839,10771" coordsize="1982,0" path="m4839,10771l6821,10771e" filled="f" stroked="t" strokeweight=".957298pt" strokecolor="#5B5B5B">
                <v:path arrowok="t"/>
              </v:shape>
            </v:group>
            <v:group style="position:absolute;left:6720;top:10773;width:211;height:2" coordorigin="6720,10773" coordsize="211,2">
              <v:shape style="position:absolute;left:6720;top:10773;width:211;height:2" coordorigin="6720,10773" coordsize="211,0" path="m6720,10773l6931,10773e" filled="f" stroked="t" strokeweight=".717973pt" strokecolor="#444444">
                <v:path arrowok="t"/>
              </v:shape>
            </v:group>
            <v:group style="position:absolute;left:6873;top:10769;width:460;height:2" coordorigin="6873,10769" coordsize="460,2">
              <v:shape style="position:absolute;left:6873;top:10769;width:460;height:2" coordorigin="6873,10769" coordsize="460,0" path="m6873,10769l7333,10769e" filled="f" stroked="t" strokeweight=".478649pt" strokecolor="#343434">
                <v:path arrowok="t"/>
              </v:shape>
            </v:group>
            <v:group style="position:absolute;left:7218;top:10764;width:1891;height:2" coordorigin="7218,10764" coordsize="1891,2">
              <v:shape style="position:absolute;left:7218;top:10764;width:1891;height:2" coordorigin="7218,10764" coordsize="1891,0" path="m7218,10764l9109,10764e" filled="f" stroked="t" strokeweight=".957298pt" strokecolor="#545454">
                <v:path arrowok="t"/>
              </v:shape>
            </v:group>
            <v:group style="position:absolute;left:9051;top:10764;width:641;height:2" coordorigin="9051,10764" coordsize="641,2">
              <v:shape style="position:absolute;left:9051;top:10764;width:641;height:2" coordorigin="9051,10764" coordsize="641,0" path="m9051,10764l9693,10764e" filled="f" stroked="t" strokeweight=".478649pt" strokecolor="#232323">
                <v:path arrowok="t"/>
              </v:shape>
            </v:group>
            <v:group style="position:absolute;left:9635;top:10759;width:2001;height:2" coordorigin="9635,10759" coordsize="2001,2">
              <v:shape style="position:absolute;left:9635;top:10759;width:2001;height:2" coordorigin="9635,10759" coordsize="2001,0" path="m9635,10759l11636,10759e" filled="f" stroked="t" strokeweight=".957298pt" strokecolor="#575757">
                <v:path arrowok="t"/>
              </v:shape>
            </v:group>
            <v:group style="position:absolute;left:287;top:11013;width:4327;height:2" coordorigin="287,11013" coordsize="4327,2">
              <v:shape style="position:absolute;left:287;top:11013;width:4327;height:2" coordorigin="287,11013" coordsize="4327,0" path="m287,11013l4614,11013e" filled="f" stroked="t" strokeweight=".717973pt" strokecolor="#484848">
                <v:path arrowok="t"/>
              </v:shape>
            </v:group>
            <v:group style="position:absolute;left:4557;top:11013;width:1029;height:2" coordorigin="4557,11013" coordsize="1029,2">
              <v:shape style="position:absolute;left:4557;top:11013;width:1029;height:2" coordorigin="4557,11013" coordsize="1029,0" path="m4557,11013l5586,11013e" filled="f" stroked="t" strokeweight=".478649pt" strokecolor="#181818">
                <v:path arrowok="t"/>
              </v:shape>
            </v:group>
            <v:group style="position:absolute;left:5528;top:11011;width:1805;height:2" coordorigin="5528,11011" coordsize="1805,2">
              <v:shape style="position:absolute;left:5528;top:11011;width:1805;height:2" coordorigin="5528,11011" coordsize="1805,0" path="m5528,11011l7333,11011e" filled="f" stroked="t" strokeweight=".957298pt" strokecolor="#575757">
                <v:path arrowok="t"/>
              </v:shape>
            </v:group>
            <v:group style="position:absolute;left:7275;top:11008;width:450;height:2" coordorigin="7275,11008" coordsize="450,2">
              <v:shape style="position:absolute;left:7275;top:11008;width:450;height:2" coordorigin="7275,11008" coordsize="450,0" path="m7275,11008l7725,11008e" filled="f" stroked="t" strokeweight=".478649pt" strokecolor="#1C1C1C">
                <v:path arrowok="t"/>
              </v:shape>
            </v:group>
            <v:group style="position:absolute;left:7668;top:11006;width:1785;height:2" coordorigin="7668,11006" coordsize="1785,2">
              <v:shape style="position:absolute;left:7668;top:11006;width:1785;height:2" coordorigin="7668,11006" coordsize="1785,0" path="m7668,11006l9453,11006e" filled="f" stroked="t" strokeweight=".957298pt" strokecolor="#575757">
                <v:path arrowok="t"/>
              </v:shape>
            </v:group>
            <v:group style="position:absolute;left:9396;top:11003;width:297;height:2" coordorigin="9396,11003" coordsize="297,2">
              <v:shape style="position:absolute;left:9396;top:11003;width:297;height:2" coordorigin="9396,11003" coordsize="297,0" path="m9396,11003l9693,11003e" filled="f" stroked="t" strokeweight=".478649pt" strokecolor="#2B2B2B">
                <v:path arrowok="t"/>
              </v:shape>
            </v:group>
            <v:group style="position:absolute;left:9592;top:10999;width:2044;height:2" coordorigin="9592,10999" coordsize="2044,2">
              <v:shape style="position:absolute;left:9592;top:10999;width:2044;height:2" coordorigin="9592,10999" coordsize="2044,0" path="m9592,10999l11636,10999e" filled="f" stroked="t" strokeweight=".717973pt" strokecolor="#4B4B4B">
                <v:path arrowok="t"/>
              </v:shape>
            </v:group>
            <v:group style="position:absolute;left:287;top:11258;width:1407;height:2" coordorigin="287,11258" coordsize="1407,2">
              <v:shape style="position:absolute;left:287;top:11258;width:1407;height:2" coordorigin="287,11258" coordsize="1407,0" path="m287,11258l1694,11258e" filled="f" stroked="t" strokeweight=".717973pt" strokecolor="#4B4B4B">
                <v:path arrowok="t"/>
              </v:shape>
            </v:group>
            <v:group style="position:absolute;left:943;top:11023;width:2;height:719" coordorigin="943,11023" coordsize="2,719">
              <v:shape style="position:absolute;left:943;top:11023;width:2;height:719" coordorigin="943,11023" coordsize="0,719" path="m943,11742l943,11023e" filled="f" stroked="t" strokeweight=".239324pt" strokecolor="#444444">
                <v:path arrowok="t"/>
              </v:shape>
            </v:group>
            <v:group style="position:absolute;left:1656;top:11008;width:2;height:273" coordorigin="1656,11008" coordsize="2,273">
              <v:shape style="position:absolute;left:1656;top:11008;width:2;height:273" coordorigin="1656,11008" coordsize="0,273" path="m1656,11282l1656,11008e" filled="f" stroked="t" strokeweight=".957298pt" strokecolor="#4F4F4F">
                <v:path arrowok="t"/>
              </v:shape>
            </v:group>
            <v:group style="position:absolute;left:1618;top:11258;width:718;height:2" coordorigin="1618,11258" coordsize="718,2">
              <v:shape style="position:absolute;left:1618;top:11258;width:718;height:2" coordorigin="1618,11258" coordsize="718,0" path="m1618,11258l2336,11258e" filled="f" stroked="t" strokeweight=".478649pt" strokecolor="#232323">
                <v:path arrowok="t"/>
              </v:shape>
            </v:group>
            <v:group style="position:absolute;left:2326;top:10232;width:2;height:1122" coordorigin="2326,10232" coordsize="2,1122">
              <v:shape style="position:absolute;left:2326;top:10232;width:2;height:1122" coordorigin="2326,10232" coordsize="0,1122" path="m2326,11353l2326,10232e" filled="f" stroked="t" strokeweight=".717973pt" strokecolor="#545454">
                <v:path arrowok="t"/>
              </v:shape>
            </v:group>
            <v:group style="position:absolute;left:2259;top:11258;width:1895;height:2" coordorigin="2259,11258" coordsize="1895,2">
              <v:shape style="position:absolute;left:2259;top:11258;width:1895;height:2" coordorigin="2259,11258" coordsize="1895,0" path="m2259,11258l4155,11258e" filled="f" stroked="t" strokeweight=".478649pt" strokecolor="#484848">
                <v:path arrowok="t"/>
              </v:shape>
            </v:group>
            <v:group style="position:absolute;left:3006;top:11258;width:1977;height:2" coordorigin="3006,11258" coordsize="1977,2">
              <v:shape style="position:absolute;left:3006;top:11258;width:1977;height:2" coordorigin="3006,11258" coordsize="1977,0" path="m3006,11258l4983,11258e" filled="f" stroked="t" strokeweight=".957298pt" strokecolor="#545454">
                <v:path arrowok="t"/>
              </v:shape>
            </v:group>
            <v:group style="position:absolute;left:4849;top:11255;width:1335;height:2" coordorigin="4849,11255" coordsize="1335,2">
              <v:shape style="position:absolute;left:4849;top:11255;width:1335;height:2" coordorigin="4849,11255" coordsize="1335,0" path="m4849,11255l6184,11255e" filled="f" stroked="t" strokeweight=".478649pt" strokecolor="#343434">
                <v:path arrowok="t"/>
              </v:shape>
            </v:group>
            <v:group style="position:absolute;left:6127;top:11253;width:1211;height:2" coordorigin="6127,11253" coordsize="1211,2">
              <v:shape style="position:absolute;left:6127;top:11253;width:1211;height:2" coordorigin="6127,11253" coordsize="1211,0" path="m6127,11253l7338,11253e" filled="f" stroked="t" strokeweight=".957298pt" strokecolor="#4F4F4F">
                <v:path arrowok="t"/>
              </v:shape>
            </v:group>
            <v:group style="position:absolute;left:7304;top:11013;width:2;height:729" coordorigin="7304,11013" coordsize="2,729">
              <v:shape style="position:absolute;left:7304;top:11013;width:2;height:729" coordorigin="7304,11013" coordsize="0,729" path="m7304,11742l7304,11013e" filled="f" stroked="t" strokeweight=".239324pt" strokecolor="#3B3B3B">
                <v:path arrowok="t"/>
              </v:shape>
            </v:group>
            <v:group style="position:absolute;left:7275;top:11250;width:450;height:2" coordorigin="7275,11250" coordsize="450,2">
              <v:shape style="position:absolute;left:7275;top:11250;width:450;height:2" coordorigin="7275,11250" coordsize="450,0" path="m7275,11250l7725,11250e" filled="f" stroked="t" strokeweight=".478649pt" strokecolor="#2B2B2B">
                <v:path arrowok="t"/>
              </v:shape>
            </v:group>
            <v:group style="position:absolute;left:7668;top:11248;width:2824;height:2" coordorigin="7668,11248" coordsize="2824,2">
              <v:shape style="position:absolute;left:7668;top:11248;width:2824;height:2" coordorigin="7668,11248" coordsize="2824,0" path="m7668,11248l10492,11248e" filled="f" stroked="t" strokeweight=".717973pt" strokecolor="#444444">
                <v:path arrowok="t"/>
              </v:shape>
            </v:group>
            <v:group style="position:absolute;left:10435;top:11241;width:1201;height:2" coordorigin="10435,11241" coordsize="1201,2">
              <v:shape style="position:absolute;left:10435;top:11241;width:1201;height:2" coordorigin="10435,11241" coordsize="1201,0" path="m10435,11241l11636,11241e" filled="f" stroked="t" strokeweight=".957298pt" strokecolor="#5B5B5B">
                <v:path arrowok="t"/>
              </v:shape>
            </v:group>
            <v:group style="position:absolute;left:1670;top:11008;width:2;height:5039" coordorigin="1670,11008" coordsize="2,5039">
              <v:shape style="position:absolute;left:1670;top:11008;width:2;height:5039" coordorigin="1670,11008" coordsize="0,5039" path="m1670,16047l1670,11008e" filled="f" stroked="t" strokeweight=".717973pt" strokecolor="#444444">
                <v:path arrowok="t"/>
              </v:shape>
            </v:group>
            <v:group style="position:absolute;left:2329;top:11214;width:2;height:1218" coordorigin="2329,11214" coordsize="2,1218">
              <v:shape style="position:absolute;left:2329;top:11214;width:2;height:1218" coordorigin="2329,11214" coordsize="0,1218" path="m2329,12432l2329,11214e" filled="f" stroked="t" strokeweight=".478649pt" strokecolor="#343434">
                <v:path arrowok="t"/>
              </v:shape>
            </v:group>
            <v:group style="position:absolute;left:943;top:11742;width:2;height:1510" coordorigin="943,11742" coordsize="2,1510">
              <v:shape style="position:absolute;left:943;top:11742;width:2;height:1510" coordorigin="943,11742" coordsize="0,1510" path="m943,13252l943,11742e" filled="f" stroked="t" strokeweight=".239324pt" strokecolor="#000000">
                <v:path arrowok="t"/>
              </v:shape>
            </v:group>
            <v:group style="position:absolute;left:1661;top:11713;width:2;height:283" coordorigin="1661,11713" coordsize="2,283">
              <v:shape style="position:absolute;left:1661;top:11713;width:2;height:283" coordorigin="1661,11713" coordsize="0,283" path="m1661,11996l1661,11713e" filled="f" stroked="t" strokeweight=".478649pt" strokecolor="#1C1C1C">
                <v:path arrowok="t"/>
              </v:shape>
            </v:group>
            <v:group style="position:absolute;left:7304;top:11742;width:2;height:3442" coordorigin="7304,11742" coordsize="2,3442">
              <v:shape style="position:absolute;left:7304;top:11742;width:2;height:3442" coordorigin="7304,11742" coordsize="0,3442" path="m7304,15184l7304,11742e" filled="f" stroked="t" strokeweight=".239324pt" strokecolor="#000000">
                <v:path arrowok="t"/>
              </v:shape>
            </v:group>
            <v:group style="position:absolute;left:2329;top:11938;width:2;height:494" coordorigin="2329,11938" coordsize="2,494">
              <v:shape style="position:absolute;left:2329;top:11938;width:2;height:494" coordorigin="2329,11938" coordsize="0,494" path="m2329,12432l2329,11938e" filled="f" stroked="t" strokeweight=".478649pt" strokecolor="#484848">
                <v:path arrowok="t"/>
              </v:shape>
            </v:group>
            <v:group style="position:absolute;left:302;top:12245;width:2;height:268" coordorigin="302,12245" coordsize="2,268">
              <v:shape style="position:absolute;left:302;top:12245;width:2;height:268" coordorigin="302,12245" coordsize="0,268" path="m302,12514l302,12245e" filled="f" stroked="t" strokeweight=".478649pt" strokecolor="#1F1F1F">
                <v:path arrowok="t"/>
              </v:shape>
            </v:group>
            <v:group style="position:absolute;left:2329;top:12245;width:2;height:187" coordorigin="2329,12245" coordsize="2,187">
              <v:shape style="position:absolute;left:2329;top:12245;width:2;height:187" coordorigin="2329,12245" coordsize="0,187" path="m2329,12432l2329,12245e" filled="f" stroked="t" strokeweight=".478649pt" strokecolor="#676767">
                <v:path arrowok="t"/>
              </v:shape>
            </v:group>
            <v:group style="position:absolute;left:11634;top:12245;width:2;height:508" coordorigin="11634,12245" coordsize="2,508">
              <v:shape style="position:absolute;left:11634;top:12245;width:2;height:508" coordorigin="11634,12245" coordsize="0,508" path="m11634,12753l11634,12245e" filled="f" stroked="t" strokeweight=".478649pt" strokecolor="#5B5B5B">
                <v:path arrowok="t"/>
              </v:shape>
            </v:group>
            <v:group style="position:absolute;left:306;top:12456;width:2;height:3586" coordorigin="306,12456" coordsize="2,3586">
              <v:shape style="position:absolute;left:306;top:12456;width:2;height:3586" coordorigin="306,12456" coordsize="0,3586" path="m306,16042l306,12456e" filled="f" stroked="t" strokeweight=".717973pt" strokecolor="#4F4F4F">
                <v:path arrowok="t"/>
              </v:shape>
            </v:group>
            <v:group style="position:absolute;left:11634;top:12456;width:2;height:297" coordorigin="11634,12456" coordsize="2,297">
              <v:shape style="position:absolute;left:11634;top:12456;width:2;height:297" coordorigin="11634,12456" coordsize="0,297" path="m11634,12753l11634,12456e" filled="f" stroked="t" strokeweight=".478649pt" strokecolor="#7C7C7C">
                <v:path arrowok="t"/>
              </v:shape>
            </v:group>
            <v:group style="position:absolute;left:1670;top:12729;width:2;height:235" coordorigin="1670,12729" coordsize="2,235">
              <v:shape style="position:absolute;left:1670;top:12729;width:2;height:235" coordorigin="1670,12729" coordsize="0,235" path="m1670,12964l1670,12729e" filled="f" stroked="t" strokeweight=".717973pt" strokecolor="#282828">
                <v:path arrowok="t"/>
              </v:shape>
            </v:group>
            <v:group style="position:absolute;left:302;top:13341;width:2029;height:2" coordorigin="302,13341" coordsize="2029,2">
              <v:shape style="position:absolute;left:302;top:13341;width:2029;height:2" coordorigin="302,13341" coordsize="2029,0" path="m302,13341l2331,13341e" filled="f" stroked="t" strokeweight=".957298pt" strokecolor="#575757">
                <v:path arrowok="t"/>
              </v:shape>
            </v:group>
            <v:group style="position:absolute;left:943;top:13252;width:2;height:120" coordorigin="943,13252" coordsize="2,120">
              <v:shape style="position:absolute;left:943;top:13252;width:2;height:120" coordorigin="943,13252" coordsize="0,120" path="m943,13372l943,13252e" filled="f" stroked="t" strokeweight=".239324pt" strokecolor="#606060">
                <v:path arrowok="t"/>
              </v:shape>
            </v:group>
            <v:group style="position:absolute;left:2298;top:12485;width:2;height:767" coordorigin="2298,12485" coordsize="2,767">
              <v:shape style="position:absolute;left:2298;top:12485;width:2;height:767" coordorigin="2298,12485" coordsize="0,767" path="m2298,13252l2298,12485e" filled="f" stroked="t" strokeweight=".239324pt" strokecolor="#000000">
                <v:path arrowok="t"/>
              </v:shape>
            </v:group>
            <v:group style="position:absolute;left:2298;top:13252;width:2;height:125" coordorigin="2298,13252" coordsize="2,125">
              <v:shape style="position:absolute;left:2298;top:13252;width:2;height:125" coordorigin="2298,13252" coordsize="0,125" path="m2298,13377l2298,13252e" filled="f" stroked="t" strokeweight=".239324pt" strokecolor="#545454">
                <v:path arrowok="t"/>
              </v:shape>
            </v:group>
            <v:group style="position:absolute;left:943;top:13367;width:2;height:1817" coordorigin="943,13367" coordsize="2,1817">
              <v:shape style="position:absolute;left:943;top:13367;width:2;height:1817" coordorigin="943,13367" coordsize="0,1817" path="m943,15184l943,13367e" filled="f" stroked="t" strokeweight=".239324pt" strokecolor="#000000">
                <v:path arrowok="t"/>
              </v:shape>
            </v:group>
            <v:group style="position:absolute;left:2298;top:13358;width:2;height:2666" coordorigin="2298,13358" coordsize="2,2666">
              <v:shape style="position:absolute;left:2298;top:13358;width:2;height:2666" coordorigin="2298,13358" coordsize="0,2666" path="m2298,16023l2298,13358e" filled="f" stroked="t" strokeweight=".239324pt" strokecolor="#000000">
                <v:path arrowok="t"/>
              </v:shape>
            </v:group>
            <v:group style="position:absolute;left:306;top:13909;width:2;height:796" coordorigin="306,13909" coordsize="2,796">
              <v:shape style="position:absolute;left:306;top:13909;width:2;height:796" coordorigin="306,13909" coordsize="0,796" path="m306,14705l306,13909e" filled="f" stroked="t" strokeweight=".478649pt" strokecolor="#2F2F2F">
                <v:path arrowok="t"/>
              </v:shape>
            </v:group>
            <v:group style="position:absolute;left:306;top:16035;width:2522;height:2" coordorigin="306,16035" coordsize="2522,2">
              <v:shape style="position:absolute;left:306;top:16035;width:2522;height:2" coordorigin="306,16035" coordsize="2522,0" path="m306,16035l2829,16035e" filled="f" stroked="t" strokeweight=".957298pt" strokecolor="#646464">
                <v:path arrowok="t"/>
              </v:shape>
            </v:group>
            <v:group style="position:absolute;left:943;top:15184;width:2;height:839" coordorigin="943,15184" coordsize="2,839">
              <v:shape style="position:absolute;left:943;top:15184;width:2;height:839" coordorigin="943,15184" coordsize="0,839" path="m943,16023l943,15184e" filled="f" stroked="t" strokeweight=".239324pt" strokecolor="#A0A0A0">
                <v:path arrowok="t"/>
              </v:shape>
            </v:group>
            <v:group style="position:absolute;left:2771;top:16033;width:512;height:2" coordorigin="2771,16033" coordsize="512,2">
              <v:shape style="position:absolute;left:2771;top:16033;width:512;height:2" coordorigin="2771,16033" coordsize="512,0" path="m2771,16033l3284,16033e" filled="f" stroked="t" strokeweight=".478649pt" strokecolor="#444444">
                <v:path arrowok="t"/>
              </v:shape>
            </v:group>
            <v:group style="position:absolute;left:5528;top:16028;width:656;height:2" coordorigin="5528,16028" coordsize="656,2">
              <v:shape style="position:absolute;left:5528;top:16028;width:656;height:2" coordorigin="5528,16028" coordsize="656,0" path="m5528,16028l6184,16028e" filled="f" stroked="t" strokeweight=".478649pt" strokecolor="#646464">
                <v:path arrowok="t"/>
              </v:shape>
            </v:group>
            <v:group style="position:absolute;left:3226;top:16031;width:8424;height:2" coordorigin="3226,16031" coordsize="8424,2">
              <v:shape style="position:absolute;left:3226;top:16031;width:8424;height:2" coordorigin="3226,16031" coordsize="8424,0" path="m3226,16031l11650,16031e" filled="f" stroked="t" strokeweight=".717973pt" strokecolor="#676767">
                <v:path arrowok="t"/>
              </v:shape>
            </v:group>
            <v:group style="position:absolute;left:7304;top:15184;width:2;height:839" coordorigin="7304,15184" coordsize="2,839">
              <v:shape style="position:absolute;left:7304;top:15184;width:2;height:839" coordorigin="7304,15184" coordsize="0,839" path="m7304,16023l7304,15184e" filled="f" stroked="t" strokeweight=".239324pt" strokecolor="#3B3B3B">
                <v:path arrowok="t"/>
              </v:shape>
            </v:group>
            <v:group style="position:absolute;left:9396;top:16019;width:1096;height:2" coordorigin="9396,16019" coordsize="1096,2">
              <v:shape style="position:absolute;left:9396;top:16019;width:1096;height:2" coordorigin="9396,16019" coordsize="1096,0" path="m9396,16019l10492,16019e" filled="f" stroked="t" strokeweight=".478649pt" strokecolor="#4B4B4B">
                <v:path arrowok="t"/>
              </v:shape>
            </v:group>
            <v:group style="position:absolute;left:7668;top:16019;width:3987;height:2" coordorigin="7668,16019" coordsize="3987,2">
              <v:shape style="position:absolute;left:7668;top:16019;width:3987;height:2" coordorigin="7668,16019" coordsize="3987,0" path="m7668,16019l11655,16019e" filled="f" stroked="t" strokeweight=".717973pt" strokecolor="#747474">
                <v:path arrowok="t"/>
              </v:shape>
            </v:group>
            <v:group style="position:absolute;left:11602;top:12758;width:2;height:2426" coordorigin="11602,12758" coordsize="2,2426">
              <v:shape style="position:absolute;left:11602;top:12758;width:2;height:2426" coordorigin="11602,12758" coordsize="0,2426" path="m11602,15184l11602,12758e" filled="f" stroked="t" strokeweight=".239324pt" strokecolor="#000000">
                <v:path arrowok="t"/>
              </v:shape>
            </v:group>
            <v:group style="position:absolute;left:11602;top:15184;width:2;height:839" coordorigin="11602,15184" coordsize="2,839">
              <v:shape style="position:absolute;left:11602;top:15184;width:2;height:839" coordorigin="11602,15184" coordsize="0,839" path="m11602,16023l11602,15184e" filled="f" stroked="t" strokeweight=".239324pt" strokecolor="#7777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7.090714pt;margin-top:1.591869pt;width:.1pt;height:18.173585pt;mso-position-horizontal-relative:page;mso-position-vertical-relative:paragraph;z-index:-17557" coordorigin="2942,32" coordsize="2,363">
            <v:shape style="position:absolute;left:2942;top:32;width:2;height:363" coordorigin="2942,32" coordsize="0,363" path="m2942,395l2942,32e" filled="f" stroked="t" strokeweight="3.05420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51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0" w:after="0" w:line="240" w:lineRule="auto"/>
        <w:ind w:left="211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A1A1A1"/>
          <w:w w:val="144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96B6D"/>
          <w:w w:val="94"/>
        </w:rPr>
        <w:t>r.</w:t>
      </w:r>
      <w:r>
        <w:rPr>
          <w:rFonts w:ascii="Times New Roman" w:hAnsi="Times New Roman" w:cs="Times New Roman" w:eastAsia="Times New Roman"/>
          <w:sz w:val="27"/>
          <w:szCs w:val="27"/>
          <w:color w:val="696B6D"/>
          <w:spacing w:val="16"/>
          <w:w w:val="94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117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696B6D"/>
          <w:spacing w:val="-1"/>
          <w:w w:val="106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5"/>
        </w:rPr>
        <w:t>AYA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9" w:lineRule="exact"/>
        <w:ind w:right="-133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898989"/>
          <w:spacing w:val="9"/>
          <w:w w:val="79"/>
          <w:position w:val="-4"/>
        </w:rPr>
        <w:t>i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tfaiy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Güne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4F4F4F"/>
          <w:spacing w:val="-8"/>
          <w:w w:val="7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B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9"/>
          <w:position w:val="-4"/>
        </w:rPr>
        <w:t>ö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9"/>
          <w:position w:val="-4"/>
        </w:rPr>
        <w:t>lge</w:t>
      </w:r>
      <w:r>
        <w:rPr>
          <w:rFonts w:ascii="Arial" w:hAnsi="Arial" w:cs="Arial" w:eastAsia="Arial"/>
          <w:sz w:val="23"/>
          <w:szCs w:val="23"/>
          <w:color w:val="262626"/>
          <w:spacing w:val="-8"/>
          <w:w w:val="7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9"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3F3F3F"/>
          <w:spacing w:val="-35"/>
          <w:w w:val="7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3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3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01" w:lineRule="exact"/>
        <w:ind w:left="641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3D448A"/>
          <w:spacing w:val="0"/>
          <w:w w:val="113"/>
          <w:i/>
          <w:position w:val="2"/>
        </w:rPr>
        <w:t>J%5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right="-20"/>
        <w:jc w:val="left"/>
        <w:tabs>
          <w:tab w:pos="440" w:val="left"/>
          <w:tab w:pos="88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600"/>
        </w:rPr>
        <w:t>'</w:t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98989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F4F4F"/>
          <w:spacing w:val="-11"/>
          <w:w w:val="86"/>
        </w:rPr>
        <w:t>'</w:t>
      </w:r>
      <w:r>
        <w:rPr>
          <w:rFonts w:ascii="Arial" w:hAnsi="Arial" w:cs="Arial" w:eastAsia="Arial"/>
          <w:sz w:val="22"/>
          <w:szCs w:val="22"/>
          <w:color w:val="898989"/>
          <w:spacing w:val="-37"/>
          <w:w w:val="173"/>
        </w:rPr>
        <w:t>'</w:t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90"/>
        </w:rPr>
        <w:t>·'·</w:t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4F4F4F"/>
          <w:spacing w:val="0"/>
          <w:w w:val="115"/>
        </w:rPr>
        <w:t>·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80"/>
          <w:cols w:num="3" w:equalWidth="0">
            <w:col w:w="717" w:space="1827"/>
            <w:col w:w="3269" w:space="3155"/>
            <w:col w:w="2612"/>
          </w:cols>
        </w:sectPr>
      </w:pPr>
      <w:rPr/>
    </w:p>
    <w:p>
      <w:pPr>
        <w:spacing w:before="78" w:after="0" w:line="216" w:lineRule="auto"/>
        <w:ind w:left="637" w:right="-189" w:firstLine="62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13"/>
          <w:szCs w:val="113"/>
          <w:color w:val="2A2A2A"/>
          <w:spacing w:val="-782"/>
          <w:w w:val="126"/>
          <w:b/>
          <w:bCs/>
          <w:position w:val="16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90"/>
          <w:position w:val="0"/>
        </w:rPr>
        <w:t>IZMIR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9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72"/>
          <w:b/>
          <w:bCs/>
          <w:position w:val="0"/>
        </w:rPr>
        <w:t>BÜYÜKŞEHIR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72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77" w:right="438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1.519989pt;margin-top:-4.829838pt;width:50.880001pt;height:45.119999pt;mso-position-horizontal-relative:page;mso-position-vertical-relative:paragraph;z-index:-17547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26" w:right="519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120" w:right="240"/>
          <w:cols w:num="2" w:equalWidth="0">
            <w:col w:w="1650" w:space="1677"/>
            <w:col w:w="8233"/>
          </w:cols>
        </w:sectPr>
      </w:pPr>
      <w:rPr/>
    </w:p>
    <w:p>
      <w:pPr>
        <w:spacing w:before="9" w:after="0" w:line="50" w:lineRule="exact"/>
        <w:jc w:val="left"/>
        <w:rPr>
          <w:sz w:val="5"/>
          <w:szCs w:val="5"/>
        </w:rPr>
      </w:pPr>
      <w:rPr/>
      <w:r>
        <w:rPr>
          <w:sz w:val="5"/>
          <w:szCs w:val="5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1728" w:type="dxa"/>
      </w:tblPr>
      <w:tblGrid/>
      <w:tr>
        <w:trPr>
          <w:trHeight w:val="241" w:hRule="exact"/>
        </w:trPr>
        <w:tc>
          <w:tcPr>
            <w:tcW w:w="1232" w:type="dxa"/>
            <w:tcBorders>
              <w:top w:val="single" w:sz="5.71392" w:space="0" w:color="484848"/>
              <w:bottom w:val="single" w:sz="5.713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71392" w:space="0" w:color="484848"/>
              <w:bottom w:val="single" w:sz="5.713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6"/>
              </w:rPr>
              <w:t>ı8.05.2017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5.71392" w:space="0" w:color="484848"/>
              <w:bottom w:val="single" w:sz="5.713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3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\Bildirim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No:30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2" w:type="dxa"/>
            <w:tcBorders>
              <w:top w:val="single" w:sz="5.71392" w:space="0" w:color="484848"/>
              <w:bottom w:val="single" w:sz="5.71392" w:space="0" w:color="444444"/>
              <w:left w:val="nil" w:sz="6" w:space="0" w:color="auto"/>
              <w:right w:val="single" w:sz="7.61856" w:space="0" w:color="4B4B4B"/>
            </w:tcBorders>
          </w:tcPr>
          <w:p>
            <w:pPr>
              <w:spacing w:before="9" w:after="0" w:line="218" w:lineRule="exact"/>
              <w:ind w:left="255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35"/>
              </w:rPr>
              <w:t>\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15"/>
              </w:rPr>
              <w:t>23:ı9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91"/>
              </w:rPr>
              <w:t>tTel: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257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8"/>
              </w:rPr>
              <w:t>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32" w:type="dxa"/>
            <w:tcBorders>
              <w:top w:val="single" w:sz="5.71392" w:space="0" w:color="444444"/>
              <w:bottom w:val="single" w:sz="5.7139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71392" w:space="0" w:color="444444"/>
              <w:bottom w:val="single" w:sz="5.7139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2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8"/>
                <w:w w:val="123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7"/>
                <w:w w:val="139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10"/>
              </w:rPr>
              <w:t>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5.71392" w:space="0" w:color="444444"/>
              <w:bottom w:val="single" w:sz="5.7139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304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2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20"/>
              </w:rPr>
              <w:t>3244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2" w:type="dxa"/>
            <w:tcBorders>
              <w:top w:val="single" w:sz="5.71392" w:space="0" w:color="444444"/>
              <w:bottom w:val="single" w:sz="5.71392" w:space="0" w:color="484848"/>
              <w:left w:val="nil" w:sz="6" w:space="0" w:color="auto"/>
              <w:right w:val="single" w:sz="7.61856" w:space="0" w:color="4B4B4B"/>
            </w:tcBorders>
          </w:tcPr>
          <w:p>
            <w:pPr>
              <w:spacing w:before="6" w:after="0" w:line="216" w:lineRule="exact"/>
              <w:ind w:left="2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44"/>
              </w:rPr>
              <w:t>\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99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6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ŞofOr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Sabri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ÖZ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2"/>
                <w:w w:val="104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92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6"/>
              </w:rPr>
              <w:t>RK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7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:Kısı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üzeri/MENDERES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0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:Kısı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nayi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üzeri/MENDERES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5" w:right="-20"/>
        <w:jc w:val="left"/>
        <w:tabs>
          <w:tab w:pos="1540" w:val="left"/>
          <w:tab w:pos="340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75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1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680" w:right="-20"/>
        <w:jc w:val="left"/>
        <w:tabs>
          <w:tab w:pos="8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17569pt;margin-top:.232927pt;width:57.260857pt;height:24pt;mso-position-horizontal-relative:page;mso-position-vertical-relative:paragraph;z-index:-1754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61616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61616"/>
                      <w:spacing w:val="-57"/>
                      <w:w w:val="4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6161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6161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464"/>
                      <w:spacing w:val="-22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ller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6070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16161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616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16161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:23:25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</w:sectPr>
      </w:pPr>
      <w:rPr/>
    </w:p>
    <w:p>
      <w:pPr>
        <w:spacing w:before="73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70" w:lineRule="atLeast"/>
        <w:ind w:right="3846" w:firstLine="114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Cavu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TÜRK.ER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1245" w:space="949"/>
            <w:col w:w="9366"/>
          </w:cols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right="985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23:20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ı23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5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4" w:right="-53" w:firstLine="2552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23: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3" w:equalWidth="0">
            <w:col w:w="702" w:space="1493"/>
            <w:col w:w="5067" w:space="380"/>
            <w:col w:w="3918"/>
          </w:cols>
        </w:sectPr>
      </w:pPr>
      <w:rPr/>
    </w:p>
    <w:p>
      <w:pPr>
        <w:spacing w:before="5" w:after="0" w:line="252" w:lineRule="auto"/>
        <w:ind w:left="2213" w:right="1136" w:firstLine="-2033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-2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21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4404" w:space="342"/>
            <w:col w:w="6814"/>
          </w:cols>
        </w:sectPr>
      </w:pPr>
      <w:rPr/>
    </w:p>
    <w:p>
      <w:pPr>
        <w:spacing w:before="19" w:after="0" w:line="240" w:lineRule="auto"/>
        <w:ind w:left="17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varıldığında,çöpleri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1634" w:space="579"/>
            <w:col w:w="9347"/>
          </w:cols>
        </w:sectPr>
      </w:pPr>
      <w:rPr/>
    </w:p>
    <w:p>
      <w:pPr>
        <w:spacing w:before="15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71" w:lineRule="exact"/>
        <w:ind w:right="-106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44"/>
          <w:position w:val="-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tabs>
          <w:tab w:pos="1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2A2A2A"/>
          <w:spacing w:val="0"/>
          <w:w w:val="58"/>
          <w:position w:val="1"/>
        </w:rPr>
        <w:t>kl.5</w:t>
      </w:r>
      <w:r>
        <w:rPr>
          <w:rFonts w:ascii="Arial" w:hAnsi="Arial" w:cs="Arial" w:eastAsia="Arial"/>
          <w:sz w:val="27"/>
          <w:szCs w:val="27"/>
          <w:color w:val="2A2A2A"/>
          <w:spacing w:val="-35"/>
          <w:w w:val="58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35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4" w:equalWidth="0">
            <w:col w:w="1448" w:space="1155"/>
            <w:col w:w="513" w:space="1629"/>
            <w:col w:w="2807" w:space="669"/>
            <w:col w:w="3339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75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olup;yapılar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sorıışturmada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edilmesi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1861" w:space="352"/>
            <w:col w:w="9347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  <w:position w:val="-1"/>
        </w:rPr>
        <w:t>Ter"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48"/>
          <w:position w:val="-1"/>
        </w:rPr>
        <w:t>'1</w:t>
      </w:r>
      <w:r>
        <w:rPr>
          <w:rFonts w:ascii="Arial" w:hAnsi="Arial" w:cs="Arial" w:eastAsia="Arial"/>
          <w:sz w:val="13"/>
          <w:szCs w:val="13"/>
          <w:color w:val="2A2A2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u w:val="single" w:color="000000"/>
          <w:position w:val="-1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1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26"/>
          <w:position w:val="-2"/>
        </w:rPr>
        <w:t>:::-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Eklui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289" w:right="-68"/>
        <w:jc w:val="left"/>
        <w:tabs>
          <w:tab w:pos="1080" w:val="left"/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!Şirk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Öj't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[Tarih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Kısık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66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35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8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23:35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  <w:cols w:num="4" w:equalWidth="0">
            <w:col w:w="2092" w:space="121"/>
            <w:col w:w="2441" w:space="1515"/>
            <w:col w:w="1253" w:space="1295"/>
            <w:col w:w="2843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</w:sectPr>
      </w:pPr>
      <w:rPr/>
    </w:p>
    <w:p>
      <w:pPr>
        <w:spacing w:before="40" w:after="0" w:line="192" w:lineRule="exact"/>
        <w:ind w:left="23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6" w:lineRule="exact"/>
        <w:ind w:right="561"/>
        <w:jc w:val="righ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pict>
          <v:shape style="position:absolute;margin-left:31.68pt;margin-top:11.366248pt;width:12.48pt;height:34.560001pt;mso-position-horizontal-relative:page;mso-position-vertical-relative:paragraph;z-index:-17546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59"/>
          <w:szCs w:val="59"/>
          <w:color w:val="3D4285"/>
          <w:spacing w:val="0"/>
          <w:w w:val="152"/>
          <w:i/>
          <w:position w:val="1"/>
        </w:rPr>
        <w:t>$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622" w:right="-59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432.959991pt;margin-top:-12.646736pt;width:109.440002pt;height:108.480003pt;mso-position-horizontal-relative:page;mso-position-vertical-relative:paragraph;z-index:-17545" type="#_x0000_t75">
            <v:imagedata r:id="rId11" o:title=""/>
          </v:shape>
        </w:pict>
      </w:r>
      <w:r>
        <w:rPr>
          <w:rFonts w:ascii="Arial" w:hAnsi="Arial" w:cs="Arial" w:eastAsia="Arial"/>
          <w:sz w:val="25"/>
          <w:szCs w:val="25"/>
          <w:color w:val="464646"/>
          <w:w w:val="63"/>
          <w:b/>
          <w:bCs/>
          <w:position w:val="-9"/>
        </w:rPr>
        <w:t>'</w:t>
      </w:r>
      <w:r>
        <w:rPr>
          <w:rFonts w:ascii="Arial" w:hAnsi="Arial" w:cs="Arial" w:eastAsia="Arial"/>
          <w:sz w:val="25"/>
          <w:szCs w:val="25"/>
          <w:color w:val="464646"/>
          <w:spacing w:val="-40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10"/>
          <w:w w:val="83"/>
          <w:b/>
          <w:bCs/>
          <w:position w:val="-9"/>
        </w:rPr>
        <w:t>s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  <w:position w:val="-9"/>
        </w:rPr>
        <w:t>eyin</w:t>
      </w:r>
      <w:r>
        <w:rPr>
          <w:rFonts w:ascii="Arial" w:hAnsi="Arial" w:cs="Arial" w:eastAsia="Arial"/>
          <w:sz w:val="25"/>
          <w:szCs w:val="25"/>
          <w:color w:val="2A2A2A"/>
          <w:spacing w:val="-9"/>
          <w:w w:val="83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  <w:position w:val="-9"/>
        </w:rPr>
        <w:t>AKSULAR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51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4" w:right="54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4348" w:space="550"/>
            <w:col w:w="6662"/>
          </w:cols>
        </w:sectPr>
      </w:pPr>
      <w:rPr/>
    </w:p>
    <w:p>
      <w:pPr>
        <w:spacing w:before="0" w:after="0" w:line="441" w:lineRule="exact"/>
        <w:ind w:left="2313" w:right="-20"/>
        <w:jc w:val="left"/>
        <w:tabs>
          <w:tab w:pos="4680" w:val="left"/>
          <w:tab w:pos="570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A2A2A"/>
          <w:spacing w:val="-1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A2A2A"/>
          <w:spacing w:val="3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2A2A2A"/>
          <w:spacing w:val="-3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262F75"/>
          <w:spacing w:val="0"/>
          <w:w w:val="40"/>
          <w:b/>
          <w:bCs/>
        </w:rPr>
        <w:t>J</w:t>
      </w:r>
      <w:r>
        <w:rPr>
          <w:rFonts w:ascii="Arial" w:hAnsi="Arial" w:cs="Arial" w:eastAsia="Arial"/>
          <w:sz w:val="26"/>
          <w:szCs w:val="26"/>
          <w:color w:val="262F75"/>
          <w:spacing w:val="-54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4B5289"/>
          <w:spacing w:val="0"/>
          <w:w w:val="70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4B5289"/>
          <w:spacing w:val="17"/>
          <w:w w:val="7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696787"/>
          <w:spacing w:val="0"/>
          <w:w w:val="70"/>
        </w:rPr>
        <w:t>.</w:t>
      </w:r>
      <w:r>
        <w:rPr>
          <w:rFonts w:ascii="Arial" w:hAnsi="Arial" w:cs="Arial" w:eastAsia="Arial"/>
          <w:sz w:val="26"/>
          <w:szCs w:val="26"/>
          <w:color w:val="696787"/>
          <w:spacing w:val="-49"/>
          <w:w w:val="70"/>
        </w:rPr>
        <w:t> </w:t>
      </w:r>
      <w:r>
        <w:rPr>
          <w:rFonts w:ascii="Arial" w:hAnsi="Arial" w:cs="Arial" w:eastAsia="Arial"/>
          <w:sz w:val="26"/>
          <w:szCs w:val="26"/>
          <w:color w:val="696787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696787"/>
          <w:spacing w:val="0"/>
          <w:w w:val="70"/>
        </w:rPr>
        <w:t>.</w:t>
      </w:r>
      <w:r>
        <w:rPr>
          <w:rFonts w:ascii="Arial" w:hAnsi="Arial" w:cs="Arial" w:eastAsia="Arial"/>
          <w:sz w:val="26"/>
          <w:szCs w:val="26"/>
          <w:color w:val="696787"/>
          <w:spacing w:val="0"/>
          <w:w w:val="70"/>
        </w:rPr>
        <w:t> </w:t>
      </w:r>
      <w:r>
        <w:rPr>
          <w:rFonts w:ascii="Arial" w:hAnsi="Arial" w:cs="Arial" w:eastAsia="Arial"/>
          <w:sz w:val="26"/>
          <w:szCs w:val="26"/>
          <w:color w:val="696787"/>
          <w:spacing w:val="1"/>
          <w:w w:val="70"/>
        </w:rPr>
        <w:t> </w:t>
      </w:r>
      <w:r>
        <w:rPr>
          <w:rFonts w:ascii="Arial" w:hAnsi="Arial" w:cs="Arial" w:eastAsia="Arial"/>
          <w:sz w:val="26"/>
          <w:szCs w:val="26"/>
          <w:color w:val="8A85A3"/>
          <w:spacing w:val="0"/>
          <w:w w:val="36"/>
        </w:rPr>
        <w:t>.</w:t>
      </w:r>
      <w:r>
        <w:rPr>
          <w:rFonts w:ascii="Arial" w:hAnsi="Arial" w:cs="Arial" w:eastAsia="Arial"/>
          <w:sz w:val="26"/>
          <w:szCs w:val="26"/>
          <w:color w:val="8A85A3"/>
          <w:spacing w:val="0"/>
          <w:w w:val="36"/>
        </w:rPr>
        <w:t> </w:t>
      </w:r>
      <w:r>
        <w:rPr>
          <w:rFonts w:ascii="Arial" w:hAnsi="Arial" w:cs="Arial" w:eastAsia="Arial"/>
          <w:sz w:val="26"/>
          <w:szCs w:val="26"/>
          <w:color w:val="8A85A3"/>
          <w:spacing w:val="21"/>
          <w:w w:val="36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D4285"/>
          <w:spacing w:val="0"/>
          <w:w w:val="55"/>
          <w:i/>
        </w:rPr>
        <w:t>A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0" w:after="0" w:line="242" w:lineRule="exact"/>
        <w:ind w:left="272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A2A2A"/>
          <w:spacing w:val="7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47" w:after="0" w:line="240" w:lineRule="auto"/>
        <w:ind w:left="4700" w:right="54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4760" w:right="54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240"/>
        </w:sectPr>
      </w:pPr>
      <w:rPr/>
    </w:p>
    <w:p>
      <w:pPr>
        <w:spacing w:before="25" w:after="0" w:line="240" w:lineRule="auto"/>
        <w:ind w:right="173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3.21344pt;margin-top:32.980698pt;width:567.106572pt;height:773.446846pt;mso-position-horizontal-relative:page;mso-position-vertical-relative:page;z-index:-17543" coordorigin="264,660" coordsize="11342,15469">
            <v:group style="position:absolute;left:271;top:703;width:11266;height:2" coordorigin="271,703" coordsize="11266,2">
              <v:shape style="position:absolute;left:271;top:703;width:11266;height:2" coordorigin="271,703" coordsize="11266,0" path="m271,703l11537,703e" filled="f" stroked="t" strokeweight=".71424pt" strokecolor="#4B4B4B">
                <v:path arrowok="t"/>
              </v:shape>
            </v:group>
            <v:group style="position:absolute;left:305;top:669;width:2;height:15448" coordorigin="305,669" coordsize="2,15448">
              <v:shape style="position:absolute;left:305;top:669;width:2;height:15448" coordorigin="305,669" coordsize="0,15448" path="m305,16117l305,669e" filled="f" stroked="t" strokeweight=".95232pt" strokecolor="#575757">
                <v:path arrowok="t"/>
              </v:shape>
            </v:group>
            <v:group style="position:absolute;left:2305;top:688;width:2;height:1520" coordorigin="2305,688" coordsize="2,1520">
              <v:shape style="position:absolute;left:2305;top:688;width:2;height:1520" coordorigin="2305,688" coordsize="0,1520" path="m2305,2208l2305,688e" filled="f" stroked="t" strokeweight=".71424pt" strokecolor="#444444">
                <v:path arrowok="t"/>
              </v:shape>
            </v:group>
            <v:group style="position:absolute;left:9052;top:698;width:2;height:1520" coordorigin="9052,698" coordsize="2,1520">
              <v:shape style="position:absolute;left:9052;top:698;width:2;height:1520" coordorigin="9052,698" coordsize="0,1520" path="m9052,2218l9052,698e" filled="f" stroked="t" strokeweight=".71424pt" strokecolor="#484848">
                <v:path arrowok="t"/>
              </v:shape>
            </v:group>
            <v:group style="position:absolute;left:271;top:2925;width:11271;height:2" coordorigin="271,2925" coordsize="11271,2">
              <v:shape style="position:absolute;left:271;top:2925;width:11271;height:2" coordorigin="271,2925" coordsize="11271,0" path="m271,2925l11542,2925e" filled="f" stroked="t" strokeweight=".71424pt" strokecolor="#484848">
                <v:path arrowok="t"/>
              </v:shape>
            </v:group>
            <v:group style="position:absolute;left:276;top:3166;width:11266;height:2" coordorigin="276,3166" coordsize="11266,2">
              <v:shape style="position:absolute;left:276;top:3166;width:11266;height:2" coordorigin="276,3166" coordsize="11266,0" path="m276,3166l11542,3166e" filled="f" stroked="t" strokeweight=".71424pt" strokecolor="#484848">
                <v:path arrowok="t"/>
              </v:shape>
            </v:group>
            <v:group style="position:absolute;left:276;top:3405;width:11266;height:2" coordorigin="276,3405" coordsize="11266,2">
              <v:shape style="position:absolute;left:276;top:3405;width:11266;height:2" coordorigin="276,3405" coordsize="11266,0" path="m276,3405l11542,3405e" filled="f" stroked="t" strokeweight=".71424pt" strokecolor="#484848">
                <v:path arrowok="t"/>
              </v:shape>
            </v:group>
            <v:group style="position:absolute;left:3788;top:3393;width:2;height:746" coordorigin="3788,3393" coordsize="2,746">
              <v:shape style="position:absolute;left:3788;top:3393;width:2;height:746" coordorigin="3788,3393" coordsize="0,746" path="m3788,4139l3788,3393e" filled="f" stroked="t" strokeweight=".71424pt" strokecolor="#2B2B2B">
                <v:path arrowok="t"/>
              </v:shape>
            </v:group>
            <v:group style="position:absolute;left:6881;top:3773;width:4671;height:2" coordorigin="6881,3773" coordsize="4671,2">
              <v:shape style="position:absolute;left:6881;top:3773;width:4671;height:2" coordorigin="6881,3773" coordsize="4671,0" path="m6881,3773l11552,3773e" filled="f" stroked="t" strokeweight=".95232pt" strokecolor="#4B4B4B">
                <v:path arrowok="t"/>
              </v:shape>
            </v:group>
            <v:group style="position:absolute;left:6888;top:3355;width:2;height:789" coordorigin="6888,3355" coordsize="2,789">
              <v:shape style="position:absolute;left:6888;top:3355;width:2;height:789" coordorigin="6888,3355" coordsize="0,789" path="m6888,4144l6888,3355e" filled="f" stroked="t" strokeweight=".95232pt" strokecolor="#4B4B4B">
                <v:path arrowok="t"/>
              </v:shape>
            </v:group>
            <v:group style="position:absolute;left:11547;top:688;width:2;height:15409" coordorigin="11547,688" coordsize="2,15409">
              <v:shape style="position:absolute;left:11547;top:688;width:2;height:15409" coordorigin="11547,688" coordsize="0,15409" path="m11547,16098l11547,688e" filled="f" stroked="t" strokeweight=".95232pt" strokecolor="#4B4B4B">
                <v:path arrowok="t"/>
              </v:shape>
            </v:group>
            <v:group style="position:absolute;left:2343;top:4110;width:2;height:12006" coordorigin="2343,4110" coordsize="2,12006">
              <v:shape style="position:absolute;left:2343;top:4110;width:2;height:12006" coordorigin="2343,4110" coordsize="0,12006" path="m2343,16117l2343,4110e" filled="f" stroked="t" strokeweight="1.190400pt" strokecolor="#4B4B4B">
                <v:path arrowok="t"/>
              </v:shape>
            </v:group>
            <v:group style="position:absolute;left:281;top:4134;width:11275;height:2" coordorigin="281,4134" coordsize="11275,2">
              <v:shape style="position:absolute;left:281;top:4134;width:11275;height:2" coordorigin="281,4134" coordsize="11275,0" path="m281,4134l11556,4134e" filled="f" stroked="t" strokeweight=".71424pt" strokecolor="#4B4B4B">
                <v:path arrowok="t"/>
              </v:shape>
            </v:group>
            <v:group style="position:absolute;left:2309;top:4651;width:9252;height:2" coordorigin="2309,4651" coordsize="9252,2">
              <v:shape style="position:absolute;left:2309;top:4651;width:9252;height:2" coordorigin="2309,4651" coordsize="9252,0" path="m2309,4651l11561,4651e" filled="f" stroked="t" strokeweight=".71424pt" strokecolor="#4F4F4F">
                <v:path arrowok="t"/>
              </v:shape>
            </v:group>
            <v:group style="position:absolute;left:4862;top:4641;width:2;height:2179" coordorigin="4862,4641" coordsize="2,2179">
              <v:shape style="position:absolute;left:4862;top:4641;width:2;height:2179" coordorigin="4862,4641" coordsize="0,2179" path="m4862,6820l4862,4641e" filled="f" stroked="t" strokeweight=".71424pt" strokecolor="#383838">
                <v:path arrowok="t"/>
              </v:shape>
            </v:group>
            <v:group style="position:absolute;left:281;top:4412;width:11275;height:2" coordorigin="281,4412" coordsize="11275,2">
              <v:shape style="position:absolute;left:281;top:4412;width:11275;height:2" coordorigin="281,4412" coordsize="11275,0" path="m281,4412l11556,4412e" filled="f" stroked="t" strokeweight=".71424pt" strokecolor="#4F4F4F">
                <v:path arrowok="t"/>
              </v:shape>
            </v:group>
            <v:group style="position:absolute;left:4857;top:5138;width:6700;height:2" coordorigin="4857,5138" coordsize="6700,2">
              <v:shape style="position:absolute;left:4857;top:5138;width:6700;height:2" coordorigin="4857,5138" coordsize="6700,0" path="m4857,5138l11556,5138e" filled="f" stroked="t" strokeweight=".71424pt" strokecolor="#4B4B4B">
                <v:path arrowok="t"/>
              </v:shape>
            </v:group>
            <v:group style="position:absolute;left:4852;top:5377;width:6704;height:2" coordorigin="4852,5377" coordsize="6704,2">
              <v:shape style="position:absolute;left:4852;top:5377;width:6704;height:2" coordorigin="4852,5377" coordsize="6704,0" path="m4852,5377l11556,5377e" filled="f" stroked="t" strokeweight=".71424pt" strokecolor="#4B4B4B">
                <v:path arrowok="t"/>
              </v:shape>
            </v:group>
            <v:group style="position:absolute;left:4852;top:5621;width:6704;height:2" coordorigin="4852,5621" coordsize="6704,2">
              <v:shape style="position:absolute;left:4852;top:5621;width:6704;height:2" coordorigin="4852,5621" coordsize="6704,0" path="m4852,5621l11556,5621e" filled="f" stroked="t" strokeweight=".71424pt" strokecolor="#4B4B4B">
                <v:path arrowok="t"/>
              </v:shape>
            </v:group>
            <v:group style="position:absolute;left:2309;top:5860;width:9247;height:2" coordorigin="2309,5860" coordsize="9247,2">
              <v:shape style="position:absolute;left:2309;top:5860;width:9247;height:2" coordorigin="2309,5860" coordsize="9247,0" path="m2309,5860l11556,5860e" filled="f" stroked="t" strokeweight=".71424pt" strokecolor="#4B4B4B">
                <v:path arrowok="t"/>
              </v:shape>
            </v:group>
            <v:group style="position:absolute;left:271;top:6099;width:11290;height:2" coordorigin="271,6099" coordsize="11290,2">
              <v:shape style="position:absolute;left:271;top:6099;width:11290;height:2" coordorigin="271,6099" coordsize="11290,0" path="m271,6099l11561,6099e" filled="f" stroked="t" strokeweight=".71424pt" strokecolor="#484848">
                <v:path arrowok="t"/>
              </v:shape>
            </v:group>
            <v:group style="position:absolute;left:2305;top:6567;width:9252;height:2" coordorigin="2305,6567" coordsize="9252,2">
              <v:shape style="position:absolute;left:2305;top:6567;width:9252;height:2" coordorigin="2305,6567" coordsize="9252,0" path="m2305,6567l11556,6567e" filled="f" stroked="t" strokeweight=".71424pt" strokecolor="#484848">
                <v:path arrowok="t"/>
              </v:shape>
            </v:group>
            <v:group style="position:absolute;left:7747;top:6094;width:2;height:722" coordorigin="7747,6094" coordsize="2,722">
              <v:shape style="position:absolute;left:7747;top:6094;width:2;height:722" coordorigin="7747,6094" coordsize="0,722" path="m7747,6816l7747,6094e" filled="f" stroked="t" strokeweight=".47616pt" strokecolor="#3B3B3B">
                <v:path arrowok="t"/>
              </v:shape>
            </v:group>
            <v:group style="position:absolute;left:2305;top:6811;width:9252;height:2" coordorigin="2305,6811" coordsize="9252,2">
              <v:shape style="position:absolute;left:2305;top:6811;width:9252;height:2" coordorigin="2305,6811" coordsize="9252,0" path="m2305,6811l11556,6811e" filled="f" stroked="t" strokeweight=".71424pt" strokecolor="#484848">
                <v:path arrowok="t"/>
              </v:shape>
            </v:group>
            <v:group style="position:absolute;left:4871;top:7518;width:2;height:726" coordorigin="4871,7518" coordsize="2,726">
              <v:shape style="position:absolute;left:4871;top:7518;width:2;height:726" coordorigin="4871,7518" coordsize="0,726" path="m4871,8245l4871,7518e" filled="f" stroked="t" strokeweight=".47616pt" strokecolor="#383838">
                <v:path arrowok="t"/>
              </v:shape>
            </v:group>
            <v:group style="position:absolute;left:4857;top:7762;width:6704;height:2" coordorigin="4857,7762" coordsize="6704,2">
              <v:shape style="position:absolute;left:4857;top:7762;width:6704;height:2" coordorigin="4857,7762" coordsize="6704,0" path="m4857,7762l11561,7762e" filled="f" stroked="t" strokeweight=".71424pt" strokecolor="#4F4F4F">
                <v:path arrowok="t"/>
              </v:shape>
            </v:group>
            <v:group style="position:absolute;left:276;top:7050;width:11280;height:2" coordorigin="276,7050" coordsize="11280,2">
              <v:shape style="position:absolute;left:276;top:7050;width:11280;height:2" coordorigin="276,7050" coordsize="11280,0" path="m276,7050l11556,7050e" filled="f" stroked="t" strokeweight=".71424pt" strokecolor="#4B4B4B">
                <v:path arrowok="t"/>
              </v:shape>
            </v:group>
            <v:group style="position:absolute;left:281;top:7523;width:11275;height:2" coordorigin="281,7523" coordsize="11275,2">
              <v:shape style="position:absolute;left:281;top:7523;width:11275;height:2" coordorigin="281,7523" coordsize="11275,0" path="m281,7523l11556,7523e" filled="f" stroked="t" strokeweight=".71424pt" strokecolor="#4B4B4B">
                <v:path arrowok="t"/>
              </v:shape>
            </v:group>
            <v:group style="position:absolute;left:286;top:8240;width:11285;height:2" coordorigin="286,8240" coordsize="11285,2">
              <v:shape style="position:absolute;left:286;top:8240;width:11285;height:2" coordorigin="286,8240" coordsize="11285,0" path="m286,8240l11571,8240e" filled="f" stroked="t" strokeweight=".71424pt" strokecolor="#4B4B4B">
                <v:path arrowok="t"/>
              </v:shape>
            </v:group>
            <v:group style="position:absolute;left:290;top:9048;width:11285;height:2" coordorigin="290,9048" coordsize="11285,2">
              <v:shape style="position:absolute;left:290;top:9048;width:11285;height:2" coordorigin="290,9048" coordsize="11285,0" path="m290,9048l11575,9048e" filled="f" stroked="t" strokeweight=".71424pt" strokecolor="#484848">
                <v:path arrowok="t"/>
              </v:shape>
            </v:group>
            <v:group style="position:absolute;left:295;top:9889;width:11275;height:2" coordorigin="295,9889" coordsize="11275,2">
              <v:shape style="position:absolute;left:295;top:9889;width:11275;height:2" coordorigin="295,9889" coordsize="11275,0" path="m295,9889l11571,9889e" filled="f" stroked="t" strokeweight=".71424pt" strokecolor="#484848">
                <v:path arrowok="t"/>
              </v:shape>
            </v:group>
            <v:group style="position:absolute;left:286;top:10125;width:11290;height:2" coordorigin="286,10125" coordsize="11290,2">
              <v:shape style="position:absolute;left:286;top:10125;width:11290;height:2" coordorigin="286,10125" coordsize="11290,0" path="m286,10125l11575,10125e" filled="f" stroked="t" strokeweight=".71424pt" strokecolor="#545454">
                <v:path arrowok="t"/>
              </v:shape>
            </v:group>
            <v:group style="position:absolute;left:290;top:10367;width:11285;height:2" coordorigin="290,10367" coordsize="11285,2">
              <v:shape style="position:absolute;left:290;top:10367;width:11285;height:2" coordorigin="290,10367" coordsize="11285,0" path="m290,10367l11575,10367e" filled="f" stroked="t" strokeweight=".71424pt" strokecolor="#545454">
                <v:path arrowok="t"/>
              </v:shape>
            </v:group>
            <v:group style="position:absolute;left:1102;top:11041;width:2;height:5066" coordorigin="1102,11041" coordsize="2,5066">
              <v:shape style="position:absolute;left:1102;top:11041;width:2;height:5066" coordorigin="1102,11041" coordsize="0,5066" path="m1102,16107l1102,11041e" filled="f" stroked="t" strokeweight=".71424pt" strokecolor="#4B4B4B">
                <v:path arrowok="t"/>
              </v:shape>
            </v:group>
            <v:group style="position:absolute;left:1683;top:11093;width:2;height:5019" coordorigin="1683,11093" coordsize="2,5019">
              <v:shape style="position:absolute;left:1683;top:11093;width:2;height:5019" coordorigin="1683,11093" coordsize="0,5019" path="m1683,16112l1683,11093e" filled="f" stroked="t" strokeweight=".71424pt" strokecolor="#484848">
                <v:path arrowok="t"/>
              </v:shape>
            </v:group>
            <v:group style="position:absolute;left:7340;top:11079;width:2;height:5019" coordorigin="7340,11079" coordsize="2,5019">
              <v:shape style="position:absolute;left:7340;top:11079;width:2;height:5019" coordorigin="7340,11079" coordsize="0,5019" path="m7340,16098l7340,11079e" filled="f" stroked="t" strokeweight=".71424pt" strokecolor="#4B4B4B">
                <v:path arrowok="t"/>
              </v:shape>
            </v:group>
            <v:group style="position:absolute;left:295;top:11089;width:11285;height:2" coordorigin="295,11089" coordsize="11285,2">
              <v:shape style="position:absolute;left:295;top:11089;width:11285;height:2" coordorigin="295,11089" coordsize="11285,0" path="m295,11089l11580,11089e" filled="f" stroked="t" strokeweight=".71424pt" strokecolor="#4B4B4B">
                <v:path arrowok="t"/>
              </v:shape>
            </v:group>
            <v:group style="position:absolute;left:295;top:11330;width:11285;height:2" coordorigin="295,11330" coordsize="11285,2">
              <v:shape style="position:absolute;left:295;top:11330;width:11285;height:2" coordorigin="295,11330" coordsize="11285,0" path="m295,11330l11580,11330e" filled="f" stroked="t" strokeweight=".71424pt" strokecolor="#4B4B4B">
                <v:path arrowok="t"/>
              </v:shape>
            </v:group>
            <v:group style="position:absolute;left:314;top:13411;width:2047;height:2" coordorigin="314,13411" coordsize="2047,2">
              <v:shape style="position:absolute;left:314;top:13411;width:2047;height:2" coordorigin="314,13411" coordsize="2047,0" path="m314,13411l2362,13411e" filled="f" stroked="t" strokeweight=".71424pt" strokecolor="#4F4F4F">
                <v:path arrowok="t"/>
              </v:shape>
            </v:group>
            <v:group style="position:absolute;left:324;top:16093;width:11275;height:2" coordorigin="324,16093" coordsize="11275,2">
              <v:shape style="position:absolute;left:324;top:16093;width:11275;height:2" coordorigin="324,16093" coordsize="11275,0" path="m324,16093l11599,16093e" filled="f" stroked="t" strokeweight=".71424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9"/>
          <w:b/>
          <w:bCs/>
        </w:rPr>
        <w:t>ErgünKAYA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7" w:lineRule="exact"/>
        <w:ind w:left="2464" w:right="-93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2A2A2A"/>
          <w:spacing w:val="-17"/>
          <w:w w:val="124"/>
          <w:position w:val="-5"/>
        </w:rPr>
        <w:t>I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5"/>
          <w:position w:val="-5"/>
        </w:rPr>
        <w:t>t</w:t>
      </w:r>
      <w:r>
        <w:rPr>
          <w:rFonts w:ascii="Arial" w:hAnsi="Arial" w:cs="Arial" w:eastAsia="Arial"/>
          <w:sz w:val="24"/>
          <w:szCs w:val="24"/>
          <w:color w:val="464646"/>
          <w:spacing w:val="7"/>
          <w:w w:val="75"/>
          <w:position w:val="-5"/>
        </w:rPr>
        <w:t>f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72"/>
          <w:position w:val="-5"/>
        </w:rPr>
        <w:t>ai</w:t>
      </w:r>
      <w:r>
        <w:rPr>
          <w:rFonts w:ascii="Arial" w:hAnsi="Arial" w:cs="Arial" w:eastAsia="Arial"/>
          <w:sz w:val="24"/>
          <w:szCs w:val="24"/>
          <w:color w:val="2A2A2A"/>
          <w:spacing w:val="10"/>
          <w:w w:val="72"/>
          <w:position w:val="-5"/>
        </w:rPr>
        <w:t>y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5"/>
          <w:position w:val="-5"/>
        </w:rPr>
        <w:t>e</w:t>
      </w:r>
      <w:r>
        <w:rPr>
          <w:rFonts w:ascii="Arial" w:hAnsi="Arial" w:cs="Arial" w:eastAsia="Arial"/>
          <w:sz w:val="24"/>
          <w:szCs w:val="24"/>
          <w:color w:val="464646"/>
          <w:spacing w:val="-28"/>
          <w:w w:val="10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73"/>
          <w:position w:val="-5"/>
        </w:rPr>
        <w:t>Gün</w:t>
      </w:r>
      <w:r>
        <w:rPr>
          <w:rFonts w:ascii="Arial" w:hAnsi="Arial" w:cs="Arial" w:eastAsia="Arial"/>
          <w:sz w:val="24"/>
          <w:szCs w:val="24"/>
          <w:color w:val="2A2A2A"/>
          <w:spacing w:val="4"/>
          <w:w w:val="73"/>
          <w:position w:val="-5"/>
        </w:rPr>
        <w:t>e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3"/>
          <w:position w:val="-5"/>
        </w:rPr>
        <w:t>y</w:t>
      </w:r>
      <w:r>
        <w:rPr>
          <w:rFonts w:ascii="Arial" w:hAnsi="Arial" w:cs="Arial" w:eastAsia="Arial"/>
          <w:sz w:val="24"/>
          <w:szCs w:val="24"/>
          <w:color w:val="464646"/>
          <w:spacing w:val="-3"/>
          <w:w w:val="73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73"/>
          <w:position w:val="-5"/>
        </w:rPr>
        <w:t>Bölg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73"/>
          <w:position w:val="-5"/>
        </w:rPr>
        <w:t>e</w:t>
      </w:r>
      <w:r>
        <w:rPr>
          <w:rFonts w:ascii="Arial" w:hAnsi="Arial" w:cs="Arial" w:eastAsia="Arial"/>
          <w:sz w:val="24"/>
          <w:szCs w:val="24"/>
          <w:color w:val="2A2A2A"/>
          <w:spacing w:val="12"/>
          <w:w w:val="73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position w:val="-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71" w:lineRule="exact"/>
        <w:ind w:right="205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3D4285"/>
          <w:spacing w:val="0"/>
          <w:w w:val="63"/>
          <w:i/>
          <w:position w:val="2"/>
        </w:rPr>
        <w:t>zjos</w:t>
      </w:r>
      <w:r>
        <w:rPr>
          <w:rFonts w:ascii="Times New Roman" w:hAnsi="Times New Roman" w:cs="Times New Roman" w:eastAsia="Times New Roman"/>
          <w:sz w:val="62"/>
          <w:szCs w:val="62"/>
          <w:color w:val="3D4285"/>
          <w:spacing w:val="57"/>
          <w:w w:val="63"/>
          <w:i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3B49B3"/>
          <w:spacing w:val="0"/>
          <w:w w:val="136"/>
          <w:i/>
          <w:position w:val="2"/>
        </w:rPr>
        <w:t>Jf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-18" w:right="55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1.919998pt;margin-top:-23.679382pt;width:79.680pt;height:24.959999pt;mso-position-horizontal-relative:page;mso-position-vertical-relative:paragraph;z-index:-17544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AhmetARTIK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1" w:right="56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20" w:right="240"/>
          <w:cols w:num="2" w:equalWidth="0">
            <w:col w:w="4594" w:space="124"/>
            <w:col w:w="6842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514" w:right="4665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96" w:lineRule="exact"/>
        <w:ind w:left="592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928749pt;margin-top:-37.12381pt;width:459.534137pt;height:53.5pt;mso-position-horizontal-relative:page;mso-position-vertical-relative:paragraph;z-index:-17540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tabs>
                      <w:tab w:pos="8140" w:val="left"/>
                    </w:tabs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63636"/>
                      <w:spacing w:val="0"/>
                      <w:w w:val="39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595959"/>
                      <w:spacing w:val="0"/>
                      <w:w w:val="139"/>
                      <w:b/>
                      <w:bCs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b/>
          <w:bCs/>
          <w:position w:val="-4"/>
        </w:rPr>
        <w:t>BÜYÜKSEHIR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635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7"/>
          <w:w w:val="103"/>
          <w:position w:val="4"/>
        </w:rPr>
        <w:t>B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83"/>
          <w:position w:val="4"/>
        </w:rPr>
        <w:t>E</w:t>
      </w:r>
      <w:r>
        <w:rPr>
          <w:rFonts w:ascii="Arial" w:hAnsi="Arial" w:cs="Arial" w:eastAsia="Arial"/>
          <w:sz w:val="16"/>
          <w:szCs w:val="16"/>
          <w:color w:val="595959"/>
          <w:spacing w:val="-33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7"/>
          <w:w w:val="93"/>
          <w:position w:val="4"/>
        </w:rPr>
        <w:t>L</w:t>
      </w:r>
      <w:r>
        <w:rPr>
          <w:rFonts w:ascii="Arial" w:hAnsi="Arial" w:cs="Arial" w:eastAsia="Arial"/>
          <w:sz w:val="16"/>
          <w:szCs w:val="16"/>
          <w:color w:val="595959"/>
          <w:spacing w:val="10"/>
          <w:w w:val="88"/>
          <w:position w:val="4"/>
        </w:rPr>
        <w:t>E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6"/>
          <w:position w:val="4"/>
        </w:rPr>
        <w:t>DI</w:t>
      </w:r>
      <w:r>
        <w:rPr>
          <w:rFonts w:ascii="Arial" w:hAnsi="Arial" w:cs="Arial" w:eastAsia="Arial"/>
          <w:sz w:val="16"/>
          <w:szCs w:val="16"/>
          <w:color w:val="363636"/>
          <w:spacing w:val="-5"/>
          <w:w w:val="106"/>
          <w:position w:val="4"/>
        </w:rPr>
        <w:t>Y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96"/>
          <w:position w:val="4"/>
        </w:rPr>
        <w:t>E</w:t>
      </w:r>
      <w:r>
        <w:rPr>
          <w:rFonts w:ascii="Arial" w:hAnsi="Arial" w:cs="Arial" w:eastAsia="Arial"/>
          <w:sz w:val="16"/>
          <w:szCs w:val="16"/>
          <w:color w:val="595959"/>
          <w:spacing w:val="2"/>
          <w:w w:val="96"/>
          <w:position w:val="4"/>
        </w:rPr>
        <w:t>S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56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30" w:right="4034"/>
        <w:jc w:val="left"/>
        <w:tabs>
          <w:tab w:pos="1660" w:val="left"/>
          <w:tab w:pos="1840" w:val="left"/>
          <w:tab w:pos="3700" w:val="left"/>
          <w:tab w:pos="48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4.985229pt;margin-top:17.887405pt;width:3.95556pt;height:14pt;mso-position-horizontal-relative:page;mso-position-vertical-relative:paragraph;z-index:-1753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CCCCCC"/>
                      <w:spacing w:val="0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18.05.2017IBildirim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22:59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05.20171Kayıt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4F4F4F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00"/>
          <w:u w:val="single" w:color="4F4F4F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00"/>
          <w:u w:val="single" w:color="4F4F4F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u w:val="single" w:color="4F4F4F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137"/>
          <w:u w:val="single" w:color="4F4F4F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4F4F4F"/>
          <w:position w:val="0"/>
        </w:rPr>
        <w:t>3243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u w:val="single" w:color="4F4F4F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4F4F4F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4F4F4F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RGÜL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Yahşelli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Camlı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3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Yahşelli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94"/>
          <w:position w:val="0"/>
        </w:rPr>
        <w:t>Çamlı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0" w:right="-20"/>
        <w:jc w:val="left"/>
        <w:tabs>
          <w:tab w:pos="1780" w:val="left"/>
          <w:tab w:pos="42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30" w:right="-20"/>
        <w:jc w:val="left"/>
        <w:tabs>
          <w:tab w:pos="304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141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232323"/>
          <w:spacing w:val="-33"/>
          <w:w w:val="14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6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" w:lineRule="atLeast"/>
        <w:ind w:left="30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6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m1e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00" w:bottom="280" w:left="160" w:right="240"/>
        </w:sectPr>
      </w:pPr>
      <w:rPr/>
    </w:p>
    <w:p>
      <w:pPr>
        <w:spacing w:before="0" w:after="0" w:line="344" w:lineRule="exact"/>
        <w:ind w:left="3862" w:right="-118"/>
        <w:jc w:val="left"/>
        <w:tabs>
          <w:tab w:pos="4440" w:val="left"/>
          <w:tab w:pos="4960" w:val="left"/>
          <w:tab w:pos="542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34"/>
          <w:position w:val="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48"/>
          <w:position w:val="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48"/>
          <w:position w:val="3"/>
        </w:rPr>
        <w:t>ı</w:t>
      </w:r>
      <w:r>
        <w:rPr>
          <w:rFonts w:ascii="Arial" w:hAnsi="Arial" w:cs="Arial" w:eastAsia="Arial"/>
          <w:sz w:val="52"/>
          <w:szCs w:val="52"/>
          <w:color w:val="BCBCBC"/>
          <w:spacing w:val="-65"/>
          <w:w w:val="48"/>
          <w:position w:val="3"/>
        </w:rPr>
        <w:t> </w:t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100"/>
          <w:position w:val="3"/>
        </w:rPr>
      </w:r>
      <w:r>
        <w:rPr>
          <w:rFonts w:ascii="Arial" w:hAnsi="Arial" w:cs="Arial" w:eastAsia="Arial"/>
          <w:sz w:val="52"/>
          <w:szCs w:val="52"/>
          <w:color w:val="363636"/>
          <w:spacing w:val="-6"/>
          <w:w w:val="32"/>
          <w:b/>
          <w:bCs/>
          <w:position w:val="3"/>
        </w:rPr>
        <w:t>ı</w:t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193"/>
          <w:b/>
          <w:bCs/>
          <w:position w:val="3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23:12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  <w:cols w:num="2" w:equalWidth="0">
            <w:col w:w="5804" w:space="309"/>
            <w:col w:w="5407"/>
          </w:cols>
        </w:sectPr>
      </w:pPr>
      <w:rPr/>
    </w:p>
    <w:p>
      <w:pPr>
        <w:spacing w:before="0" w:after="0" w:line="210" w:lineRule="exact"/>
        <w:ind w:left="130" w:right="-20"/>
        <w:jc w:val="left"/>
        <w:tabs>
          <w:tab w:pos="186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0"/>
        </w:rPr>
        <w:t>rac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12" w:lineRule="exact"/>
        <w:ind w:left="18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882" w:right="-20"/>
        <w:jc w:val="left"/>
        <w:tabs>
          <w:tab w:pos="40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65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23:00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23:07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6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083" w:right="51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887" w:right="4816" w:firstLine="2223"/>
        <w:jc w:val="left"/>
        <w:tabs>
          <w:tab w:pos="3340" w:val="left"/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auto"/>
        <w:ind w:left="121" w:right="3193" w:firstLine="5"/>
        <w:jc w:val="left"/>
        <w:tabs>
          <w:tab w:pos="1880" w:val="left"/>
          <w:tab w:pos="40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24" w:lineRule="exact"/>
        <w:ind w:left="126" w:right="4229" w:firstLine="-5"/>
        <w:jc w:val="left"/>
        <w:tabs>
          <w:tab w:pos="700" w:val="left"/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3"/>
          <w:szCs w:val="23"/>
          <w:color w:val="363636"/>
          <w:spacing w:val="0"/>
          <w:w w:val="100"/>
        </w:rPr>
        <w:t>Ok</w:t>
      </w:r>
      <w:r>
        <w:rPr>
          <w:rFonts w:ascii="Courier New" w:hAnsi="Courier New" w:cs="Courier New" w:eastAsia="Courier New"/>
          <w:sz w:val="23"/>
          <w:szCs w:val="23"/>
          <w:color w:val="363636"/>
          <w:spacing w:val="0"/>
          <w:w w:val="100"/>
        </w:rPr>
        <w:tab/>
      </w:r>
      <w:r>
        <w:rPr>
          <w:rFonts w:ascii="Courier New" w:hAnsi="Courier New" w:cs="Courier New" w:eastAsia="Courier New"/>
          <w:sz w:val="23"/>
          <w:szCs w:val="2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061" w:right="45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söndürilcü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3" w:lineRule="exact"/>
        <w:ind w:left="121" w:right="-20"/>
        <w:jc w:val="left"/>
        <w:tabs>
          <w:tab w:pos="2040" w:val="left"/>
          <w:tab w:pos="4100" w:val="left"/>
          <w:tab w:pos="600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5960" w:right="3815"/>
        <w:jc w:val="center"/>
        <w:tabs>
          <w:tab w:pos="7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84949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95" w:after="0" w:line="228" w:lineRule="auto"/>
        <w:ind w:left="121" w:right="5460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363636"/>
          <w:spacing w:val="3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9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görillmü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924" w:right="53" w:firstLine="-180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tve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di.lşürüle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5" w:lineRule="auto"/>
        <w:ind w:left="111" w:right="4683"/>
        <w:jc w:val="left"/>
        <w:tabs>
          <w:tab w:pos="192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igort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5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7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949"/>
          <w:spacing w:val="0"/>
          <w:w w:val="100"/>
          <w:i/>
        </w:rPr>
        <w:t>Tesli</w:t>
      </w:r>
      <w:r>
        <w:rPr>
          <w:rFonts w:ascii="Arial" w:hAnsi="Arial" w:cs="Arial" w:eastAsia="Arial"/>
          <w:sz w:val="19"/>
          <w:szCs w:val="19"/>
          <w:color w:val="484949"/>
          <w:spacing w:val="0"/>
          <w:w w:val="100"/>
          <w:i/>
        </w:rPr>
        <w:t>m</w:t>
      </w:r>
      <w:r>
        <w:rPr>
          <w:rFonts w:ascii="Arial" w:hAnsi="Arial" w:cs="Arial" w:eastAsia="Arial"/>
          <w:sz w:val="19"/>
          <w:szCs w:val="19"/>
          <w:color w:val="484949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7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69"/>
        </w:rPr>
        <w:t>.!ıi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6" w:right="-20"/>
        <w:jc w:val="left"/>
        <w:tabs>
          <w:tab w:pos="1860" w:val="left"/>
          <w:tab w:pos="26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rraıih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197" w:right="-20"/>
        <w:jc w:val="left"/>
        <w:tabs>
          <w:tab w:pos="900" w:val="left"/>
          <w:tab w:pos="328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5" w:right="16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Giblli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1" w:lineRule="exact"/>
        <w:ind w:left="2344" w:right="-76"/>
        <w:jc w:val="left"/>
        <w:tabs>
          <w:tab w:pos="37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E9CF9"/>
          <w:spacing w:val="-7"/>
          <w:w w:val="100"/>
          <w:b/>
          <w:bCs/>
          <w:position w:val="-7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6497DD"/>
          <w:spacing w:val="0"/>
          <w:w w:val="100"/>
          <w:b/>
          <w:bCs/>
          <w:position w:val="-7"/>
        </w:rPr>
        <w:t>ha</w:t>
      </w:r>
      <w:r>
        <w:rPr>
          <w:rFonts w:ascii="Times New Roman" w:hAnsi="Times New Roman" w:cs="Times New Roman" w:eastAsia="Times New Roman"/>
          <w:sz w:val="24"/>
          <w:szCs w:val="24"/>
          <w:color w:val="6497DD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497DD"/>
          <w:spacing w:val="0"/>
          <w:w w:val="84"/>
          <w:b/>
          <w:bCs/>
          <w:position w:val="-7"/>
        </w:rPr>
        <w:t>BAY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4" w:right="2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177" w:right="1772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7"/>
          <w:szCs w:val="27"/>
          <w:color w:val="484949"/>
          <w:spacing w:val="0"/>
          <w:w w:val="70"/>
        </w:rPr>
        <w:t>2</w:t>
      </w:r>
      <w:r>
        <w:rPr>
          <w:rFonts w:ascii="Arial" w:hAnsi="Arial" w:cs="Arial" w:eastAsia="Arial"/>
          <w:sz w:val="27"/>
          <w:szCs w:val="27"/>
          <w:color w:val="484949"/>
          <w:spacing w:val="25"/>
          <w:w w:val="7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949"/>
          <w:spacing w:val="0"/>
          <w:w w:val="70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84949"/>
          <w:spacing w:val="39"/>
          <w:w w:val="70"/>
        </w:rPr>
        <w:t> 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61"/>
        </w:rPr>
        <w:t>MaYIS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61"/>
        </w:rPr>
        <w:t>  </w:t>
      </w:r>
      <w:r>
        <w:rPr>
          <w:rFonts w:ascii="Arial" w:hAnsi="Arial" w:cs="Arial" w:eastAsia="Arial"/>
          <w:sz w:val="18"/>
          <w:szCs w:val="18"/>
          <w:color w:val="484949"/>
          <w:spacing w:val="7"/>
          <w:w w:val="6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84949"/>
          <w:spacing w:val="0"/>
          <w:w w:val="61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2" w:after="0" w:line="173" w:lineRule="exact"/>
        <w:ind w:left="323" w:right="19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40448pt;margin-top:5.819165pt;width:10.642478pt;height:13.5pt;mso-position-horizontal-relative:page;mso-position-vertical-relative:paragraph;z-index:-17538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95959"/>
                      <w:w w:val="79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95959"/>
                      <w:spacing w:val="10"/>
                      <w:w w:val="80"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1A1A3"/>
                      <w:spacing w:val="-29"/>
                      <w:w w:val="82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363636"/>
          <w:spacing w:val="33"/>
          <w:w w:val="8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-49" w:right="1716"/>
        <w:jc w:val="center"/>
        <w:tabs>
          <w:tab w:pos="6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62"/>
          <w:position w:val="-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-12"/>
          <w:w w:val="62"/>
          <w:position w:val="-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0"/>
          <w:w w:val="62"/>
          <w:position w:val="-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0"/>
          <w:w w:val="62"/>
          <w:position w:val="-9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31"/>
          <w:w w:val="62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484949"/>
          <w:spacing w:val="-3"/>
          <w:w w:val="86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484949"/>
          <w:spacing w:val="-2"/>
          <w:w w:val="87"/>
          <w:position w:val="-5"/>
        </w:rPr>
        <w:t>•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20"/>
          <w:w w:val="29"/>
          <w:i/>
          <w:position w:val="-9"/>
        </w:rPr>
        <w:t>_</w:t>
      </w:r>
      <w:r>
        <w:rPr>
          <w:rFonts w:ascii="Times New Roman" w:hAnsi="Times New Roman" w:cs="Times New Roman" w:eastAsia="Times New Roman"/>
          <w:sz w:val="38"/>
          <w:szCs w:val="38"/>
          <w:color w:val="797C7E"/>
          <w:spacing w:val="0"/>
          <w:w w:val="57"/>
          <w:i/>
          <w:position w:val="-9"/>
        </w:rPr>
        <w:t>r,</w:t>
      </w:r>
      <w:r>
        <w:rPr>
          <w:rFonts w:ascii="Times New Roman" w:hAnsi="Times New Roman" w:cs="Times New Roman" w:eastAsia="Times New Roman"/>
          <w:sz w:val="38"/>
          <w:szCs w:val="38"/>
          <w:color w:val="797C7E"/>
          <w:spacing w:val="6"/>
          <w:w w:val="57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A1A1A3"/>
          <w:spacing w:val="0"/>
          <w:w w:val="89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60" w:right="240"/>
          <w:cols w:num="3" w:equalWidth="0">
            <w:col w:w="4174" w:space="359"/>
            <w:col w:w="1474" w:space="2315"/>
            <w:col w:w="3198"/>
          </w:cols>
        </w:sectPr>
      </w:pPr>
      <w:rPr/>
    </w:p>
    <w:p>
      <w:pPr>
        <w:spacing w:before="0" w:after="0" w:line="194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257" w:lineRule="exact"/>
        <w:ind w:left="95"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  <w:t>lttai</w:t>
      </w:r>
      <w:r>
        <w:rPr>
          <w:rFonts w:ascii="Arial" w:hAnsi="Arial" w:cs="Arial" w:eastAsia="Arial"/>
          <w:sz w:val="18"/>
          <w:szCs w:val="18"/>
          <w:color w:val="5E9CF9"/>
          <w:spacing w:val="7"/>
          <w:w w:val="100"/>
          <w:position w:val="4"/>
        </w:rPr>
        <w:t>y</w:t>
      </w:r>
      <w:r>
        <w:rPr>
          <w:rFonts w:ascii="Arial" w:hAnsi="Arial" w:cs="Arial" w:eastAsia="Arial"/>
          <w:sz w:val="18"/>
          <w:szCs w:val="18"/>
          <w:color w:val="7CACEB"/>
          <w:spacing w:val="0"/>
          <w:w w:val="100"/>
          <w:position w:val="4"/>
        </w:rPr>
        <w:t>o</w:t>
      </w:r>
      <w:r>
        <w:rPr>
          <w:rFonts w:ascii="Arial" w:hAnsi="Arial" w:cs="Arial" w:eastAsia="Arial"/>
          <w:sz w:val="18"/>
          <w:szCs w:val="18"/>
          <w:color w:val="7CACEB"/>
          <w:spacing w:val="44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  <w:t>f&lt;uze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  <w:t>y</w:t>
      </w:r>
      <w:r>
        <w:rPr>
          <w:rFonts w:ascii="Arial" w:hAnsi="Arial" w:cs="Arial" w:eastAsia="Arial"/>
          <w:sz w:val="18"/>
          <w:szCs w:val="18"/>
          <w:color w:val="5E9CF9"/>
          <w:spacing w:val="-15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  <w:t>Bölge</w:t>
      </w:r>
      <w:r>
        <w:rPr>
          <w:rFonts w:ascii="Arial" w:hAnsi="Arial" w:cs="Arial" w:eastAsia="Arial"/>
          <w:sz w:val="18"/>
          <w:szCs w:val="18"/>
          <w:color w:val="5E9CF9"/>
          <w:spacing w:val="-22"/>
          <w:w w:val="100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89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221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3"/>
          <w:position w:val="-3"/>
        </w:rPr>
        <w:t>ire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3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4"/>
          <w:w w:val="91"/>
          <w:position w:val="-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3"/>
          <w:w w:val="139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6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1A1A3"/>
          <w:spacing w:val="-11"/>
          <w:w w:val="17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84949"/>
          <w:spacing w:val="0"/>
          <w:w w:val="100"/>
          <w:position w:val="-3"/>
        </w:rPr>
        <w:t>Alil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right="-20"/>
        <w:jc w:val="left"/>
        <w:tabs>
          <w:tab w:pos="6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0.285828pt;margin-top:-9.700165pt;width:36.411439pt;height:31.5pt;mso-position-horizontal-relative:page;mso-position-vertical-relative:paragraph;z-index:-17537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525975"/>
                      <w:w w:val="98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525975"/>
                      <w:spacing w:val="-45"/>
                      <w:w w:val="9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595959"/>
                      <w:spacing w:val="0"/>
                      <w:w w:val="3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2.Post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a</w:t>
      </w:r>
      <w:r>
        <w:rPr>
          <w:rFonts w:ascii="Arial" w:hAnsi="Arial" w:cs="Arial" w:eastAsia="Arial"/>
          <w:sz w:val="18"/>
          <w:szCs w:val="18"/>
          <w:color w:val="5E9CF9"/>
          <w:spacing w:val="35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Grupla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r</w:t>
      </w:r>
      <w:r>
        <w:rPr>
          <w:rFonts w:ascii="Arial" w:hAnsi="Arial" w:cs="Arial" w:eastAsia="Arial"/>
          <w:sz w:val="18"/>
          <w:szCs w:val="18"/>
          <w:color w:val="5E9CF9"/>
          <w:spacing w:val="36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A</w:t>
      </w:r>
      <w:r>
        <w:rPr>
          <w:rFonts w:ascii="Arial" w:hAnsi="Arial" w:cs="Arial" w:eastAsia="Arial"/>
          <w:sz w:val="18"/>
          <w:szCs w:val="18"/>
          <w:color w:val="5E9CF9"/>
          <w:spacing w:val="-2"/>
          <w:w w:val="100"/>
          <w:position w:val="7"/>
        </w:rPr>
        <w:t>m</w:t>
      </w:r>
      <w:r>
        <w:rPr>
          <w:rFonts w:ascii="Arial" w:hAnsi="Arial" w:cs="Arial" w:eastAsia="Arial"/>
          <w:sz w:val="18"/>
          <w:szCs w:val="18"/>
          <w:color w:val="0A64F4"/>
          <w:spacing w:val="-5"/>
          <w:w w:val="100"/>
          <w:position w:val="7"/>
        </w:rPr>
        <w:t>i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ri</w:t>
      </w:r>
      <w:r>
        <w:rPr>
          <w:rFonts w:ascii="Arial" w:hAnsi="Arial" w:cs="Arial" w:eastAsia="Arial"/>
          <w:sz w:val="18"/>
          <w:szCs w:val="18"/>
          <w:color w:val="5E9CF9"/>
          <w:spacing w:val="0"/>
          <w:w w:val="100"/>
          <w:position w:val="7"/>
        </w:rPr>
        <w:t>   </w:t>
      </w:r>
      <w:r>
        <w:rPr>
          <w:rFonts w:ascii="Arial" w:hAnsi="Arial" w:cs="Arial" w:eastAsia="Arial"/>
          <w:sz w:val="18"/>
          <w:szCs w:val="18"/>
          <w:color w:val="5E9CF9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37"/>
          <w:w w:val="102"/>
          <w:position w:val="-12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797C7E"/>
          <w:spacing w:val="-1"/>
          <w:w w:val="56"/>
          <w:position w:val="-12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25975"/>
          <w:spacing w:val="-10"/>
          <w:w w:val="115"/>
          <w:position w:val="-12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797C7E"/>
          <w:spacing w:val="-2"/>
          <w:w w:val="112"/>
          <w:position w:val="-1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F448C"/>
          <w:spacing w:val="0"/>
          <w:w w:val="92"/>
          <w:position w:val="-12"/>
        </w:rPr>
        <w:t>9.f</w:t>
      </w:r>
      <w:r>
        <w:rPr>
          <w:rFonts w:ascii="Times New Roman" w:hAnsi="Times New Roman" w:cs="Times New Roman" w:eastAsia="Times New Roman"/>
          <w:sz w:val="30"/>
          <w:szCs w:val="30"/>
          <w:color w:val="3F448C"/>
          <w:spacing w:val="-50"/>
          <w:w w:val="91"/>
          <w:position w:val="-12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A1A1A3"/>
          <w:spacing w:val="-43"/>
          <w:w w:val="109"/>
          <w:position w:val="-12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97C7E"/>
          <w:spacing w:val="0"/>
          <w:w w:val="93"/>
          <w:position w:val="-1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8"/>
          <w:position w:val="-1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  <w:cols w:num="2" w:equalWidth="0">
            <w:col w:w="782" w:space="1495"/>
            <w:col w:w="9243"/>
          </w:cols>
        </w:sectPr>
      </w:pPr>
      <w:rPr/>
    </w:p>
    <w:p>
      <w:pPr>
        <w:spacing w:before="0" w:after="0" w:line="652" w:lineRule="exact"/>
        <w:ind w:left="4585" w:right="-136"/>
        <w:jc w:val="left"/>
        <w:tabs>
          <w:tab w:pos="7960" w:val="left"/>
          <w:tab w:pos="82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59"/>
          <w:szCs w:val="59"/>
          <w:color w:val="484949"/>
          <w:w w:val="96"/>
          <w:i/>
          <w:position w:val="-1"/>
        </w:rPr>
        <w:t>)0</w:t>
      </w:r>
      <w:r>
        <w:rPr>
          <w:rFonts w:ascii="Arial" w:hAnsi="Arial" w:cs="Arial" w:eastAsia="Arial"/>
          <w:sz w:val="59"/>
          <w:szCs w:val="59"/>
          <w:color w:val="484949"/>
          <w:w w:val="100"/>
          <w:i/>
          <w:position w:val="-1"/>
        </w:rPr>
        <w:tab/>
      </w:r>
      <w:r>
        <w:rPr>
          <w:rFonts w:ascii="Arial" w:hAnsi="Arial" w:cs="Arial" w:eastAsia="Arial"/>
          <w:sz w:val="59"/>
          <w:szCs w:val="59"/>
          <w:color w:val="484949"/>
          <w:w w:val="100"/>
          <w:i/>
          <w:position w:val="-1"/>
        </w:rPr>
      </w:r>
      <w:r>
        <w:rPr>
          <w:rFonts w:ascii="Arial" w:hAnsi="Arial" w:cs="Arial" w:eastAsia="Arial"/>
          <w:sz w:val="29"/>
          <w:szCs w:val="29"/>
          <w:color w:val="595959"/>
          <w:w w:val="99"/>
          <w:i/>
          <w:position w:val="29"/>
        </w:rPr>
      </w:r>
      <w:r>
        <w:rPr>
          <w:rFonts w:ascii="Arial" w:hAnsi="Arial" w:cs="Arial" w:eastAsia="Arial"/>
          <w:sz w:val="29"/>
          <w:szCs w:val="29"/>
          <w:color w:val="595959"/>
          <w:w w:val="99"/>
          <w:i/>
          <w:u w:val="single" w:color="544FC3"/>
          <w:position w:val="29"/>
        </w:rPr>
        <w:t> </w:t>
      </w:r>
      <w:r>
        <w:rPr>
          <w:rFonts w:ascii="Arial" w:hAnsi="Arial" w:cs="Arial" w:eastAsia="Arial"/>
          <w:sz w:val="29"/>
          <w:szCs w:val="29"/>
          <w:color w:val="595959"/>
          <w:w w:val="100"/>
          <w:i/>
          <w:u w:val="single" w:color="544FC3"/>
          <w:position w:val="29"/>
        </w:rPr>
        <w:tab/>
      </w:r>
      <w:r>
        <w:rPr>
          <w:rFonts w:ascii="Arial" w:hAnsi="Arial" w:cs="Arial" w:eastAsia="Arial"/>
          <w:sz w:val="29"/>
          <w:szCs w:val="29"/>
          <w:color w:val="595959"/>
          <w:w w:val="100"/>
          <w:i/>
          <w:u w:val="single" w:color="544FC3"/>
          <w:position w:val="29"/>
        </w:rPr>
      </w:r>
      <w:r>
        <w:rPr>
          <w:rFonts w:ascii="Arial" w:hAnsi="Arial" w:cs="Arial" w:eastAsia="Arial"/>
          <w:sz w:val="29"/>
          <w:szCs w:val="29"/>
          <w:color w:val="595959"/>
          <w:w w:val="100"/>
          <w:i/>
          <w:position w:val="29"/>
        </w:rPr>
      </w:r>
      <w:r>
        <w:rPr>
          <w:rFonts w:ascii="Arial" w:hAnsi="Arial" w:cs="Arial" w:eastAsia="Arial"/>
          <w:sz w:val="29"/>
          <w:szCs w:val="29"/>
          <w:color w:val="000000"/>
          <w:w w:val="100"/>
          <w:position w:val="0"/>
        </w:rPr>
      </w:r>
    </w:p>
    <w:p>
      <w:pPr>
        <w:spacing w:before="0" w:after="0" w:line="296" w:lineRule="exact"/>
        <w:ind w:left="252" w:right="1163"/>
        <w:jc w:val="center"/>
        <w:tabs>
          <w:tab w:pos="740" w:val="left"/>
          <w:tab w:pos="1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  <w:t>h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  <w:t>{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57"/>
          <w:i/>
        </w:rPr>
        <w:t>'{</w:t>
      </w:r>
      <w:r>
        <w:rPr>
          <w:rFonts w:ascii="Arial" w:hAnsi="Arial" w:cs="Arial" w:eastAsia="Arial"/>
          <w:sz w:val="29"/>
          <w:szCs w:val="29"/>
          <w:color w:val="595959"/>
          <w:spacing w:val="13"/>
          <w:w w:val="57"/>
          <w:i/>
        </w:rPr>
        <w:t> 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47"/>
          <w:i/>
        </w:rPr>
        <w:t>g</w:t>
      </w:r>
      <w:r>
        <w:rPr>
          <w:rFonts w:ascii="Arial" w:hAnsi="Arial" w:cs="Arial" w:eastAsia="Arial"/>
          <w:sz w:val="29"/>
          <w:szCs w:val="29"/>
          <w:color w:val="595959"/>
          <w:spacing w:val="-37"/>
          <w:w w:val="47"/>
          <w:i/>
        </w:rPr>
        <w:t>1</w:t>
      </w:r>
      <w:r>
        <w:rPr>
          <w:rFonts w:ascii="Arial" w:hAnsi="Arial" w:cs="Arial" w:eastAsia="Arial"/>
          <w:sz w:val="29"/>
          <w:szCs w:val="29"/>
          <w:color w:val="3F448C"/>
          <w:spacing w:val="0"/>
          <w:w w:val="107"/>
          <w:i/>
        </w:rPr>
        <w:t>j_</w:t>
      </w:r>
      <w:r>
        <w:rPr>
          <w:rFonts w:ascii="Arial" w:hAnsi="Arial" w:cs="Arial" w:eastAsia="Arial"/>
          <w:sz w:val="29"/>
          <w:szCs w:val="29"/>
          <w:color w:val="3F448C"/>
          <w:spacing w:val="-13"/>
          <w:w w:val="106"/>
          <w:i/>
        </w:rPr>
        <w:t>.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72"/>
          <w:i/>
        </w:rPr>
        <w:t>"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i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797C7E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C7E"/>
          <w:spacing w:val="5"/>
          <w:w w:val="8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5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2" w:lineRule="exact"/>
        <w:ind w:left="-39" w:right="1011"/>
        <w:jc w:val="center"/>
        <w:tabs>
          <w:tab w:pos="12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A1A1A3"/>
          <w:spacing w:val="-86"/>
          <w:w w:val="151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8C8C8C"/>
          <w:spacing w:val="-54"/>
          <w:w w:val="143"/>
          <w:position w:val="-3"/>
        </w:rPr>
        <w:t>,</w:t>
      </w:r>
      <w:r>
        <w:rPr>
          <w:rFonts w:ascii="Arial" w:hAnsi="Arial" w:cs="Arial" w:eastAsia="Arial"/>
          <w:sz w:val="25"/>
          <w:szCs w:val="25"/>
          <w:color w:val="797C7E"/>
          <w:spacing w:val="3"/>
          <w:w w:val="138"/>
          <w:position w:val="-3"/>
        </w:rPr>
        <w:t>•</w:t>
      </w:r>
      <w:r>
        <w:rPr>
          <w:rFonts w:ascii="Arial" w:hAnsi="Arial" w:cs="Arial" w:eastAsia="Arial"/>
          <w:sz w:val="25"/>
          <w:szCs w:val="25"/>
          <w:color w:val="595959"/>
          <w:spacing w:val="-16"/>
          <w:w w:val="138"/>
          <w:position w:val="-3"/>
        </w:rPr>
        <w:t>•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68"/>
          <w:position w:val="-3"/>
        </w:rPr>
        <w:t>..;sııne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93"/>
          <w:position w:val="-3"/>
        </w:rPr>
        <w:t>ı;tüd</w:t>
      </w:r>
      <w:r>
        <w:rPr>
          <w:rFonts w:ascii="Arial" w:hAnsi="Arial" w:cs="Arial" w:eastAsia="Arial"/>
          <w:sz w:val="18"/>
          <w:szCs w:val="18"/>
          <w:color w:val="595959"/>
          <w:spacing w:val="-6"/>
          <w:w w:val="93"/>
          <w:position w:val="-3"/>
        </w:rPr>
        <w:t>ü</w:t>
      </w:r>
      <w:r>
        <w:rPr>
          <w:rFonts w:ascii="Arial" w:hAnsi="Arial" w:cs="Arial" w:eastAsia="Arial"/>
          <w:sz w:val="18"/>
          <w:szCs w:val="18"/>
          <w:color w:val="363636"/>
          <w:spacing w:val="1"/>
          <w:w w:val="93"/>
          <w:position w:val="-3"/>
        </w:rPr>
        <w:t>r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93"/>
          <w:position w:val="-3"/>
        </w:rPr>
        <w:t>ü</w:t>
      </w:r>
      <w:r>
        <w:rPr>
          <w:rFonts w:ascii="Arial" w:hAnsi="Arial" w:cs="Arial" w:eastAsia="Arial"/>
          <w:sz w:val="18"/>
          <w:szCs w:val="18"/>
          <w:color w:val="595959"/>
          <w:spacing w:val="-13"/>
          <w:w w:val="9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397"/>
          <w:position w:val="-3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495" w:right="1627"/>
        <w:jc w:val="center"/>
        <w:tabs>
          <w:tab w:pos="1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7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9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9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15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78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38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949"/>
          <w:spacing w:val="0"/>
          <w:w w:val="69"/>
          <w:position w:val="-1"/>
        </w:rPr>
        <w:t>.,,</w:t>
      </w:r>
      <w:r>
        <w:rPr>
          <w:rFonts w:ascii="Times New Roman" w:hAnsi="Times New Roman" w:cs="Times New Roman" w:eastAsia="Times New Roman"/>
          <w:sz w:val="17"/>
          <w:szCs w:val="17"/>
          <w:color w:val="484949"/>
          <w:spacing w:val="-15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1A1A3"/>
          <w:spacing w:val="0"/>
          <w:w w:val="69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427" w:right="-20"/>
        <w:jc w:val="left"/>
        <w:tabs>
          <w:tab w:pos="13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1"/>
          <w:szCs w:val="11"/>
          <w:color w:val="363636"/>
          <w:spacing w:val="0"/>
          <w:w w:val="184"/>
          <w:i/>
          <w:position w:val="-1"/>
        </w:rPr>
        <w:t>{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84"/>
          <w:i/>
          <w:position w:val="-1"/>
        </w:rPr>
        <w:t>)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84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853" w:right="1814"/>
        <w:jc w:val="center"/>
        <w:tabs>
          <w:tab w:pos="11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8C8C8C"/>
          <w:spacing w:val="-6"/>
          <w:w w:val="170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75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394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595959"/>
          <w:w w:val="78"/>
        </w:rPr>
        <w:t>"'"--</w:t>
      </w:r>
      <w:r>
        <w:rPr>
          <w:rFonts w:ascii="Arial" w:hAnsi="Arial" w:cs="Arial" w:eastAsia="Arial"/>
          <w:sz w:val="30"/>
          <w:szCs w:val="30"/>
          <w:color w:val="A1A1A3"/>
          <w:w w:val="134"/>
        </w:rPr>
        <w:t>-</w:t>
      </w:r>
      <w:r>
        <w:rPr>
          <w:rFonts w:ascii="Arial" w:hAnsi="Arial" w:cs="Arial" w:eastAsia="Arial"/>
          <w:sz w:val="30"/>
          <w:szCs w:val="30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  <w:cols w:num="2" w:equalWidth="0">
            <w:col w:w="8284" w:space="48"/>
            <w:col w:w="3188"/>
          </w:cols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2.970172pt;margin-top:12.073387pt;width:566.165865pt;height:766.137501pt;mso-position-horizontal-relative:page;mso-position-vertical-relative:page;z-index:-17541" coordorigin="259,241" coordsize="11323,15323">
            <v:group style="position:absolute;left:295;top:258;width:11257;height:2" coordorigin="295,258" coordsize="11257,2">
              <v:shape style="position:absolute;left:295;top:258;width:11257;height:2" coordorigin="295,258" coordsize="11257,0" path="m295,258l11552,258e" filled="f" stroked="t" strokeweight=".713954pt" strokecolor="#606064">
                <v:path arrowok="t"/>
              </v:shape>
            </v:group>
            <v:group style="position:absolute;left:1980;top:258;width:795;height:2" coordorigin="1980,258" coordsize="795,2">
              <v:shape style="position:absolute;left:1980;top:258;width:795;height:2" coordorigin="1980,258" coordsize="795,0" path="m1980,258l2775,258e" filled="f" stroked="t" strokeweight=".47597pt" strokecolor="#484848">
                <v:path arrowok="t"/>
              </v:shape>
            </v:group>
            <v:group style="position:absolute;left:7254;top:268;width:909;height:2" coordorigin="7254,268" coordsize="909,2">
              <v:shape style="position:absolute;left:7254;top:268;width:909;height:2" coordorigin="7254,268" coordsize="909,0" path="m7254,268l8163,268e" filled="f" stroked="t" strokeweight=".951939pt" strokecolor="#676767">
                <v:path arrowok="t"/>
              </v:shape>
            </v:group>
            <v:group style="position:absolute;left:8106;top:265;width:914;height:2" coordorigin="8106,265" coordsize="914,2">
              <v:shape style="position:absolute;left:8106;top:265;width:914;height:2" coordorigin="8106,265" coordsize="914,0" path="m8106,265l9020,265e" filled="f" stroked="t" strokeweight=".47597pt" strokecolor="#484848">
                <v:path arrowok="t"/>
              </v:shape>
            </v:group>
            <v:group style="position:absolute;left:8456;top:258;width:2;height:469" coordorigin="8456,258" coordsize="2,469">
              <v:shape style="position:absolute;left:8456;top:258;width:2;height:469" coordorigin="8456,258" coordsize="0,469" path="m8456,727l8456,258e" filled="f" stroked="t" strokeweight=".951939pt" strokecolor="#646464">
                <v:path arrowok="t"/>
              </v:shape>
            </v:group>
            <v:group style="position:absolute;left:8963;top:268;width:2589;height:2" coordorigin="8963,268" coordsize="2589,2">
              <v:shape style="position:absolute;left:8963;top:268;width:2589;height:2" coordorigin="8963,268" coordsize="2589,0" path="m8963,268l11552,268e" filled="f" stroked="t" strokeweight=".713954pt" strokecolor="#5B5B5B">
                <v:path arrowok="t"/>
              </v:shape>
            </v:group>
            <v:group style="position:absolute;left:11549;top:258;width:2;height:2123" coordorigin="11549,258" coordsize="2,2123">
              <v:shape style="position:absolute;left:11549;top:258;width:2;height:2123" coordorigin="11549,258" coordsize="0,2123" path="m11549,2381l11549,258e" filled="f" stroked="t" strokeweight=".713954pt" strokecolor="#5B5B5B">
                <v:path arrowok="t"/>
              </v:shape>
            </v:group>
            <v:group style="position:absolute;left:8458;top:669;width:2;height:435" coordorigin="8458,669" coordsize="2,435">
              <v:shape style="position:absolute;left:8458;top:669;width:2;height:435" coordorigin="8458,669" coordsize="0,435" path="m8458,1104l8458,669e" filled="f" stroked="t" strokeweight=".47597pt" strokecolor="#2B2B2B">
                <v:path arrowok="t"/>
              </v:shape>
            </v:group>
            <v:group style="position:absolute;left:2037;top:775;width:2;height:497" coordorigin="2037,775" coordsize="2,497">
              <v:shape style="position:absolute;left:2037;top:775;width:2;height:497" coordorigin="2037,775" coordsize="0,497" path="m2037,1272l2037,775e" filled="f" stroked="t" strokeweight=".951939pt" strokecolor="#939393">
                <v:path arrowok="t"/>
              </v:shape>
            </v:group>
            <v:group style="position:absolute;left:290;top:1633;width:3632;height:2" coordorigin="290,1633" coordsize="3632,2">
              <v:shape style="position:absolute;left:290;top:1633;width:3632;height:2" coordorigin="290,1633" coordsize="3632,0" path="m290,1633l3922,1633e" filled="f" stroked="t" strokeweight=".713954pt" strokecolor="#606060">
                <v:path arrowok="t"/>
              </v:shape>
            </v:group>
            <v:group style="position:absolute;left:2035;top:249;width:2;height:1391" coordorigin="2035,249" coordsize="2,1391">
              <v:shape style="position:absolute;left:2035;top:249;width:2;height:1391" coordorigin="2035,249" coordsize="0,1391" path="m2035,1640l2035,249e" filled="f" stroked="t" strokeweight=".713954pt" strokecolor="#808080">
                <v:path arrowok="t"/>
              </v:shape>
            </v:group>
            <v:group style="position:absolute;left:3865;top:1635;width:405;height:2" coordorigin="3865,1635" coordsize="405,2">
              <v:shape style="position:absolute;left:3865;top:1635;width:405;height:2" coordorigin="3865,1635" coordsize="405,0" path="m3865,1635l4269,1635e" filled="f" stroked="t" strokeweight=".47597pt" strokecolor="#343434">
                <v:path arrowok="t"/>
              </v:shape>
            </v:group>
            <v:group style="position:absolute;left:4212;top:1635;width:1932;height:2" coordorigin="4212,1635" coordsize="1932,2">
              <v:shape style="position:absolute;left:4212;top:1635;width:1932;height:2" coordorigin="4212,1635" coordsize="1932,0" path="m4212,1635l6145,1635e" filled="f" stroked="t" strokeweight=".713954pt" strokecolor="#606060">
                <v:path arrowok="t"/>
              </v:shape>
            </v:group>
            <v:group style="position:absolute;left:6088;top:1640;width:209;height:2" coordorigin="6088,1640" coordsize="209,2">
              <v:shape style="position:absolute;left:6088;top:1640;width:209;height:2" coordorigin="6088,1640" coordsize="209,0" path="m6088,1640l6297,1640e" filled="f" stroked="t" strokeweight=".47597pt" strokecolor="#4F4F4F">
                <v:path arrowok="t"/>
              </v:shape>
            </v:group>
            <v:group style="position:absolute;left:6240;top:1640;width:471;height:2" coordorigin="6240,1640" coordsize="471,2">
              <v:shape style="position:absolute;left:6240;top:1640;width:471;height:2" coordorigin="6240,1640" coordsize="471,0" path="m6240,1640l6711,1640e" filled="f" stroked="t" strokeweight=".47597pt" strokecolor="#3B3B3B">
                <v:path arrowok="t"/>
              </v:shape>
            </v:group>
            <v:group style="position:absolute;left:6654;top:1637;width:1061;height:2" coordorigin="6654,1637" coordsize="1061,2">
              <v:shape style="position:absolute;left:6654;top:1637;width:1061;height:2" coordorigin="6654,1637" coordsize="1061,0" path="m6654,1637l7715,1637e" filled="f" stroked="t" strokeweight=".951939pt" strokecolor="#646464">
                <v:path arrowok="t"/>
              </v:shape>
            </v:group>
            <v:group style="position:absolute;left:7592;top:1640;width:571;height:2" coordorigin="7592,1640" coordsize="571,2">
              <v:shape style="position:absolute;left:7592;top:1640;width:571;height:2" coordorigin="7592,1640" coordsize="571,0" path="m7592,1640l8163,1640e" filled="f" stroked="t" strokeweight=".47597pt" strokecolor="#484848">
                <v:path arrowok="t"/>
              </v:shape>
            </v:group>
            <v:group style="position:absolute;left:8106;top:1637;width:3456;height:2" coordorigin="8106,1637" coordsize="3456,2">
              <v:shape style="position:absolute;left:8106;top:1637;width:3456;height:2" coordorigin="8106,1637" coordsize="3456,0" path="m8106,1637l11561,1637e" filled="f" stroked="t" strokeweight=".713954pt" strokecolor="#606060">
                <v:path arrowok="t"/>
              </v:shape>
            </v:group>
            <v:group style="position:absolute;left:8460;top:1042;width:2;height:602" coordorigin="8460,1042" coordsize="2,602">
              <v:shape style="position:absolute;left:8460;top:1042;width:2;height:602" coordorigin="8460,1042" coordsize="0,602" path="m8460,1645l8460,1042e" filled="f" stroked="t" strokeweight=".951939pt" strokecolor="#606060">
                <v:path arrowok="t"/>
              </v:shape>
            </v:group>
            <v:group style="position:absolute;left:290;top:1872;width:4484;height:2" coordorigin="290,1872" coordsize="4484,2">
              <v:shape style="position:absolute;left:290;top:1872;width:4484;height:2" coordorigin="290,1872" coordsize="4484,0" path="m290,1872l4774,1872e" filled="f" stroked="t" strokeweight=".713954pt" strokecolor="#5B5B5B">
                <v:path arrowok="t"/>
              </v:shape>
            </v:group>
            <v:group style="position:absolute;left:4717;top:1874;width:1761;height:2" coordorigin="4717,1874" coordsize="1761,2">
              <v:shape style="position:absolute;left:4717;top:1874;width:1761;height:2" coordorigin="4717,1874" coordsize="1761,0" path="m4717,1874l6478,1874e" filled="f" stroked="t" strokeweight=".47597pt" strokecolor="#545454">
                <v:path arrowok="t"/>
              </v:shape>
            </v:group>
            <v:group style="position:absolute;left:6421;top:1879;width:1228;height:2" coordorigin="6421,1879" coordsize="1228,2">
              <v:shape style="position:absolute;left:6421;top:1879;width:1228;height:2" coordorigin="6421,1879" coordsize="1228,0" path="m6421,1879l7649,1879e" filled="f" stroked="t" strokeweight=".713954pt" strokecolor="#646464">
                <v:path arrowok="t"/>
              </v:shape>
            </v:group>
            <v:group style="position:absolute;left:7592;top:1879;width:571;height:2" coordorigin="7592,1879" coordsize="571,2">
              <v:shape style="position:absolute;left:7592;top:1879;width:571;height:2" coordorigin="7592,1879" coordsize="571,0" path="m7592,1879l8163,1879e" filled="f" stroked="t" strokeweight=".47597pt" strokecolor="#484848">
                <v:path arrowok="t"/>
              </v:shape>
            </v:group>
            <v:group style="position:absolute;left:8106;top:1877;width:3456;height:2" coordorigin="8106,1877" coordsize="3456,2">
              <v:shape style="position:absolute;left:8106;top:1877;width:3456;height:2" coordorigin="8106,1877" coordsize="3456,0" path="m8106,1877l11561,1877e" filled="f" stroked="t" strokeweight=".713954pt" strokecolor="#606060">
                <v:path arrowok="t"/>
              </v:shape>
            </v:group>
            <v:group style="position:absolute;left:295;top:2116;width:11266;height:2" coordorigin="295,2116" coordsize="11266,2">
              <v:shape style="position:absolute;left:295;top:2116;width:11266;height:2" coordorigin="295,2116" coordsize="11266,0" path="m295,2116l11561,2116e" filled="f" stroked="t" strokeweight=".713954pt" strokecolor="#5B5B5B">
                <v:path arrowok="t"/>
              </v:shape>
            </v:group>
            <v:group style="position:absolute;left:7592;top:2118;width:571;height:2" coordorigin="7592,2118" coordsize="571,2">
              <v:shape style="position:absolute;left:7592;top:2118;width:571;height:2" coordorigin="7592,2118" coordsize="571,0" path="m7592,2118l8163,2118e" filled="f" stroked="t" strokeweight=".47597pt" strokecolor="#4B4B4B">
                <v:path arrowok="t"/>
              </v:shape>
            </v:group>
            <v:group style="position:absolute;left:8106;top:2118;width:366;height:2" coordorigin="8106,2118" coordsize="366,2">
              <v:shape style="position:absolute;left:8106;top:2118;width:366;height:2" coordorigin="8106,2118" coordsize="366,0" path="m8106,2118l8472,2118e" filled="f" stroked="t" strokeweight=".47597pt" strokecolor="#383838">
                <v:path arrowok="t"/>
              </v:shape>
            </v:group>
            <v:group style="position:absolute;left:286;top:2355;width:11271;height:2" coordorigin="286,2355" coordsize="11271,2">
              <v:shape style="position:absolute;left:286;top:2355;width:11271;height:2" coordorigin="286,2355" coordsize="11271,0" path="m286,2355l11557,2355e" filled="f" stroked="t" strokeweight=".713954pt" strokecolor="#5B5B5B">
                <v:path arrowok="t"/>
              </v:shape>
            </v:group>
            <v:group style="position:absolute;left:1985;top:2355;width:4726;height:2" coordorigin="1985,2355" coordsize="4726,2">
              <v:shape style="position:absolute;left:1985;top:2355;width:4726;height:2" coordorigin="1985,2355" coordsize="4726,0" path="m1985,2355l6711,2355e" filled="f" stroked="t" strokeweight=".713954pt" strokecolor="#545454">
                <v:path arrowok="t"/>
              </v:shape>
            </v:group>
            <v:group style="position:absolute;left:7592;top:2357;width:571;height:2" coordorigin="7592,2357" coordsize="571,2">
              <v:shape style="position:absolute;left:7592;top:2357;width:571;height:2" coordorigin="7592,2357" coordsize="571,0" path="m7592,2357l8163,2357e" filled="f" stroked="t" strokeweight=".47597pt" strokecolor="#4B4B4B">
                <v:path arrowok="t"/>
              </v:shape>
            </v:group>
            <v:group style="position:absolute;left:8106;top:2357;width:366;height:2" coordorigin="8106,2357" coordsize="366,2">
              <v:shape style="position:absolute;left:8106;top:2357;width:366;height:2" coordorigin="8106,2357" coordsize="366,0" path="m8106,2357l8472,2357e" filled="f" stroked="t" strokeweight=".47597pt" strokecolor="#383838">
                <v:path arrowok="t"/>
              </v:shape>
            </v:group>
            <v:group style="position:absolute;left:295;top:2594;width:7868;height:2" coordorigin="295,2594" coordsize="7868,2">
              <v:shape style="position:absolute;left:295;top:2594;width:7868;height:2" coordorigin="295,2594" coordsize="7868,0" path="m295,2594l8163,2594e" filled="f" stroked="t" strokeweight=".713954pt" strokecolor="#5B5B5B">
                <v:path arrowok="t"/>
              </v:shape>
            </v:group>
            <v:group style="position:absolute;left:1985;top:2594;width:3308;height:2" coordorigin="1985,2594" coordsize="3308,2">
              <v:shape style="position:absolute;left:1985;top:2594;width:3308;height:2" coordorigin="1985,2594" coordsize="3308,0" path="m1985,2594l5293,2594e" filled="f" stroked="t" strokeweight=".47597pt" strokecolor="#545454">
                <v:path arrowok="t"/>
              </v:shape>
            </v:group>
            <v:group style="position:absolute;left:6654;top:2598;width:433;height:2" coordorigin="6654,2598" coordsize="433,2">
              <v:shape style="position:absolute;left:6654;top:2598;width:433;height:2" coordorigin="6654,2598" coordsize="433,0" path="m6654,2598l7087,2598e" filled="f" stroked="t" strokeweight=".47597pt" strokecolor="#4B4B4B">
                <v:path arrowok="t"/>
              </v:shape>
            </v:group>
            <v:group style="position:absolute;left:6911;top:2596;width:1171;height:2" coordorigin="6911,2596" coordsize="1171,2">
              <v:shape style="position:absolute;left:6911;top:2596;width:1171;height:2" coordorigin="6911,2596" coordsize="1171,0" path="m6911,2596l8082,2596e" filled="f" stroked="t" strokeweight=".951939pt" strokecolor="#646464">
                <v:path arrowok="t"/>
              </v:shape>
            </v:group>
            <v:group style="position:absolute;left:8106;top:2596;width:366;height:2" coordorigin="8106,2596" coordsize="366,2">
              <v:shape style="position:absolute;left:8106;top:2596;width:366;height:2" coordorigin="8106,2596" coordsize="366,0" path="m8106,2596l8472,2596e" filled="f" stroked="t" strokeweight=".47597pt" strokecolor="#2F2F2F">
                <v:path arrowok="t"/>
              </v:shape>
            </v:group>
            <v:group style="position:absolute;left:8415;top:2598;width:3146;height:2" coordorigin="8415,2598" coordsize="3146,2">
              <v:shape style="position:absolute;left:8415;top:2598;width:3146;height:2" coordorigin="8415,2598" coordsize="3146,0" path="m8415,2598l11561,2598e" filled="f" stroked="t" strokeweight=".713954pt" strokecolor="#606060">
                <v:path arrowok="t"/>
              </v:shape>
            </v:group>
            <v:group style="position:absolute;left:11554;top:2309;width:2;height:316" coordorigin="11554,2309" coordsize="2,316">
              <v:shape style="position:absolute;left:11554;top:2309;width:2;height:316" coordorigin="11554,2309" coordsize="0,316" path="m11554,2625l11554,2309e" filled="f" stroked="t" strokeweight=".47597pt" strokecolor="#444444">
                <v:path arrowok="t"/>
              </v:shape>
            </v:group>
            <v:group style="position:absolute;left:290;top:2833;width:5854;height:2" coordorigin="290,2833" coordsize="5854,2">
              <v:shape style="position:absolute;left:290;top:2833;width:5854;height:2" coordorigin="290,2833" coordsize="5854,0" path="m290,2833l6145,2833e" filled="f" stroked="t" strokeweight=".713954pt" strokecolor="#575757">
                <v:path arrowok="t"/>
              </v:shape>
            </v:group>
            <v:group style="position:absolute;left:6088;top:2835;width:624;height:2" coordorigin="6088,2835" coordsize="624,2">
              <v:shape style="position:absolute;left:6088;top:2835;width:624;height:2" coordorigin="6088,2835" coordsize="624,0" path="m6088,2835l6711,2835e" filled="f" stroked="t" strokeweight=".47597pt" strokecolor="#343434">
                <v:path arrowok="t"/>
              </v:shape>
            </v:group>
            <v:group style="position:absolute;left:6654;top:2837;width:4912;height:2" coordorigin="6654,2837" coordsize="4912,2">
              <v:shape style="position:absolute;left:6654;top:2837;width:4912;height:2" coordorigin="6654,2837" coordsize="4912,0" path="m6654,2837l11566,2837e" filled="f" stroked="t" strokeweight=".713954pt" strokecolor="#5B5B5B">
                <v:path arrowok="t"/>
              </v:shape>
            </v:group>
            <v:group style="position:absolute;left:3187;top:2830;width:2;height:746" coordorigin="3187,2830" coordsize="2,746">
              <v:shape style="position:absolute;left:3187;top:2830;width:2;height:746" coordorigin="3187,2830" coordsize="0,746" path="m3187,3576l3187,2830e" filled="f" stroked="t" strokeweight=".713954pt" strokecolor="#2F2F2F">
                <v:path arrowok="t"/>
              </v:shape>
            </v:group>
            <v:group style="position:absolute;left:6278;top:2830;width:2;height:746" coordorigin="6278,2830" coordsize="2,746">
              <v:shape style="position:absolute;left:6278;top:2830;width:2;height:746" coordorigin="6278,2830" coordsize="0,746" path="m6278,3576l6278,2830e" filled="f" stroked="t" strokeweight=".951939pt" strokecolor="#545454">
                <v:path arrowok="t"/>
              </v:shape>
            </v:group>
            <v:group style="position:absolute;left:6264;top:3246;width:1357;height:2" coordorigin="6264,3246" coordsize="1357,2">
              <v:shape style="position:absolute;left:6264;top:3246;width:1357;height:2" coordorigin="6264,3246" coordsize="1357,0" path="m6264,3246l7620,3246e" filled="f" stroked="t" strokeweight=".237985pt" strokecolor="#545454">
                <v:path arrowok="t"/>
              </v:shape>
            </v:group>
            <v:group style="position:absolute;left:3184;top:3256;width:1961;height:2" coordorigin="3184,3256" coordsize="1961,2">
              <v:shape style="position:absolute;left:3184;top:3256;width:1961;height:2" coordorigin="3184,3256" coordsize="1961,0" path="m3184,3256l5145,3256e" filled="f" stroked="t" strokeweight=".47597pt" strokecolor="#545454">
                <v:path arrowok="t"/>
              </v:shape>
            </v:group>
            <v:group style="position:absolute;left:7620;top:3246;width:1790;height:2" coordorigin="7620,3246" coordsize="1790,2">
              <v:shape style="position:absolute;left:7620;top:3246;width:1790;height:2" coordorigin="7620,3246" coordsize="1790,0" path="m7620,3246l9410,3246e" filled="f" stroked="t" strokeweight=".237985pt" strokecolor="#000000">
                <v:path arrowok="t"/>
              </v:shape>
            </v:group>
            <v:group style="position:absolute;left:9410;top:3246;width:2142;height:2" coordorigin="9410,3246" coordsize="2142,2">
              <v:shape style="position:absolute;left:9410;top:3246;width:2142;height:2" coordorigin="9410,3246" coordsize="2142,0" path="m9410,3246l11552,3246e" filled="f" stroked="t" strokeweight=".237985pt" strokecolor="#747474">
                <v:path arrowok="t"/>
              </v:shape>
            </v:group>
            <v:group style="position:absolute;left:11559;top:258;width:2;height:11264" coordorigin="11559,258" coordsize="2,11264">
              <v:shape style="position:absolute;left:11559;top:258;width:2;height:11264" coordorigin="11559,258" coordsize="0,11264" path="m11559,11522l11559,258e" filled="f" stroked="t" strokeweight=".713954pt" strokecolor="#5B5B5B">
                <v:path arrowok="t"/>
              </v:shape>
            </v:group>
            <v:group style="position:absolute;left:290;top:3564;width:1752;height:2" coordorigin="290,3564" coordsize="1752,2">
              <v:shape style="position:absolute;left:290;top:3564;width:1752;height:2" coordorigin="290,3564" coordsize="1752,0" path="m290,3564l2042,3564e" filled="f" stroked="t" strokeweight=".951939pt" strokecolor="#646464">
                <v:path arrowok="t"/>
              </v:shape>
            </v:group>
            <v:group style="position:absolute;left:1985;top:3567;width:790;height:2" coordorigin="1985,3567" coordsize="790,2">
              <v:shape style="position:absolute;left:1985;top:3567;width:790;height:2" coordorigin="1985,3567" coordsize="790,0" path="m1985,3567l2775,3567e" filled="f" stroked="t" strokeweight=".47597pt" strokecolor="#3B3B3B">
                <v:path arrowok="t"/>
              </v:shape>
            </v:group>
            <v:group style="position:absolute;left:2718;top:3564;width:3589;height:2" coordorigin="2718,3564" coordsize="3589,2">
              <v:shape style="position:absolute;left:2718;top:3564;width:3589;height:2" coordorigin="2718,3564" coordsize="3589,0" path="m2718,3564l6307,3564e" filled="f" stroked="t" strokeweight=".951939pt" strokecolor="#484848">
                <v:path arrowok="t"/>
              </v:shape>
            </v:group>
            <v:group style="position:absolute;left:6235;top:3571;width:5326;height:2" coordorigin="6235,3571" coordsize="5326,2">
              <v:shape style="position:absolute;left:6235;top:3571;width:5326;height:2" coordorigin="6235,3571" coordsize="5326,0" path="m6235,3571l11561,3571e" filled="f" stroked="t" strokeweight=".713954pt" strokecolor="#606060">
                <v:path arrowok="t"/>
              </v:shape>
            </v:group>
            <v:group style="position:absolute;left:11557;top:3218;width:2;height:655" coordorigin="11557,3218" coordsize="2,655">
              <v:shape style="position:absolute;left:11557;top:3218;width:2;height:655" coordorigin="11557,3218" coordsize="0,655" path="m11557,3873l11557,3218e" filled="f" stroked="t" strokeweight=".47597pt" strokecolor="#3F3F3F">
                <v:path arrowok="t"/>
              </v:shape>
            </v:group>
            <v:group style="position:absolute;left:286;top:3841;width:3636;height:2" coordorigin="286,3841" coordsize="3636,2">
              <v:shape style="position:absolute;left:286;top:3841;width:3636;height:2" coordorigin="286,3841" coordsize="3636,0" path="m286,3841l3922,3841e" filled="f" stroked="t" strokeweight=".713954pt" strokecolor="#606060">
                <v:path arrowok="t"/>
              </v:shape>
            </v:group>
            <v:group style="position:absolute;left:3865;top:3844;width:405;height:2" coordorigin="3865,3844" coordsize="405,2">
              <v:shape style="position:absolute;left:3865;top:3844;width:405;height:2" coordorigin="3865,3844" coordsize="405,0" path="m3865,3844l4269,3844e" filled="f" stroked="t" strokeweight=".47597pt" strokecolor="#343434">
                <v:path arrowok="t"/>
              </v:shape>
            </v:group>
            <v:group style="position:absolute;left:4212;top:3846;width:7354;height:2" coordorigin="4212,3846" coordsize="7354,2">
              <v:shape style="position:absolute;left:4212;top:3846;width:7354;height:2" coordorigin="4212,3846" coordsize="7354,0" path="m4212,3846l11566,3846e" filled="f" stroked="t" strokeweight=".713954pt" strokecolor="#575757">
                <v:path arrowok="t"/>
              </v:shape>
            </v:group>
            <v:group style="position:absolute;left:2018;top:4083;width:757;height:2" coordorigin="2018,4083" coordsize="757,2">
              <v:shape style="position:absolute;left:2018;top:4083;width:757;height:2" coordorigin="2018,4083" coordsize="757,0" path="m2018,4083l2775,4083e" filled="f" stroked="t" strokeweight=".47597pt" strokecolor="#383838">
                <v:path arrowok="t"/>
              </v:shape>
            </v:group>
            <v:group style="position:absolute;left:2718;top:4085;width:3427;height:2" coordorigin="2718,4085" coordsize="3427,2">
              <v:shape style="position:absolute;left:2718;top:4085;width:3427;height:2" coordorigin="2718,4085" coordsize="3427,0" path="m2718,4085l6145,4085e" filled="f" stroked="t" strokeweight=".713954pt" strokecolor="#606060">
                <v:path arrowok="t"/>
              </v:shape>
            </v:group>
            <v:group style="position:absolute;left:6088;top:4088;width:624;height:2" coordorigin="6088,4088" coordsize="624,2">
              <v:shape style="position:absolute;left:6088;top:4088;width:624;height:2" coordorigin="6088,4088" coordsize="624,0" path="m6088,4088l6711,4088e" filled="f" stroked="t" strokeweight=".47597pt" strokecolor="#3B3B3B">
                <v:path arrowok="t"/>
              </v:shape>
            </v:group>
            <v:group style="position:absolute;left:6654;top:4085;width:1061;height:2" coordorigin="6654,4085" coordsize="1061,2">
              <v:shape style="position:absolute;left:6654;top:4085;width:1061;height:2" coordorigin="6654,4085" coordsize="1061,0" path="m6654,4085l7715,4085e" filled="f" stroked="t" strokeweight=".951939pt" strokecolor="#646464">
                <v:path arrowok="t"/>
              </v:shape>
            </v:group>
            <v:group style="position:absolute;left:7592;top:4088;width:571;height:2" coordorigin="7592,4088" coordsize="571,2">
              <v:shape style="position:absolute;left:7592;top:4088;width:571;height:2" coordorigin="7592,4088" coordsize="571,0" path="m7592,4088l8163,4088e" filled="f" stroked="t" strokeweight=".47597pt" strokecolor="#484848">
                <v:path arrowok="t"/>
              </v:shape>
            </v:group>
            <v:group style="position:absolute;left:8106;top:4085;width:3460;height:2" coordorigin="8106,4085" coordsize="3460,2">
              <v:shape style="position:absolute;left:8106;top:4085;width:3460;height:2" coordorigin="8106,4085" coordsize="3460,0" path="m8106,4085l11566,4085e" filled="f" stroked="t" strokeweight=".713954pt" strokecolor="#5B5B5B">
                <v:path arrowok="t"/>
              </v:shape>
            </v:group>
            <v:group style="position:absolute;left:11557;top:3801;width:2;height:841" coordorigin="11557,3801" coordsize="2,841">
              <v:shape style="position:absolute;left:11557;top:3801;width:2;height:841" coordorigin="11557,3801" coordsize="0,841" path="m11557,4642l11557,3801e" filled="f" stroked="t" strokeweight=".951939pt" strokecolor="#646464">
                <v:path arrowok="t"/>
              </v:shape>
            </v:group>
            <v:group style="position:absolute;left:4250;top:4078;width:2;height:512" coordorigin="4250,4078" coordsize="2,512">
              <v:shape style="position:absolute;left:4250;top:4078;width:2;height:512" coordorigin="4250,4078" coordsize="0,512" path="m4250,4590l4250,4078e" filled="f" stroked="t" strokeweight=".47597pt" strokecolor="#383838">
                <v:path arrowok="t"/>
              </v:shape>
            </v:group>
            <v:group style="position:absolute;left:7059;top:4073;width:2;height:258" coordorigin="7059,4073" coordsize="2,258">
              <v:shape style="position:absolute;left:7059;top:4073;width:2;height:258" coordorigin="7059,4073" coordsize="0,258" path="m7059,4332l7059,4073e" filled="f" stroked="t" strokeweight=".237985pt" strokecolor="#676767">
                <v:path arrowok="t"/>
              </v:shape>
            </v:group>
            <v:group style="position:absolute;left:4241;top:4573;width:1309;height:2" coordorigin="4241,4573" coordsize="1309,2">
              <v:shape style="position:absolute;left:4241;top:4573;width:1309;height:2" coordorigin="4241,4573" coordsize="1309,0" path="m4241,4573l5550,4573e" filled="f" stroked="t" strokeweight=".951939pt" strokecolor="#606060">
                <v:path arrowok="t"/>
              </v:shape>
            </v:group>
            <v:group style="position:absolute;left:5493;top:4571;width:652;height:2" coordorigin="5493,4571" coordsize="652,2">
              <v:shape style="position:absolute;left:5493;top:4571;width:652;height:2" coordorigin="5493,4571" coordsize="652,0" path="m5493,4571l6145,4571e" filled="f" stroked="t" strokeweight=".47597pt" strokecolor="#383838">
                <v:path arrowok="t"/>
              </v:shape>
            </v:group>
            <v:group style="position:absolute;left:6088;top:4573;width:5478;height:2" coordorigin="6088,4573" coordsize="5478,2">
              <v:shape style="position:absolute;left:6088;top:4573;width:5478;height:2" coordorigin="6088,4573" coordsize="5478,0" path="m6088,4573l11566,4573e" filled="f" stroked="t" strokeweight=".713954pt" strokecolor="#5B5B5B">
                <v:path arrowok="t"/>
              </v:shape>
            </v:group>
            <v:group style="position:absolute;left:7059;top:4332;width:2;height:239" coordorigin="7059,4332" coordsize="2,239">
              <v:shape style="position:absolute;left:7059;top:4332;width:2;height:239" coordorigin="7059,4332" coordsize="0,239" path="m7059,4571l7059,4332e" filled="f" stroked="t" strokeweight=".237985pt" strokecolor="#484848">
                <v:path arrowok="t"/>
              </v:shape>
            </v:group>
            <v:group style="position:absolute;left:2028;top:4532;width:2;height:535" coordorigin="2028,4532" coordsize="2,535">
              <v:shape style="position:absolute;left:2028;top:4532;width:2;height:535" coordorigin="2028,4532" coordsize="0,535" path="m2028,5068l2028,4532e" filled="f" stroked="t" strokeweight=".47597pt" strokecolor="#232323">
                <v:path arrowok="t"/>
              </v:shape>
            </v:group>
            <v:group style="position:absolute;left:4250;top:4499;width:2;height:1080" coordorigin="4250,4499" coordsize="2,1080">
              <v:shape style="position:absolute;left:4250;top:4499;width:2;height:1080" coordorigin="4250,4499" coordsize="0,1080" path="m4250,5579l4250,4499e" filled="f" stroked="t" strokeweight=".951939pt" strokecolor="#545454">
                <v:path arrowok="t"/>
              </v:shape>
            </v:group>
            <v:group style="position:absolute;left:4241;top:4814;width:3475;height:2" coordorigin="4241,4814" coordsize="3475,2">
              <v:shape style="position:absolute;left:4241;top:4814;width:3475;height:2" coordorigin="4241,4814" coordsize="3475,0" path="m4241,4814l7715,4814e" filled="f" stroked="t" strokeweight=".713954pt" strokecolor="#5B5B5B">
                <v:path arrowok="t"/>
              </v:shape>
            </v:group>
            <v:group style="position:absolute;left:7592;top:4814;width:571;height:2" coordorigin="7592,4814" coordsize="571,2">
              <v:shape style="position:absolute;left:7592;top:4814;width:571;height:2" coordorigin="7592,4814" coordsize="571,0" path="m7592,4814l8163,4814e" filled="f" stroked="t" strokeweight=".47597pt" strokecolor="#444444">
                <v:path arrowok="t"/>
              </v:shape>
            </v:group>
            <v:group style="position:absolute;left:8106;top:4812;width:3456;height:2" coordorigin="8106,4812" coordsize="3456,2">
              <v:shape style="position:absolute;left:8106;top:4812;width:3456;height:2" coordorigin="8106,4812" coordsize="3456,0" path="m8106,4812l11561,4812e" filled="f" stroked="t" strokeweight=".713954pt" strokecolor="#646464">
                <v:path arrowok="t"/>
              </v:shape>
            </v:group>
            <v:group style="position:absolute;left:4241;top:5056;width:3922;height:2" coordorigin="4241,5056" coordsize="3922,2">
              <v:shape style="position:absolute;left:4241;top:5056;width:3922;height:2" coordorigin="4241,5056" coordsize="3922,0" path="m4241,5056l8163,5056e" filled="f" stroked="t" strokeweight=".713954pt" strokecolor="#676767">
                <v:path arrowok="t"/>
              </v:shape>
            </v:group>
            <v:group style="position:absolute;left:8106;top:5056;width:914;height:2" coordorigin="8106,5056" coordsize="914,2">
              <v:shape style="position:absolute;left:8106;top:5056;width:914;height:2" coordorigin="8106,5056" coordsize="914,0" path="m8106,5056l9020,5056e" filled="f" stroked="t" strokeweight=".47597pt" strokecolor="#4B4B4B">
                <v:path arrowok="t"/>
              </v:shape>
            </v:group>
            <v:group style="position:absolute;left:8963;top:5056;width:2599;height:2" coordorigin="8963,5056" coordsize="2599,2">
              <v:shape style="position:absolute;left:8963;top:5056;width:2599;height:2" coordorigin="8963,5056" coordsize="2599,0" path="m8963,5056l11561,5056e" filled="f" stroked="t" strokeweight=".713954pt" strokecolor="#646464">
                <v:path arrowok="t"/>
              </v:shape>
            </v:group>
            <v:group style="position:absolute;left:11557;top:4771;width:2;height:306" coordorigin="11557,4771" coordsize="2,306">
              <v:shape style="position:absolute;left:11557;top:4771;width:2;height:306" coordorigin="11557,4771" coordsize="0,306" path="m11557,5077l11557,4771e" filled="f" stroked="t" strokeweight=".47597pt" strokecolor="#383838">
                <v:path arrowok="t"/>
              </v:shape>
            </v:group>
            <v:group style="position:absolute;left:2028;top:3557;width:2;height:6717" coordorigin="2028,3557" coordsize="2,6717">
              <v:shape style="position:absolute;left:2028;top:3557;width:2;height:6717" coordorigin="2028,3557" coordsize="0,6717" path="m2028,10274l2028,3557e" filled="f" stroked="t" strokeweight=".713954pt" strokecolor="#4B4B4B">
                <v:path arrowok="t"/>
              </v:shape>
            </v:group>
            <v:group style="position:absolute;left:2018;top:5292;width:881;height:2" coordorigin="2018,5292" coordsize="881,2">
              <v:shape style="position:absolute;left:2018;top:5292;width:881;height:2" coordorigin="2018,5292" coordsize="881,0" path="m2018,5292l2899,5292e" filled="f" stroked="t" strokeweight=".951939pt" strokecolor="#606060">
                <v:path arrowok="t"/>
              </v:shape>
            </v:group>
            <v:group style="position:absolute;left:2718;top:5290;width:466;height:2" coordorigin="2718,5290" coordsize="466,2">
              <v:shape style="position:absolute;left:2718;top:5290;width:466;height:2" coordorigin="2718,5290" coordsize="466,0" path="m2718,5290l3184,5290e" filled="f" stroked="t" strokeweight=".47597pt" strokecolor="#484848">
                <v:path arrowok="t"/>
              </v:shape>
            </v:group>
            <v:group style="position:absolute;left:3127;top:5292;width:262;height:2" coordorigin="3127,5292" coordsize="262,2">
              <v:shape style="position:absolute;left:3127;top:5292;width:262;height:2" coordorigin="3127,5292" coordsize="262,0" path="m3127,5292l3389,5292e" filled="f" stroked="t" strokeweight=".47597pt" strokecolor="#2B2B2B">
                <v:path arrowok="t"/>
              </v:shape>
            </v:group>
            <v:group style="position:absolute;left:3332;top:5295;width:4831;height:2" coordorigin="3332,5295" coordsize="4831,2">
              <v:shape style="position:absolute;left:3332;top:5295;width:4831;height:2" coordorigin="3332,5295" coordsize="4831,0" path="m3332,5295l8163,5295e" filled="f" stroked="t" strokeweight=".713954pt" strokecolor="#5B5B5B">
                <v:path arrowok="t"/>
              </v:shape>
            </v:group>
            <v:group style="position:absolute;left:8106;top:5295;width:914;height:2" coordorigin="8106,5295" coordsize="914,2">
              <v:shape style="position:absolute;left:8106;top:5295;width:914;height:2" coordorigin="8106,5295" coordsize="914,0" path="m8106,5295l9020,5295e" filled="f" stroked="t" strokeweight=".47597pt" strokecolor="#3F3F3F">
                <v:path arrowok="t"/>
              </v:shape>
            </v:group>
            <v:group style="position:absolute;left:8963;top:5295;width:2608;height:2" coordorigin="8963,5295" coordsize="2608,2">
              <v:shape style="position:absolute;left:8963;top:5295;width:2608;height:2" coordorigin="8963,5295" coordsize="2608,0" path="m8963,5295l11571,5295e" filled="f" stroked="t" strokeweight=".713954pt" strokecolor="#575757">
                <v:path arrowok="t"/>
              </v:shape>
            </v:group>
            <v:group style="position:absolute;left:286;top:5532;width:8425;height:2" coordorigin="286,5532" coordsize="8425,2">
              <v:shape style="position:absolute;left:286;top:5532;width:8425;height:2" coordorigin="286,5532" coordsize="8425,0" path="m286,5532l8710,5532e" filled="f" stroked="t" strokeweight=".713954pt" strokecolor="#575757">
                <v:path arrowok="t"/>
              </v:shape>
            </v:group>
            <v:group style="position:absolute;left:8653;top:5536;width:366;height:2" coordorigin="8653,5536" coordsize="366,2">
              <v:shape style="position:absolute;left:8653;top:5536;width:366;height:2" coordorigin="8653,5536" coordsize="366,0" path="m8653,5536l9020,5536e" filled="f" stroked="t" strokeweight=".47597pt" strokecolor="#2B2B2B">
                <v:path arrowok="t"/>
              </v:shape>
            </v:group>
            <v:group style="position:absolute;left:8963;top:5534;width:2604;height:2" coordorigin="8963,5534" coordsize="2604,2">
              <v:shape style="position:absolute;left:8963;top:5534;width:2604;height:2" coordorigin="8963,5534" coordsize="2604,0" path="m8963,5534l11566,5534e" filled="f" stroked="t" strokeweight=".713954pt" strokecolor="#575757">
                <v:path arrowok="t"/>
              </v:shape>
            </v:group>
            <v:group style="position:absolute;left:4250;top:5508;width:2;height:526" coordorigin="4250,5508" coordsize="2,526">
              <v:shape style="position:absolute;left:4250;top:5508;width:2;height:526" coordorigin="4250,5508" coordsize="0,526" path="m4250,6034l4250,5508e" filled="f" stroked="t" strokeweight=".47597pt" strokecolor="#2B2B2B">
                <v:path arrowok="t"/>
              </v:shape>
            </v:group>
            <v:group style="position:absolute;left:7059;top:5536;width:2;height:469" coordorigin="7059,5536" coordsize="2,469">
              <v:shape style="position:absolute;left:7059;top:5536;width:2;height:469" coordorigin="7059,5536" coordsize="0,469" path="m7059,6005l7059,5536e" filled="f" stroked="t" strokeweight=".237985pt" strokecolor="#484848">
                <v:path arrowok="t"/>
              </v:shape>
            </v:group>
            <v:group style="position:absolute;left:2018;top:6002;width:3275;height:2" coordorigin="2018,6002" coordsize="3275,2">
              <v:shape style="position:absolute;left:2018;top:6002;width:3275;height:2" coordorigin="2018,6002" coordsize="3275,0" path="m2018,6002l5293,6002e" filled="f" stroked="t" strokeweight=".713954pt" strokecolor="#606060">
                <v:path arrowok="t"/>
              </v:shape>
            </v:group>
            <v:group style="position:absolute;left:3865;top:6005;width:414;height:2" coordorigin="3865,6005" coordsize="414,2">
              <v:shape style="position:absolute;left:3865;top:6005;width:414;height:2" coordorigin="3865,6005" coordsize="414,0" path="m3865,6005l4279,6005e" filled="f" stroked="t" strokeweight=".47597pt" strokecolor="#383838">
                <v:path arrowok="t"/>
              </v:shape>
            </v:group>
            <v:group style="position:absolute;left:5236;top:6005;width:909;height:2" coordorigin="5236,6005" coordsize="909,2">
              <v:shape style="position:absolute;left:5236;top:6005;width:909;height:2" coordorigin="5236,6005" coordsize="909,0" path="m5236,6005l6145,6005e" filled="f" stroked="t" strokeweight=".47597pt" strokecolor="#444444">
                <v:path arrowok="t"/>
              </v:shape>
            </v:group>
            <v:group style="position:absolute;left:6088;top:6007;width:1004;height:2" coordorigin="6088,6007" coordsize="1004,2">
              <v:shape style="position:absolute;left:6088;top:6007;width:1004;height:2" coordorigin="6088,6007" coordsize="1004,0" path="m6088,6007l7092,6007e" filled="f" stroked="t" strokeweight=".951939pt" strokecolor="#6B6B6B">
                <v:path arrowok="t"/>
              </v:shape>
            </v:group>
            <v:group style="position:absolute;left:7030;top:6005;width:619;height:2" coordorigin="7030,6005" coordsize="619,2">
              <v:shape style="position:absolute;left:7030;top:6005;width:619;height:2" coordorigin="7030,6005" coordsize="619,0" path="m7030,6005l7649,6005e" filled="f" stroked="t" strokeweight=".47597pt" strokecolor="#3B3B3B">
                <v:path arrowok="t"/>
              </v:shape>
            </v:group>
            <v:group style="position:absolute;left:7592;top:6007;width:1428;height:2" coordorigin="7592,6007" coordsize="1428,2">
              <v:shape style="position:absolute;left:7592;top:6007;width:1428;height:2" coordorigin="7592,6007" coordsize="1428,0" path="m7592,6007l9020,6007e" filled="f" stroked="t" strokeweight=".713954pt" strokecolor="#606060">
                <v:path arrowok="t"/>
              </v:shape>
            </v:group>
            <v:group style="position:absolute;left:8963;top:6005;width:267;height:2" coordorigin="8963,6005" coordsize="267,2">
              <v:shape style="position:absolute;left:8963;top:6005;width:267;height:2" coordorigin="8963,6005" coordsize="267,0" path="m8963,6005l9229,6005e" filled="f" stroked="t" strokeweight=".47597pt" strokecolor="#383838">
                <v:path arrowok="t"/>
              </v:shape>
            </v:group>
            <v:group style="position:absolute;left:9172;top:6010;width:2394;height:2" coordorigin="9172,6010" coordsize="2394,2">
              <v:shape style="position:absolute;left:9172;top:6010;width:2394;height:2" coordorigin="9172,6010" coordsize="2394,0" path="m9172,6010l11566,6010e" filled="f" stroked="t" strokeweight=".713954pt" strokecolor="#5B5B5B">
                <v:path arrowok="t"/>
              </v:shape>
            </v:group>
            <v:group style="position:absolute;left:2028;top:3557;width:2;height:6760" coordorigin="2028,3557" coordsize="2,6760">
              <v:shape style="position:absolute;left:2028;top:3557;width:2;height:6760" coordorigin="2028,3557" coordsize="0,6760" path="m2028,10317l2028,3557e" filled="f" stroked="t" strokeweight=".713954pt" strokecolor="#4F4F4F">
                <v:path arrowok="t"/>
              </v:shape>
            </v:group>
            <v:group style="position:absolute;left:2013;top:6246;width:2761;height:2" coordorigin="2013,6246" coordsize="2761,2">
              <v:shape style="position:absolute;left:2013;top:6246;width:2761;height:2" coordorigin="2013,6246" coordsize="2761,0" path="m2013,6246l4774,6246e" filled="f" stroked="t" strokeweight=".713954pt" strokecolor="#4F4F4F">
                <v:path arrowok="t"/>
              </v:shape>
            </v:group>
            <v:group style="position:absolute;left:4248;top:5962;width:2;height:287" coordorigin="4248,5962" coordsize="2,287">
              <v:shape style="position:absolute;left:4248;top:5962;width:2;height:287" coordorigin="4248,5962" coordsize="0,287" path="m4248,6249l4248,5962e" filled="f" stroked="t" strokeweight=".713954pt" strokecolor="#444444">
                <v:path arrowok="t"/>
              </v:shape>
            </v:group>
            <v:group style="position:absolute;left:4703;top:6246;width:1442;height:2" coordorigin="4703,6246" coordsize="1442,2">
              <v:shape style="position:absolute;left:4703;top:6246;width:1442;height:2" coordorigin="4703,6246" coordsize="1442,0" path="m4703,6246l6145,6246e" filled="f" stroked="t" strokeweight=".951939pt" strokecolor="#646464">
                <v:path arrowok="t"/>
              </v:shape>
            </v:group>
            <v:group style="position:absolute;left:6088;top:6249;width:624;height:2" coordorigin="6088,6249" coordsize="624,2">
              <v:shape style="position:absolute;left:6088;top:6249;width:624;height:2" coordorigin="6088,6249" coordsize="624,0" path="m6088,6249l6711,6249e" filled="f" stroked="t" strokeweight=".47597pt" strokecolor="#3F3F3F">
                <v:path arrowok="t"/>
              </v:shape>
            </v:group>
            <v:group style="position:absolute;left:6654;top:6246;width:1061;height:2" coordorigin="6654,6246" coordsize="1061,2">
              <v:shape style="position:absolute;left:6654;top:6246;width:1061;height:2" coordorigin="6654,6246" coordsize="1061,0" path="m6654,6246l7715,6246e" filled="f" stroked="t" strokeweight=".951939pt" strokecolor="#646464">
                <v:path arrowok="t"/>
              </v:shape>
            </v:group>
            <v:group style="position:absolute;left:7059;top:5990;width:2;height:258" coordorigin="7059,5990" coordsize="2,258">
              <v:shape style="position:absolute;left:7059;top:5990;width:2;height:258" coordorigin="7059,5990" coordsize="0,258" path="m7059,6249l7059,5990e" filled="f" stroked="t" strokeweight=".237985pt" strokecolor="#676767">
                <v:path arrowok="t"/>
              </v:shape>
            </v:group>
            <v:group style="position:absolute;left:7592;top:6249;width:571;height:2" coordorigin="7592,6249" coordsize="571,2">
              <v:shape style="position:absolute;left:7592;top:6249;width:571;height:2" coordorigin="7592,6249" coordsize="571,0" path="m7592,6249l8163,6249e" filled="f" stroked="t" strokeweight=".47597pt" strokecolor="#444444">
                <v:path arrowok="t"/>
              </v:shape>
            </v:group>
            <v:group style="position:absolute;left:8106;top:6246;width:3460;height:2" coordorigin="8106,6246" coordsize="3460,2">
              <v:shape style="position:absolute;left:8106;top:6246;width:3460;height:2" coordorigin="8106,6246" coordsize="3460,0" path="m8106,6246l11566,6246e" filled="f" stroked="t" strokeweight=".713954pt" strokecolor="#606060">
                <v:path arrowok="t"/>
              </v:shape>
            </v:group>
            <v:group style="position:absolute;left:290;top:6483;width:800;height:2" coordorigin="290,6483" coordsize="800,2">
              <v:shape style="position:absolute;left:290;top:6483;width:800;height:2" coordorigin="290,6483" coordsize="800,0" path="m290,6483l1090,6483e" filled="f" stroked="t" strokeweight=".47597pt" strokecolor="#444444">
                <v:path arrowok="t"/>
              </v:shape>
            </v:group>
            <v:group style="position:absolute;left:290;top:6483;width:4484;height:2" coordorigin="290,6483" coordsize="4484,2">
              <v:shape style="position:absolute;left:290;top:6483;width:4484;height:2" coordorigin="290,6483" coordsize="4484,0" path="m290,6483l4774,6483e" filled="f" stroked="t" strokeweight=".713954pt" strokecolor="#545454">
                <v:path arrowok="t"/>
              </v:shape>
            </v:group>
            <v:group style="position:absolute;left:4717;top:6488;width:576;height:2" coordorigin="4717,6488" coordsize="576,2">
              <v:shape style="position:absolute;left:4717;top:6488;width:576;height:2" coordorigin="4717,6488" coordsize="576,0" path="m4717,6488l5293,6488e" filled="f" stroked="t" strokeweight=".47597pt" strokecolor="#444444">
                <v:path arrowok="t"/>
              </v:shape>
            </v:group>
            <v:group style="position:absolute;left:5164;top:6488;width:990;height:2" coordorigin="5164,6488" coordsize="990,2">
              <v:shape style="position:absolute;left:5164;top:6488;width:990;height:2" coordorigin="5164,6488" coordsize="990,0" path="m5164,6488l6154,6488e" filled="f" stroked="t" strokeweight=".951939pt" strokecolor="#676767">
                <v:path arrowok="t"/>
              </v:shape>
            </v:group>
            <v:group style="position:absolute;left:6088;top:6488;width:209;height:2" coordorigin="6088,6488" coordsize="209,2">
              <v:shape style="position:absolute;left:6088;top:6488;width:209;height:2" coordorigin="6088,6488" coordsize="209,0" path="m6088,6488l6297,6488e" filled="f" stroked="t" strokeweight=".47597pt" strokecolor="#4F4F4F">
                <v:path arrowok="t"/>
              </v:shape>
            </v:group>
            <v:group style="position:absolute;left:6240;top:6488;width:471;height:2" coordorigin="6240,6488" coordsize="471,2">
              <v:shape style="position:absolute;left:6240;top:6488;width:471;height:2" coordorigin="6240,6488" coordsize="471,0" path="m6240,6488l6711,6488e" filled="f" stroked="t" strokeweight=".47597pt" strokecolor="#343434">
                <v:path arrowok="t"/>
              </v:shape>
            </v:group>
            <v:group style="position:absolute;left:6654;top:6488;width:1509;height:2" coordorigin="6654,6488" coordsize="1509,2">
              <v:shape style="position:absolute;left:6654;top:6488;width:1509;height:2" coordorigin="6654,6488" coordsize="1509,0" path="m6654,6488l8163,6488e" filled="f" stroked="t" strokeweight=".713954pt" strokecolor="#646464">
                <v:path arrowok="t"/>
              </v:shape>
            </v:group>
            <v:group style="position:absolute;left:8106;top:6488;width:366;height:2" coordorigin="8106,6488" coordsize="366,2">
              <v:shape style="position:absolute;left:8106;top:6488;width:366;height:2" coordorigin="8106,6488" coordsize="366,0" path="m8106,6488l8472,6488e" filled="f" stroked="t" strokeweight=".47597pt" strokecolor="#3B3B3B">
                <v:path arrowok="t"/>
              </v:shape>
            </v:group>
            <v:group style="position:absolute;left:8415;top:6488;width:3151;height:2" coordorigin="8415,6488" coordsize="3151,2">
              <v:shape style="position:absolute;left:8415;top:6488;width:3151;height:2" coordorigin="8415,6488" coordsize="3151,0" path="m8415,6488l11566,6488e" filled="f" stroked="t" strokeweight=".713954pt" strokecolor="#606060">
                <v:path arrowok="t"/>
              </v:shape>
            </v:group>
            <v:group style="position:absolute;left:286;top:6956;width:1157;height:2" coordorigin="286,6956" coordsize="1157,2">
              <v:shape style="position:absolute;left:286;top:6956;width:1157;height:2" coordorigin="286,6956" coordsize="1157,0" path="m286,6956l1442,6956e" filled="f" stroked="t" strokeweight=".951939pt" strokecolor="#646464">
                <v:path arrowok="t"/>
              </v:shape>
            </v:group>
            <v:group style="position:absolute;left:1385;top:6956;width:666;height:2" coordorigin="1385,6956" coordsize="666,2">
              <v:shape style="position:absolute;left:1385;top:6956;width:666;height:2" coordorigin="1385,6956" coordsize="666,0" path="m1385,6956l2051,6956e" filled="f" stroked="t" strokeweight=".47597pt" strokecolor="#3F3F3F">
                <v:path arrowok="t"/>
              </v:shape>
            </v:group>
            <v:group style="position:absolute;left:1961;top:6959;width:1428;height:2" coordorigin="1961,6959" coordsize="1428,2">
              <v:shape style="position:absolute;left:1961;top:6959;width:1428;height:2" coordorigin="1961,6959" coordsize="1428,0" path="m1961,6959l3389,6959e" filled="f" stroked="t" strokeweight=".951939pt" strokecolor="#646464">
                <v:path arrowok="t"/>
              </v:shape>
            </v:group>
            <v:group style="position:absolute;left:3332;top:6959;width:590;height:2" coordorigin="3332,6959" coordsize="590,2">
              <v:shape style="position:absolute;left:3332;top:6959;width:590;height:2" coordorigin="3332,6959" coordsize="590,0" path="m3332,6959l3922,6959e" filled="f" stroked="t" strokeweight=".47597pt" strokecolor="#484848">
                <v:path arrowok="t"/>
              </v:shape>
            </v:group>
            <v:group style="position:absolute;left:3865;top:6959;width:928;height:2" coordorigin="3865,6959" coordsize="928,2">
              <v:shape style="position:absolute;left:3865;top:6959;width:928;height:2" coordorigin="3865,6959" coordsize="928,0" path="m3865,6959l4793,6959e" filled="f" stroked="t" strokeweight=".951939pt" strokecolor="#646464">
                <v:path arrowok="t"/>
              </v:shape>
            </v:group>
            <v:group style="position:absolute;left:4717;top:6959;width:1428;height:2" coordorigin="4717,6959" coordsize="1428,2">
              <v:shape style="position:absolute;left:4717;top:6959;width:1428;height:2" coordorigin="4717,6959" coordsize="1428,0" path="m4717,6959l6145,6959e" filled="f" stroked="t" strokeweight=".47597pt" strokecolor="#4F4F4F">
                <v:path arrowok="t"/>
              </v:shape>
            </v:group>
            <v:group style="position:absolute;left:5921;top:6961;width:985;height:2" coordorigin="5921,6961" coordsize="985,2">
              <v:shape style="position:absolute;left:5921;top:6961;width:985;height:2" coordorigin="5921,6961" coordsize="985,0" path="m5921,6961l6906,6961e" filled="f" stroked="t" strokeweight=".951939pt" strokecolor="#676767">
                <v:path arrowok="t"/>
              </v:shape>
            </v:group>
            <v:group style="position:absolute;left:6654;top:6959;width:433;height:2" coordorigin="6654,6959" coordsize="433,2">
              <v:shape style="position:absolute;left:6654;top:6959;width:433;height:2" coordorigin="6654,6959" coordsize="433,0" path="m6654,6959l7087,6959e" filled="f" stroked="t" strokeweight=".713954pt" strokecolor="#545454">
                <v:path arrowok="t"/>
              </v:shape>
            </v:group>
            <v:group style="position:absolute;left:7030;top:6961;width:619;height:2" coordorigin="7030,6961" coordsize="619,2">
              <v:shape style="position:absolute;left:7030;top:6961;width:619;height:2" coordorigin="7030,6961" coordsize="619,0" path="m7030,6961l7649,6961e" filled="f" stroked="t" strokeweight=".47597pt" strokecolor="#383838">
                <v:path arrowok="t"/>
              </v:shape>
            </v:group>
            <v:group style="position:absolute;left:7592;top:6961;width:1119;height:2" coordorigin="7592,6961" coordsize="1119,2">
              <v:shape style="position:absolute;left:7592;top:6961;width:1119;height:2" coordorigin="7592,6961" coordsize="1119,0" path="m7592,6961l8710,6961e" filled="f" stroked="t" strokeweight=".713954pt" strokecolor="#606060">
                <v:path arrowok="t"/>
              </v:shape>
            </v:group>
            <v:group style="position:absolute;left:8653;top:6961;width:576;height:2" coordorigin="8653,6961" coordsize="576,2">
              <v:shape style="position:absolute;left:8653;top:6961;width:576;height:2" coordorigin="8653,6961" coordsize="576,0" path="m8653,6961l9229,6961e" filled="f" stroked="t" strokeweight=".47597pt" strokecolor="#383838">
                <v:path arrowok="t"/>
              </v:shape>
            </v:group>
            <v:group style="position:absolute;left:9172;top:6961;width:2399;height:2" coordorigin="9172,6961" coordsize="2399,2">
              <v:shape style="position:absolute;left:9172;top:6961;width:2399;height:2" coordorigin="9172,6961" coordsize="2399,0" path="m9172,6961l11571,6961e" filled="f" stroked="t" strokeweight=".713954pt" strokecolor="#606060">
                <v:path arrowok="t"/>
              </v:shape>
            </v:group>
            <v:group style="position:absolute;left:4250;top:6947;width:2;height:273" coordorigin="4250,6947" coordsize="2,273">
              <v:shape style="position:absolute;left:4250;top:6947;width:2;height:273" coordorigin="4250,6947" coordsize="0,273" path="m4250,7219l4250,6947e" filled="f" stroked="t" strokeweight=".713954pt" strokecolor="#4F4F4F">
                <v:path arrowok="t"/>
              </v:shape>
            </v:group>
            <v:group style="position:absolute;left:4246;top:7200;width:2842;height:2" coordorigin="4246,7200" coordsize="2842,2">
              <v:shape style="position:absolute;left:4246;top:7200;width:2842;height:2" coordorigin="4246,7200" coordsize="2842,0" path="m4246,7200l7087,7200e" filled="f" stroked="t" strokeweight=".713954pt" strokecolor="#606060">
                <v:path arrowok="t"/>
              </v:shape>
            </v:group>
            <v:group style="position:absolute;left:7030;top:7200;width:619;height:2" coordorigin="7030,7200" coordsize="619,2">
              <v:shape style="position:absolute;left:7030;top:7200;width:619;height:2" coordorigin="7030,7200" coordsize="619,0" path="m7030,7200l7649,7200e" filled="f" stroked="t" strokeweight=".47597pt" strokecolor="#383838">
                <v:path arrowok="t"/>
              </v:shape>
            </v:group>
            <v:group style="position:absolute;left:7592;top:7200;width:1119;height:2" coordorigin="7592,7200" coordsize="1119,2">
              <v:shape style="position:absolute;left:7592;top:7200;width:1119;height:2" coordorigin="7592,7200" coordsize="1119,0" path="m7592,7200l8710,7200e" filled="f" stroked="t" strokeweight=".713954pt" strokecolor="#606060">
                <v:path arrowok="t"/>
              </v:shape>
            </v:group>
            <v:group style="position:absolute;left:8653;top:7200;width:576;height:2" coordorigin="8653,7200" coordsize="576,2">
              <v:shape style="position:absolute;left:8653;top:7200;width:576;height:2" coordorigin="8653,7200" coordsize="576,0" path="m8653,7200l9229,7200e" filled="f" stroked="t" strokeweight=".47597pt" strokecolor="#343434">
                <v:path arrowok="t"/>
              </v:shape>
            </v:group>
            <v:group style="position:absolute;left:9172;top:7202;width:2394;height:2" coordorigin="9172,7202" coordsize="2394,2">
              <v:shape style="position:absolute;left:9172;top:7202;width:2394;height:2" coordorigin="9172,7202" coordsize="2394,0" path="m9172,7202l11566,7202e" filled="f" stroked="t" strokeweight=".713954pt" strokecolor="#575757">
                <v:path arrowok="t"/>
              </v:shape>
            </v:group>
            <v:group style="position:absolute;left:4250;top:7162;width:2;height:292" coordorigin="4250,7162" coordsize="2,292">
              <v:shape style="position:absolute;left:4250;top:7162;width:2;height:292" coordorigin="4250,7162" coordsize="0,292" path="m4250,7453l4250,7162e" filled="f" stroked="t" strokeweight=".47597pt" strokecolor="#2F2F2F">
                <v:path arrowok="t"/>
              </v:shape>
            </v:group>
            <v:group style="position:absolute;left:4246;top:7439;width:1047;height:2" coordorigin="4246,7439" coordsize="1047,2">
              <v:shape style="position:absolute;left:4246;top:7439;width:1047;height:2" coordorigin="4246,7439" coordsize="1047,0" path="m4246,7439l5293,7439e" filled="f" stroked="t" strokeweight=".951939pt" strokecolor="#646464">
                <v:path arrowok="t"/>
              </v:shape>
            </v:group>
            <v:group style="position:absolute;left:5236;top:7439;width:909;height:2" coordorigin="5236,7439" coordsize="909,2">
              <v:shape style="position:absolute;left:5236;top:7439;width:909;height:2" coordorigin="5236,7439" coordsize="909,0" path="m5236,7439l6145,7439e" filled="f" stroked="t" strokeweight=".47597pt" strokecolor="#484848">
                <v:path arrowok="t"/>
              </v:shape>
            </v:group>
            <v:group style="position:absolute;left:6088;top:7439;width:1000;height:2" coordorigin="6088,7439" coordsize="1000,2">
              <v:shape style="position:absolute;left:6088;top:7439;width:1000;height:2" coordorigin="6088,7439" coordsize="1000,0" path="m6088,7439l7087,7439e" filled="f" stroked="t" strokeweight=".951939pt" strokecolor="#606060">
                <v:path arrowok="t"/>
              </v:shape>
            </v:group>
            <v:group style="position:absolute;left:7030;top:7439;width:619;height:2" coordorigin="7030,7439" coordsize="619,2">
              <v:shape style="position:absolute;left:7030;top:7439;width:619;height:2" coordorigin="7030,7439" coordsize="619,0" path="m7030,7439l7649,7439e" filled="f" stroked="t" strokeweight=".47597pt" strokecolor="#383838">
                <v:path arrowok="t"/>
              </v:shape>
            </v:group>
            <v:group style="position:absolute;left:7592;top:7439;width:1119;height:2" coordorigin="7592,7439" coordsize="1119,2">
              <v:shape style="position:absolute;left:7592;top:7439;width:1119;height:2" coordorigin="7592,7439" coordsize="1119,0" path="m7592,7439l8710,7439e" filled="f" stroked="t" strokeweight=".951939pt" strokecolor="#606060">
                <v:path arrowok="t"/>
              </v:shape>
            </v:group>
            <v:group style="position:absolute;left:8653;top:7439;width:576;height:2" coordorigin="8653,7439" coordsize="576,2">
              <v:shape style="position:absolute;left:8653;top:7439;width:576;height:2" coordorigin="8653,7439" coordsize="576,0" path="m8653,7439l9229,7439e" filled="f" stroked="t" strokeweight=".47597pt" strokecolor="#343434">
                <v:path arrowok="t"/>
              </v:shape>
            </v:group>
            <v:group style="position:absolute;left:9172;top:7441;width:2394;height:2" coordorigin="9172,7441" coordsize="2394,2">
              <v:shape style="position:absolute;left:9172;top:7441;width:2394;height:2" coordorigin="9172,7441" coordsize="2394,0" path="m9172,7441l11566,7441e" filled="f" stroked="t" strokeweight=".47597pt" strokecolor="#575757">
                <v:path arrowok="t"/>
              </v:shape>
            </v:group>
            <v:group style="position:absolute;left:11561;top:7157;width:2;height:813" coordorigin="11561,7157" coordsize="2,813">
              <v:shape style="position:absolute;left:11561;top:7157;width:2;height:813" coordorigin="11561,7157" coordsize="0,813" path="m11561,7970l11561,7157e" filled="f" stroked="t" strokeweight=".47597pt" strokecolor="#484848">
                <v:path arrowok="t"/>
              </v:shape>
            </v:group>
            <v:group style="position:absolute;left:286;top:7678;width:490;height:2" coordorigin="286,7678" coordsize="490,2">
              <v:shape style="position:absolute;left:286;top:7678;width:490;height:2" coordorigin="286,7678" coordsize="490,0" path="m286,7678l776,7678e" filled="f" stroked="t" strokeweight=".713954pt" strokecolor="#5B5B5B">
                <v:path arrowok="t"/>
              </v:shape>
            </v:group>
            <v:group style="position:absolute;left:719;top:7678;width:371;height:2" coordorigin="719,7678" coordsize="371,2">
              <v:shape style="position:absolute;left:719;top:7678;width:371;height:2" coordorigin="719,7678" coordsize="371,0" path="m719,7678l1090,7678e" filled="f" stroked="t" strokeweight=".47597pt" strokecolor="#343434">
                <v:path arrowok="t"/>
              </v:shape>
            </v:group>
            <v:group style="position:absolute;left:1033;top:7681;width:1809;height:2" coordorigin="1033,7681" coordsize="1809,2">
              <v:shape style="position:absolute;left:1033;top:7681;width:1809;height:2" coordorigin="1033,7681" coordsize="1809,0" path="m1033,7681l2842,7681e" filled="f" stroked="t" strokeweight=".713954pt" strokecolor="#606060">
                <v:path arrowok="t"/>
              </v:shape>
            </v:group>
            <v:group style="position:absolute;left:2718;top:7683;width:466;height:2" coordorigin="2718,7683" coordsize="466,2">
              <v:shape style="position:absolute;left:2718;top:7683;width:466;height:2" coordorigin="2718,7683" coordsize="466,0" path="m2718,7683l3184,7683e" filled="f" stroked="t" strokeweight=".47597pt" strokecolor="#4B4B4B">
                <v:path arrowok="t"/>
              </v:shape>
            </v:group>
            <v:group style="position:absolute;left:3127;top:7683;width:262;height:2" coordorigin="3127,7683" coordsize="262,2">
              <v:shape style="position:absolute;left:3127;top:7683;width:262;height:2" coordorigin="3127,7683" coordsize="262,0" path="m3127,7683l3389,7683e" filled="f" stroked="t" strokeweight=".47597pt" strokecolor="#2F2F2F">
                <v:path arrowok="t"/>
              </v:shape>
            </v:group>
            <v:group style="position:absolute;left:3332;top:7681;width:2813;height:2" coordorigin="3332,7681" coordsize="2813,2">
              <v:shape style="position:absolute;left:3332;top:7681;width:2813;height:2" coordorigin="3332,7681" coordsize="2813,0" path="m3332,7681l6145,7681e" filled="f" stroked="t" strokeweight=".713954pt" strokecolor="#646464">
                <v:path arrowok="t"/>
              </v:shape>
            </v:group>
            <v:group style="position:absolute;left:4255;top:7396;width:2;height:296" coordorigin="4255,7396" coordsize="2,296">
              <v:shape style="position:absolute;left:4255;top:7396;width:2;height:296" coordorigin="4255,7396" coordsize="0,296" path="m4255,7692l4255,7396e" filled="f" stroked="t" strokeweight=".713954pt" strokecolor="#444444">
                <v:path arrowok="t"/>
              </v:shape>
            </v:group>
            <v:group style="position:absolute;left:6088;top:7683;width:624;height:2" coordorigin="6088,7683" coordsize="624,2">
              <v:shape style="position:absolute;left:6088;top:7683;width:624;height:2" coordorigin="6088,7683" coordsize="624,0" path="m6088,7683l6711,7683e" filled="f" stroked="t" strokeweight=".47597pt" strokecolor="#3F3F3F">
                <v:path arrowok="t"/>
              </v:shape>
            </v:group>
            <v:group style="position:absolute;left:6654;top:7683;width:1085;height:2" coordorigin="6654,7683" coordsize="1085,2">
              <v:shape style="position:absolute;left:6654;top:7683;width:1085;height:2" coordorigin="6654,7683" coordsize="1085,0" path="m6654,7683l7739,7683e" filled="f" stroked="t" strokeweight=".951939pt" strokecolor="#606060">
                <v:path arrowok="t"/>
              </v:shape>
            </v:group>
            <v:group style="position:absolute;left:7592;top:7683;width:881;height:2" coordorigin="7592,7683" coordsize="881,2">
              <v:shape style="position:absolute;left:7592;top:7683;width:881;height:2" coordorigin="7592,7683" coordsize="881,0" path="m7592,7683l8472,7683e" filled="f" stroked="t" strokeweight=".47597pt" strokecolor="#484848">
                <v:path arrowok="t"/>
              </v:shape>
            </v:group>
            <v:group style="position:absolute;left:8415;top:7685;width:3151;height:2" coordorigin="8415,7685" coordsize="3151,2">
              <v:shape style="position:absolute;left:8415;top:7685;width:3151;height:2" coordorigin="8415,7685" coordsize="3151,0" path="m8415,7685l11566,7685e" filled="f" stroked="t" strokeweight=".951939pt" strokecolor="#646464">
                <v:path arrowok="t"/>
              </v:shape>
            </v:group>
            <v:group style="position:absolute;left:281;top:8489;width:2903;height:2" coordorigin="281,8489" coordsize="2903,2">
              <v:shape style="position:absolute;left:281;top:8489;width:2903;height:2" coordorigin="281,8489" coordsize="2903,0" path="m281,8489l3184,8489e" filled="f" stroked="t" strokeweight=".713954pt" strokecolor="#606060">
                <v:path arrowok="t"/>
              </v:shape>
            </v:group>
            <v:group style="position:absolute;left:3127;top:8486;width:262;height:2" coordorigin="3127,8486" coordsize="262,2">
              <v:shape style="position:absolute;left:3127;top:8486;width:262;height:2" coordorigin="3127,8486" coordsize="262,0" path="m3127,8486l3389,8486e" filled="f" stroked="t" strokeweight=".47597pt" strokecolor="#383838">
                <v:path arrowok="t"/>
              </v:shape>
            </v:group>
            <v:group style="position:absolute;left:3332;top:8489;width:590;height:2" coordorigin="3332,8489" coordsize="590,2">
              <v:shape style="position:absolute;left:3332;top:8489;width:590;height:2" coordorigin="3332,8489" coordsize="590,0" path="m3332,8489l3922,8489e" filled="f" stroked="t" strokeweight=".47597pt" strokecolor="#4F4F4F">
                <v:path arrowok="t"/>
              </v:shape>
            </v:group>
            <v:group style="position:absolute;left:3784;top:8489;width:990;height:2" coordorigin="3784,8489" coordsize="990,2">
              <v:shape style="position:absolute;left:3784;top:8489;width:990;height:2" coordorigin="3784,8489" coordsize="990,0" path="m3784,8489l4774,8489e" filled="f" stroked="t" strokeweight=".951939pt" strokecolor="#676767">
                <v:path arrowok="t"/>
              </v:shape>
            </v:group>
            <v:group style="position:absolute;left:4717;top:8489;width:833;height:2" coordorigin="4717,8489" coordsize="833,2">
              <v:shape style="position:absolute;left:4717;top:8489;width:833;height:2" coordorigin="4717,8489" coordsize="833,0" path="m4717,8489l5550,8489e" filled="f" stroked="t" strokeweight=".47597pt" strokecolor="#444444">
                <v:path arrowok="t"/>
              </v:shape>
            </v:group>
            <v:group style="position:absolute;left:5493;top:8489;width:1594;height:2" coordorigin="5493,8489" coordsize="1594,2">
              <v:shape style="position:absolute;left:5493;top:8489;width:1594;height:2" coordorigin="5493,8489" coordsize="1594,0" path="m5493,8489l7087,8489e" filled="f" stroked="t" strokeweight=".713954pt" strokecolor="#575757">
                <v:path arrowok="t"/>
              </v:shape>
            </v:group>
            <v:group style="position:absolute;left:7030;top:8491;width:619;height:2" coordorigin="7030,8491" coordsize="619,2">
              <v:shape style="position:absolute;left:7030;top:8491;width:619;height:2" coordorigin="7030,8491" coordsize="619,0" path="m7030,8491l7649,8491e" filled="f" stroked="t" strokeweight=".47597pt" strokecolor="#3F3F3F">
                <v:path arrowok="t"/>
              </v:shape>
            </v:group>
            <v:group style="position:absolute;left:7482;top:8491;width:1047;height:2" coordorigin="7482,8491" coordsize="1047,2">
              <v:shape style="position:absolute;left:7482;top:8491;width:1047;height:2" coordorigin="7482,8491" coordsize="1047,0" path="m7482,8491l8529,8491e" filled="f" stroked="t" strokeweight=".951939pt" strokecolor="#646464">
                <v:path arrowok="t"/>
              </v:shape>
            </v:group>
            <v:group style="position:absolute;left:8415;top:8489;width:295;height:2" coordorigin="8415,8489" coordsize="295,2">
              <v:shape style="position:absolute;left:8415;top:8489;width:295;height:2" coordorigin="8415,8489" coordsize="295,0" path="m8415,8489l8710,8489e" filled="f" stroked="t" strokeweight=".47597pt" strokecolor="#4F4F4F">
                <v:path arrowok="t"/>
              </v:shape>
            </v:group>
            <v:group style="position:absolute;left:8653;top:8491;width:366;height:2" coordorigin="8653,8491" coordsize="366,2">
              <v:shape style="position:absolute;left:8653;top:8491;width:366;height:2" coordorigin="8653,8491" coordsize="366,0" path="m8653,8491l9020,8491e" filled="f" stroked="t" strokeweight=".47597pt" strokecolor="#383838">
                <v:path arrowok="t"/>
              </v:shape>
            </v:group>
            <v:group style="position:absolute;left:8963;top:8489;width:2608;height:2" coordorigin="8963,8489" coordsize="2608,2">
              <v:shape style="position:absolute;left:8963;top:8489;width:2608;height:2" coordorigin="8963,8489" coordsize="2608,0" path="m8963,8489l11571,8489e" filled="f" stroked="t" strokeweight=".713954pt" strokecolor="#5B5B5B">
                <v:path arrowok="t"/>
              </v:shape>
            </v:group>
            <v:group style="position:absolute;left:11564;top:8443;width:2;height:378" coordorigin="11564,8443" coordsize="2,378">
              <v:shape style="position:absolute;left:11564;top:8443;width:2;height:378" coordorigin="11564,8443" coordsize="0,378" path="m11564,8821l11564,8443e" filled="f" stroked="t" strokeweight=".713954pt" strokecolor="#5B5B5B">
                <v:path arrowok="t"/>
              </v:shape>
            </v:group>
            <v:group style="position:absolute;left:11561;top:8711;width:2;height:296" coordorigin="11561,8711" coordsize="2,296">
              <v:shape style="position:absolute;left:11561;top:8711;width:2;height:296" coordorigin="11561,8711" coordsize="0,296" path="m11561,9007l11561,8711e" filled="f" stroked="t" strokeweight=".47597pt" strokecolor="#444444">
                <v:path arrowok="t"/>
              </v:shape>
            </v:group>
            <v:group style="position:absolute;left:276;top:9332;width:814;height:2" coordorigin="276,9332" coordsize="814,2">
              <v:shape style="position:absolute;left:276;top:9332;width:814;height:2" coordorigin="276,9332" coordsize="814,0" path="m276,9332l1090,9332e" filled="f" stroked="t" strokeweight=".47597pt" strokecolor="#444444">
                <v:path arrowok="t"/>
              </v:shape>
            </v:group>
            <v:group style="position:absolute;left:276;top:9335;width:8744;height:2" coordorigin="276,9335" coordsize="8744,2">
              <v:shape style="position:absolute;left:276;top:9335;width:8744;height:2" coordorigin="276,9335" coordsize="8744,0" path="m276,9335l9020,9335e" filled="f" stroked="t" strokeweight=".713954pt" strokecolor="#5B5B5B">
                <v:path arrowok="t"/>
              </v:shape>
            </v:group>
            <v:group style="position:absolute;left:8963;top:9332;width:267;height:2" coordorigin="8963,9332" coordsize="267,2">
              <v:shape style="position:absolute;left:8963;top:9332;width:267;height:2" coordorigin="8963,9332" coordsize="267,0" path="m8963,9332l9229,9332e" filled="f" stroked="t" strokeweight=".47597pt" strokecolor="#3B3B3B">
                <v:path arrowok="t"/>
              </v:shape>
            </v:group>
            <v:group style="position:absolute;left:9172;top:9337;width:2399;height:2" coordorigin="9172,9337" coordsize="2399,2">
              <v:shape style="position:absolute;left:9172;top:9337;width:2399;height:2" coordorigin="9172,9337" coordsize="2399,0" path="m9172,9337l11571,9337e" filled="f" stroked="t" strokeweight=".713954pt" strokecolor="#5B5B5B">
                <v:path arrowok="t"/>
              </v:shape>
            </v:group>
            <v:group style="position:absolute;left:271;top:9571;width:1780;height:2" coordorigin="271,9571" coordsize="1780,2">
              <v:shape style="position:absolute;left:271;top:9571;width:1780;height:2" coordorigin="271,9571" coordsize="1780,0" path="m271,9571l2051,9571e" filled="f" stroked="t" strokeweight=".713954pt" strokecolor="#575757">
                <v:path arrowok="t"/>
              </v:shape>
            </v:group>
            <v:group style="position:absolute;left:1980;top:9571;width:1204;height:2" coordorigin="1980,9571" coordsize="1204,2">
              <v:shape style="position:absolute;left:1980;top:9571;width:1204;height:2" coordorigin="1980,9571" coordsize="1204,0" path="m1980,9571l3184,9571e" filled="f" stroked="t" strokeweight=".47597pt" strokecolor="#4F4F4F">
                <v:path arrowok="t"/>
              </v:shape>
            </v:group>
            <v:group style="position:absolute;left:3127;top:9574;width:3018;height:2" coordorigin="3127,9574" coordsize="3018,2">
              <v:shape style="position:absolute;left:3127;top:9574;width:3018;height:2" coordorigin="3127,9574" coordsize="3018,0" path="m3127,9574l6145,9574e" filled="f" stroked="t" strokeweight=".713954pt" strokecolor="#676767">
                <v:path arrowok="t"/>
              </v:shape>
            </v:group>
            <v:group style="position:absolute;left:6088;top:9576;width:209;height:2" coordorigin="6088,9576" coordsize="209,2">
              <v:shape style="position:absolute;left:6088;top:9576;width:209;height:2" coordorigin="6088,9576" coordsize="209,0" path="m6088,9576l6297,9576e" filled="f" stroked="t" strokeweight=".47597pt" strokecolor="#4B4B4B">
                <v:path arrowok="t"/>
              </v:shape>
            </v:group>
            <v:group style="position:absolute;left:6240;top:9574;width:1476;height:2" coordorigin="6240,9574" coordsize="1476,2">
              <v:shape style="position:absolute;left:6240;top:9574;width:1476;height:2" coordorigin="6240,9574" coordsize="1476,0" path="m6240,9574l7715,9574e" filled="f" stroked="t" strokeweight=".713954pt" strokecolor="#676767">
                <v:path arrowok="t"/>
              </v:shape>
            </v:group>
            <v:group style="position:absolute;left:7592;top:9576;width:571;height:2" coordorigin="7592,9576" coordsize="571,2">
              <v:shape style="position:absolute;left:7592;top:9576;width:571;height:2" coordorigin="7592,9576" coordsize="571,0" path="m7592,9576l8163,9576e" filled="f" stroked="t" strokeweight=".47597pt" strokecolor="#484848">
                <v:path arrowok="t"/>
              </v:shape>
            </v:group>
            <v:group style="position:absolute;left:8106;top:9574;width:3465;height:2" coordorigin="8106,9574" coordsize="3465,2">
              <v:shape style="position:absolute;left:8106;top:9574;width:3465;height:2" coordorigin="8106,9574" coordsize="3465,0" path="m8106,9574l11571,9574e" filled="f" stroked="t" strokeweight=".713954pt" strokecolor="#606060">
                <v:path arrowok="t"/>
              </v:shape>
            </v:group>
            <v:group style="position:absolute;left:271;top:9813;width:11300;height:2" coordorigin="271,9813" coordsize="11300,2">
              <v:shape style="position:absolute;left:271;top:9813;width:11300;height:2" coordorigin="271,9813" coordsize="11300,0" path="m271,9813l11571,9813e" filled="f" stroked="t" strokeweight=".713954pt" strokecolor="#5B5B5B">
                <v:path arrowok="t"/>
              </v:shape>
            </v:group>
            <v:group style="position:absolute;left:6088;top:9815;width:390;height:2" coordorigin="6088,9815" coordsize="390,2">
              <v:shape style="position:absolute;left:6088;top:9815;width:390;height:2" coordorigin="6088,9815" coordsize="390,0" path="m6088,9815l6478,9815e" filled="f" stroked="t" strokeweight=".47597pt" strokecolor="#3F3F3F">
                <v:path arrowok="t"/>
              </v:shape>
            </v:group>
            <v:group style="position:absolute;left:7592;top:9815;width:571;height:2" coordorigin="7592,9815" coordsize="571,2">
              <v:shape style="position:absolute;left:7592;top:9815;width:571;height:2" coordorigin="7592,9815" coordsize="571,0" path="m7592,9815l8163,9815e" filled="f" stroked="t" strokeweight=".47597pt" strokecolor="#444444">
                <v:path arrowok="t"/>
              </v:shape>
            </v:group>
            <v:group style="position:absolute;left:11561;top:9246;width:2;height:2094" coordorigin="11561,9246" coordsize="2,2094">
              <v:shape style="position:absolute;left:11561;top:9246;width:2;height:2094" coordorigin="11561,9246" coordsize="0,2094" path="m11561,11340l11561,9246e" filled="f" stroked="t" strokeweight=".951939pt" strokecolor="#606060">
                <v:path arrowok="t"/>
              </v:shape>
            </v:group>
            <v:group style="position:absolute;left:267;top:10293;width:2575;height:2" coordorigin="267,10293" coordsize="2575,2">
              <v:shape style="position:absolute;left:267;top:10293;width:2575;height:2" coordorigin="267,10293" coordsize="2575,0" path="m267,10293l2842,10293e" filled="f" stroked="t" strokeweight=".713954pt" strokecolor="#5B5B5B">
                <v:path arrowok="t"/>
              </v:shape>
            </v:group>
            <v:group style="position:absolute;left:2718;top:10293;width:466;height:2" coordorigin="2718,10293" coordsize="466,2">
              <v:shape style="position:absolute;left:2718;top:10293;width:466;height:2" coordorigin="2718,10293" coordsize="466,0" path="m2718,10293l3184,10293e" filled="f" stroked="t" strokeweight=".47597pt" strokecolor="#484848">
                <v:path arrowok="t"/>
              </v:shape>
            </v:group>
            <v:group style="position:absolute;left:3127;top:10293;width:262;height:2" coordorigin="3127,10293" coordsize="262,2">
              <v:shape style="position:absolute;left:3127;top:10293;width:262;height:2" coordorigin="3127,10293" coordsize="262,0" path="m3127,10293l3389,10293e" filled="f" stroked="t" strokeweight=".47597pt" strokecolor="#2F2F2F">
                <v:path arrowok="t"/>
              </v:shape>
            </v:group>
            <v:group style="position:absolute;left:3332;top:10293;width:1442;height:2" coordorigin="3332,10293" coordsize="1442,2">
              <v:shape style="position:absolute;left:3332;top:10293;width:1442;height:2" coordorigin="3332,10293" coordsize="1442,0" path="m3332,10293l4774,10293e" filled="f" stroked="t" strokeweight=".713954pt" strokecolor="#646464">
                <v:path arrowok="t"/>
              </v:shape>
            </v:group>
            <v:group style="position:absolute;left:4717;top:10293;width:576;height:2" coordorigin="4717,10293" coordsize="576,2">
              <v:shape style="position:absolute;left:4717;top:10293;width:576;height:2" coordorigin="4717,10293" coordsize="576,0" path="m4717,10293l5293,10293e" filled="f" stroked="t" strokeweight=".47597pt" strokecolor="#4B4B4B">
                <v:path arrowok="t"/>
              </v:shape>
            </v:group>
            <v:group style="position:absolute;left:5217;top:10293;width:928;height:2" coordorigin="5217,10293" coordsize="928,2">
              <v:shape style="position:absolute;left:5217;top:10293;width:928;height:2" coordorigin="5217,10293" coordsize="928,0" path="m5217,10293l6145,10293e" filled="f" stroked="t" strokeweight=".951939pt" strokecolor="#6B6B6B">
                <v:path arrowok="t"/>
              </v:shape>
            </v:group>
            <v:group style="position:absolute;left:6088;top:10293;width:209;height:2" coordorigin="6088,10293" coordsize="209,2">
              <v:shape style="position:absolute;left:6088;top:10293;width:209;height:2" coordorigin="6088,10293" coordsize="209,0" path="m6088,10293l6297,10293e" filled="f" stroked="t" strokeweight=".47597pt" strokecolor="#4F4F4F">
                <v:path arrowok="t"/>
              </v:shape>
            </v:group>
            <v:group style="position:absolute;left:6240;top:10293;width:471;height:2" coordorigin="6240,10293" coordsize="471,2">
              <v:shape style="position:absolute;left:6240;top:10293;width:471;height:2" coordorigin="6240,10293" coordsize="471,0" path="m6240,10293l6711,10293e" filled="f" stroked="t" strokeweight=".47597pt" strokecolor="#383838">
                <v:path arrowok="t"/>
              </v:shape>
            </v:group>
            <v:group style="position:absolute;left:6654;top:10293;width:1509;height:2" coordorigin="6654,10293" coordsize="1509,2">
              <v:shape style="position:absolute;left:6654;top:10293;width:1509;height:2" coordorigin="6654,10293" coordsize="1509,0" path="m6654,10293l8163,10293e" filled="f" stroked="t" strokeweight=".713954pt" strokecolor="#646464">
                <v:path arrowok="t"/>
              </v:shape>
            </v:group>
            <v:group style="position:absolute;left:8106;top:10293;width:366;height:2" coordorigin="8106,10293" coordsize="366,2">
              <v:shape style="position:absolute;left:8106;top:10293;width:366;height:2" coordorigin="8106,10293" coordsize="366,0" path="m8106,10293l8472,10293e" filled="f" stroked="t" strokeweight=".47597pt" strokecolor="#3B3B3B">
                <v:path arrowok="t"/>
              </v:shape>
            </v:group>
            <v:group style="position:absolute;left:8415;top:10296;width:3156;height:2" coordorigin="8415,10296" coordsize="3156,2">
              <v:shape style="position:absolute;left:8415;top:10296;width:3156;height:2" coordorigin="8415,10296" coordsize="3156,0" path="m8415,10296l11571,10296e" filled="f" stroked="t" strokeweight=".713954pt" strokecolor="#606060">
                <v:path arrowok="t"/>
              </v:shape>
            </v:group>
            <v:group style="position:absolute;left:276;top:10532;width:4498;height:2" coordorigin="276,10532" coordsize="4498,2">
              <v:shape style="position:absolute;left:276;top:10532;width:4498;height:2" coordorigin="276,10532" coordsize="4498,0" path="m276,10532l4774,10532e" filled="f" stroked="t" strokeweight=".713954pt" strokecolor="#575757">
                <v:path arrowok="t"/>
              </v:shape>
            </v:group>
            <v:group style="position:absolute;left:2023;top:10245;width:2;height:555" coordorigin="2023,10245" coordsize="2,555">
              <v:shape style="position:absolute;left:2023;top:10245;width:2;height:555" coordorigin="2023,10245" coordsize="0,555" path="m2023,10800l2023,10245e" filled="f" stroked="t" strokeweight=".47597pt" strokecolor="#2F2F2F">
                <v:path arrowok="t"/>
              </v:shape>
            </v:group>
            <v:group style="position:absolute;left:4717;top:10532;width:576;height:2" coordorigin="4717,10532" coordsize="576,2">
              <v:shape style="position:absolute;left:4717;top:10532;width:576;height:2" coordorigin="4717,10532" coordsize="576,0" path="m4717,10532l5293,10532e" filled="f" stroked="t" strokeweight=".47597pt" strokecolor="#383838">
                <v:path arrowok="t"/>
              </v:shape>
            </v:group>
            <v:group style="position:absolute;left:5236;top:10532;width:2927;height:2" coordorigin="5236,10532" coordsize="2927,2">
              <v:shape style="position:absolute;left:5236;top:10532;width:2927;height:2" coordorigin="5236,10532" coordsize="2927,0" path="m5236,10532l8163,10532e" filled="f" stroked="t" strokeweight=".713954pt" strokecolor="#606060">
                <v:path arrowok="t"/>
              </v:shape>
            </v:group>
            <v:group style="position:absolute;left:8106;top:10532;width:366;height:2" coordorigin="8106,10532" coordsize="366,2">
              <v:shape style="position:absolute;left:8106;top:10532;width:366;height:2" coordorigin="8106,10532" coordsize="366,0" path="m8106,10532l8472,10532e" filled="f" stroked="t" strokeweight=".47597pt" strokecolor="#3B3B3B">
                <v:path arrowok="t"/>
              </v:shape>
            </v:group>
            <v:group style="position:absolute;left:8415;top:10535;width:3156;height:2" coordorigin="8415,10535" coordsize="3156,2">
              <v:shape style="position:absolute;left:8415;top:10535;width:3156;height:2" coordorigin="8415,10535" coordsize="3156,0" path="m8415,10535l11571,10535e" filled="f" stroked="t" strokeweight=".713954pt" strokecolor="#606060">
                <v:path arrowok="t"/>
              </v:shape>
            </v:group>
            <v:group style="position:absolute;left:267;top:10774;width:11309;height:2" coordorigin="267,10774" coordsize="11309,2">
              <v:shape style="position:absolute;left:267;top:10774;width:11309;height:2" coordorigin="267,10774" coordsize="11309,0" path="m267,10774l11576,10774e" filled="f" stroked="t" strokeweight=".713954pt" strokecolor="#606060">
                <v:path arrowok="t"/>
              </v:shape>
            </v:group>
            <v:group style="position:absolute;left:1423;top:10528;width:2;height:5020" coordorigin="1423,10528" coordsize="2,5020">
              <v:shape style="position:absolute;left:1423;top:10528;width:2;height:5020" coordorigin="1423,10528" coordsize="0,5020" path="m1423,15548l1423,10528e" filled="f" stroked="t" strokeweight=".47597pt" strokecolor="#4B4B4B">
                <v:path arrowok="t"/>
              </v:shape>
            </v:group>
            <v:group style="position:absolute;left:1380;top:10771;width:671;height:2" coordorigin="1380,10771" coordsize="671,2">
              <v:shape style="position:absolute;left:1380;top:10771;width:671;height:2" coordorigin="1380,10771" coordsize="671,0" path="m1380,10771l2051,10771e" filled="f" stroked="t" strokeweight=".47597pt" strokecolor="#484848">
                <v:path arrowok="t"/>
              </v:shape>
            </v:group>
            <v:group style="position:absolute;left:1073;top:10523;width:2;height:803" coordorigin="1073,10523" coordsize="2,803">
              <v:shape style="position:absolute;left:1073;top:10523;width:2;height:803" coordorigin="1073,10523" coordsize="0,803" path="m1073,11326l1073,10523e" filled="f" stroked="t" strokeweight=".951939pt" strokecolor="#575757">
                <v:path arrowok="t"/>
              </v:shape>
            </v:group>
            <v:group style="position:absolute;left:1426;top:10528;width:2;height:5020" coordorigin="1426,10528" coordsize="2,5020">
              <v:shape style="position:absolute;left:1426;top:10528;width:2;height:5020" coordorigin="1426,10528" coordsize="0,5020" path="m1426,15548l1426,10528e" filled="f" stroked="t" strokeweight=".713954pt" strokecolor="#4B4B4B">
                <v:path arrowok="t"/>
              </v:shape>
            </v:group>
            <v:group style="position:absolute;left:2025;top:10728;width:2;height:2457" coordorigin="2025,10728" coordsize="2,2457">
              <v:shape style="position:absolute;left:2025;top:10728;width:2;height:2457" coordorigin="2025,10728" coordsize="0,2457" path="m2025,13186l2025,10728e" filled="f" stroked="t" strokeweight=".951939pt" strokecolor="#545454">
                <v:path arrowok="t"/>
              </v:shape>
            </v:group>
            <v:group style="position:absolute;left:6690;top:10528;width:2;height:760" coordorigin="6690,10528" coordsize="2,760">
              <v:shape style="position:absolute;left:6690;top:10528;width:2;height:760" coordorigin="6690,10528" coordsize="0,760" path="m6690,11288l6690,10528e" filled="f" stroked="t" strokeweight=".951939pt" strokecolor="#707070">
                <v:path arrowok="t"/>
              </v:shape>
            </v:group>
            <v:group style="position:absolute;left:1076;top:11230;width:2;height:588" coordorigin="1076,11230" coordsize="2,588">
              <v:shape style="position:absolute;left:1076;top:11230;width:2;height:588" coordorigin="1076,11230" coordsize="0,588" path="m1076,11818l1076,11230e" filled="f" stroked="t" strokeweight=".47597pt" strokecolor="#2B2B2B">
                <v:path arrowok="t"/>
              </v:shape>
            </v:group>
            <v:group style="position:absolute;left:6692;top:11230;width:2;height:588" coordorigin="6692,11230" coordsize="2,588">
              <v:shape style="position:absolute;left:6692;top:11230;width:2;height:588" coordorigin="6692,11230" coordsize="0,588" path="m6692,11818l6692,11230e" filled="f" stroked="t" strokeweight=".47597pt" strokecolor="#444444">
                <v:path arrowok="t"/>
              </v:shape>
            </v:group>
            <v:group style="position:absolute;left:11566;top:11465;width:2;height:531" coordorigin="11566,11465" coordsize="2,531">
              <v:shape style="position:absolute;left:11566;top:11465;width:2;height:531" coordorigin="11566,11465" coordsize="0,531" path="m11566,11995l11566,11465e" filled="f" stroked="t" strokeweight=".47597pt" strokecolor="#3B3B3B">
                <v:path arrowok="t"/>
              </v:shape>
            </v:group>
            <v:group style="position:absolute;left:1421;top:10867;width:2;height:1128" coordorigin="1421,10867" coordsize="2,1128">
              <v:shape style="position:absolute;left:1421;top:10867;width:2;height:1128" coordorigin="1421,10867" coordsize="0,1128" path="m1421,11995l1421,10867e" filled="f" stroked="t" strokeweight=".951939pt" strokecolor="#606060">
                <v:path arrowok="t"/>
              </v:shape>
            </v:group>
            <v:group style="position:absolute;left:6692;top:11761;width:2;height:884" coordorigin="6692,11761" coordsize="2,884">
              <v:shape style="position:absolute;left:6692;top:11761;width:2;height:884" coordorigin="6692,11761" coordsize="0,884" path="m6692,12646l6692,11761e" filled="f" stroked="t" strokeweight=".713954pt" strokecolor="#6B6B6B">
                <v:path arrowok="t"/>
              </v:shape>
            </v:group>
            <v:group style="position:absolute;left:1423;top:11938;width:2;height:521" coordorigin="1423,11938" coordsize="2,521">
              <v:shape style="position:absolute;left:1423;top:11938;width:2;height:521" coordorigin="1423,11938" coordsize="0,521" path="m1423,12459l1423,11938e" filled="f" stroked="t" strokeweight=".47597pt" strokecolor="#1F1F1F">
                <v:path arrowok="t"/>
              </v:shape>
            </v:group>
            <v:group style="position:absolute;left:11566;top:11938;width:2;height:894" coordorigin="11566,11938" coordsize="2,894">
              <v:shape style="position:absolute;left:11566;top:11938;width:2;height:894" coordorigin="11566,11938" coordsize="0,894" path="m11566,12832l11566,11938e" filled="f" stroked="t" strokeweight=".951939pt" strokecolor="#606060">
                <v:path arrowok="t"/>
              </v:shape>
            </v:group>
            <v:group style="position:absolute;left:267;top:12741;width:481;height:2" coordorigin="267,12741" coordsize="481,2">
              <v:shape style="position:absolute;left:267;top:12741;width:481;height:2" coordorigin="267,12741" coordsize="481,0" path="m267,12741l747,12741e" filled="f" stroked="t" strokeweight=".237985pt" strokecolor="#000000">
                <v:path arrowok="t"/>
              </v:shape>
            </v:group>
            <v:group style="position:absolute;left:747;top:12741;width:324;height:2" coordorigin="747,12741" coordsize="324,2">
              <v:shape style="position:absolute;left:747;top:12741;width:324;height:2" coordorigin="747,12741" coordsize="324,0" path="m747,12741l1071,12741e" filled="f" stroked="t" strokeweight=".237985pt" strokecolor="#777777">
                <v:path arrowok="t"/>
              </v:shape>
            </v:group>
            <v:group style="position:absolute;left:1057;top:12741;width:966;height:2" coordorigin="1057,12741" coordsize="966,2">
              <v:shape style="position:absolute;left:1057;top:12741;width:966;height:2" coordorigin="1057,12741" coordsize="966,0" path="m1057,12741l2023,12741e" filled="f" stroked="t" strokeweight=".237985pt" strokecolor="#646464">
                <v:path arrowok="t"/>
              </v:shape>
            </v:group>
            <v:group style="position:absolute;left:1423;top:12555;width:2;height:220" coordorigin="1423,12555" coordsize="2,220">
              <v:shape style="position:absolute;left:1423;top:12555;width:2;height:220" coordorigin="1423,12555" coordsize="0,220" path="m1423,12775l1423,12555e" filled="f" stroked="t" strokeweight=".951939pt" strokecolor="#646464">
                <v:path arrowok="t"/>
              </v:shape>
            </v:group>
            <v:group style="position:absolute;left:6695;top:12588;width:2;height:598" coordorigin="6695,12588" coordsize="2,598">
              <v:shape style="position:absolute;left:6695;top:12588;width:2;height:598" coordorigin="6695,12588" coordsize="0,598" path="m6695,13186l6695,12588e" filled="f" stroked="t" strokeweight=".47597pt" strokecolor="#4F4F4F">
                <v:path arrowok="t"/>
              </v:shape>
            </v:group>
            <v:group style="position:absolute;left:1073;top:11761;width:2;height:1425" coordorigin="1073,11761" coordsize="2,1425">
              <v:shape style="position:absolute;left:1073;top:11761;width:2;height:1425" coordorigin="1073,11761" coordsize="0,1425" path="m1073,13186l1073,11761e" filled="f" stroked="t" strokeweight=".951939pt" strokecolor="#575757">
                <v:path arrowok="t"/>
              </v:shape>
            </v:group>
            <v:group style="position:absolute;left:11568;top:12712;width:2;height:679" coordorigin="11568,12712" coordsize="2,679">
              <v:shape style="position:absolute;left:11568;top:12712;width:2;height:679" coordorigin="11568,12712" coordsize="0,679" path="m11568,13391l11568,12712e" filled="f" stroked="t" strokeweight=".47597pt" strokecolor="#444444">
                <v:path arrowok="t"/>
              </v:shape>
            </v:group>
            <v:group style="position:absolute;left:1076;top:13128;width:2;height:263" coordorigin="1076,13128" coordsize="2,263">
              <v:shape style="position:absolute;left:1076;top:13128;width:2;height:263" coordorigin="1076,13128" coordsize="0,263" path="m1076,13391l1076,13128e" filled="f" stroked="t" strokeweight=".47597pt" strokecolor="#343434">
                <v:path arrowok="t"/>
              </v:shape>
            </v:group>
            <v:group style="position:absolute;left:2028;top:13128;width:2;height:263" coordorigin="2028,13128" coordsize="2,263">
              <v:shape style="position:absolute;left:2028;top:13128;width:2;height:263" coordorigin="2028,13128" coordsize="0,263" path="m2028,13391l2028,13128e" filled="f" stroked="t" strokeweight=".47597pt" strokecolor="#2B2B2B">
                <v:path arrowok="t"/>
              </v:shape>
            </v:group>
            <v:group style="position:absolute;left:6695;top:13128;width:2;height:841" coordorigin="6695,13128" coordsize="2,841">
              <v:shape style="position:absolute;left:6695;top:13128;width:2;height:841" coordorigin="6695,13128" coordsize="0,841" path="m6695,13970l6695,13128e" filled="f" stroked="t" strokeweight=".951939pt" strokecolor="#6B6B6B">
                <v:path arrowok="t"/>
              </v:shape>
            </v:group>
            <v:group style="position:absolute;left:1423;top:13649;width:2;height:626" coordorigin="1423,13649" coordsize="2,626">
              <v:shape style="position:absolute;left:1423;top:13649;width:2;height:626" coordorigin="1423,13649" coordsize="0,626" path="m1423,14276l1423,13649e" filled="f" stroked="t" strokeweight=".47597pt" strokecolor="#282828">
                <v:path arrowok="t"/>
              </v:shape>
            </v:group>
            <v:group style="position:absolute;left:3265;top:13941;width:390;height:2" coordorigin="3265,13941" coordsize="390,2">
              <v:shape style="position:absolute;left:3265;top:13941;width:390;height:2" coordorigin="3265,13941" coordsize="390,0" path="m3265,13941l3655,13941e" filled="f" stroked="t" strokeweight="2.379848pt" strokecolor="#4454A3">
                <v:path arrowok="t"/>
              </v:shape>
            </v:group>
            <v:group style="position:absolute;left:6697;top:13912;width:2;height:363" coordorigin="6697,13912" coordsize="2,363">
              <v:shape style="position:absolute;left:6697;top:13912;width:2;height:363" coordorigin="6697,13912" coordsize="0,363" path="m6697,14276l6697,13912e" filled="f" stroked="t" strokeweight=".47597pt" strokecolor="#3B3B3B">
                <v:path arrowok="t"/>
              </v:shape>
            </v:group>
            <v:group style="position:absolute;left:1073;top:13334;width:2;height:2218" coordorigin="1073,13334" coordsize="2,2218">
              <v:shape style="position:absolute;left:1073;top:13334;width:2;height:2218" coordorigin="1073,13334" coordsize="0,2218" path="m1073,15552l1073,13334e" filled="f" stroked="t" strokeweight=".713954pt" strokecolor="#4F4F4F">
                <v:path arrowok="t"/>
              </v:shape>
            </v:group>
            <v:group style="position:absolute;left:2025;top:13334;width:2;height:2214" coordorigin="2025,13334" coordsize="2,2214">
              <v:shape style="position:absolute;left:2025;top:13334;width:2;height:2214" coordorigin="2025,13334" coordsize="0,2214" path="m2025,15548l2025,13334e" filled="f" stroked="t" strokeweight=".713954pt" strokecolor="#484848">
                <v:path arrowok="t"/>
              </v:shape>
            </v:group>
            <v:group style="position:absolute;left:4241;top:14553;width:1280;height:2" coordorigin="4241,14553" coordsize="1280,2">
              <v:shape style="position:absolute;left:4241;top:14553;width:1280;height:2" coordorigin="4241,14553" coordsize="1280,0" path="m4241,14553l5521,14553e" filled="f" stroked="t" strokeweight="1.189924pt" strokecolor="#444893">
                <v:path arrowok="t"/>
              </v:shape>
            </v:group>
            <v:group style="position:absolute;left:5521;top:14553;width:747;height:2" coordorigin="5521,14553" coordsize="747,2">
              <v:shape style="position:absolute;left:5521;top:14553;width:747;height:2" coordorigin="5521,14553" coordsize="747,0" path="m5521,14553l6269,14553e" filled="f" stroked="t" strokeweight=".713954pt" strokecolor="#000000">
                <v:path arrowok="t"/>
              </v:shape>
            </v:group>
            <v:group style="position:absolute;left:6697;top:14218;width:2;height:1329" coordorigin="6697,14218" coordsize="2,1329">
              <v:shape style="position:absolute;left:6697;top:14218;width:2;height:1329" coordorigin="6697,14218" coordsize="0,1329" path="m6697,15548l6697,14218e" filled="f" stroked="t" strokeweight=".713954pt" strokecolor="#707070">
                <v:path arrowok="t"/>
              </v:shape>
            </v:group>
            <v:group style="position:absolute;left:11564;top:13334;width:2;height:2223" coordorigin="11564,13334" coordsize="2,2223">
              <v:shape style="position:absolute;left:11564;top:13334;width:2;height:2223" coordorigin="11564,13334" coordsize="0,2223" path="m11564,15557l11564,13334e" filled="f" stroked="t" strokeweight=".713954pt" strokecolor="#5B5B5B">
                <v:path arrowok="t"/>
              </v:shape>
            </v:group>
            <v:group style="position:absolute;left:267;top:15545;width:6031;height:2" coordorigin="267,15545" coordsize="6031,2">
              <v:shape style="position:absolute;left:267;top:15545;width:6031;height:2" coordorigin="267,15545" coordsize="6031,0" path="m267,15545l6297,15545e" filled="f" stroked="t" strokeweight=".713954pt" strokecolor="#646464">
                <v:path arrowok="t"/>
              </v:shape>
            </v:group>
            <v:group style="position:absolute;left:1380;top:15543;width:671;height:2" coordorigin="1380,15543" coordsize="671,2">
              <v:shape style="position:absolute;left:1380;top:15543;width:671;height:2" coordorigin="1380,15543" coordsize="671,0" path="m1380,15543l2051,15543e" filled="f" stroked="t" strokeweight=".47597pt" strokecolor="#444444">
                <v:path arrowok="t"/>
              </v:shape>
            </v:group>
            <v:group style="position:absolute;left:6240;top:15543;width:481;height:2" coordorigin="6240,15543" coordsize="481,2">
              <v:shape style="position:absolute;left:6240;top:15543;width:481;height:2" coordorigin="6240,15543" coordsize="481,0" path="m6240,15543l6721,15543e" filled="f" stroked="t" strokeweight=".47597pt" strokecolor="#383838">
                <v:path arrowok="t"/>
              </v:shape>
            </v:group>
            <v:group style="position:absolute;left:6649;top:15543;width:1061;height:2" coordorigin="6649,15543" coordsize="1061,2">
              <v:shape style="position:absolute;left:6649;top:15543;width:1061;height:2" coordorigin="6649,15543" coordsize="1061,0" path="m6649,15543l7711,15543e" filled="f" stroked="t" strokeweight=".951939pt" strokecolor="#6B6B6B">
                <v:path arrowok="t"/>
              </v:shape>
            </v:group>
            <v:group style="position:absolute;left:7592;top:15543;width:571;height:2" coordorigin="7592,15543" coordsize="571,2">
              <v:shape style="position:absolute;left:7592;top:15543;width:571;height:2" coordorigin="7592,15543" coordsize="571,0" path="m7592,15543l8163,15543e" filled="f" stroked="t" strokeweight=".47597pt" strokecolor="#4B4B4B">
                <v:path arrowok="t"/>
              </v:shape>
            </v:group>
            <v:group style="position:absolute;left:8106;top:15543;width:366;height:2" coordorigin="8106,15543" coordsize="366,2">
              <v:shape style="position:absolute;left:8106;top:15543;width:366;height:2" coordorigin="8106,15543" coordsize="366,0" path="m8106,15543l8472,15543e" filled="f" stroked="t" strokeweight=".47597pt" strokecolor="#343434">
                <v:path arrowok="t"/>
              </v:shape>
            </v:group>
            <v:group style="position:absolute;left:8415;top:15545;width:3160;height:2" coordorigin="8415,15545" coordsize="3160,2">
              <v:shape style="position:absolute;left:8415;top:15545;width:3160;height:2" coordorigin="8415,15545" coordsize="3160,0" path="m8415,15545l11576,15545e" filled="f" stroked="t" strokeweight=".713954pt" strokecolor="#5B5B5B">
                <v:path arrowok="t"/>
              </v:shape>
            </v:group>
            <v:group style="position:absolute;left:9443;top:11523;width:2;height:359" coordorigin="9443,11523" coordsize="2,359">
              <v:shape style="position:absolute;left:9443;top:11523;width:2;height:359" coordorigin="9443,11523" coordsize="0,359" path="m9443,11882l9443,11523e" filled="f" stroked="t" strokeweight="2.8675pt" strokecolor="#D6DAD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1A1A3"/>
          <w:spacing w:val="10"/>
          <w:w w:val="58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600"/>
          <w:b/>
          <w:bCs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2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7" w:lineRule="exact"/>
        <w:ind w:left="5" w:right="-7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95959"/>
          <w:spacing w:val="7"/>
          <w:w w:val="100"/>
        </w:rPr>
        <w:t>!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tfaiy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6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6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1"/>
          <w:w w:val="86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8"/>
        </w:rPr>
        <w:t>Am</w:t>
      </w:r>
      <w:r>
        <w:rPr>
          <w:rFonts w:ascii="Arial" w:hAnsi="Arial" w:cs="Arial" w:eastAsia="Arial"/>
          <w:sz w:val="18"/>
          <w:szCs w:val="18"/>
          <w:color w:val="363636"/>
          <w:spacing w:val="-33"/>
          <w:w w:val="109"/>
        </w:rPr>
        <w:t>i</w:t>
      </w:r>
      <w:r>
        <w:rPr>
          <w:rFonts w:ascii="Arial" w:hAnsi="Arial" w:cs="Arial" w:eastAsia="Arial"/>
          <w:sz w:val="18"/>
          <w:szCs w:val="18"/>
          <w:color w:val="595959"/>
          <w:spacing w:val="2"/>
          <w:w w:val="131"/>
        </w:rPr>
        <w:t>r</w:t>
      </w:r>
      <w:r>
        <w:rPr>
          <w:rFonts w:ascii="Arial" w:hAnsi="Arial" w:cs="Arial" w:eastAsia="Arial"/>
          <w:sz w:val="18"/>
          <w:szCs w:val="18"/>
          <w:color w:val="525975"/>
          <w:spacing w:val="0"/>
          <w:w w:val="116"/>
        </w:rPr>
        <w:t>t-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52" w:lineRule="auto"/>
        <w:ind w:left="319" w:right="5676" w:firstLine="-2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PiLiÇ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3F448C"/>
          <w:w w:val="58"/>
          <w:b/>
          <w:bCs/>
          <w:position w:val="2"/>
        </w:rPr>
        <w:t>lU</w:t>
      </w:r>
      <w:r>
        <w:rPr>
          <w:rFonts w:ascii="Times New Roman" w:hAnsi="Times New Roman" w:cs="Times New Roman" w:eastAsia="Times New Roman"/>
          <w:sz w:val="45"/>
          <w:szCs w:val="45"/>
          <w:color w:val="3F448C"/>
          <w:spacing w:val="-54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448C"/>
          <w:spacing w:val="0"/>
          <w:w w:val="100"/>
          <w:b/>
          <w:bCs/>
          <w:position w:val="2"/>
        </w:rPr>
        <w:t>\ilıil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240"/>
          <w:cols w:num="3" w:equalWidth="0">
            <w:col w:w="481" w:space="1582"/>
            <w:col w:w="2126" w:space="311"/>
            <w:col w:w="7020"/>
          </w:cols>
        </w:sectPr>
      </w:pPr>
      <w:rPr/>
    </w:p>
    <w:p>
      <w:pPr>
        <w:spacing w:before="51" w:after="0" w:line="225" w:lineRule="auto"/>
        <w:ind w:left="593" w:right="-143" w:firstLine="-26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D3D3D"/>
          <w:spacing w:val="-771"/>
          <w:w w:val="16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-16" w:right="523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29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592" w:right="58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60" w:bottom="280" w:left="600" w:right="260"/>
          <w:cols w:num="2" w:equalWidth="0">
            <w:col w:w="1607" w:space="1387"/>
            <w:col w:w="8066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35" w:after="0" w:line="240" w:lineRule="auto"/>
        <w:ind w:left="102" w:right="-20"/>
        <w:jc w:val="left"/>
        <w:tabs>
          <w:tab w:pos="1340" w:val="left"/>
          <w:tab w:pos="2740" w:val="left"/>
          <w:tab w:pos="5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1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ia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3"/>
          <w:w w:val="10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0512017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!Bil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IBildiriı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22:25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5" w:lineRule="exact"/>
        <w:ind w:left="126" w:right="-74"/>
        <w:jc w:val="left"/>
        <w:tabs>
          <w:tab w:pos="1360" w:val="left"/>
          <w:tab w:pos="2740" w:val="left"/>
          <w:tab w:pos="3980" w:val="left"/>
          <w:tab w:pos="5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7"/>
        </w:rPr>
        <w:t>Knvıt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18/05/2017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</w:rPr>
        <w:t>[K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</w:rPr>
        <w:t>yıL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3242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8" w:lineRule="exact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8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ildi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Alsanca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-Hilal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79"/>
        </w:rPr>
        <w:t>zb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9"/>
        </w:rPr>
        <w:t>ırı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durakları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3" w:lineRule="exact"/>
        <w:ind w:left="12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2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-1"/>
        </w:rPr>
        <w:t>Alsancak-Hilal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6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1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8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8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9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durakları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1"/>
          <w:position w:val="-1"/>
        </w:rPr>
        <w:t>vo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5052"/>
          <w:w w:val="92"/>
        </w:rPr>
        <w:t>tl'el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2" w:equalWidth="0">
            <w:col w:w="6854" w:space="326"/>
            <w:col w:w="3880"/>
          </w:cols>
        </w:sectPr>
      </w:pPr>
      <w:rPr/>
    </w:p>
    <w:p>
      <w:pPr>
        <w:spacing w:before="7" w:after="0" w:line="203" w:lineRule="exact"/>
        <w:ind w:left="126" w:right="-20"/>
        <w:jc w:val="left"/>
        <w:tabs>
          <w:tab w:pos="1340" w:val="left"/>
          <w:tab w:pos="1660" w:val="left"/>
          <w:tab w:pos="4400" w:val="left"/>
          <w:tab w:pos="564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7"/>
          <w:position w:val="-1"/>
        </w:rPr>
        <w:t>ıın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  <w:position w:val="-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3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73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  <w:position w:val="-1"/>
        </w:rPr>
        <w:t>gını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7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8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"/>
          <w:w w:val="7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  <w:position w:val="-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ig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0" w:after="0" w:line="230" w:lineRule="exact"/>
        <w:ind w:left="121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55"/>
        </w:rPr>
        <w:t>i</w:t>
      </w:r>
      <w:r>
        <w:rPr>
          <w:rFonts w:ascii="Arial" w:hAnsi="Arial" w:cs="Arial" w:eastAsia="Arial"/>
          <w:sz w:val="21"/>
          <w:szCs w:val="21"/>
          <w:color w:val="3D3D3D"/>
          <w:spacing w:val="-36"/>
          <w:w w:val="1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2" w:lineRule="exact"/>
        <w:ind w:left="3242" w:right="-69"/>
        <w:jc w:val="left"/>
        <w:tabs>
          <w:tab w:pos="5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2"/>
        </w:rPr>
        <w:t>Betoııcmııe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5"/>
          <w:position w:val="-2"/>
        </w:rPr>
        <w:t>nıı.i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5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0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2"/>
        </w:rPr>
        <w:t>Ahsap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-14"/>
          <w:w w:val="145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  <w:position w:val="-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2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3"/>
          <w:position w:val="-2"/>
        </w:rPr>
        <w:t>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4063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626262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:22:30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2" w:equalWidth="0">
            <w:col w:w="6185" w:space="169"/>
            <w:col w:w="4706"/>
          </w:cols>
        </w:sectPr>
      </w:pPr>
      <w:rPr/>
    </w:p>
    <w:p>
      <w:pPr>
        <w:spacing w:before="0" w:after="0" w:line="189" w:lineRule="exact"/>
        <w:ind w:left="12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15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3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40" w:lineRule="auto"/>
        <w:ind w:right="-67"/>
        <w:jc w:val="left"/>
        <w:tabs>
          <w:tab w:pos="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\ıııiri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F5052"/>
          <w:spacing w:val="0"/>
          <w:w w:val="100"/>
        </w:rPr>
        <w:t>jAra</w:t>
      </w:r>
      <w:r>
        <w:rPr>
          <w:rFonts w:ascii="Arial" w:hAnsi="Arial" w:cs="Arial" w:eastAsia="Arial"/>
          <w:sz w:val="16"/>
          <w:szCs w:val="16"/>
          <w:color w:val="4F5052"/>
          <w:spacing w:val="0"/>
          <w:w w:val="100"/>
        </w:rPr>
        <w:t>ç</w:t>
      </w:r>
      <w:r>
        <w:rPr>
          <w:rFonts w:ascii="Arial" w:hAnsi="Arial" w:cs="Arial" w:eastAsia="Arial"/>
          <w:sz w:val="16"/>
          <w:szCs w:val="16"/>
          <w:color w:val="4F50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839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0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22:26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:28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90"/>
        </w:rPr>
        <w:t>Ele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4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7"/>
          <w:position w:val="-1"/>
        </w:rPr>
        <w:t>mniy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1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  <w:position w:val="-1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andarma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  <w:position w:val="-1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1072" w:space="638"/>
            <w:col w:w="2109" w:space="469"/>
            <w:col w:w="6772"/>
          </w:cols>
        </w:sectPr>
      </w:pPr>
      <w:rPr/>
    </w:p>
    <w:p>
      <w:pPr>
        <w:spacing w:before="17" w:after="0" w:line="203" w:lineRule="exact"/>
        <w:ind w:left="1744" w:right="-20"/>
        <w:jc w:val="left"/>
        <w:tabs>
          <w:tab w:pos="4300" w:val="left"/>
          <w:tab w:pos="6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3"/>
          <w:position w:val="0"/>
        </w:rPr>
        <w:t>Doğ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31" w:after="0" w:line="240" w:lineRule="auto"/>
        <w:ind w:left="111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06" w:lineRule="exact"/>
        <w:ind w:left="29" w:right="1010" w:firstLine="-2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jçıkı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26262"/>
          <w:spacing w:val="0"/>
          <w:w w:val="83"/>
          <w:position w:val="-1"/>
        </w:rPr>
        <w:t>EkJI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83"/>
          <w:position w:val="-1"/>
        </w:rPr>
        <w:t>)</w:t>
      </w:r>
      <w:r>
        <w:rPr>
          <w:rFonts w:ascii="Arial" w:hAnsi="Arial" w:cs="Arial" w:eastAsia="Arial"/>
          <w:sz w:val="17"/>
          <w:szCs w:val="17"/>
          <w:color w:val="626262"/>
          <w:spacing w:val="2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8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Soya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7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4F5052"/>
          <w:spacing w:val="0"/>
          <w:w w:val="156"/>
        </w:rPr>
        <w:t>raç</w:t>
      </w:r>
      <w:r>
        <w:rPr>
          <w:rFonts w:ascii="Arial" w:hAnsi="Arial" w:cs="Arial" w:eastAsia="Arial"/>
          <w:sz w:val="16"/>
          <w:szCs w:val="16"/>
          <w:color w:val="4F5052"/>
          <w:spacing w:val="-20"/>
          <w:w w:val="1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8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9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1174" w:space="541"/>
            <w:col w:w="2008" w:space="639"/>
            <w:col w:w="6698"/>
          </w:cols>
        </w:sectPr>
      </w:pPr>
      <w:rPr/>
    </w:p>
    <w:p>
      <w:pPr>
        <w:spacing w:before="17" w:after="0" w:line="240" w:lineRule="auto"/>
        <w:ind w:left="11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96"/>
        </w:rPr>
        <w:t>'1ln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2"/>
          <w:szCs w:val="12"/>
          <w:color w:val="7C7C7C"/>
          <w:w w:val="94"/>
        </w:rPr>
        <w:t>.</w:t>
      </w:r>
      <w:r>
        <w:rPr>
          <w:rFonts w:ascii="Arial" w:hAnsi="Arial" w:cs="Arial" w:eastAsia="Arial"/>
          <w:sz w:val="12"/>
          <w:szCs w:val="12"/>
          <w:color w:val="7C7C7C"/>
          <w:spacing w:val="-20"/>
          <w:w w:val="94"/>
        </w:rPr>
        <w:t>.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79"/>
        </w:rPr>
        <w:t>!l</w:t>
      </w:r>
      <w:r>
        <w:rPr>
          <w:rFonts w:ascii="Arial" w:hAnsi="Arial" w:cs="Arial" w:eastAsia="Arial"/>
          <w:sz w:val="12"/>
          <w:szCs w:val="12"/>
          <w:color w:val="3D3D3D"/>
          <w:spacing w:val="-4"/>
          <w:w w:val="179"/>
        </w:rPr>
        <w:t>ı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7"/>
        </w:rPr>
        <w:t>rum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dumaıılı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2"/>
        </w:rPr>
        <w:t>yanmaleta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26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önd!lnnede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2" w:equalWidth="0">
            <w:col w:w="1417" w:space="317"/>
            <w:col w:w="9326"/>
          </w:cols>
        </w:sectPr>
      </w:pPr>
      <w:rPr/>
    </w:p>
    <w:p>
      <w:pPr>
        <w:spacing w:before="2" w:after="0" w:line="165" w:lineRule="exact"/>
        <w:ind w:left="111" w:right="-68"/>
        <w:jc w:val="left"/>
        <w:tabs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  <w:position w:val="-5"/>
        </w:rPr>
        <w:t>Söı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96"/>
          <w:position w:val="-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5"/>
        </w:rPr>
        <w:t>dilr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6"/>
          <w:position w:val="-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96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5"/>
        </w:rPr>
        <w:t>Türll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155" w:lineRule="exact"/>
        <w:ind w:right="-67"/>
        <w:jc w:val="left"/>
        <w:tabs>
          <w:tab w:pos="1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30"/>
          <w:position w:val="-4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0"/>
          <w:position w:val="-4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3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1"/>
          <w:position w:val="-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2"/>
          <w:position w:val="-4"/>
        </w:rPr>
        <w:t>)ük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32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8"/>
          <w:position w:val="-4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15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4"/>
        </w:rPr>
        <w:t>[K.K.T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15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-5"/>
        </w:rPr>
        <w:t>K;0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-5"/>
        </w:rPr>
        <w:t>2</w:t>
      </w:r>
      <w:r>
        <w:rPr>
          <w:rFonts w:ascii="Arial" w:hAnsi="Arial" w:cs="Arial" w:eastAsia="Arial"/>
          <w:sz w:val="18"/>
          <w:szCs w:val="18"/>
          <w:color w:val="626262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94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7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4" w:equalWidth="0">
            <w:col w:w="3680" w:space="671"/>
            <w:col w:w="2697" w:space="739"/>
            <w:col w:w="837" w:space="752"/>
            <w:col w:w="1684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1" w:lineRule="exact"/>
        <w:ind w:right="-20"/>
        <w:jc w:val="left"/>
        <w:tabs>
          <w:tab w:pos="1880" w:val="left"/>
          <w:tab w:pos="3460" w:val="left"/>
          <w:tab w:pos="50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40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626262"/>
          <w:spacing w:val="-38"/>
          <w:w w:val="58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58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58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1664" w:space="151"/>
            <w:col w:w="751" w:space="1760"/>
            <w:col w:w="6734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40" w:after="0" w:line="206" w:lineRule="exact"/>
        <w:ind w:left="126" w:right="59" w:firstLine="16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başl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izba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2"/>
          <w:w w:val="16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5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soruşturmacia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söndürülınede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9" w:lineRule="exact"/>
        <w:ind w:left="17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3"/>
          <w:w w:val="8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5052"/>
          <w:spacing w:val="0"/>
          <w:w w:val="84"/>
        </w:rPr>
        <w:t>ıları</w:t>
      </w:r>
      <w:r>
        <w:rPr>
          <w:rFonts w:ascii="Times New Roman" w:hAnsi="Times New Roman" w:cs="Times New Roman" w:eastAsia="Times New Roman"/>
          <w:sz w:val="20"/>
          <w:szCs w:val="20"/>
          <w:color w:val="4F5052"/>
          <w:spacing w:val="18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tutuşturrnası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41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87"/>
          <w:position w:val="-1"/>
        </w:rPr>
        <w:t>!B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7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986" w:space="753"/>
            <w:col w:w="936" w:space="3713"/>
            <w:col w:w="4672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9" w:lineRule="auto"/>
        <w:ind w:left="102" w:right="9323" w:firstLine="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r--esliı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53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651" w:right="-67"/>
        <w:jc w:val="left"/>
        <w:tabs>
          <w:tab w:pos="1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7" w:lineRule="exact"/>
        <w:ind w:left="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rıırih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1"/>
          <w:w w:val="120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-5"/>
          <w:w w:val="12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20"/>
        </w:rPr>
        <w:t>8/05/2017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20"/>
        </w:rPr>
      </w:r>
    </w:p>
    <w:p>
      <w:pPr>
        <w:spacing w:before="0" w:after="0" w:line="208" w:lineRule="exact"/>
        <w:ind w:right="-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7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7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left="18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7"/>
          <w:w w:val="10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1545" w:space="179"/>
            <w:col w:w="1737" w:space="372"/>
            <w:col w:w="7227"/>
          </w:cols>
        </w:sectPr>
      </w:pPr>
      <w:rPr/>
    </w:p>
    <w:p>
      <w:pPr>
        <w:spacing w:before="3" w:after="0" w:line="203" w:lineRule="exact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46" w:after="0" w:line="240" w:lineRule="auto"/>
        <w:ind w:left="187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77" w:right="26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130.559998pt;margin-top:24.666548pt;width:176.639999pt;height:144pt;mso-position-horizontal-relative:page;mso-position-vertical-relative:paragraph;z-index:-17536" type="#_x0000_t75">
            <v:imagedata r:id="rId13" o:title=""/>
          </v:shape>
        </w:pict>
      </w:r>
      <w:r>
        <w:rPr/>
        <w:pict>
          <v:shape style="position:absolute;margin-left:41.279999pt;margin-top:17.946541pt;width:11.52pt;height:30.719999pt;mso-position-horizontal-relative:page;mso-position-vertical-relative:paragraph;z-index:-17535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05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F5052"/>
          <w:spacing w:val="0"/>
          <w:w w:val="54"/>
          <w:i/>
        </w:rPr>
        <w:t>2</w:t>
      </w:r>
      <w:r>
        <w:rPr>
          <w:rFonts w:ascii="Arial" w:hAnsi="Arial" w:cs="Arial" w:eastAsia="Arial"/>
          <w:sz w:val="30"/>
          <w:szCs w:val="30"/>
          <w:color w:val="4F5052"/>
          <w:spacing w:val="42"/>
          <w:w w:val="54"/>
          <w:i/>
        </w:rPr>
        <w:t> </w:t>
      </w:r>
      <w:r>
        <w:rPr>
          <w:rFonts w:ascii="Arial" w:hAnsi="Arial" w:cs="Arial" w:eastAsia="Arial"/>
          <w:sz w:val="27"/>
          <w:szCs w:val="27"/>
          <w:color w:val="4F5052"/>
          <w:spacing w:val="0"/>
          <w:w w:val="54"/>
          <w:i/>
        </w:rPr>
        <w:t>U</w:t>
      </w:r>
      <w:r>
        <w:rPr>
          <w:rFonts w:ascii="Arial" w:hAnsi="Arial" w:cs="Arial" w:eastAsia="Arial"/>
          <w:sz w:val="27"/>
          <w:szCs w:val="27"/>
          <w:color w:val="4F5052"/>
          <w:spacing w:val="11"/>
          <w:w w:val="54"/>
          <w:i/>
        </w:rPr>
        <w:t> </w:t>
      </w:r>
      <w:r>
        <w:rPr>
          <w:rFonts w:ascii="Arial" w:hAnsi="Arial" w:cs="Arial" w:eastAsia="Arial"/>
          <w:sz w:val="22"/>
          <w:szCs w:val="22"/>
          <w:color w:val="4F5052"/>
          <w:spacing w:val="0"/>
          <w:w w:val="54"/>
        </w:rPr>
        <w:t>1-tlıY7s</w:t>
      </w:r>
      <w:r>
        <w:rPr>
          <w:rFonts w:ascii="Arial" w:hAnsi="Arial" w:cs="Arial" w:eastAsia="Arial"/>
          <w:sz w:val="22"/>
          <w:szCs w:val="22"/>
          <w:color w:val="4F5052"/>
          <w:spacing w:val="6"/>
          <w:w w:val="5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5052"/>
          <w:spacing w:val="0"/>
          <w:w w:val="59"/>
          <w:b/>
          <w:bCs/>
          <w:i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  <w:cols w:num="3" w:equalWidth="0">
            <w:col w:w="3340" w:space="819"/>
            <w:col w:w="1323" w:space="2772"/>
            <w:col w:w="2806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34.246674pt;margin-top:16.279678pt;width:542.457749pt;height:753.702656pt;mso-position-horizontal-relative:page;mso-position-vertical-relative:page;z-index:-17534" coordorigin="685,326" coordsize="10849,15074">
            <v:group style="position:absolute;left:697;top:347;width:10797;height:2" coordorigin="697,347" coordsize="10797,2">
              <v:shape style="position:absolute;left:697;top:347;width:10797;height:2" coordorigin="697,347" coordsize="10797,0" path="m697,347l11494,347e" filled="f" stroked="t" strokeweight=".715958pt" strokecolor="#808080">
                <v:path arrowok="t"/>
              </v:shape>
            </v:group>
            <v:group style="position:absolute;left:704;top:335;width:2;height:2643" coordorigin="704,335" coordsize="2,2643">
              <v:shape style="position:absolute;left:704;top:335;width:2;height:2643" coordorigin="704,335" coordsize="0,2643" path="m704,2978l704,335e" filled="f" stroked="t" strokeweight=".954611pt" strokecolor="#838383">
                <v:path arrowok="t"/>
              </v:shape>
            </v:group>
            <v:group style="position:absolute;left:2322;top:345;width:2;height:1503" coordorigin="2322,345" coordsize="2,1503">
              <v:shape style="position:absolute;left:2322;top:345;width:2;height:1503" coordorigin="2322,345" coordsize="0,1503" path="m2322,1848l2322,345e" filled="f" stroked="t" strokeweight=".477306pt" strokecolor="#8C8C8C">
                <v:path arrowok="t"/>
              </v:shape>
            </v:group>
            <v:group style="position:absolute;left:697;top:1836;width:10811;height:2" coordorigin="697,1836" coordsize="10811,2">
              <v:shape style="position:absolute;left:697;top:1836;width:10811;height:2" coordorigin="697,1836" coordsize="10811,0" path="m697,1836l11508,1836e" filled="f" stroked="t" strokeweight=".477306pt" strokecolor="#747474">
                <v:path arrowok="t"/>
              </v:shape>
            </v:group>
            <v:group style="position:absolute;left:9117;top:340;width:2;height:1503" coordorigin="9117,340" coordsize="2,1503">
              <v:shape style="position:absolute;left:9117;top:340;width:2;height:1503" coordorigin="9117,340" coordsize="0,1503" path="m9117,1843l9117,340e" filled="f" stroked="t" strokeweight=".715958pt" strokecolor="#606060">
                <v:path arrowok="t"/>
              </v:shape>
            </v:group>
            <v:group style="position:absolute;left:697;top:2054;width:10811;height:2" coordorigin="697,2054" coordsize="10811,2">
              <v:shape style="position:absolute;left:697;top:2054;width:10811;height:2" coordorigin="697,2054" coordsize="10811,0" path="m697,2054l11508,2054e" filled="f" stroked="t" strokeweight=".715958pt" strokecolor="#777777">
                <v:path arrowok="t"/>
              </v:shape>
            </v:group>
            <v:group style="position:absolute;left:697;top:2269;width:10811;height:2" coordorigin="697,2269" coordsize="10811,2">
              <v:shape style="position:absolute;left:697;top:2269;width:10811;height:2" coordorigin="697,2269" coordsize="10811,0" path="m697,2269l11508,2269e" filled="f" stroked="t" strokeweight=".715958pt" strokecolor="#747474">
                <v:path arrowok="t"/>
              </v:shape>
            </v:group>
            <v:group style="position:absolute;left:697;top:2487;width:10806;height:2" coordorigin="697,2487" coordsize="10806,2">
              <v:shape style="position:absolute;left:697;top:2487;width:10806;height:2" coordorigin="697,2487" coordsize="10806,0" path="m697,2487l11503,2487e" filled="f" stroked="t" strokeweight=".715958pt" strokecolor="#747474">
                <v:path arrowok="t"/>
              </v:shape>
            </v:group>
            <v:group style="position:absolute;left:697;top:2703;width:10816;height:2" coordorigin="697,2703" coordsize="10816,2">
              <v:shape style="position:absolute;left:697;top:2703;width:10816;height:2" coordorigin="697,2703" coordsize="10816,0" path="m697,2703l11513,2703e" filled="f" stroked="t" strokeweight=".715958pt" strokecolor="#747474">
                <v:path arrowok="t"/>
              </v:shape>
            </v:group>
            <v:group style="position:absolute;left:3823;top:2916;width:2;height:747" coordorigin="3823,2916" coordsize="2,747">
              <v:shape style="position:absolute;left:3823;top:2916;width:2;height:747" coordorigin="3823,2916" coordsize="0,747" path="m3823,3663l3823,2916e" filled="f" stroked="t" strokeweight=".954611pt" strokecolor="#676767">
                <v:path arrowok="t"/>
              </v:shape>
            </v:group>
            <v:group style="position:absolute;left:697;top:2921;width:10816;height:2" coordorigin="697,2921" coordsize="10816,2">
              <v:shape style="position:absolute;left:697;top:2921;width:10816;height:2" coordorigin="697,2921" coordsize="10816,0" path="m697,2921l11513,2921e" filled="f" stroked="t" strokeweight=".715958pt" strokecolor="#777777">
                <v:path arrowok="t"/>
              </v:shape>
            </v:group>
            <v:group style="position:absolute;left:6942;top:2911;width:2;height:756" coordorigin="6942,2911" coordsize="2,756">
              <v:shape style="position:absolute;left:6942;top:2911;width:2;height:756" coordorigin="6942,2911" coordsize="0,756" path="m6942,3667l6942,2911e" filled="f" stroked="t" strokeweight=".477306pt" strokecolor="#545454">
                <v:path arrowok="t"/>
              </v:shape>
            </v:group>
            <v:group style="position:absolute;left:2327;top:3648;width:2;height:11739" coordorigin="2327,3648" coordsize="2,11739">
              <v:shape style="position:absolute;left:2327;top:3648;width:2;height:11739" coordorigin="2327,3648" coordsize="0,11739" path="m2327,15388l2327,3648e" filled="f" stroked="t" strokeweight=".715958pt" strokecolor="#5B5B5B">
                <v:path arrowok="t"/>
              </v:shape>
            </v:group>
            <v:group style="position:absolute;left:692;top:3655;width:10816;height:2" coordorigin="692,3655" coordsize="10816,2">
              <v:shape style="position:absolute;left:692;top:3655;width:10816;height:2" coordorigin="692,3655" coordsize="10816,0" path="m692,3655l11508,3655e" filled="f" stroked="t" strokeweight=".477306pt" strokecolor="#777777">
                <v:path arrowok="t"/>
              </v:shape>
            </v:group>
            <v:group style="position:absolute;left:704;top:3610;width:2;height:2935" coordorigin="704,3610" coordsize="2,2935">
              <v:shape style="position:absolute;left:704;top:3610;width:2;height:2935" coordorigin="704,3610" coordsize="0,2935" path="m704,6545l704,3610e" filled="f" stroked="t" strokeweight=".715958pt" strokecolor="#5B5B5B">
                <v:path arrowok="t"/>
              </v:shape>
            </v:group>
            <v:group style="position:absolute;left:702;top:3931;width:10806;height:2" coordorigin="702,3931" coordsize="10806,2">
              <v:shape style="position:absolute;left:702;top:3931;width:10806;height:2" coordorigin="702,3931" coordsize="10806,0" path="m702,3931l11508,3931e" filled="f" stroked="t" strokeweight=".715958pt" strokecolor="#838383">
                <v:path arrowok="t"/>
              </v:shape>
            </v:group>
            <v:group style="position:absolute;left:2315;top:4151;width:9193;height:2" coordorigin="2315,4151" coordsize="9193,2">
              <v:shape style="position:absolute;left:2315;top:4151;width:9193;height:2" coordorigin="2315,4151" coordsize="9193,0" path="m2315,4151l11508,4151e" filled="f" stroked="t" strokeweight=".715958pt" strokecolor="#7C7C7C">
                <v:path arrowok="t"/>
              </v:shape>
            </v:group>
            <v:group style="position:absolute;left:4878;top:4632;width:6625;height:2" coordorigin="4878,4632" coordsize="6625,2">
              <v:shape style="position:absolute;left:4878;top:4632;width:6625;height:2" coordorigin="4878,4632" coordsize="6625,0" path="m4878,4632l11503,4632e" filled="f" stroked="t" strokeweight=".477306pt" strokecolor="#939393">
                <v:path arrowok="t"/>
              </v:shape>
            </v:group>
            <v:group style="position:absolute;left:4888;top:4146;width:2;height:2068" coordorigin="4888,4146" coordsize="2,2068">
              <v:shape style="position:absolute;left:4888;top:4146;width:2;height:2068" coordorigin="4888,4146" coordsize="0,2068" path="m4888,6214l4888,4146e" filled="f" stroked="t" strokeweight=".715958pt" strokecolor="#545454">
                <v:path arrowok="t"/>
              </v:shape>
            </v:group>
            <v:group style="position:absolute;left:4878;top:4874;width:6625;height:2" coordorigin="4878,4874" coordsize="6625,2">
              <v:shape style="position:absolute;left:4878;top:4874;width:6625;height:2" coordorigin="4878,4874" coordsize="6625,0" path="m4878,4874l11503,4874e" filled="f" stroked="t" strokeweight=".715958pt" strokecolor="#6B6B6B">
                <v:path arrowok="t"/>
              </v:shape>
            </v:group>
            <v:group style="position:absolute;left:4878;top:5113;width:6625;height:2" coordorigin="4878,5113" coordsize="6625,2">
              <v:shape style="position:absolute;left:4878;top:5113;width:6625;height:2" coordorigin="4878,5113" coordsize="6625,0" path="m4878,5113l11503,5113e" filled="f" stroked="t" strokeweight=".715958pt" strokecolor="#777777">
                <v:path arrowok="t"/>
              </v:shape>
            </v:group>
            <v:group style="position:absolute;left:2315;top:5334;width:9188;height:2" coordorigin="2315,5334" coordsize="9188,2">
              <v:shape style="position:absolute;left:2315;top:5334;width:9188;height:2" coordorigin="2315,5334" coordsize="9188,0" path="m2315,5334l11503,5334e" filled="f" stroked="t" strokeweight=".715958pt" strokecolor="#747474">
                <v:path arrowok="t"/>
              </v:shape>
            </v:group>
            <v:group style="position:absolute;left:692;top:5568;width:10825;height:2" coordorigin="692,5568" coordsize="10825,2">
              <v:shape style="position:absolute;left:692;top:5568;width:10825;height:2" coordorigin="692,5568" coordsize="10825,0" path="m692,5568l11517,5568e" filled="f" stroked="t" strokeweight=".715958pt" strokecolor="#7C7C7C">
                <v:path arrowok="t"/>
              </v:shape>
            </v:group>
            <v:group style="position:absolute;left:7804;top:5554;width:2;height:661" coordorigin="7804,5554" coordsize="2,661">
              <v:shape style="position:absolute;left:7804;top:5554;width:2;height:661" coordorigin="7804,5554" coordsize="0,661" path="m7804,6214l7804,5554e" filled="f" stroked="t" strokeweight=".954611pt" strokecolor="#646464">
                <v:path arrowok="t"/>
              </v:shape>
            </v:group>
            <v:group style="position:absolute;left:2315;top:5992;width:9193;height:2" coordorigin="2315,5992" coordsize="9193,2">
              <v:shape style="position:absolute;left:2315;top:5992;width:9193;height:2" coordorigin="2315,5992" coordsize="9193,0" path="m2315,5992l11508,5992e" filled="f" stroked="t" strokeweight=".715958pt" strokecolor="#7C7C7C">
                <v:path arrowok="t"/>
              </v:shape>
            </v:group>
            <v:group style="position:absolute;left:2315;top:6210;width:9193;height:2" coordorigin="2315,6210" coordsize="9193,2">
              <v:shape style="position:absolute;left:2315;top:6210;width:9193;height:2" coordorigin="2315,6210" coordsize="9193,0" path="m2315,6210l11508,6210e" filled="f" stroked="t" strokeweight=".715958pt" strokecolor="#777777">
                <v:path arrowok="t"/>
              </v:shape>
            </v:group>
            <v:group style="position:absolute;left:702;top:6430;width:10816;height:2" coordorigin="702,6430" coordsize="10816,2">
              <v:shape style="position:absolute;left:702;top:6430;width:10816;height:2" coordorigin="702,6430" coordsize="10816,0" path="m702,6430l11517,6430e" filled="f" stroked="t" strokeweight=".715958pt" strokecolor="#777777">
                <v:path arrowok="t"/>
              </v:shape>
            </v:group>
            <v:group style="position:absolute;left:697;top:6856;width:10821;height:2" coordorigin="697,6856" coordsize="10821,2">
              <v:shape style="position:absolute;left:697;top:6856;width:10821;height:2" coordorigin="697,6856" coordsize="10821,0" path="m697,6856l11517,6856e" filled="f" stroked="t" strokeweight=".715958pt" strokecolor="#747474">
                <v:path arrowok="t"/>
              </v:shape>
            </v:group>
            <v:group style="position:absolute;left:706;top:6822;width:2;height:4290" coordorigin="706,6822" coordsize="2,4290">
              <v:shape style="position:absolute;left:706;top:6822;width:2;height:4290" coordorigin="706,6822" coordsize="0,4290" path="m706,11112l706,6822e" filled="f" stroked="t" strokeweight=".715958pt" strokecolor="#606060">
                <v:path arrowok="t"/>
              </v:shape>
            </v:group>
            <v:group style="position:absolute;left:4892;top:6846;width:2;height:670" coordorigin="4892,6846" coordsize="2,670">
              <v:shape style="position:absolute;left:4892;top:6846;width:2;height:670" coordorigin="4892,6846" coordsize="0,670" path="m4892,7517l4892,6846e" filled="f" stroked="t" strokeweight=".477306pt" strokecolor="#444444">
                <v:path arrowok="t"/>
              </v:shape>
            </v:group>
            <v:group style="position:absolute;left:4888;top:7071;width:6625;height:2" coordorigin="4888,7071" coordsize="6625,2">
              <v:shape style="position:absolute;left:4888;top:7071;width:6625;height:2" coordorigin="4888,7071" coordsize="6625,0" path="m4888,7071l11513,7071e" filled="f" stroked="t" strokeweight=".715958pt" strokecolor="#707070">
                <v:path arrowok="t"/>
              </v:shape>
            </v:group>
            <v:group style="position:absolute;left:4888;top:7292;width:6625;height:2" coordorigin="4888,7292" coordsize="6625,2">
              <v:shape style="position:absolute;left:4888;top:7292;width:6625;height:2" coordorigin="4888,7292" coordsize="6625,0" path="m4888,7292l11513,7292e" filled="f" stroked="t" strokeweight=".715958pt" strokecolor="#707070">
                <v:path arrowok="t"/>
              </v:shape>
            </v:group>
            <v:group style="position:absolute;left:697;top:7510;width:10806;height:2" coordorigin="697,7510" coordsize="10806,2">
              <v:shape style="position:absolute;left:697;top:7510;width:10806;height:2" coordorigin="697,7510" coordsize="10806,0" path="m697,7510l11503,7510e" filled="f" stroked="t" strokeweight=".715958pt" strokecolor="#777777">
                <v:path arrowok="t"/>
              </v:shape>
            </v:group>
            <v:group style="position:absolute;left:692;top:8319;width:10825;height:2" coordorigin="692,8319" coordsize="10825,2">
              <v:shape style="position:absolute;left:692;top:8319;width:10825;height:2" coordorigin="692,8319" coordsize="10825,0" path="m692,8319l11517,8319e" filled="f" stroked="t" strokeweight=".715958pt" strokecolor="#8C8C8C">
                <v:path arrowok="t"/>
              </v:shape>
            </v:group>
            <v:group style="position:absolute;left:697;top:9204;width:10821;height:2" coordorigin="697,9204" coordsize="10821,2">
              <v:shape style="position:absolute;left:697;top:9204;width:10821;height:2" coordorigin="697,9204" coordsize="10821,0" path="m697,9204l11517,9204e" filled="f" stroked="t" strokeweight=".715958pt" strokecolor="#838383">
                <v:path arrowok="t"/>
              </v:shape>
            </v:group>
            <v:group style="position:absolute;left:697;top:9544;width:10821;height:2" coordorigin="697,9544" coordsize="10821,2">
              <v:shape style="position:absolute;left:697;top:9544;width:10821;height:2" coordorigin="697,9544" coordsize="10821,0" path="m697,9544l11517,9544e" filled="f" stroked="t" strokeweight=".715958pt" strokecolor="#747474">
                <v:path arrowok="t"/>
              </v:shape>
            </v:group>
            <v:group style="position:absolute;left:697;top:9779;width:8658;height:2" coordorigin="697,9779" coordsize="8658,2">
              <v:shape style="position:absolute;left:697;top:9779;width:8658;height:2" coordorigin="697,9779" coordsize="8658,0" path="m697,9779l9355,9779e" filled="f" stroked="t" strokeweight=".715958pt" strokecolor="#777777">
                <v:path arrowok="t"/>
              </v:shape>
            </v:group>
            <v:group style="position:absolute;left:702;top:10258;width:10821;height:2" coordorigin="702,10258" coordsize="10821,2">
              <v:shape style="position:absolute;left:702;top:10258;width:10821;height:2" coordorigin="702,10258" coordsize="10821,0" path="m702,10258l11522,10258e" filled="f" stroked="t" strokeweight=".715958pt" strokecolor="#747474">
                <v:path arrowok="t"/>
              </v:shape>
            </v:group>
            <v:group style="position:absolute;left:1656;top:10361;width:2;height:5032" coordorigin="1656,10361" coordsize="2,5032">
              <v:shape style="position:absolute;left:1656;top:10361;width:2;height:5032" coordorigin="1656,10361" coordsize="0,5032" path="m1656,15392l1656,10361e" filled="f" stroked="t" strokeweight=".715958pt" strokecolor="#5B5B5B">
                <v:path arrowok="t"/>
              </v:shape>
            </v:group>
            <v:group style="position:absolute;left:7360;top:10466;width:2;height:4903" coordorigin="7360,10466" coordsize="2,4903">
              <v:shape style="position:absolute;left:7360;top:10466;width:2;height:4903" coordorigin="7360,10466" coordsize="0,4903" path="m7360,15369l7360,10466e" filled="f" stroked="t" strokeweight=".715958pt" strokecolor="#6B6B6B">
                <v:path arrowok="t"/>
              </v:shape>
            </v:group>
            <v:group style="position:absolute;left:702;top:10476;width:10004;height:2" coordorigin="702,10476" coordsize="10004,2">
              <v:shape style="position:absolute;left:702;top:10476;width:10004;height:2" coordorigin="702,10476" coordsize="10004,0" path="m702,10476l10706,10476e" filled="f" stroked="t" strokeweight=".715958pt" strokecolor="#777777">
                <v:path arrowok="t"/>
              </v:shape>
            </v:group>
            <v:group style="position:absolute;left:702;top:10902;width:10825;height:2" coordorigin="702,10902" coordsize="10825,2">
              <v:shape style="position:absolute;left:702;top:10902;width:10825;height:2" coordorigin="702,10902" coordsize="10825,0" path="m702,10902l11527,10902e" filled="f" stroked="t" strokeweight=".715958pt" strokecolor="#808080">
                <v:path arrowok="t"/>
              </v:shape>
            </v:group>
            <v:group style="position:absolute;left:702;top:12999;width:1632;height:2" coordorigin="702,12999" coordsize="1632,2">
              <v:shape style="position:absolute;left:702;top:12999;width:1632;height:2" coordorigin="702,12999" coordsize="1632,0" path="m702,12999l2334,12999e" filled="f" stroked="t" strokeweight=".715958pt" strokecolor="#A0A0A0">
                <v:path arrowok="t"/>
              </v:shape>
            </v:group>
            <v:group style="position:absolute;left:702;top:15369;width:9384;height:2" coordorigin="702,15369" coordsize="9384,2">
              <v:shape style="position:absolute;left:702;top:15369;width:9384;height:2" coordorigin="702,15369" coordsize="9384,0" path="m702,15369l10085,15369e" filled="f" stroked="t" strokeweight=".715958pt" strokecolor="#8C8C8C">
                <v:path arrowok="t"/>
              </v:shape>
            </v:group>
            <v:group style="position:absolute;left:711;top:11342;width:2;height:4050" coordorigin="711,11342" coordsize="2,4050">
              <v:shape style="position:absolute;left:711;top:11342;width:2;height:4050" coordorigin="711,11342" coordsize="0,4050" path="m711,15392l711,11342e" filled="f" stroked="t" strokeweight=".715958pt" strokecolor="#646464">
                <v:path arrowok="t"/>
              </v:shape>
            </v:group>
            <v:group style="position:absolute;left:1136;top:10480;width:2;height:4912" coordorigin="1136,10480" coordsize="2,4912">
              <v:shape style="position:absolute;left:1136;top:10480;width:2;height:4912" coordorigin="1136,10480" coordsize="0,4912" path="m1136,15392l1136,10480e" filled="f" stroked="t" strokeweight=".715958pt" strokecolor="#5B5B5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9.500001pt;height:93.93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600" w:right="260"/>
        </w:sectPr>
      </w:pPr>
      <w:rPr/>
    </w:p>
    <w:p>
      <w:pPr>
        <w:spacing w:before="82" w:after="0" w:line="219" w:lineRule="auto"/>
        <w:ind w:left="646" w:right="-146" w:firstLine="-18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4"/>
          <w:szCs w:val="84"/>
          <w:color w:val="3A3A3A"/>
          <w:spacing w:val="-743"/>
          <w:w w:val="161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63" w:right="45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9.845581pt;margin-top:14.318913pt;width:34.84557pt;height:.1pt;mso-position-horizontal-relative:page;mso-position-vertical-relative:paragraph;z-index:-17531" coordorigin="9997,286" coordsize="697,2">
            <v:shape style="position:absolute;left:9997;top:286;width:697;height:2" coordorigin="9997,286" coordsize="697,0" path="m9997,286l10694,286e" filled="f" stroked="t" strokeweight="3.06076pt" strokecolor="#6B70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8" w:lineRule="exact"/>
        <w:ind w:left="1108" w:right="538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A3A3A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20" w:right="80"/>
          <w:cols w:num="2" w:equalWidth="0">
            <w:col w:w="1658" w:space="1597"/>
            <w:col w:w="8365"/>
          </w:cols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70886" w:type="dxa"/>
      </w:tblPr>
      <w:tblGrid/>
      <w:tr>
        <w:trPr>
          <w:trHeight w:val="238" w:hRule="exact"/>
        </w:trPr>
        <w:tc>
          <w:tcPr>
            <w:tcW w:w="1454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!Ol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12" w:type="dxa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13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4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4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5"/>
                <w:w w:val="97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8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8"/>
                <w:w w:val="108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3"/>
                <w:w w:val="97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8495" w:type="dxa"/>
            <w:gridSpan w:val="4"/>
            <w:tcBorders>
              <w:top w:val="single" w:sz="5.650632" w:space="0" w:color="676767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06" w:right="-20"/>
              <w:jc w:val="left"/>
              <w:tabs>
                <w:tab w:pos="2060" w:val="left"/>
                <w:tab w:pos="2600" w:val="left"/>
                <w:tab w:pos="46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27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22.04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8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7"/>
                <w:w w:val="11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6"/>
                <w:w w:val="8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6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6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530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9"/>
              </w:rPr>
              <w:t>9615296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454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9"/>
                <w:w w:val="79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79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22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9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12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14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18.05.2017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8495" w:type="dxa"/>
            <w:gridSpan w:val="4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301" w:right="-20"/>
              <w:jc w:val="left"/>
              <w:tabs>
                <w:tab w:pos="1860" w:val="left"/>
                <w:tab w:pos="26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3241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2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9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Bahri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6"/>
              </w:rPr>
              <w:t>KAPTAN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454" w:type="dxa"/>
            <w:tcBorders>
              <w:top w:val="nil" w:sz="6" w:space="0" w:color="auto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56" w:type="dxa"/>
            <w:gridSpan w:val="2"/>
            <w:tcBorders>
              <w:top w:val="nil" w:sz="6" w:space="0" w:color="auto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31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Kabakum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8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830" w:type="dxa"/>
            <w:tcBorders>
              <w:top w:val="nil" w:sz="6" w:space="0" w:color="auto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66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6"/>
              </w:rPr>
              <w:t>Dikil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106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9"/>
                <w:w w:val="124"/>
              </w:rPr>
              <w:t>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83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9"/>
                <w:w w:val="114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6"/>
              </w:rPr>
              <w:t>MiR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38" w:type="dxa"/>
            <w:tcBorders>
              <w:top w:val="nil" w:sz="6" w:space="0" w:color="auto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483" w:type="dxa"/>
            <w:tcBorders>
              <w:top w:val="nil" w:sz="6" w:space="0" w:color="auto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454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3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6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56" w:type="dxa"/>
            <w:gridSpan w:val="2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31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Kabakum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8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830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66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Dikili-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6"/>
                <w:w w:val="105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9"/>
              </w:rPr>
              <w:t>M1R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38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483" w:type="dxa"/>
            <w:tcBorders>
              <w:top w:val="single" w:sz="5.650632" w:space="0" w:color="646464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454" w:type="dxa"/>
            <w:tcBorders>
              <w:top w:val="single" w:sz="5.650632" w:space="0" w:color="646464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56" w:type="dxa"/>
            <w:gridSpan w:val="2"/>
            <w:tcBorders>
              <w:top w:val="single" w:sz="5.650632" w:space="0" w:color="646464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15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6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2"/>
                <w:w w:val="11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2"/>
              </w:rPr>
              <w:t>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830" w:type="dxa"/>
            <w:tcBorders>
              <w:top w:val="single" w:sz="5.650632" w:space="0" w:color="646464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66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38" w:type="dxa"/>
            <w:tcBorders>
              <w:top w:val="single" w:sz="5.650632" w:space="0" w:color="646464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7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483" w:type="dxa"/>
            <w:tcBorders>
              <w:top w:val="single" w:sz="5.650632" w:space="0" w:color="646464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7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4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D6D6E"/>
                <w:spacing w:val="0"/>
                <w:w w:val="143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D6D6E"/>
                <w:spacing w:val="-33"/>
                <w:w w:val="14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5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4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5"/>
              </w:rPr>
              <w:t>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1" w:after="0" w:line="240" w:lineRule="auto"/>
        <w:ind w:left="18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196" w:lineRule="exact"/>
        <w:ind w:right="-20"/>
        <w:jc w:val="left"/>
        <w:tabs>
          <w:tab w:pos="1280" w:val="left"/>
          <w:tab w:pos="2380" w:val="left"/>
          <w:tab w:pos="2720" w:val="left"/>
          <w:tab w:pos="3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Kullanı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3A3A3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9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-11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1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  <w:position w:val="-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Çelı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Dığe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81"/>
          <w:position w:val="-11"/>
        </w:rPr>
        <w:t>r</w:t>
      </w:r>
      <w:r>
        <w:rPr>
          <w:rFonts w:ascii="Arial" w:hAnsi="Arial" w:cs="Arial" w:eastAsia="Arial"/>
          <w:sz w:val="21"/>
          <w:szCs w:val="21"/>
          <w:color w:val="3A3A3A"/>
          <w:spacing w:val="-6"/>
          <w:w w:val="181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412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-5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95"/>
          <w:position w:val="-11"/>
        </w:rPr>
        <w:t>--</w:t>
      </w:r>
      <w:r>
        <w:rPr>
          <w:rFonts w:ascii="Arial" w:hAnsi="Arial" w:cs="Arial" w:eastAsia="Arial"/>
          <w:sz w:val="21"/>
          <w:szCs w:val="21"/>
          <w:color w:val="3A3A3A"/>
          <w:spacing w:val="-174"/>
          <w:w w:val="395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95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-107"/>
          <w:w w:val="395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95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3A3A3A"/>
          <w:spacing w:val="-107"/>
          <w:w w:val="395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95"/>
          <w:position w:val="-11"/>
        </w:rPr>
        <w:t>--</w:t>
      </w:r>
      <w:r>
        <w:rPr>
          <w:rFonts w:ascii="Arial" w:hAnsi="Arial" w:cs="Arial" w:eastAsia="Arial"/>
          <w:sz w:val="21"/>
          <w:szCs w:val="21"/>
          <w:color w:val="565656"/>
          <w:spacing w:val="-174"/>
          <w:w w:val="395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95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3A3A3A"/>
          <w:spacing w:val="-107"/>
          <w:w w:val="395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412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-5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71"/>
          <w:position w:val="-11"/>
        </w:rPr>
        <w:t>--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27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6D6D6E"/>
          <w:spacing w:val="0"/>
          <w:w w:val="398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6D6D6E"/>
          <w:spacing w:val="-111"/>
          <w:w w:val="398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98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3A3A3A"/>
          <w:spacing w:val="-111"/>
          <w:w w:val="398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98"/>
          <w:position w:val="-11"/>
        </w:rPr>
        <w:t>--</w:t>
      </w:r>
      <w:r>
        <w:rPr>
          <w:rFonts w:ascii="Arial" w:hAnsi="Arial" w:cs="Arial" w:eastAsia="Arial"/>
          <w:sz w:val="21"/>
          <w:szCs w:val="21"/>
          <w:color w:val="565656"/>
          <w:spacing w:val="-180"/>
          <w:w w:val="398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53"/>
          <w:w w:val="412"/>
          <w:position w:val="-11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0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65656"/>
          <w:spacing w:val="0"/>
          <w:w w:val="231"/>
          <w:position w:val="-11"/>
        </w:rPr>
        <w:t>----i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3" w:equalWidth="0">
            <w:col w:w="1738" w:space="1903"/>
            <w:col w:w="6859" w:space="164"/>
            <w:col w:w="956"/>
          </w:cols>
        </w:sectPr>
      </w:pPr>
      <w:rPr/>
    </w:p>
    <w:p>
      <w:pPr>
        <w:spacing w:before="0" w:after="0" w:line="419" w:lineRule="exact"/>
        <w:ind w:left="4451" w:right="-20"/>
        <w:jc w:val="left"/>
        <w:tabs>
          <w:tab w:pos="5020" w:val="left"/>
          <w:tab w:pos="5520" w:val="left"/>
          <w:tab w:pos="6000" w:val="left"/>
          <w:tab w:pos="11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9"/>
          <w:szCs w:val="9"/>
          <w:color w:val="3A3A3A"/>
          <w:spacing w:val="0"/>
          <w:w w:val="54"/>
        </w:rPr>
        <w:t>J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0"/>
          <w:w w:val="54"/>
        </w:rPr>
        <w:t>]</w:t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-20"/>
          <w:w w:val="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0"/>
          <w:w w:val="100"/>
        </w:rPr>
      </w:r>
      <w:r>
        <w:rPr>
          <w:rFonts w:ascii="Times New Roman" w:hAnsi="Times New Roman" w:cs="Times New Roman" w:eastAsia="Times New Roman"/>
          <w:sz w:val="41"/>
          <w:szCs w:val="41"/>
          <w:color w:val="3A3A3A"/>
          <w:spacing w:val="0"/>
          <w:w w:val="22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3A3A3A"/>
          <w:spacing w:val="-63"/>
          <w:w w:val="10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898A8A"/>
          <w:spacing w:val="0"/>
          <w:w w:val="184"/>
        </w:rPr>
        <w:t>7</w:t>
      </w:r>
      <w:r>
        <w:rPr>
          <w:rFonts w:ascii="Times New Roman" w:hAnsi="Times New Roman" w:cs="Times New Roman" w:eastAsia="Times New Roman"/>
          <w:sz w:val="41"/>
          <w:szCs w:val="41"/>
          <w:color w:val="898A8A"/>
          <w:spacing w:val="-106"/>
          <w:w w:val="184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BFBFBF"/>
          <w:spacing w:val="0"/>
          <w:w w:val="64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BFBFB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4"/>
        </w:rPr>
        <w:t>!Y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22.17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BFBFB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1" w:after="0" w:line="240" w:lineRule="auto"/>
        <w:ind w:left="185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6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190" w:lineRule="exact"/>
        <w:ind w:left="2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Beytutla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2"/>
        </w:rPr>
        <w:t>TUFAN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A3A3A"/>
          <w:w w:val="189"/>
        </w:rPr>
        <w:t>l</w:t>
      </w:r>
      <w:r>
        <w:rPr>
          <w:rFonts w:ascii="Arial" w:hAnsi="Arial" w:cs="Arial" w:eastAsia="Arial"/>
          <w:sz w:val="20"/>
          <w:szCs w:val="20"/>
          <w:color w:val="3A3A3A"/>
          <w:spacing w:val="-10"/>
          <w:w w:val="1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9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199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6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-14"/>
          <w:w w:val="16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5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22.05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22.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-15"/>
          <w:w w:val="164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8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9" w:lineRule="exact"/>
        <w:ind w:left="42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3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  <w:position w:val="-1"/>
        </w:rPr>
        <w:t>ınni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t-Janda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8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1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1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3" w:equalWidth="0">
            <w:col w:w="690" w:space="1430"/>
            <w:col w:w="2003" w:space="554"/>
            <w:col w:w="6943"/>
          </w:cols>
        </w:sectPr>
      </w:pPr>
      <w:rPr/>
    </w:p>
    <w:p>
      <w:pPr>
        <w:spacing w:before="39" w:after="0" w:line="203" w:lineRule="exact"/>
        <w:ind w:left="2139" w:right="-20"/>
        <w:jc w:val="left"/>
        <w:tabs>
          <w:tab w:pos="3580" w:val="left"/>
          <w:tab w:pos="4700" w:val="left"/>
          <w:tab w:pos="7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0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5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16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  <w:position w:val="0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25" w:after="0" w:line="228" w:lineRule="exact"/>
        <w:ind w:left="2139" w:right="1092" w:firstLine="-1945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21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3A3A3A"/>
          <w:spacing w:val="-55"/>
          <w:w w:val="121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-25"/>
          <w:w w:val="121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1"/>
          <w:position w:val="0"/>
        </w:rPr>
        <w:t>ncı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1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\l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3" w:lineRule="exact"/>
        <w:ind w:left="213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  <w:position w:val="-1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1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2" w:equalWidth="0">
            <w:col w:w="4290" w:space="392"/>
            <w:col w:w="6938"/>
          </w:cols>
        </w:sectPr>
      </w:pPr>
      <w:rPr/>
    </w:p>
    <w:p>
      <w:pPr>
        <w:spacing w:before="39" w:after="0" w:line="240" w:lineRule="auto"/>
        <w:ind w:left="180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15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tayınGörüldüğü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Söndür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8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8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söndüri.lcü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2" w:equalWidth="0">
            <w:col w:w="1553" w:space="624"/>
            <w:col w:w="9443"/>
          </w:cols>
        </w:sectPr>
      </w:pPr>
      <w:rPr/>
    </w:p>
    <w:p>
      <w:pPr>
        <w:spacing w:before="25" w:after="0" w:line="240" w:lineRule="auto"/>
        <w:ind w:left="19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i/>
        </w:rPr>
        <w:t>Sul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i/>
        </w:rPr>
        <w:t>u</w:t>
      </w:r>
      <w:r>
        <w:rPr>
          <w:rFonts w:ascii="Arial" w:hAnsi="Arial" w:cs="Arial" w:eastAsia="Arial"/>
          <w:sz w:val="15"/>
          <w:szCs w:val="15"/>
          <w:color w:val="3A3A3A"/>
          <w:spacing w:val="1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i/>
        </w:rPr>
        <w:t>S/Jmlllrme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0" w:lineRule="auto"/>
        <w:ind w:right="-67"/>
        <w:jc w:val="left"/>
        <w:tabs>
          <w:tab w:pos="18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w w:val="91"/>
        </w:rPr>
        <w:t>Stı</w:t>
      </w:r>
      <w:r>
        <w:rPr>
          <w:rFonts w:ascii="Arial" w:hAnsi="Arial" w:cs="Arial" w:eastAsia="Arial"/>
          <w:sz w:val="18"/>
          <w:szCs w:val="18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65656"/>
          <w:spacing w:val="-18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Köpll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3"/>
          <w:w w:val="105"/>
        </w:rPr>
        <w:t>K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1"/>
        </w:rPr>
        <w:t>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93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4" w:after="0" w:line="175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  <w:t>IK.K.T.</w:t>
      </w:r>
      <w:r>
        <w:rPr>
          <w:rFonts w:ascii="Arial" w:hAnsi="Arial" w:cs="Arial" w:eastAsia="Arial"/>
          <w:sz w:val="18"/>
          <w:szCs w:val="18"/>
          <w:color w:val="3A3A3A"/>
          <w:spacing w:val="2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1"/>
          <w:w w:val="108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565656"/>
          <w:spacing w:val="-12"/>
          <w:w w:val="104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65656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4" w:equalWidth="0">
            <w:col w:w="1425" w:space="813"/>
            <w:col w:w="1038" w:space="1429"/>
            <w:col w:w="2794" w:space="638"/>
            <w:col w:w="3483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5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81"/>
        </w:rPr>
        <w:t>rS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8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8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2" w:lineRule="exact"/>
        <w:ind w:left="2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9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75" w:right="11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old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1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-33" w:right="104"/>
        <w:jc w:val="center"/>
        <w:tabs>
          <w:tab w:pos="9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öıiildil.Maddi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atLeast"/>
        <w:ind w:right="126" w:firstLine="1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başlangıcının,yol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otl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göıülmü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olup,çevrede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sönmeıni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atma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2" w:equalWidth="0">
            <w:col w:w="1866" w:space="259"/>
            <w:col w:w="9495"/>
          </w:cols>
        </w:sectPr>
      </w:pPr>
      <w:rPr/>
    </w:p>
    <w:p>
      <w:pPr>
        <w:spacing w:before="0" w:after="0" w:line="264" w:lineRule="exact"/>
        <w:ind w:left="2125" w:right="-20"/>
        <w:jc w:val="left"/>
        <w:tabs>
          <w:tab w:pos="113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omıc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kurumu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2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2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,yangı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2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BFBFBF"/>
          <w:spacing w:val="0"/>
          <w:w w:val="52"/>
          <w:position w:val="2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71" w:right="60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59" w:lineRule="auto"/>
        <w:ind w:left="204" w:right="-54" w:firstLine="-3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6"/>
          <w:w w:val="92"/>
        </w:rPr>
        <w:t>e</w:t>
      </w:r>
      <w:r>
        <w:rPr>
          <w:rFonts w:ascii="Arial" w:hAnsi="Arial" w:cs="Arial" w:eastAsia="Arial"/>
          <w:sz w:val="18"/>
          <w:szCs w:val="18"/>
          <w:color w:val="565656"/>
          <w:spacing w:val="-76"/>
          <w:w w:val="235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235"/>
          <w:emboss/>
        </w:rPr>
        <w:t>·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235"/>
          <w:emboss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235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</w:rPr>
        <w:t>    </w:t>
      </w:r>
      <w:r>
        <w:rPr>
          <w:rFonts w:ascii="Arial" w:hAnsi="Arial" w:cs="Arial" w:eastAsia="Arial"/>
          <w:sz w:val="18"/>
          <w:szCs w:val="18"/>
          <w:color w:val="565656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-2"/>
          <w:w w:val="2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-25"/>
          <w:w w:val="11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3" w:equalWidth="0">
            <w:col w:w="1647" w:space="469"/>
            <w:col w:w="1055" w:space="3588"/>
            <w:col w:w="4861"/>
          </w:cols>
        </w:sectPr>
      </w:pPr>
      <w:rPr/>
    </w:p>
    <w:p>
      <w:pPr>
        <w:spacing w:before="0" w:after="0" w:line="246" w:lineRule="exact"/>
        <w:ind w:left="180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76"/>
          <w:position w:val="1"/>
        </w:rPr>
        <w:t>'Bk.ı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6"/>
          <w:w w:val="76"/>
          <w:position w:val="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6"/>
          <w:position w:val="1"/>
        </w:rPr>
        <w:t>.ıı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3"/>
          <w:w w:val="7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8"/>
          <w:szCs w:val="18"/>
          <w:color w:val="565656"/>
          <w:spacing w:val="1"/>
          <w:w w:val="100"/>
          <w:position w:val="1"/>
        </w:rPr>
        <w:t>ö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  <w:t>nlişü</w:t>
        <w:tab/>
      </w:r>
      <w:r>
        <w:rPr>
          <w:rFonts w:ascii="Arial" w:hAnsi="Arial" w:cs="Arial" w:eastAsia="Arial"/>
          <w:sz w:val="18"/>
          <w:szCs w:val="18"/>
          <w:color w:val="3A3A3A"/>
          <w:spacing w:val="-4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9"/>
          <w:position w:val="1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  <w:t>h</w:t>
      </w:r>
      <w:r>
        <w:rPr>
          <w:rFonts w:ascii="Arial" w:hAnsi="Arial" w:cs="Arial" w:eastAsia="Arial"/>
          <w:sz w:val="18"/>
          <w:szCs w:val="18"/>
          <w:color w:val="3A3A3A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4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18.05.2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9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3A3A3A"/>
          <w:spacing w:val="-14"/>
          <w:w w:val="164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03" w:lineRule="exact"/>
        <w:ind w:left="298" w:right="-67"/>
        <w:jc w:val="left"/>
        <w:tabs>
          <w:tab w:pos="1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[GiDE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EK[P:2.ci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-1"/>
        </w:rPr>
        <w:t>Dikili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22.30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106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3" w:equalWidth="0">
            <w:col w:w="4581" w:space="1467"/>
            <w:col w:w="889" w:space="1729"/>
            <w:col w:w="2954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0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F85EF"/>
          <w:w w:val="91"/>
          <w:b/>
          <w:bCs/>
        </w:rPr>
        <w:t>MÜ</w:t>
      </w:r>
      <w:r>
        <w:rPr>
          <w:rFonts w:ascii="Arial" w:hAnsi="Arial" w:cs="Arial" w:eastAsia="Arial"/>
          <w:sz w:val="22"/>
          <w:szCs w:val="22"/>
          <w:color w:val="3F85EF"/>
          <w:spacing w:val="-3"/>
          <w:w w:val="90"/>
          <w:b/>
          <w:bCs/>
        </w:rPr>
        <w:t>h</w:t>
      </w:r>
      <w:r>
        <w:rPr>
          <w:rFonts w:ascii="Arial" w:hAnsi="Arial" w:cs="Arial" w:eastAsia="Arial"/>
          <w:sz w:val="22"/>
          <w:szCs w:val="22"/>
          <w:color w:val="547CCA"/>
          <w:spacing w:val="0"/>
          <w:w w:val="116"/>
          <w:b/>
          <w:bCs/>
        </w:rPr>
        <w:t>arriffi</w:t>
      </w:r>
      <w:r>
        <w:rPr>
          <w:rFonts w:ascii="Arial" w:hAnsi="Arial" w:cs="Arial" w:eastAsia="Arial"/>
          <w:sz w:val="22"/>
          <w:szCs w:val="22"/>
          <w:color w:val="547CCA"/>
          <w:spacing w:val="-53"/>
          <w:w w:val="117"/>
          <w:b/>
          <w:bCs/>
        </w:rPr>
        <w:t>r</w:t>
      </w:r>
      <w:r>
        <w:rPr>
          <w:rFonts w:ascii="Arial" w:hAnsi="Arial" w:cs="Arial" w:eastAsia="Arial"/>
          <w:sz w:val="22"/>
          <w:szCs w:val="22"/>
          <w:color w:val="3F85EF"/>
          <w:spacing w:val="0"/>
          <w:w w:val="96"/>
          <w:b/>
          <w:bCs/>
        </w:rPr>
        <w:t>N</w:t>
      </w:r>
      <w:r>
        <w:rPr>
          <w:rFonts w:ascii="Arial" w:hAnsi="Arial" w:cs="Arial" w:eastAsia="Arial"/>
          <w:sz w:val="22"/>
          <w:szCs w:val="22"/>
          <w:color w:val="3F85EF"/>
          <w:spacing w:val="-32"/>
          <w:w w:val="96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2D64C6"/>
          <w:spacing w:val="0"/>
          <w:w w:val="133"/>
          <w:b/>
          <w:bCs/>
        </w:rPr>
        <w:t>Ls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3" w:lineRule="exact"/>
        <w:ind w:left="488" w:right="5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F85EF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F85E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F85E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85EF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8"/>
          <w:szCs w:val="18"/>
          <w:color w:val="3F85E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85E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85EF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B8ECD"/>
          <w:spacing w:val="0"/>
          <w:w w:val="102"/>
        </w:rPr>
        <w:t>B</w:t>
      </w:r>
      <w:r>
        <w:rPr>
          <w:rFonts w:ascii="Arial" w:hAnsi="Arial" w:cs="Arial" w:eastAsia="Arial"/>
          <w:sz w:val="19"/>
          <w:szCs w:val="19"/>
          <w:color w:val="6B8ECD"/>
          <w:spacing w:val="-10"/>
          <w:w w:val="103"/>
        </w:rPr>
        <w:t>ö</w:t>
      </w:r>
      <w:r>
        <w:rPr>
          <w:rFonts w:ascii="Arial" w:hAnsi="Arial" w:cs="Arial" w:eastAsia="Arial"/>
          <w:sz w:val="19"/>
          <w:szCs w:val="19"/>
          <w:color w:val="3F85EF"/>
          <w:spacing w:val="0"/>
          <w:w w:val="169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4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85EF"/>
          <w:spacing w:val="0"/>
          <w:w w:val="100"/>
          <w:position w:val="-1"/>
        </w:rPr>
        <w:t>2.Post</w:t>
      </w:r>
      <w:r>
        <w:rPr>
          <w:rFonts w:ascii="Arial" w:hAnsi="Arial" w:cs="Arial" w:eastAsia="Arial"/>
          <w:sz w:val="18"/>
          <w:szCs w:val="18"/>
          <w:color w:val="3F85EF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3F85EF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85EF"/>
          <w:spacing w:val="0"/>
          <w:w w:val="105"/>
          <w:position w:val="-1"/>
        </w:rPr>
        <w:t>Gruplar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88" w:right="2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63" w:lineRule="exact"/>
        <w:ind w:right="-114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212BA1"/>
          <w:w w:val="162"/>
          <w:position w:val="-1"/>
        </w:rPr>
        <w:t>c</w:t>
      </w:r>
      <w:r>
        <w:rPr>
          <w:rFonts w:ascii="Times New Roman" w:hAnsi="Times New Roman" w:cs="Times New Roman" w:eastAsia="Times New Roman"/>
          <w:sz w:val="49"/>
          <w:szCs w:val="49"/>
          <w:color w:val="212BA1"/>
          <w:spacing w:val="-26"/>
          <w:w w:val="163"/>
          <w:position w:val="-1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263DCF"/>
          <w:spacing w:val="25"/>
          <w:w w:val="228"/>
          <w:position w:val="-1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212BA1"/>
          <w:spacing w:val="-71"/>
          <w:w w:val="114"/>
          <w:position w:val="-1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3844AA"/>
          <w:spacing w:val="-19"/>
          <w:w w:val="87"/>
          <w:position w:val="-1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3A3A3A"/>
          <w:spacing w:val="0"/>
          <w:w w:val="26"/>
          <w:position w:val="-1"/>
        </w:rPr>
        <w:t>\</w:t>
      </w:r>
      <w:r>
        <w:rPr>
          <w:rFonts w:ascii="Times New Roman" w:hAnsi="Times New Roman" w:cs="Times New Roman" w:eastAsia="Times New Roman"/>
          <w:sz w:val="49"/>
          <w:szCs w:val="49"/>
          <w:color w:val="3A3A3A"/>
          <w:spacing w:val="-2"/>
          <w:w w:val="27"/>
          <w:position w:val="-1"/>
        </w:rPr>
        <w:t>u</w:t>
      </w:r>
      <w:r>
        <w:rPr>
          <w:rFonts w:ascii="Times New Roman" w:hAnsi="Times New Roman" w:cs="Times New Roman" w:eastAsia="Times New Roman"/>
          <w:sz w:val="49"/>
          <w:szCs w:val="49"/>
          <w:color w:val="565656"/>
          <w:spacing w:val="0"/>
          <w:w w:val="52"/>
          <w:position w:val="-1"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left="-42" w:right="1599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4"/>
        </w:rPr>
        <w:t>2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4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25"/>
          <w:w w:val="6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64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32"/>
          <w:w w:val="64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4"/>
        </w:rPr>
        <w:t>Mavıs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7"/>
          <w:b/>
          <w:bCs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7" w:after="0" w:line="240" w:lineRule="auto"/>
        <w:ind w:left="106" w:right="182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5"/>
          <w:i/>
        </w:rPr>
        <w:t>   </w:t>
      </w:r>
      <w:r>
        <w:rPr>
          <w:rFonts w:ascii="Arial" w:hAnsi="Arial" w:cs="Arial" w:eastAsia="Arial"/>
          <w:sz w:val="19"/>
          <w:szCs w:val="19"/>
          <w:color w:val="3A3A3A"/>
          <w:spacing w:val="17"/>
          <w:w w:val="75"/>
          <w:i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9"/>
          <w:w w:val="7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8"/>
        </w:rPr>
        <w:t>0</w:t>
      </w:r>
      <w:r>
        <w:rPr>
          <w:rFonts w:ascii="Arial" w:hAnsi="Arial" w:cs="Arial" w:eastAsia="Arial"/>
          <w:sz w:val="26"/>
          <w:szCs w:val="26"/>
          <w:color w:val="3A3A3A"/>
          <w:spacing w:val="-16"/>
          <w:w w:val="14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116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BFBFBF"/>
          <w:spacing w:val="0"/>
          <w:w w:val="51"/>
        </w:rPr>
        <w:t>i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20" w:right="80"/>
          <w:cols w:num="5" w:equalWidth="0">
            <w:col w:w="867" w:space="1423"/>
            <w:col w:w="2072" w:space="429"/>
            <w:col w:w="1457" w:space="1307"/>
            <w:col w:w="1245" w:space="27"/>
            <w:col w:w="2793"/>
          </w:cols>
        </w:sectPr>
      </w:pPr>
      <w:rPr/>
    </w:p>
    <w:p>
      <w:pPr>
        <w:spacing w:before="16" w:after="0" w:line="264" w:lineRule="auto"/>
        <w:ind w:left="4701" w:right="-51" w:firstLine="-19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56.320007pt;margin-top:-31.046341pt;width:66.239998pt;height:35.520pt;mso-position-horizontal-relative:page;mso-position-vertical-relative:paragraph;z-index:-17533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Beytulla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TUFAN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İtf.Çvş.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7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212BA1"/>
          <w:spacing w:val="0"/>
          <w:w w:val="283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12BA1"/>
          <w:spacing w:val="-133"/>
          <w:w w:val="283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12BA1"/>
          <w:spacing w:val="0"/>
          <w:w w:val="100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212BA1"/>
          <w:spacing w:val="-7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76"/>
          <w:position w:val="-5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7"/>
          <w:w w:val="76"/>
          <w:position w:val="-5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67"/>
          <w:position w:val="-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5"/>
          <w:w w:val="66"/>
          <w:position w:val="-5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A5A5A7"/>
          <w:spacing w:val="-6"/>
          <w:w w:val="76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B7C64"/>
          <w:spacing w:val="0"/>
          <w:w w:val="114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B7C64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85"/>
          <w:position w:val="-5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-4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29"/>
          <w:position w:val="-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28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5"/>
        </w:rPr>
        <w:t>ng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4"/>
          <w:position w:val="-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85"/>
          <w:position w:val="-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-14"/>
          <w:w w:val="152"/>
          <w:position w:val="-5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  <w:position w:val="-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97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6"/>
          <w:w w:val="218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0"/>
          <w:position w:val="-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5"/>
          <w:w w:val="115"/>
          <w:position w:val="-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7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79"/>
          <w:position w:val="-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66" w:right="-20"/>
        <w:jc w:val="left"/>
        <w:tabs>
          <w:tab w:pos="30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227844pt;margin-top:15.151323pt;width:13.711251pt;height:13.5pt;mso-position-horizontal-relative:page;mso-position-vertical-relative:paragraph;z-index:-17530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BFBFBF"/>
                      <w:spacing w:val="-52"/>
                      <w:w w:val="82"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FBFBF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FBFBF"/>
                      <w:spacing w:val="3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5A5A7"/>
                      <w:spacing w:val="0"/>
                      <w:w w:val="139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12BA1"/>
          <w:w w:val="214"/>
          <w:position w:val="4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BA1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7"/>
          <w:position w:val="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8"/>
          <w:w w:val="67"/>
          <w:position w:val="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898A8A"/>
          <w:spacing w:val="-14"/>
          <w:w w:val="86"/>
          <w:position w:val="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61"/>
          <w:w w:val="85"/>
          <w:position w:val="4"/>
        </w:rPr>
        <w:t>d</w:t>
      </w:r>
      <w:r>
        <w:rPr>
          <w:rFonts w:ascii="Arial" w:hAnsi="Arial" w:cs="Arial" w:eastAsia="Arial"/>
          <w:sz w:val="52"/>
          <w:szCs w:val="52"/>
          <w:color w:val="898A8A"/>
          <w:spacing w:val="-40"/>
          <w:w w:val="90"/>
          <w:position w:val="-1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4"/>
          <w:position w:val="4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4"/>
          <w:position w:val="4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"/>
          <w:w w:val="83"/>
          <w:position w:val="4"/>
        </w:rPr>
        <w:t>a</w:t>
      </w:r>
      <w:r>
        <w:rPr>
          <w:rFonts w:ascii="Arial" w:hAnsi="Arial" w:cs="Arial" w:eastAsia="Arial"/>
          <w:sz w:val="52"/>
          <w:szCs w:val="52"/>
          <w:color w:val="898A8A"/>
          <w:spacing w:val="-40"/>
          <w:w w:val="17"/>
          <w:position w:val="-1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3"/>
          <w:position w:val="4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3"/>
          <w:w w:val="83"/>
          <w:position w:val="4"/>
        </w:rPr>
        <w:t>e</w:t>
      </w:r>
      <w:r>
        <w:rPr>
          <w:rFonts w:ascii="Arial" w:hAnsi="Arial" w:cs="Arial" w:eastAsia="Arial"/>
          <w:sz w:val="52"/>
          <w:szCs w:val="52"/>
          <w:color w:val="A5A5A7"/>
          <w:spacing w:val="0"/>
          <w:w w:val="53"/>
          <w:position w:val="-11"/>
        </w:rPr>
        <w:t>'</w:t>
      </w:r>
      <w:r>
        <w:rPr>
          <w:rFonts w:ascii="Arial" w:hAnsi="Arial" w:cs="Arial" w:eastAsia="Arial"/>
          <w:sz w:val="52"/>
          <w:szCs w:val="52"/>
          <w:color w:val="A5A5A7"/>
          <w:spacing w:val="-8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31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8"/>
          <w:w w:val="131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1"/>
          <w:position w:val="4"/>
        </w:rPr>
        <w:t>!le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-135"/>
          <w:w w:val="87"/>
          <w:position w:val="4"/>
        </w:rPr>
        <w:t>M</w:t>
      </w:r>
      <w:r>
        <w:rPr>
          <w:rFonts w:ascii="Arial" w:hAnsi="Arial" w:cs="Arial" w:eastAsia="Arial"/>
          <w:sz w:val="52"/>
          <w:szCs w:val="52"/>
          <w:color w:val="A5A5A7"/>
          <w:spacing w:val="5"/>
          <w:w w:val="35"/>
          <w:position w:val="-11"/>
        </w:rPr>
        <w:t>.</w:t>
      </w:r>
      <w:r>
        <w:rPr>
          <w:rFonts w:ascii="Arial" w:hAnsi="Arial" w:cs="Arial" w:eastAsia="Arial"/>
          <w:sz w:val="52"/>
          <w:szCs w:val="52"/>
          <w:color w:val="BFBFBF"/>
          <w:spacing w:val="11"/>
          <w:w w:val="35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  <w:position w:val="4"/>
        </w:rPr>
        <w:t>üdü</w:t>
      </w:r>
      <w:r>
        <w:rPr>
          <w:rFonts w:ascii="Arial" w:hAnsi="Arial" w:cs="Arial" w:eastAsia="Arial"/>
          <w:sz w:val="19"/>
          <w:szCs w:val="19"/>
          <w:color w:val="3A3A3A"/>
          <w:spacing w:val="1"/>
          <w:w w:val="87"/>
          <w:position w:val="4"/>
        </w:rPr>
        <w:t>r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94"/>
          <w:position w:val="4"/>
        </w:rPr>
        <w:t>ü</w:t>
      </w:r>
      <w:r>
        <w:rPr>
          <w:rFonts w:ascii="Arial" w:hAnsi="Arial" w:cs="Arial" w:eastAsia="Arial"/>
          <w:sz w:val="19"/>
          <w:szCs w:val="19"/>
          <w:color w:val="565656"/>
          <w:spacing w:val="-4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-8"/>
          <w:w w:val="67"/>
          <w:position w:val="4"/>
        </w:rPr>
        <w:t>V</w:t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23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00"/>
          <w:position w:val="4"/>
        </w:rPr>
      </w:r>
      <w:r>
        <w:rPr>
          <w:rFonts w:ascii="Arial" w:hAnsi="Arial" w:cs="Arial" w:eastAsia="Arial"/>
          <w:sz w:val="52"/>
          <w:szCs w:val="52"/>
          <w:color w:val="BFBFBF"/>
          <w:spacing w:val="0"/>
          <w:w w:val="50"/>
          <w:position w:val="-1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2" w:equalWidth="0">
            <w:col w:w="5970" w:space="2380"/>
            <w:col w:w="3270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llalk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49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23266D"/>
          <w:spacing w:val="0"/>
          <w:w w:val="186"/>
          <w:i/>
        </w:rPr>
        <w:t>j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99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3B426E"/>
          <w:spacing w:val="-158"/>
          <w:w w:val="296"/>
        </w:rPr>
        <w:t>(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-32"/>
          <w:w w:val="123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-49"/>
          <w:w w:val="59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-66"/>
          <w:w w:val="123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0"/>
          <w:w w:val="59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-35"/>
          <w:w w:val="59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3A3A3A"/>
          <w:spacing w:val="-157"/>
          <w:w w:val="87"/>
        </w:rPr>
        <w:t>e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0"/>
          <w:w w:val="59"/>
        </w:rPr>
        <w:t>J</w:t>
      </w:r>
      <w:r>
        <w:rPr>
          <w:rFonts w:ascii="Times New Roman" w:hAnsi="Times New Roman" w:cs="Times New Roman" w:eastAsia="Times New Roman"/>
          <w:sz w:val="39"/>
          <w:szCs w:val="39"/>
          <w:color w:val="3D4490"/>
          <w:spacing w:val="10"/>
          <w:w w:val="59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3A3A3A"/>
          <w:spacing w:val="-29"/>
          <w:w w:val="88"/>
        </w:rPr>
        <w:t>r</w:t>
      </w:r>
      <w:r>
        <w:rPr>
          <w:rFonts w:ascii="Times New Roman" w:hAnsi="Times New Roman" w:cs="Times New Roman" w:eastAsia="Times New Roman"/>
          <w:sz w:val="39"/>
          <w:szCs w:val="39"/>
          <w:color w:val="3A3A3A"/>
          <w:spacing w:val="0"/>
          <w:w w:val="77"/>
        </w:rPr>
        <w:t>SE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4" w:lineRule="exact"/>
        <w:ind w:right="-109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23"/>
          <w:szCs w:val="23"/>
          <w:color w:val="565656"/>
          <w:spacing w:val="-9"/>
          <w:w w:val="61"/>
          <w:position w:val="-36"/>
        </w:rPr>
        <w:t>·</w:t>
      </w:r>
      <w:r>
        <w:rPr>
          <w:rFonts w:ascii="Arial" w:hAnsi="Arial" w:cs="Arial" w:eastAsia="Arial"/>
          <w:sz w:val="46"/>
          <w:szCs w:val="46"/>
          <w:color w:val="3A3A3A"/>
          <w:spacing w:val="-7"/>
          <w:w w:val="60"/>
          <w:position w:val="-36"/>
        </w:rPr>
        <w:t>.</w:t>
      </w:r>
      <w:r>
        <w:rPr>
          <w:rFonts w:ascii="Arial" w:hAnsi="Arial" w:cs="Arial" w:eastAsia="Arial"/>
          <w:sz w:val="46"/>
          <w:szCs w:val="46"/>
          <w:color w:val="898A8A"/>
          <w:spacing w:val="0"/>
          <w:w w:val="40"/>
          <w:position w:val="-36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345" w:lineRule="exact"/>
        <w:ind w:right="-244"/>
        <w:jc w:val="left"/>
        <w:rPr>
          <w:rFonts w:ascii="Arial" w:hAnsi="Arial" w:cs="Arial" w:eastAsia="Arial"/>
          <w:sz w:val="136"/>
          <w:szCs w:val="136"/>
        </w:rPr>
      </w:pPr>
      <w:rPr/>
      <w:r>
        <w:rPr/>
        <w:br w:type="column"/>
      </w:r>
      <w:r>
        <w:rPr>
          <w:rFonts w:ascii="Arial" w:hAnsi="Arial" w:cs="Arial" w:eastAsia="Arial"/>
          <w:sz w:val="136"/>
          <w:szCs w:val="136"/>
          <w:color w:val="3B426E"/>
          <w:w w:val="123"/>
          <w:position w:val="-3"/>
        </w:rPr>
        <w:t>!:</w:t>
      </w:r>
      <w:r>
        <w:rPr>
          <w:rFonts w:ascii="Arial" w:hAnsi="Arial" w:cs="Arial" w:eastAsia="Arial"/>
          <w:sz w:val="136"/>
          <w:szCs w:val="136"/>
          <w:color w:val="3B426E"/>
          <w:spacing w:val="-175"/>
          <w:w w:val="123"/>
          <w:position w:val="-3"/>
        </w:rPr>
        <w:t>{</w:t>
      </w:r>
      <w:r>
        <w:rPr>
          <w:rFonts w:ascii="Arial" w:hAnsi="Arial" w:cs="Arial" w:eastAsia="Arial"/>
          <w:sz w:val="136"/>
          <w:szCs w:val="136"/>
          <w:color w:val="3A3A3A"/>
          <w:spacing w:val="0"/>
          <w:w w:val="17"/>
          <w:position w:val="-3"/>
        </w:rPr>
        <w:t>N</w:t>
      </w:r>
      <w:r>
        <w:rPr>
          <w:rFonts w:ascii="Arial" w:hAnsi="Arial" w:cs="Arial" w:eastAsia="Arial"/>
          <w:sz w:val="136"/>
          <w:szCs w:val="136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102"/>
          <w:position w:val="1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3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-8"/>
          <w:w w:val="121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1"/>
        </w:rPr>
        <w:t>Eri.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438" w:right="-20"/>
        <w:jc w:val="left"/>
        <w:tabs>
          <w:tab w:pos="13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6D6D6E"/>
          <w:spacing w:val="0"/>
          <w:w w:val="208"/>
        </w:rPr>
        <w:t>;.</w:t>
      </w:r>
      <w:r>
        <w:rPr>
          <w:rFonts w:ascii="Times New Roman" w:hAnsi="Times New Roman" w:cs="Times New Roman" w:eastAsia="Times New Roman"/>
          <w:sz w:val="7"/>
          <w:szCs w:val="7"/>
          <w:color w:val="6D6D6E"/>
          <w:spacing w:val="14"/>
          <w:w w:val="20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5A5A7"/>
          <w:spacing w:val="0"/>
          <w:w w:val="133"/>
          <w:b/>
          <w:bCs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A5A5A7"/>
          <w:spacing w:val="0"/>
          <w:w w:val="133"/>
          <w:b/>
          <w:bCs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5A5A7"/>
          <w:spacing w:val="21"/>
          <w:w w:val="133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A8A"/>
          <w:spacing w:val="0"/>
          <w:w w:val="133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98A8A"/>
          <w:spacing w:val="-18"/>
          <w:w w:val="133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A8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98A8A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color w:val="BFBFBF"/>
          <w:spacing w:val="0"/>
          <w:w w:val="133"/>
          <w:b/>
          <w:bCs/>
        </w:rPr>
        <w:t>f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tabs>
          <w:tab w:pos="2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5"/>
          <w:szCs w:val="15"/>
          <w:color w:val="A5A5A7"/>
          <w:spacing w:val="0"/>
          <w:w w:val="177"/>
        </w:rPr>
        <w:t>,</w:t>
      </w:r>
      <w:r>
        <w:rPr>
          <w:rFonts w:ascii="Arial" w:hAnsi="Arial" w:cs="Arial" w:eastAsia="Arial"/>
          <w:sz w:val="15"/>
          <w:szCs w:val="15"/>
          <w:color w:val="A5A5A7"/>
          <w:spacing w:val="-32"/>
          <w:w w:val="177"/>
        </w:rPr>
        <w:t> </w:t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259"/>
        </w:rPr>
        <w:t>,</w:t>
      </w:r>
      <w:r>
        <w:rPr>
          <w:rFonts w:ascii="Arial" w:hAnsi="Arial" w:cs="Arial" w:eastAsia="Arial"/>
          <w:sz w:val="15"/>
          <w:szCs w:val="15"/>
          <w:color w:val="BFBFBF"/>
          <w:spacing w:val="-1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D6D6E"/>
          <w:spacing w:val="0"/>
          <w:w w:val="68"/>
        </w:rPr>
        <w:t>""</w:t>
      </w:r>
      <w:r>
        <w:rPr>
          <w:rFonts w:ascii="Arial" w:hAnsi="Arial" w:cs="Arial" w:eastAsia="Arial"/>
          <w:sz w:val="22"/>
          <w:szCs w:val="22"/>
          <w:color w:val="6D6D6E"/>
          <w:spacing w:val="11"/>
          <w:w w:val="68"/>
        </w:rPr>
        <w:t> </w:t>
      </w:r>
      <w:r>
        <w:rPr>
          <w:rFonts w:ascii="Arial" w:hAnsi="Arial" w:cs="Arial" w:eastAsia="Arial"/>
          <w:sz w:val="34"/>
          <w:szCs w:val="34"/>
          <w:color w:val="898A8A"/>
          <w:spacing w:val="-108"/>
          <w:w w:val="100"/>
          <w:position w:val="-17"/>
        </w:rPr>
        <w:t>.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  <w:i/>
          <w:position w:val="0"/>
        </w:rPr>
        <w:t>(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  <w:i/>
          <w:position w:val="0"/>
        </w:rPr>
        <w:t>:.</w:t>
      </w:r>
      <w:r>
        <w:rPr>
          <w:rFonts w:ascii="Arial" w:hAnsi="Arial" w:cs="Arial" w:eastAsia="Arial"/>
          <w:sz w:val="13"/>
          <w:szCs w:val="13"/>
          <w:color w:val="A5A5A7"/>
          <w:spacing w:val="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153"/>
          <w:position w:val="0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-18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327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BFBFBF"/>
          <w:spacing w:val="0"/>
          <w:w w:val="78"/>
          <w:position w:val="-17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  <w:cols w:num="5" w:equalWidth="0">
            <w:col w:w="582" w:space="1303"/>
            <w:col w:w="1444" w:space="387"/>
            <w:col w:w="161" w:space="752"/>
            <w:col w:w="1434" w:space="2851"/>
            <w:col w:w="2706"/>
          </w:cols>
        </w:sectPr>
      </w:pPr>
      <w:rPr/>
    </w:p>
    <w:p>
      <w:pPr>
        <w:spacing w:before="0" w:after="0" w:line="204" w:lineRule="exact"/>
        <w:ind w:left="238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8.011393pt;margin-top:28.765589pt;width:566.240518pt;height:797.102019pt;mso-position-horizontal-relative:page;mso-position-vertical-relative:page;z-index:-17532" coordorigin="360,575" coordsize="11325,15942">
            <v:group style="position:absolute;left:367;top:599;width:11231;height:2" coordorigin="367,599" coordsize="11231,2">
              <v:shape style="position:absolute;left:367;top:599;width:11231;height:2" coordorigin="367,599" coordsize="11231,0" path="m367,599l11598,599e" filled="f" stroked="t" strokeweight=".706329pt" strokecolor="#6B6B6B">
                <v:path arrowok="t"/>
              </v:shape>
            </v:group>
            <v:group style="position:absolute;left:410;top:585;width:2;height:10611" coordorigin="410,585" coordsize="2,10611">
              <v:shape style="position:absolute;left:410;top:585;width:2;height:10611" coordorigin="410,585" coordsize="0,10611" path="m410,11195l410,585e" filled="f" stroked="t" strokeweight=".941772pt" strokecolor="#606060">
                <v:path arrowok="t"/>
              </v:shape>
            </v:group>
            <v:group style="position:absolute;left:2326;top:594;width:2;height:1493" coordorigin="2326,594" coordsize="2,1493">
              <v:shape style="position:absolute;left:2326;top:594;width:2;height:1493" coordorigin="2326,594" coordsize="0,1493" path="m2326,2087l2326,594e" filled="f" stroked="t" strokeweight=".706329pt" strokecolor="#7C7C7C">
                <v:path arrowok="t"/>
              </v:shape>
            </v:group>
            <v:group style="position:absolute;left:9050;top:589;width:2;height:1497" coordorigin="9050,589" coordsize="2,1497">
              <v:shape style="position:absolute;left:9050;top:589;width:2;height:1497" coordorigin="9050,589" coordsize="0,1497" path="m9050,2087l9050,589e" filled="f" stroked="t" strokeweight=".706329pt" strokecolor="#575757">
                <v:path arrowok="t"/>
              </v:shape>
            </v:group>
            <v:group style="position:absolute;left:2352;top:4027;width:2;height:12479" coordorigin="2352,4027" coordsize="2,12479">
              <v:shape style="position:absolute;left:2352;top:4027;width:2;height:12479" coordorigin="2352,4027" coordsize="0,12479" path="m2352,16506l2352,4027e" filled="f" stroked="t" strokeweight=".941772pt" strokecolor="#575757">
                <v:path arrowok="t"/>
              </v:shape>
            </v:group>
            <v:group style="position:absolute;left:3847;top:3266;width:2;height:770" coordorigin="3847,3266" coordsize="2,770">
              <v:shape style="position:absolute;left:3847;top:3266;width:2;height:770" coordorigin="3847,3266" coordsize="0,770" path="m3847,4036l3847,3266e" filled="f" stroked="t" strokeweight=".706329pt" strokecolor="#545454">
                <v:path arrowok="t"/>
              </v:shape>
            </v:group>
            <v:group style="position:absolute;left:386;top:4029;width:11231;height:2" coordorigin="386,4029" coordsize="11231,2">
              <v:shape style="position:absolute;left:386;top:4029;width:11231;height:2" coordorigin="386,4029" coordsize="11231,0" path="m386,4029l11617,4029e" filled="f" stroked="t" strokeweight=".706329pt" strokecolor="#5B5B5B">
                <v:path arrowok="t"/>
              </v:shape>
            </v:group>
            <v:group style="position:absolute;left:386;top:4307;width:11235;height:2" coordorigin="386,4307" coordsize="11235,2">
              <v:shape style="position:absolute;left:386;top:4307;width:11235;height:2" coordorigin="386,4307" coordsize="11235,0" path="m386,4307l11621,4307e" filled="f" stroked="t" strokeweight=".706329pt" strokecolor="#646464">
                <v:path arrowok="t"/>
              </v:shape>
            </v:group>
            <v:group style="position:absolute;left:2321;top:4545;width:9300;height:2" coordorigin="2321,4545" coordsize="9300,2">
              <v:shape style="position:absolute;left:2321;top:4545;width:9300;height:2" coordorigin="2321,4545" coordsize="9300,0" path="m2321,4545l11621,4545e" filled="f" stroked="t" strokeweight=".706329pt" strokecolor="#676767">
                <v:path arrowok="t"/>
              </v:shape>
            </v:group>
            <v:group style="position:absolute;left:4907;top:4535;width:2;height:2158" coordorigin="4907,4535" coordsize="2,2158">
              <v:shape style="position:absolute;left:4907;top:4535;width:2;height:2158" coordorigin="4907,4535" coordsize="0,2158" path="m4907,6693l4907,4535e" filled="f" stroked="t" strokeweight=".706329pt" strokecolor="#575757">
                <v:path arrowok="t"/>
              </v:shape>
            </v:group>
            <v:group style="position:absolute;left:4897;top:5020;width:6724;height:2" coordorigin="4897,5020" coordsize="6724,2">
              <v:shape style="position:absolute;left:4897;top:5020;width:6724;height:2" coordorigin="4897,5020" coordsize="6724,0" path="m4897,5020l11621,5020e" filled="f" stroked="t" strokeweight=".706329pt" strokecolor="#676767">
                <v:path arrowok="t"/>
              </v:shape>
            </v:group>
            <v:group style="position:absolute;left:4893;top:5258;width:6734;height:2" coordorigin="4893,5258" coordsize="6734,2">
              <v:shape style="position:absolute;left:4893;top:5258;width:6734;height:2" coordorigin="4893,5258" coordsize="6734,0" path="m4893,5258l11626,5258e" filled="f" stroked="t" strokeweight=".706329pt" strokecolor="#6B6B6B">
                <v:path arrowok="t"/>
              </v:shape>
            </v:group>
            <v:group style="position:absolute;left:4897;top:5496;width:6729;height:2" coordorigin="4897,5496" coordsize="6729,2">
              <v:shape style="position:absolute;left:4897;top:5496;width:6729;height:2" coordorigin="4897,5496" coordsize="6729,0" path="m4897,5496l11626,5496e" filled="f" stroked="t" strokeweight=".706329pt" strokecolor="#646464">
                <v:path arrowok="t"/>
              </v:shape>
            </v:group>
            <v:group style="position:absolute;left:2326;top:5738;width:9305;height:2" coordorigin="2326,5738" coordsize="9305,2">
              <v:shape style="position:absolute;left:2326;top:5738;width:9305;height:2" coordorigin="2326,5738" coordsize="9305,0" path="m2326,5738l11631,5738e" filled="f" stroked="t" strokeweight=".706329pt" strokecolor="#606060">
                <v:path arrowok="t"/>
              </v:shape>
            </v:group>
            <v:group style="position:absolute;left:391;top:5976;width:11235;height:2" coordorigin="391,5976" coordsize="11235,2">
              <v:shape style="position:absolute;left:391;top:5976;width:11235;height:2" coordorigin="391,5976" coordsize="11235,0" path="m391,5976l11626,5976e" filled="f" stroked="t" strokeweight=".706329pt" strokecolor="#606060">
                <v:path arrowok="t"/>
              </v:shape>
            </v:group>
            <v:group style="position:absolute;left:7774;top:5890;width:2;height:803" coordorigin="7774,5890" coordsize="2,803">
              <v:shape style="position:absolute;left:7774;top:5890;width:2;height:803" coordorigin="7774,5890" coordsize="0,803" path="m7774,6693l7774,5890e" filled="f" stroked="t" strokeweight=".706329pt" strokecolor="#5B5B5B">
                <v:path arrowok="t"/>
              </v:shape>
            </v:group>
            <v:group style="position:absolute;left:4911;top:7388;width:2;height:732" coordorigin="4911,7388" coordsize="2,732">
              <v:shape style="position:absolute;left:4911;top:7388;width:2;height:732" coordorigin="4911,7388" coordsize="0,732" path="m4911,8120l4911,7388e" filled="f" stroked="t" strokeweight=".941772pt" strokecolor="#5B5B5B">
                <v:path arrowok="t"/>
              </v:shape>
            </v:group>
            <v:group style="position:absolute;left:2331;top:6446;width:9300;height:2" coordorigin="2331,6446" coordsize="9300,2">
              <v:shape style="position:absolute;left:2331;top:6446;width:9300;height:2" coordorigin="2331,6446" coordsize="9300,0" path="m2331,6446l11631,6446e" filled="f" stroked="t" strokeweight=".706329pt" strokecolor="#646464">
                <v:path arrowok="t"/>
              </v:shape>
            </v:group>
            <v:group style="position:absolute;left:2331;top:6684;width:9295;height:2" coordorigin="2331,6684" coordsize="9295,2">
              <v:shape style="position:absolute;left:2331;top:6684;width:9295;height:2" coordorigin="2331,6684" coordsize="9295,0" path="m2331,6684l11626,6684e" filled="f" stroked="t" strokeweight=".706329pt" strokecolor="#646464">
                <v:path arrowok="t"/>
              </v:shape>
            </v:group>
            <v:group style="position:absolute;left:386;top:6926;width:11249;height:2" coordorigin="386,6926" coordsize="11249,2">
              <v:shape style="position:absolute;left:386;top:6926;width:11249;height:2" coordorigin="386,6926" coordsize="11249,0" path="m386,6926l11636,6926e" filled="f" stroked="t" strokeweight=".706329pt" strokecolor="#676767">
                <v:path arrowok="t"/>
              </v:shape>
            </v:group>
            <v:group style="position:absolute;left:391;top:7397;width:11245;height:2" coordorigin="391,7397" coordsize="11245,2">
              <v:shape style="position:absolute;left:391;top:7397;width:11245;height:2" coordorigin="391,7397" coordsize="11245,0" path="m391,7397l11636,7397e" filled="f" stroked="t" strokeweight=".706329pt" strokecolor="#676767">
                <v:path arrowok="t"/>
              </v:shape>
            </v:group>
            <v:group style="position:absolute;left:4907;top:7632;width:6729;height:2" coordorigin="4907,7632" coordsize="6729,2">
              <v:shape style="position:absolute;left:4907;top:7632;width:6729;height:2" coordorigin="4907,7632" coordsize="6729,0" path="m4907,7632l11636,7632e" filled="f" stroked="t" strokeweight=".706329pt" strokecolor="#676767">
                <v:path arrowok="t"/>
              </v:shape>
            </v:group>
            <v:group style="position:absolute;left:4907;top:7872;width:6734;height:2" coordorigin="4907,7872" coordsize="6734,2">
              <v:shape style="position:absolute;left:4907;top:7872;width:6734;height:2" coordorigin="4907,7872" coordsize="6734,0" path="m4907,7872l11640,7872e" filled="f" stroked="t" strokeweight=".706329pt" strokecolor="#676767">
                <v:path arrowok="t"/>
              </v:shape>
            </v:group>
            <v:group style="position:absolute;left:391;top:8115;width:11245;height:2" coordorigin="391,8115" coordsize="11245,2">
              <v:shape style="position:absolute;left:391;top:8115;width:11245;height:2" coordorigin="391,8115" coordsize="11245,0" path="m391,8115l11636,8115e" filled="f" stroked="t" strokeweight=".706329pt" strokecolor="#6B6B6B">
                <v:path arrowok="t"/>
              </v:shape>
            </v:group>
            <v:group style="position:absolute;left:396;top:8916;width:11240;height:2" coordorigin="396,8916" coordsize="11240,2">
              <v:shape style="position:absolute;left:396;top:8916;width:11240;height:2" coordorigin="396,8916" coordsize="11240,0" path="m396,8916l11636,8916e" filled="f" stroked="t" strokeweight=".706329pt" strokecolor="#676767">
                <v:path arrowok="t"/>
              </v:shape>
            </v:group>
            <v:group style="position:absolute;left:1740;top:10939;width:2;height:5567" coordorigin="1740,10939" coordsize="2,5567">
              <v:shape style="position:absolute;left:1740;top:10939;width:2;height:5567" coordorigin="1740,10939" coordsize="0,5567" path="m1740,16506l1740,10939e" filled="f" stroked="t" strokeweight=".706329pt" strokecolor="#5B5B5B">
                <v:path arrowok="t"/>
              </v:shape>
            </v:group>
            <v:group style="position:absolute;left:396;top:9748;width:9799;height:2" coordorigin="396,9748" coordsize="9799,2">
              <v:shape style="position:absolute;left:396;top:9748;width:9799;height:2" coordorigin="396,9748" coordsize="9799,0" path="m396,9748l10195,9748e" filled="f" stroked="t" strokeweight=".706329pt" strokecolor="#676767">
                <v:path arrowok="t"/>
              </v:shape>
            </v:group>
            <v:group style="position:absolute;left:391;top:9983;width:11254;height:2" coordorigin="391,9983" coordsize="11254,2">
              <v:shape style="position:absolute;left:391;top:9983;width:11254;height:2" coordorigin="391,9983" coordsize="11254,0" path="m391,9983l11645,9983e" filled="f" stroked="t" strokeweight=".706329pt" strokecolor="#676767">
                <v:path arrowok="t"/>
              </v:shape>
            </v:group>
            <v:group style="position:absolute;left:1236;top:10939;width:2;height:5572" coordorigin="1236,10939" coordsize="2,5572">
              <v:shape style="position:absolute;left:1236;top:10939;width:2;height:5572" coordorigin="1236,10939" coordsize="0,5572" path="m1236,16510l1236,10939e" filled="f" stroked="t" strokeweight=".706329pt" strokecolor="#5B5B5B">
                <v:path arrowok="t"/>
              </v:shape>
            </v:group>
            <v:group style="position:absolute;left:396;top:10223;width:11249;height:2" coordorigin="396,10223" coordsize="11249,2">
              <v:shape style="position:absolute;left:396;top:10223;width:11249;height:2" coordorigin="396,10223" coordsize="11249,0" path="m396,10223l11645,10223e" filled="f" stroked="t" strokeweight=".706329pt" strokecolor="#676767">
                <v:path arrowok="t"/>
              </v:shape>
            </v:group>
            <v:group style="position:absolute;left:400;top:10941;width:11245;height:2" coordorigin="400,10941" coordsize="11245,2">
              <v:shape style="position:absolute;left:400;top:10941;width:11245;height:2" coordorigin="400,10941" coordsize="11245,0" path="m400,10941l11645,10941e" filled="f" stroked="t" strokeweight=".706329pt" strokecolor="#676767">
                <v:path arrowok="t"/>
              </v:shape>
            </v:group>
            <v:group style="position:absolute;left:405;top:11181;width:11245;height:2" coordorigin="405,11181" coordsize="11245,2">
              <v:shape style="position:absolute;left:405;top:11181;width:11245;height:2" coordorigin="405,11181" coordsize="11245,0" path="m405,11181l11650,11181e" filled="f" stroked="t" strokeweight=".706329pt" strokecolor="#676767">
                <v:path arrowok="t"/>
              </v:shape>
            </v:group>
            <v:group style="position:absolute;left:424;top:16487;width:11254;height:2" coordorigin="424,16487" coordsize="11254,2">
              <v:shape style="position:absolute;left:424;top:16487;width:11254;height:2" coordorigin="424,16487" coordsize="11254,0" path="m424,16487l11678,16487e" filled="f" stroked="t" strokeweight=".706329pt" strokecolor="#707070">
                <v:path arrowok="t"/>
              </v:shape>
            </v:group>
            <v:group style="position:absolute;left:414;top:13254;width:1949;height:2" coordorigin="414,13254" coordsize="1949,2">
              <v:shape style="position:absolute;left:414;top:13254;width:1949;height:2" coordorigin="414,13254" coordsize="1949,0" path="m414,13254l2364,13254e" filled="f" stroked="t" strokeweight=".706329pt" strokecolor="#777777">
                <v:path arrowok="t"/>
              </v:shape>
            </v:group>
            <v:group style="position:absolute;left:7358;top:10929;width:2;height:5557" coordorigin="7358,10929" coordsize="2,5557">
              <v:shape style="position:absolute;left:7358;top:10929;width:2;height:5557" coordorigin="7358,10929" coordsize="0,5557" path="m7358,16487l7358,10929e" filled="f" stroked="t" strokeweight=".706329pt" strokecolor="#6B6B6B">
                <v:path arrowok="t"/>
              </v:shape>
            </v:group>
            <v:group style="position:absolute;left:11661;top:13976;width:2;height:2187" coordorigin="11661,13976" coordsize="2,2187">
              <v:shape style="position:absolute;left:11661;top:13976;width:2;height:2187" coordorigin="11661,13976" coordsize="0,2187" path="m11661,16163l11661,13976e" filled="f" stroked="t" strokeweight=".706329pt" strokecolor="#CFCFC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3A3A3A"/>
          <w:spacing w:val="-7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8" w:lineRule="exact"/>
        <w:ind w:left="3343" w:right="484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454914pt;margin-top:-15.929085pt;width:46.378742pt;height:41.5pt;mso-position-horizontal-relative:page;mso-position-vertical-relative:paragraph;z-index:-1752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43434"/>
                      <w:spacing w:val="0"/>
                      <w:w w:val="201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BELEDiYE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67"/>
          <w:position w:val="-1"/>
        </w:rPr>
        <w:t>İ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466" w:right="-20"/>
        <w:jc w:val="left"/>
        <w:tabs>
          <w:tab w:pos="98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  <w:position w:val="-2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67"/>
          <w:position w:val="-2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43"/>
          <w:position w:val="-2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575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757575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41"/>
          <w:position w:val="1"/>
        </w:rPr>
        <w:t>u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830" w:right="3749"/>
        <w:jc w:val="center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071716pt;margin-top:6.042711pt;width:50.661002pt;height:7.5pt;mso-position-horizontal-relative:page;mso-position-vertical-relative:paragraph;z-index:-1752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!tfaiye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-1"/>
        </w:rPr>
        <w:t>Müdürltiğü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48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6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7" w:lineRule="exact"/>
        <w:ind w:left="118" w:right="-20"/>
        <w:jc w:val="left"/>
        <w:tabs>
          <w:tab w:pos="1320" w:val="left"/>
          <w:tab w:pos="3140" w:val="left"/>
          <w:tab w:pos="5420" w:val="left"/>
          <w:tab w:pos="75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1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343434"/>
          <w:spacing w:val="-7"/>
          <w:w w:val="81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6"/>
          <w:w w:val="18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97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7"/>
          <w:w w:val="11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6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7"/>
          <w:w w:val="96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"/>
          <w:w w:val="114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9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89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-1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9"/>
          <w:position w:val="-1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26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4"/>
          <w:position w:val="-1"/>
        </w:rPr>
        <w:t>_!Bildirim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21:45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464848"/>
          <w:spacing w:val="0"/>
          <w:w w:val="100"/>
          <w:position w:val="-2"/>
        </w:rPr>
        <w:t>eı:</w:t>
      </w:r>
      <w:r>
        <w:rPr>
          <w:rFonts w:ascii="Arial" w:hAnsi="Arial" w:cs="Arial" w:eastAsia="Arial"/>
          <w:sz w:val="23"/>
          <w:szCs w:val="23"/>
          <w:color w:val="464848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9"/>
          <w:w w:val="161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4"/>
          <w:w w:val="208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7"/>
          <w:position w:val="-2"/>
        </w:rPr>
        <w:t>o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41" w:right="-20"/>
        <w:jc w:val="left"/>
        <w:tabs>
          <w:tab w:pos="1340" w:val="left"/>
          <w:tab w:pos="3140" w:val="left"/>
          <w:tab w:pos="434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1"/>
        </w:rPr>
        <w:t>:</w:t>
      </w:r>
      <w:r>
        <w:rPr>
          <w:rFonts w:ascii="Arial" w:hAnsi="Arial" w:cs="Arial" w:eastAsia="Arial"/>
          <w:sz w:val="23"/>
          <w:szCs w:val="23"/>
          <w:color w:val="343434"/>
          <w:spacing w:val="-7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5"/>
          <w:w w:val="2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7"/>
        </w:rPr>
        <w:t>8/05/2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0"/>
          <w:w w:val="97"/>
        </w:rPr>
        <w:t>0</w:t>
      </w:r>
      <w:r>
        <w:rPr>
          <w:rFonts w:ascii="Arial" w:hAnsi="Arial" w:cs="Arial" w:eastAsia="Arial"/>
          <w:sz w:val="23"/>
          <w:szCs w:val="23"/>
          <w:color w:val="343434"/>
          <w:spacing w:val="2"/>
          <w:w w:val="23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-1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:3240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Merkez-2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6"/>
          <w:w w:val="1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7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4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</w:rPr>
        <w:t>oğ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19"/>
        </w:rPr>
        <w:t>ll</w:t>
      </w:r>
      <w:r>
        <w:rPr>
          <w:rFonts w:ascii="Arial" w:hAnsi="Arial" w:cs="Arial" w:eastAsia="Arial"/>
          <w:sz w:val="18"/>
          <w:szCs w:val="18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tabs>
          <w:tab w:pos="1320" w:val="left"/>
          <w:tab w:pos="3680" w:val="left"/>
          <w:tab w:pos="6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4.014221pt;margin-top:7.331245pt;width:14.063151pt;height:31pt;mso-position-horizontal-relative:page;mso-position-vertical-relative:paragraph;z-index:-17524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5B5B5B"/>
                      <w:w w:val="42"/>
                      <w:position w:val="-1"/>
                    </w:rPr>
                    <w:t>fj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5B5B5B"/>
                      <w:w w:val="43"/>
                      <w:position w:val="-1"/>
                    </w:rPr>
                    <w:t>ğ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4" w:lineRule="exact"/>
        <w:ind w:left="3621" w:right="3138" w:firstLine="-3503"/>
        <w:jc w:val="left"/>
        <w:tabs>
          <w:tab w:pos="3600" w:val="left"/>
          <w:tab w:pos="564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430298pt;margin-top:14.713473pt;width:3.67302pt;height:26pt;mso-position-horizontal-relative:page;mso-position-vertical-relative:paragraph;z-index:-1752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1B1B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1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" w:lineRule="exact"/>
        <w:ind w:left="4372" w:right="5898"/>
        <w:jc w:val="center"/>
        <w:tabs>
          <w:tab w:pos="496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27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7"/>
        </w:rPr>
      </w:r>
      <w:r>
        <w:rPr>
          <w:rFonts w:ascii="Arial" w:hAnsi="Arial" w:cs="Arial" w:eastAsia="Arial"/>
          <w:sz w:val="42"/>
          <w:szCs w:val="42"/>
          <w:color w:val="464848"/>
          <w:spacing w:val="0"/>
          <w:w w:val="50"/>
          <w:position w:val="-27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6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w w:val="85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2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1" w:right="-20"/>
        <w:jc w:val="left"/>
        <w:tabs>
          <w:tab w:pos="216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35" w:lineRule="exact"/>
        <w:ind w:left="2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2"/>
          <w:position w:val="-1"/>
        </w:rPr>
        <w:t>V.,.ıniri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90"/>
          <w:position w:val="-1"/>
        </w:rPr>
        <w:t>hf.</w:t>
      </w:r>
      <w:r>
        <w:rPr>
          <w:rFonts w:ascii="Arial" w:hAnsi="Arial" w:cs="Arial" w:eastAsia="Arial"/>
          <w:sz w:val="21"/>
          <w:szCs w:val="21"/>
          <w:color w:val="464848"/>
          <w:spacing w:val="-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Yüksel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128" w:right="-20"/>
        <w:jc w:val="left"/>
        <w:tabs>
          <w:tab w:pos="464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7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2"/>
          <w:w w:val="176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76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107"/>
          <w:w w:val="176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-1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  <w:position w:val="-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6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1"/>
          <w:position w:val="-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1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3"/>
          <w:position w:val="-1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80" w:right="480"/>
        </w:sectPr>
      </w:pPr>
      <w:rPr/>
    </w:p>
    <w:p>
      <w:pPr>
        <w:spacing w:before="0" w:after="0" w:line="190" w:lineRule="exact"/>
        <w:ind w:left="11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w w:val="110"/>
        </w:rPr>
        <w:t>pid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4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  <w:cols w:num="2" w:equalWidth="0">
            <w:col w:w="546" w:space="1642"/>
            <w:col w:w="8872"/>
          </w:cols>
        </w:sectPr>
      </w:pPr>
      <w:rPr/>
    </w:p>
    <w:p>
      <w:pPr>
        <w:spacing w:before="0" w:after="0" w:line="279" w:lineRule="exact"/>
        <w:ind w:left="141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47" w:right="443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4635" w:right="409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Emııiyct-Jandanna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2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!Personel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Doğalg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18" w:right="-20"/>
        <w:jc w:val="left"/>
        <w:tabs>
          <w:tab w:pos="2180" w:val="left"/>
          <w:tab w:pos="466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8"/>
        </w:rPr>
        <w:t>!Yardım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1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2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loönll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3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!Olayı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atları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  <w:position w:val="0"/>
        </w:rPr>
        <w:t>di.ımaiılı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5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ndllrnıe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4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</w:rPr>
        <w:t>Söııdnrıııede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söndilrücü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93" w:lineRule="exact"/>
        <w:ind w:right="-20"/>
        <w:jc w:val="left"/>
        <w:tabs>
          <w:tab w:pos="2420" w:val="left"/>
          <w:tab w:pos="4300" w:val="left"/>
          <w:tab w:pos="5860" w:val="left"/>
          <w:tab w:pos="7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6"/>
          <w:position w:val="-3"/>
        </w:rPr>
        <w:t>\Köpll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6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  <w:position w:val="-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7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-3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9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30"/>
          <w:position w:val="-3"/>
        </w:rPr>
        <w:t>t02Kg.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2695" w:right="-20"/>
        <w:jc w:val="left"/>
        <w:tabs>
          <w:tab w:pos="4240" w:val="left"/>
          <w:tab w:pos="5860" w:val="left"/>
          <w:tab w:pos="73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0.3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90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7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90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  <w:cols w:num="2" w:equalWidth="0">
            <w:col w:w="1178" w:space="1052"/>
            <w:col w:w="8830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öııdürınc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180" w:lineRule="exact"/>
        <w:ind w:left="13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848"/>
          <w:spacing w:val="0"/>
          <w:w w:val="103"/>
          <w:position w:val="-1"/>
        </w:rPr>
        <w:t>Durumu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  <w:cols w:num="2" w:equalWidth="0">
            <w:col w:w="2116" w:space="110"/>
            <w:col w:w="8834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5" w:after="0" w:line="224" w:lineRule="exact"/>
        <w:ind w:left="137" w:right="61" w:firstLine="199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2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1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utuşturınası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5" w:right="-20"/>
        <w:jc w:val="left"/>
        <w:tabs>
          <w:tab w:pos="216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igortıilı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irkeli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lBeclel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3" w:lineRule="auto"/>
        <w:ind w:left="118" w:right="9368" w:firstLine="6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4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0"/>
          <w:w w:val="1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</w:rPr>
        <w:t>[resliııı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1" w:lineRule="exact"/>
        <w:ind w:left="118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464848"/>
          <w:w w:val="55"/>
          <w:i/>
        </w:rPr>
        <w:t>gl</w:t>
      </w:r>
      <w:r>
        <w:rPr>
          <w:rFonts w:ascii="Arial" w:hAnsi="Arial" w:cs="Arial" w:eastAsia="Arial"/>
          <w:sz w:val="26"/>
          <w:szCs w:val="26"/>
          <w:color w:val="464848"/>
          <w:spacing w:val="-10"/>
          <w:w w:val="54"/>
          <w:i/>
        </w:rPr>
        <w:t>&lt;</w:t>
      </w:r>
      <w:r>
        <w:rPr>
          <w:rFonts w:ascii="Arial" w:hAnsi="Arial" w:cs="Arial" w:eastAsia="Arial"/>
          <w:sz w:val="26"/>
          <w:szCs w:val="26"/>
          <w:color w:val="757575"/>
          <w:spacing w:val="6"/>
          <w:w w:val="81"/>
          <w:i/>
        </w:rPr>
        <w:t>'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7"/>
          <w:i/>
        </w:rPr>
        <w:t>'</w:t>
      </w:r>
      <w:r>
        <w:rPr>
          <w:rFonts w:ascii="Arial" w:hAnsi="Arial" w:cs="Arial" w:eastAsia="Arial"/>
          <w:sz w:val="26"/>
          <w:szCs w:val="26"/>
          <w:color w:val="343434"/>
          <w:spacing w:val="6"/>
          <w:w w:val="100"/>
          <w:i/>
        </w:rPr>
        <w:t> </w:t>
      </w:r>
      <w:r>
        <w:rPr>
          <w:rFonts w:ascii="Arial" w:hAnsi="Arial" w:cs="Arial" w:eastAsia="Arial"/>
          <w:sz w:val="26"/>
          <w:szCs w:val="26"/>
          <w:color w:val="757575"/>
          <w:spacing w:val="6"/>
          <w:w w:val="43"/>
          <w:i/>
        </w:rPr>
        <w:t>: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3"/>
          <w:i/>
        </w:rPr>
        <w:t>..,</w:t>
      </w:r>
      <w:r>
        <w:rPr>
          <w:rFonts w:ascii="Arial" w:hAnsi="Arial" w:cs="Arial" w:eastAsia="Arial"/>
          <w:sz w:val="26"/>
          <w:szCs w:val="26"/>
          <w:color w:val="343434"/>
          <w:spacing w:val="28"/>
          <w:w w:val="43"/>
          <w:i/>
        </w:rPr>
        <w:t> 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</w:rPr>
        <w:t>Döntışü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0"/>
        </w:rPr>
        <w:t>!Tarih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90"/>
        </w:rPr>
        <w:t>:</w:t>
      </w:r>
      <w:r>
        <w:rPr>
          <w:rFonts w:ascii="Arial" w:hAnsi="Arial" w:cs="Arial" w:eastAsia="Arial"/>
          <w:sz w:val="24"/>
          <w:szCs w:val="24"/>
          <w:color w:val="343434"/>
          <w:spacing w:val="-15"/>
          <w:w w:val="9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-16"/>
          <w:w w:val="15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9"/>
        </w:rPr>
        <w:t>8/05/2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2"/>
          <w:w w:val="99"/>
        </w:rPr>
        <w:t>0</w:t>
      </w:r>
      <w:r>
        <w:rPr>
          <w:rFonts w:ascii="Arial" w:hAnsi="Arial" w:cs="Arial" w:eastAsia="Arial"/>
          <w:sz w:val="23"/>
          <w:szCs w:val="23"/>
          <w:color w:val="464848"/>
          <w:spacing w:val="2"/>
          <w:w w:val="23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left="226" w:right="-20"/>
        <w:jc w:val="left"/>
        <w:tabs>
          <w:tab w:pos="520" w:val="left"/>
          <w:tab w:pos="1000" w:val="left"/>
          <w:tab w:pos="1500" w:val="left"/>
          <w:tab w:pos="2160" w:val="left"/>
          <w:tab w:pos="404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\</w:t>
      </w:r>
      <w:r>
        <w:rPr>
          <w:rFonts w:ascii="Arial" w:hAnsi="Arial" w:cs="Arial" w:eastAsia="Arial"/>
          <w:sz w:val="17"/>
          <w:szCs w:val="17"/>
          <w:color w:val="5B5B5B"/>
          <w:spacing w:val="-3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58"/>
        </w:rPr>
        <w:t>...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ÖIU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15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KIP:EVKA-1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3" w:lineRule="exact"/>
        <w:ind w:right="19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64848"/>
          <w:spacing w:val="0"/>
          <w:w w:val="138"/>
          <w:position w:val="-3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64848"/>
          <w:spacing w:val="0"/>
          <w:w w:val="112"/>
          <w:position w:val="1"/>
        </w:rPr>
        <w:t>&gt;.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9" w:after="0" w:line="79" w:lineRule="exact"/>
        <w:ind w:right="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52"/>
          <w:position w:val="-10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24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0" w:lineRule="exact"/>
        <w:ind w:right="1541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951019pt;margin-top:6.572442pt;width:26.689374pt;height:24pt;mso-position-horizontal-relative:page;mso-position-vertical-relative:paragraph;z-index:-1752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Courier New" w:hAnsi="Courier New" w:cs="Courier New" w:eastAsia="Courier New"/>
                      <w:sz w:val="48"/>
                      <w:szCs w:val="4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48"/>
                      <w:szCs w:val="48"/>
                      <w:color w:val="2A2F6B"/>
                      <w:w w:val="20"/>
                      <w:position w:val="3"/>
                    </w:rPr>
                    <w:t>..</w:t>
                  </w:r>
                  <w:r>
                    <w:rPr>
                      <w:rFonts w:ascii="Courier New" w:hAnsi="Courier New" w:cs="Courier New" w:eastAsia="Courier New"/>
                      <w:sz w:val="48"/>
                      <w:szCs w:val="48"/>
                      <w:color w:val="2A2F6B"/>
                      <w:spacing w:val="56"/>
                      <w:w w:val="20"/>
                      <w:position w:val="3"/>
                    </w:rPr>
                    <w:t>.</w:t>
                  </w:r>
                  <w:r>
                    <w:rPr>
                      <w:rFonts w:ascii="Courier New" w:hAnsi="Courier New" w:cs="Courier New" w:eastAsia="Courier New"/>
                      <w:sz w:val="48"/>
                      <w:szCs w:val="48"/>
                      <w:color w:val="2A2F6B"/>
                      <w:spacing w:val="0"/>
                      <w:w w:val="53"/>
                      <w:position w:val="3"/>
                    </w:rPr>
                    <w:t>Cl</w:t>
                  </w:r>
                  <w:r>
                    <w:rPr>
                      <w:rFonts w:ascii="Courier New" w:hAnsi="Courier New" w:cs="Courier New" w:eastAsia="Courier New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64"/>
          <w:position w:val="-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2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64"/>
          <w:position w:val="-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34"/>
          <w:w w:val="6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50"/>
          <w:position w:val="-2"/>
        </w:rPr>
        <w:t>MaYı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50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464848"/>
          <w:spacing w:val="27"/>
          <w:w w:val="5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848"/>
          <w:spacing w:val="0"/>
          <w:w w:val="57"/>
          <w:i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111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w w:val="89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7"/>
        </w:rPr>
        <w:t>Biri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46484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9" w:lineRule="atLeast"/>
        <w:ind w:right="248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897064pt;margin-top:9.032701pt;width:11.412867pt;height:14.986629pt;mso-position-horizontal-relative:page;mso-position-vertical-relative:paragraph;z-index:-17529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EA09E"/>
                      <w:spacing w:val="0"/>
                      <w:w w:val="50"/>
                    </w:rPr>
                    <w:t>t_..·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162659pt;margin-top:9.032701pt;width:4.742308pt;height:35.865014pt;mso-position-horizontal-relative:page;mso-position-vertical-relative:paragraph;z-index:-17528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left="14" w:right="-2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57575"/>
                      <w:spacing w:val="0"/>
                      <w:w w:val="107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92" w:lineRule="exact"/>
                    <w:ind w:left="13" w:right="-2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1B1B1"/>
                      <w:spacing w:val="0"/>
                      <w:w w:val="105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</w:rPr>
        <w:t>./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80" w:right="480"/>
          <w:cols w:num="2" w:equalWidth="0">
            <w:col w:w="458" w:space="1806"/>
            <w:col w:w="8796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35"/>
        </w:rPr>
        <w:t>ILM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02" w:lineRule="exact"/>
        <w:ind w:right="-67"/>
        <w:jc w:val="left"/>
        <w:tabs>
          <w:tab w:pos="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42C6"/>
          <w:spacing w:val="0"/>
          <w:w w:val="251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842C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42C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left="383" w:right="1718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64848"/>
          <w:spacing w:val="-12"/>
          <w:w w:val="129"/>
        </w:rPr>
        <w:t>'</w:t>
      </w:r>
      <w:r>
        <w:rPr>
          <w:rFonts w:ascii="Arial" w:hAnsi="Arial" w:cs="Arial" w:eastAsia="Arial"/>
          <w:sz w:val="18"/>
          <w:szCs w:val="18"/>
          <w:color w:val="9EA09E"/>
          <w:spacing w:val="-19"/>
          <w:w w:val="207"/>
        </w:rPr>
        <w:t>'</w:t>
      </w:r>
      <w:r>
        <w:rPr>
          <w:rFonts w:ascii="Arial" w:hAnsi="Arial" w:cs="Arial" w:eastAsia="Arial"/>
          <w:sz w:val="18"/>
          <w:szCs w:val="18"/>
          <w:color w:val="B1B1B1"/>
          <w:spacing w:val="-2"/>
          <w:w w:val="129"/>
        </w:rPr>
        <w:t>.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74"/>
        </w:rPr>
        <w:t>•</w:t>
      </w:r>
      <w:r>
        <w:rPr>
          <w:rFonts w:ascii="Arial" w:hAnsi="Arial" w:cs="Arial" w:eastAsia="Arial"/>
          <w:sz w:val="18"/>
          <w:szCs w:val="18"/>
          <w:color w:val="B1B1B1"/>
          <w:spacing w:val="-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EA09E"/>
          <w:spacing w:val="0"/>
          <w:w w:val="156"/>
        </w:rPr>
        <w:t>'</w:t>
      </w:r>
      <w:r>
        <w:rPr>
          <w:rFonts w:ascii="Arial" w:hAnsi="Arial" w:cs="Arial" w:eastAsia="Arial"/>
          <w:sz w:val="18"/>
          <w:szCs w:val="18"/>
          <w:color w:val="9EA09E"/>
          <w:spacing w:val="-15"/>
          <w:w w:val="156"/>
        </w:rPr>
        <w:t> </w:t>
      </w:r>
      <w:r>
        <w:rPr>
          <w:rFonts w:ascii="Arial" w:hAnsi="Arial" w:cs="Arial" w:eastAsia="Arial"/>
          <w:sz w:val="18"/>
          <w:szCs w:val="18"/>
          <w:color w:val="9EA09E"/>
          <w:spacing w:val="-3"/>
          <w:w w:val="86"/>
          <w:i/>
        </w:rPr>
        <w:t>;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26"/>
          <w:i/>
        </w:rPr>
        <w:t>J</w:t>
      </w:r>
      <w:r>
        <w:rPr>
          <w:rFonts w:ascii="Arial" w:hAnsi="Arial" w:cs="Arial" w:eastAsia="Arial"/>
          <w:sz w:val="18"/>
          <w:szCs w:val="18"/>
          <w:color w:val="757575"/>
          <w:spacing w:val="-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46"/>
          <w:i/>
        </w:rPr>
        <w:t>ff:.:ı</w:t>
      </w:r>
      <w:r>
        <w:rPr>
          <w:rFonts w:ascii="Arial" w:hAnsi="Arial" w:cs="Arial" w:eastAsia="Arial"/>
          <w:sz w:val="18"/>
          <w:szCs w:val="18"/>
          <w:color w:val="757575"/>
          <w:spacing w:val="-3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-43"/>
          <w:w w:val="102"/>
          <w:i/>
        </w:rPr>
        <w:t>,</w:t>
      </w:r>
      <w:r>
        <w:rPr>
          <w:rFonts w:ascii="Arial" w:hAnsi="Arial" w:cs="Arial" w:eastAsia="Arial"/>
          <w:sz w:val="18"/>
          <w:szCs w:val="18"/>
          <w:color w:val="9EA09E"/>
          <w:spacing w:val="0"/>
          <w:w w:val="42"/>
        </w:rPr>
        <w:t>•</w:t>
      </w:r>
      <w:r>
        <w:rPr>
          <w:rFonts w:ascii="Arial" w:hAnsi="Arial" w:cs="Arial" w:eastAsia="Arial"/>
          <w:sz w:val="18"/>
          <w:szCs w:val="18"/>
          <w:color w:val="9EA09E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147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66" w:right="1274"/>
        <w:jc w:val="center"/>
        <w:tabs>
          <w:tab w:pos="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377899pt;margin-top:4.022527pt;width:16.425042pt;height:8.5pt;mso-position-horizontal-relative:page;mso-position-vertical-relative:paragraph;z-index:-1752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A7AE90"/>
                      <w:spacing w:val="0"/>
                      <w:w w:val="59"/>
                    </w:rPr>
                    <w:t>\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7AE90"/>
                      <w:spacing w:val="0"/>
                      <w:w w:val="59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7AE90"/>
                      <w:spacing w:val="1"/>
                      <w:w w:val="59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1B1B1"/>
                      <w:spacing w:val="0"/>
                      <w:w w:val="120"/>
                      <w:i/>
                    </w:rPr>
                    <w:t>Ii,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28"/>
          <w:position w:val="3"/>
        </w:rPr>
        <w:t>·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00"/>
          <w:position w:val="3"/>
        </w:rPr>
      </w:r>
      <w:r>
        <w:rPr>
          <w:rFonts w:ascii="Arial" w:hAnsi="Arial" w:cs="Arial" w:eastAsia="Arial"/>
          <w:sz w:val="11"/>
          <w:szCs w:val="11"/>
          <w:color w:val="9EA09E"/>
          <w:spacing w:val="1"/>
          <w:w w:val="162"/>
          <w:position w:val="3"/>
        </w:rPr>
        <w:t>1</w:t>
      </w:r>
      <w:r>
        <w:rPr>
          <w:rFonts w:ascii="Arial" w:hAnsi="Arial" w:cs="Arial" w:eastAsia="Arial"/>
          <w:sz w:val="11"/>
          <w:szCs w:val="11"/>
          <w:color w:val="9EA09E"/>
          <w:spacing w:val="0"/>
          <w:w w:val="57"/>
          <w:position w:val="3"/>
        </w:rPr>
        <w:t>ı...-</w:t>
      </w:r>
      <w:r>
        <w:rPr>
          <w:rFonts w:ascii="Arial" w:hAnsi="Arial" w:cs="Arial" w:eastAsia="Arial"/>
          <w:sz w:val="11"/>
          <w:szCs w:val="11"/>
          <w:color w:val="9EA09E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11"/>
          <w:szCs w:val="11"/>
          <w:color w:val="9EA09E"/>
          <w:spacing w:val="1"/>
          <w:w w:val="100"/>
          <w:position w:val="3"/>
        </w:rPr>
        <w:t> </w:t>
      </w:r>
      <w:r>
        <w:rPr>
          <w:rFonts w:ascii="Arial" w:hAnsi="Arial" w:cs="Arial" w:eastAsia="Arial"/>
          <w:sz w:val="11"/>
          <w:szCs w:val="11"/>
          <w:color w:val="9EA09E"/>
          <w:spacing w:val="0"/>
          <w:w w:val="100"/>
          <w:position w:val="3"/>
        </w:rPr>
        <w:t>..</w:t>
      </w:r>
      <w:r>
        <w:rPr>
          <w:rFonts w:ascii="Arial" w:hAnsi="Arial" w:cs="Arial" w:eastAsia="Arial"/>
          <w:sz w:val="11"/>
          <w:szCs w:val="11"/>
          <w:color w:val="9EA09E"/>
          <w:spacing w:val="2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60"/>
          <w:position w:val="-7"/>
        </w:rPr>
        <w:t>•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60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60"/>
          <w:position w:val="-7"/>
        </w:rPr>
        <w:t>  </w:t>
      </w:r>
      <w:r>
        <w:rPr>
          <w:rFonts w:ascii="Arial" w:hAnsi="Arial" w:cs="Arial" w:eastAsia="Arial"/>
          <w:sz w:val="17"/>
          <w:szCs w:val="17"/>
          <w:color w:val="B1B1B1"/>
          <w:spacing w:val="20"/>
          <w:w w:val="6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EA09E"/>
          <w:spacing w:val="0"/>
          <w:w w:val="60"/>
          <w:position w:val="3"/>
        </w:rPr>
        <w:t>1f</w:t>
      </w:r>
      <w:r>
        <w:rPr>
          <w:rFonts w:ascii="Times New Roman" w:hAnsi="Times New Roman" w:cs="Times New Roman" w:eastAsia="Times New Roman"/>
          <w:sz w:val="18"/>
          <w:szCs w:val="18"/>
          <w:color w:val="9EA09E"/>
          <w:spacing w:val="0"/>
          <w:w w:val="60"/>
          <w:position w:val="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EA09E"/>
          <w:spacing w:val="26"/>
          <w:w w:val="6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EA09E"/>
          <w:spacing w:val="0"/>
          <w:w w:val="6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EA09E"/>
          <w:spacing w:val="17"/>
          <w:w w:val="6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"/>
          <w:position w:val="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-59" w:right="1110"/>
        <w:jc w:val="center"/>
        <w:tabs>
          <w:tab w:pos="620" w:val="left"/>
          <w:tab w:pos="152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9EA09E"/>
          <w:spacing w:val="-21"/>
          <w:w w:val="62"/>
          <w:position w:val="-14"/>
        </w:rPr>
        <w:t>&lt;</w:t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62"/>
          <w:position w:val="-14"/>
        </w:rPr>
        <w:t>D</w:t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62"/>
          <w:position w:val="-14"/>
        </w:rPr>
        <w:t>)</w:t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62"/>
          <w:position w:val="-14"/>
        </w:rPr>
        <w:t>ifT</w:t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-6"/>
          <w:w w:val="62"/>
          <w:position w:val="-14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5B5B5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52"/>
          <w:szCs w:val="52"/>
          <w:color w:val="B1B1B1"/>
          <w:spacing w:val="0"/>
          <w:w w:val="81"/>
          <w:position w:val="-14"/>
        </w:rPr>
        <w:t>·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80" w:right="480"/>
          <w:cols w:num="3" w:equalWidth="0">
            <w:col w:w="3320" w:space="630"/>
            <w:col w:w="1029" w:space="3155"/>
            <w:col w:w="2926"/>
          </w:cols>
        </w:sectPr>
      </w:pPr>
      <w:rPr/>
    </w:p>
    <w:p>
      <w:pPr>
        <w:spacing w:before="0" w:after="0" w:line="306" w:lineRule="exact"/>
        <w:ind w:left="2677" w:right="-85"/>
        <w:jc w:val="left"/>
        <w:tabs>
          <w:tab w:pos="3880" w:val="left"/>
          <w:tab w:pos="51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21"/>
        </w:rPr>
        <w:t>Halı</w:t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00"/>
        </w:rPr>
        <w:t>NÇ</w:t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F4462"/>
          <w:spacing w:val="0"/>
          <w:w w:val="174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1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848"/>
          <w:spacing w:val="0"/>
          <w:w w:val="80"/>
          <w:position w:val="-1"/>
        </w:rPr>
        <w:t>'M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23"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BFBFBF"/>
          <w:spacing w:val="0"/>
          <w:w w:val="100"/>
          <w:position w:val="-24"/>
        </w:rPr>
        <w:t>...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0" w:lineRule="atLeas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FBFBF"/>
          <w:spacing w:val="0"/>
          <w:w w:val="61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1"/>
        </w:rPr>
        <w:t>•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1"/>
        </w:rPr>
        <w:t>  </w:t>
      </w:r>
      <w:r>
        <w:rPr>
          <w:rFonts w:ascii="Arial" w:hAnsi="Arial" w:cs="Arial" w:eastAsia="Arial"/>
          <w:sz w:val="14"/>
          <w:szCs w:val="14"/>
          <w:color w:val="BFBFBF"/>
          <w:spacing w:val="9"/>
          <w:w w:val="61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80"/>
        </w:rPr>
        <w:t>ı·.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1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FBFBF"/>
          <w:w w:val="85"/>
        </w:rPr>
        <w:t>.,</w:t>
      </w:r>
      <w:r>
        <w:rPr>
          <w:rFonts w:ascii="Arial" w:hAnsi="Arial" w:cs="Arial" w:eastAsia="Arial"/>
          <w:sz w:val="19"/>
          <w:szCs w:val="19"/>
          <w:color w:val="BFBFBF"/>
          <w:spacing w:val="-35"/>
          <w:w w:val="100"/>
        </w:rPr>
        <w:t> </w:t>
      </w:r>
      <w:r>
        <w:rPr>
          <w:rFonts w:ascii="Courier New" w:hAnsi="Courier New" w:cs="Courier New" w:eastAsia="Courier New"/>
          <w:sz w:val="13"/>
          <w:szCs w:val="13"/>
          <w:color w:val="9EA09E"/>
          <w:spacing w:val="0"/>
          <w:w w:val="52"/>
          <w:position w:val="1"/>
        </w:rPr>
        <w:t>...</w:t>
      </w:r>
      <w:r>
        <w:rPr>
          <w:rFonts w:ascii="Courier New" w:hAnsi="Courier New" w:cs="Courier New" w:eastAsia="Courier New"/>
          <w:sz w:val="13"/>
          <w:szCs w:val="13"/>
          <w:color w:val="9EA09E"/>
          <w:spacing w:val="0"/>
          <w:w w:val="52"/>
          <w:position w:val="1"/>
        </w:rPr>
        <w:t>  </w:t>
      </w:r>
      <w:r>
        <w:rPr>
          <w:rFonts w:ascii="Courier New" w:hAnsi="Courier New" w:cs="Courier New" w:eastAsia="Courier New"/>
          <w:sz w:val="13"/>
          <w:szCs w:val="13"/>
          <w:color w:val="9EA09E"/>
          <w:spacing w:val="6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98C"/>
          <w:spacing w:val="0"/>
          <w:w w:val="52"/>
          <w:position w:val="1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80" w:right="480"/>
          <w:cols w:num="4" w:equalWidth="0">
            <w:col w:w="5213" w:space="3028"/>
            <w:col w:w="293" w:space="139"/>
            <w:col w:w="360" w:space="424"/>
            <w:col w:w="1603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4.066273pt;margin-top:30.504566pt;width:555.050426pt;height:751.71035pt;mso-position-horizontal-relative:page;mso-position-vertical-relative:page;z-index:-17527" coordorigin="481,610" coordsize="11101,15034">
            <v:group style="position:absolute;left:493;top:631;width:11068;height:2" coordorigin="493,631" coordsize="11068,2">
              <v:shape style="position:absolute;left:493;top:631;width:11068;height:2" coordorigin="493,631" coordsize="11068,0" path="m493,631l11561,631e" filled="f" stroked="t" strokeweight=".704379pt" strokecolor="#575757">
                <v:path arrowok="t"/>
              </v:shape>
            </v:group>
            <v:group style="position:absolute;left:2510;top:617;width:2;height:1491" coordorigin="2510,617" coordsize="2,1491">
              <v:shape style="position:absolute;left:2510;top:617;width:2;height:1491" coordorigin="2510,617" coordsize="0,1491" path="m2510,2108l2510,617e" filled="f" stroked="t" strokeweight=".704379pt" strokecolor="#4F4F4F">
                <v:path arrowok="t"/>
              </v:shape>
            </v:group>
            <v:group style="position:absolute;left:9192;top:631;width:2;height:1491" coordorigin="9192,631" coordsize="2,1491">
              <v:shape style="position:absolute;left:9192;top:631;width:2;height:1491" coordorigin="9192,631" coordsize="0,1491" path="m9192,2122l9192,631e" filled="f" stroked="t" strokeweight=".704379pt" strokecolor="#5B5B5B">
                <v:path arrowok="t"/>
              </v:shape>
            </v:group>
            <v:group style="position:absolute;left:9143;top:636;width:296;height:2" coordorigin="9143,636" coordsize="296,2">
              <v:shape style="position:absolute;left:9143;top:636;width:296;height:2" coordorigin="9143,636" coordsize="296,0" path="m9143,636l9439,636e" filled="f" stroked="t" strokeweight=".469586pt" strokecolor="#343434">
                <v:path arrowok="t"/>
              </v:shape>
            </v:group>
            <v:group style="position:absolute;left:11557;top:627;width:2;height:3299" coordorigin="11557,627" coordsize="2,3299">
              <v:shape style="position:absolute;left:11557;top:627;width:2;height:3299" coordorigin="11557,627" coordsize="0,3299" path="m11557,3926l11557,627e" filled="f" stroked="t" strokeweight=".704379pt" strokecolor="#646464">
                <v:path arrowok="t"/>
              </v:shape>
            </v:group>
            <v:group style="position:absolute;left:11552;top:973;width:2;height:494" coordorigin="11552,973" coordsize="2,494">
              <v:shape style="position:absolute;left:11552;top:973;width:2;height:494" coordorigin="11552,973" coordsize="0,494" path="m11552,1467l11552,973e" filled="f" stroked="t" strokeweight=".469586pt" strokecolor="#646464">
                <v:path arrowok="t"/>
              </v:shape>
            </v:group>
            <v:group style="position:absolute;left:498;top:2103;width:6353;height:2" coordorigin="498,2103" coordsize="6353,2">
              <v:shape style="position:absolute;left:498;top:2103;width:6353;height:2" coordorigin="498,2103" coordsize="6353,0" path="m498,2103l6851,2103e" filled="f" stroked="t" strokeweight=".704379pt" strokecolor="#575757">
                <v:path arrowok="t"/>
              </v:shape>
            </v:group>
            <v:group style="position:absolute;left:6795;top:2108;width:272;height:2" coordorigin="6795,2108" coordsize="272,2">
              <v:shape style="position:absolute;left:6795;top:2108;width:272;height:2" coordorigin="6795,2108" coordsize="272,0" path="m6795,2108l7067,2108e" filled="f" stroked="t" strokeweight=".469586pt" strokecolor="#484848">
                <v:path arrowok="t"/>
              </v:shape>
            </v:group>
            <v:group style="position:absolute;left:7011;top:2110;width:2038;height:2" coordorigin="7011,2110" coordsize="2038,2">
              <v:shape style="position:absolute;left:7011;top:2110;width:2038;height:2" coordorigin="7011,2110" coordsize="2038,0" path="m7011,2110l9049,2110e" filled="f" stroked="t" strokeweight=".704379pt" strokecolor="#606060">
                <v:path arrowok="t"/>
              </v:shape>
            </v:group>
            <v:group style="position:absolute;left:8993;top:2113;width:221;height:2" coordorigin="8993,2113" coordsize="221,2">
              <v:shape style="position:absolute;left:8993;top:2113;width:221;height:2" coordorigin="8993,2113" coordsize="221,0" path="m8993,2113l9213,2113e" filled="f" stroked="t" strokeweight=".469586pt" strokecolor="#484848">
                <v:path arrowok="t"/>
              </v:shape>
            </v:group>
            <v:group style="position:absolute;left:9143;top:2113;width:2423;height:2" coordorigin="9143,2113" coordsize="2423,2">
              <v:shape style="position:absolute;left:9143;top:2113;width:2423;height:2" coordorigin="9143,2113" coordsize="2423,0" path="m9143,2113l11566,2113e" filled="f" stroked="t" strokeweight=".704379pt" strokecolor="#646464">
                <v:path arrowok="t"/>
              </v:shape>
            </v:group>
            <v:group style="position:absolute;left:493;top:2319;width:4832;height:2" coordorigin="493,2319" coordsize="4832,2">
              <v:shape style="position:absolute;left:493;top:2319;width:4832;height:2" coordorigin="493,2319" coordsize="4832,0" path="m493,2319l5325,2319e" filled="f" stroked="t" strokeweight=".704379pt" strokecolor="#5B5B5B">
                <v:path arrowok="t"/>
              </v:shape>
            </v:group>
            <v:group style="position:absolute;left:5269;top:2321;width:315;height:2" coordorigin="5269,2321" coordsize="315,2">
              <v:shape style="position:absolute;left:5269;top:2321;width:315;height:2" coordorigin="5269,2321" coordsize="315,0" path="m5269,2321l5583,2321e" filled="f" stroked="t" strokeweight=".469586pt" strokecolor="#3B3B3B">
                <v:path arrowok="t"/>
              </v:shape>
            </v:group>
            <v:group style="position:absolute;left:5527;top:2324;width:3714;height:2" coordorigin="5527,2324" coordsize="3714,2">
              <v:shape style="position:absolute;left:5527;top:2324;width:3714;height:2" coordorigin="5527,2324" coordsize="3714,0" path="m5527,2324l9241,2324e" filled="f" stroked="t" strokeweight=".704379pt" strokecolor="#5B5B5B">
                <v:path arrowok="t"/>
              </v:shape>
            </v:group>
            <v:group style="position:absolute;left:9148;top:2326;width:291;height:2" coordorigin="9148,2326" coordsize="291,2">
              <v:shape style="position:absolute;left:9148;top:2326;width:291;height:2" coordorigin="9148,2326" coordsize="291,0" path="m9148,2326l9439,2326e" filled="f" stroked="t" strokeweight=".469586pt" strokecolor="#4F4F4F">
                <v:path arrowok="t"/>
              </v:shape>
            </v:group>
            <v:group style="position:absolute;left:9382;top:2328;width:2184;height:2" coordorigin="9382,2328" coordsize="2184,2">
              <v:shape style="position:absolute;left:9382;top:2328;width:2184;height:2" coordorigin="9382,2328" coordsize="2184,0" path="m9382,2328l11566,2328e" filled="f" stroked="t" strokeweight=".704379pt" strokecolor="#5B5B5B">
                <v:path arrowok="t"/>
              </v:shape>
            </v:group>
            <v:group style="position:absolute;left:11559;top:1851;width:2;height:764" coordorigin="11559,1851" coordsize="2,764">
              <v:shape style="position:absolute;left:11559;top:1851;width:2;height:764" coordorigin="11559,1851" coordsize="0,764" path="m11559,2616l11559,1851e" filled="f" stroked="t" strokeweight=".704379pt" strokecolor="#676767">
                <v:path arrowok="t"/>
              </v:shape>
            </v:group>
            <v:group style="position:absolute;left:493;top:2533;width:5142;height:2" coordorigin="493,2533" coordsize="5142,2">
              <v:shape style="position:absolute;left:493;top:2533;width:5142;height:2" coordorigin="493,2533" coordsize="5142,0" path="m493,2533l5635,2533e" filled="f" stroked="t" strokeweight=".704379pt" strokecolor="#545454">
                <v:path arrowok="t"/>
              </v:shape>
            </v:group>
            <v:group style="position:absolute;left:5527;top:2535;width:2385;height:2" coordorigin="5527,2535" coordsize="2385,2">
              <v:shape style="position:absolute;left:5527;top:2535;width:2385;height:2" coordorigin="5527,2535" coordsize="2385,0" path="m5527,2535l7913,2535e" filled="f" stroked="t" strokeweight=".469586pt" strokecolor="#575757">
                <v:path arrowok="t"/>
              </v:shape>
            </v:group>
            <v:group style="position:absolute;left:7758;top:2540;width:1291;height:2" coordorigin="7758,2540" coordsize="1291,2">
              <v:shape style="position:absolute;left:7758;top:2540;width:1291;height:2" coordorigin="7758,2540" coordsize="1291,0" path="m7758,2540l9049,2540e" filled="f" stroked="t" strokeweight=".704379pt" strokecolor="#5B5B5B">
                <v:path arrowok="t"/>
              </v:shape>
            </v:group>
            <v:group style="position:absolute;left:8993;top:2540;width:211;height:2" coordorigin="8993,2540" coordsize="211,2">
              <v:shape style="position:absolute;left:8993;top:2540;width:211;height:2" coordorigin="8993,2540" coordsize="211,0" path="m8993,2540l9204,2540e" filled="f" stroked="t" strokeweight=".469586pt" strokecolor="#3B3B3B">
                <v:path arrowok="t"/>
              </v:shape>
            </v:group>
            <v:group style="position:absolute;left:9148;top:2540;width:803;height:2" coordorigin="9148,2540" coordsize="803,2">
              <v:shape style="position:absolute;left:9148;top:2540;width:803;height:2" coordorigin="9148,2540" coordsize="803,0" path="m9148,2540l9951,2540e" filled="f" stroked="t" strokeweight=".704379pt" strokecolor="#4F4F4F">
                <v:path arrowok="t"/>
              </v:shape>
            </v:group>
            <v:group style="position:absolute;left:9894;top:2540;width:1672;height:2" coordorigin="9894,2540" coordsize="1672,2">
              <v:shape style="position:absolute;left:9894;top:2540;width:1672;height:2" coordorigin="9894,2540" coordsize="1672,0" path="m9894,2540l11566,2540e" filled="f" stroked="t" strokeweight=".704379pt" strokecolor="#646464">
                <v:path arrowok="t"/>
              </v:shape>
            </v:group>
            <v:group style="position:absolute;left:498;top:2751;width:6353;height:2" coordorigin="498,2751" coordsize="6353,2">
              <v:shape style="position:absolute;left:498;top:2751;width:6353;height:2" coordorigin="498,2751" coordsize="6353,0" path="m498,2751l6851,2751e" filled="f" stroked="t" strokeweight=".704379pt" strokecolor="#575757">
                <v:path arrowok="t"/>
              </v:shape>
            </v:group>
            <v:group style="position:absolute;left:6795;top:2753;width:272;height:2" coordorigin="6795,2753" coordsize="272,2">
              <v:shape style="position:absolute;left:6795;top:2753;width:272;height:2" coordorigin="6795,2753" coordsize="272,0" path="m6795,2753l7067,2753e" filled="f" stroked="t" strokeweight=".469586pt" strokecolor="#4F4F4F">
                <v:path arrowok="t"/>
              </v:shape>
            </v:group>
            <v:group style="position:absolute;left:7011;top:2756;width:4555;height:2" coordorigin="7011,2756" coordsize="4555,2">
              <v:shape style="position:absolute;left:7011;top:2756;width:4555;height:2" coordorigin="7011,2756" coordsize="4555,0" path="m7011,2756l11566,2756e" filled="f" stroked="t" strokeweight=".704379pt" strokecolor="#5B5B5B">
                <v:path arrowok="t"/>
              </v:shape>
            </v:group>
            <v:group style="position:absolute;left:493;top:2962;width:1456;height:2" coordorigin="493,2962" coordsize="1456,2">
              <v:shape style="position:absolute;left:493;top:2962;width:1456;height:2" coordorigin="493,2962" coordsize="1456,0" path="m493,2962l1949,2962e" filled="f" stroked="t" strokeweight=".704379pt" strokecolor="#545454">
                <v:path arrowok="t"/>
              </v:shape>
            </v:group>
            <v:group style="position:absolute;left:1676;top:2962;width:2071;height:2" coordorigin="1676,2962" coordsize="2071,2">
              <v:shape style="position:absolute;left:1676;top:2962;width:2071;height:2" coordorigin="1676,2962" coordsize="2071,0" path="m1676,2962l3747,2962e" filled="f" stroked="t" strokeweight=".469586pt" strokecolor="#4B4B4B">
                <v:path arrowok="t"/>
              </v:shape>
            </v:group>
            <v:group style="position:absolute;left:3691;top:2967;width:7880;height:2" coordorigin="3691,2967" coordsize="7880,2">
              <v:shape style="position:absolute;left:3691;top:2967;width:7880;height:2" coordorigin="3691,2967" coordsize="7880,0" path="m3691,2967l11571,2967e" filled="f" stroked="t" strokeweight=".704379pt" strokecolor="#5B5B5B">
                <v:path arrowok="t"/>
              </v:shape>
            </v:group>
            <v:group style="position:absolute;left:498;top:3183;width:11068;height:2" coordorigin="498,3183" coordsize="11068,2">
              <v:shape style="position:absolute;left:498;top:3183;width:11068;height:2" coordorigin="498,3183" coordsize="11068,0" path="m498,3183l11566,3183e" filled="f" stroked="t" strokeweight=".704379pt" strokecolor="#5B5B5B">
                <v:path arrowok="t"/>
              </v:shape>
            </v:group>
            <v:group style="position:absolute;left:8993;top:3185;width:211;height:2" coordorigin="8993,3185" coordsize="211,2">
              <v:shape style="position:absolute;left:8993;top:3185;width:211;height:2" coordorigin="8993,3185" coordsize="211,0" path="m8993,3185l9204,3185e" filled="f" stroked="t" strokeweight=".469586pt" strokecolor="#545454">
                <v:path arrowok="t"/>
              </v:shape>
            </v:group>
            <v:group style="position:absolute;left:4062;top:3166;width:2;height:423" coordorigin="4062,3166" coordsize="2,423">
              <v:shape style="position:absolute;left:4062;top:3166;width:2;height:423" coordorigin="4062,3166" coordsize="0,423" path="m4062,3589l4062,3166e" filled="f" stroked="t" strokeweight=".704379pt" strokecolor="#606060">
                <v:path arrowok="t"/>
              </v:shape>
            </v:group>
            <v:group style="position:absolute;left:7048;top:3176;width:2;height:266" coordorigin="7048,3176" coordsize="2,266">
              <v:shape style="position:absolute;left:7048;top:3176;width:2;height:266" coordorigin="7048,3176" coordsize="0,266" path="m7048,3442l7048,3176e" filled="f" stroked="t" strokeweight=".704379pt" strokecolor="#4F4F4F">
                <v:path arrowok="t"/>
              </v:shape>
            </v:group>
            <v:group style="position:absolute;left:4029;top:3601;width:1813;height:2" coordorigin="4029,3601" coordsize="1813,2">
              <v:shape style="position:absolute;left:4029;top:3601;width:1813;height:2" coordorigin="4029,3601" coordsize="1813,0" path="m4029,3601l5842,3601e" filled="f" stroked="t" strokeweight=".704379pt" strokecolor="#575757">
                <v:path arrowok="t"/>
              </v:shape>
            </v:group>
            <v:group style="position:absolute;left:5785;top:3601;width:582;height:2" coordorigin="5785,3601" coordsize="582,2">
              <v:shape style="position:absolute;left:5785;top:3601;width:582;height:2" coordorigin="5785,3601" coordsize="582,0" path="m5785,3601l6368,3601e" filled="f" stroked="t" strokeweight=".704379pt" strokecolor="#A3A3A3">
                <v:path arrowok="t"/>
              </v:shape>
            </v:group>
            <v:group style="position:absolute;left:7048;top:3385;width:2;height:532" coordorigin="7048,3385" coordsize="2,532">
              <v:shape style="position:absolute;left:7048;top:3385;width:2;height:532" coordorigin="7048,3385" coordsize="0,532" path="m7048,3916l7048,3385e" filled="f" stroked="t" strokeweight=".704379pt" strokecolor="#575757">
                <v:path arrowok="t"/>
              </v:shape>
            </v:group>
            <v:group style="position:absolute;left:4062;top:3589;width:2;height:323" coordorigin="4062,3589" coordsize="2,323">
              <v:shape style="position:absolute;left:4062;top:3589;width:2;height:323" coordorigin="4062,3589" coordsize="0,323" path="m4062,3912l4062,3589e" filled="f" stroked="t" strokeweight=".234793pt" strokecolor="#444444">
                <v:path arrowok="t"/>
              </v:shape>
            </v:group>
            <v:group style="position:absolute;left:3367;top:3912;width:437;height:2" coordorigin="3367,3912" coordsize="437,2">
              <v:shape style="position:absolute;left:3367;top:3912;width:437;height:2" coordorigin="3367,3912" coordsize="437,0" path="m3367,3912l3804,3912e" filled="f" stroked="t" strokeweight=".939172pt" strokecolor="#646464">
                <v:path arrowok="t"/>
              </v:shape>
            </v:group>
            <v:group style="position:absolute;left:498;top:3909;width:9824;height:2" coordorigin="498,3909" coordsize="9824,2">
              <v:shape style="position:absolute;left:498;top:3909;width:9824;height:2" coordorigin="498,3909" coordsize="9824,0" path="m498,3909l10321,3909e" filled="f" stroked="t" strokeweight=".939172pt" strokecolor="#545454">
                <v:path arrowok="t"/>
              </v:shape>
            </v:group>
            <v:group style="position:absolute;left:10265;top:3916;width:1310;height:2" coordorigin="10265,3916" coordsize="1310,2">
              <v:shape style="position:absolute;left:10265;top:3916;width:1310;height:2" coordorigin="10265,3916" coordsize="1310,0" path="m10265,3916l11575,3916e" filled="f" stroked="t" strokeweight=".704379pt" strokecolor="#707070">
                <v:path arrowok="t"/>
              </v:shape>
            </v:group>
            <v:group style="position:absolute;left:502;top:1139;width:2;height:328" coordorigin="502,1139" coordsize="2,328">
              <v:shape style="position:absolute;left:502;top:1139;width:2;height:328" coordorigin="502,1139" coordsize="0,328" path="m502,1467l502,1139e" filled="f" stroked="t" strokeweight=".704379pt" strokecolor="#707070">
                <v:path arrowok="t"/>
              </v:shape>
            </v:group>
            <v:group style="position:absolute;left:493;top:4187;width:4485;height:2" coordorigin="493,4187" coordsize="4485,2">
              <v:shape style="position:absolute;left:493;top:4187;width:4485;height:2" coordorigin="493,4187" coordsize="4485,0" path="m493,4187l4978,4187e" filled="f" stroked="t" strokeweight=".704379pt" strokecolor="#575757">
                <v:path arrowok="t"/>
              </v:shape>
            </v:group>
            <v:group style="position:absolute;left:4921;top:4187;width:404;height:2" coordorigin="4921,4187" coordsize="404,2">
              <v:shape style="position:absolute;left:4921;top:4187;width:404;height:2" coordorigin="4921,4187" coordsize="404,0" path="m4921,4187l5325,4187e" filled="f" stroked="t" strokeweight=".469586pt" strokecolor="#4F4F4F">
                <v:path arrowok="t"/>
              </v:shape>
            </v:group>
            <v:group style="position:absolute;left:5222;top:4187;width:385;height:2" coordorigin="5222,4187" coordsize="385,2">
              <v:shape style="position:absolute;left:5222;top:4187;width:385;height:2" coordorigin="5222,4187" coordsize="385,0" path="m5222,4187l5607,4187e" filled="f" stroked="t" strokeweight=".939172pt" strokecolor="#676767">
                <v:path arrowok="t"/>
              </v:shape>
            </v:group>
            <v:group style="position:absolute;left:5527;top:4187;width:315;height:2" coordorigin="5527,4187" coordsize="315,2">
              <v:shape style="position:absolute;left:5527;top:4187;width:315;height:2" coordorigin="5527,4187" coordsize="315,0" path="m5527,4187l5842,4187e" filled="f" stroked="t" strokeweight=".469586pt" strokecolor="#4F4F4F">
                <v:path arrowok="t"/>
              </v:shape>
            </v:group>
            <v:group style="position:absolute;left:5785;top:4189;width:5785;height:2" coordorigin="5785,4189" coordsize="5785,2">
              <v:shape style="position:absolute;left:5785;top:4189;width:5785;height:2" coordorigin="5785,4189" coordsize="5785,0" path="m5785,4189l11571,4189e" filled="f" stroked="t" strokeweight=".704379pt" strokecolor="#5B5B5B">
                <v:path arrowok="t"/>
              </v:shape>
            </v:group>
            <v:group style="position:absolute;left:2503;top:4405;width:4348;height:2" coordorigin="2503,4405" coordsize="4348,2">
              <v:shape style="position:absolute;left:2503;top:4405;width:4348;height:2" coordorigin="2503,4405" coordsize="4348,0" path="m2503,4405l6851,4405e" filled="f" stroked="t" strokeweight=".704379pt" strokecolor="#5B5B5B">
                <v:path arrowok="t"/>
              </v:shape>
            </v:group>
            <v:group style="position:absolute;left:6795;top:4405;width:272;height:2" coordorigin="6795,4405" coordsize="272,2">
              <v:shape style="position:absolute;left:6795;top:4405;width:272;height:2" coordorigin="6795,4405" coordsize="272,0" path="m6795,4405l7067,4405e" filled="f" stroked="t" strokeweight=".469586pt" strokecolor="#343434">
                <v:path arrowok="t"/>
              </v:shape>
            </v:group>
            <v:group style="position:absolute;left:7011;top:4408;width:4555;height:2" coordorigin="7011,4408" coordsize="4555,2">
              <v:shape style="position:absolute;left:7011;top:4408;width:4555;height:2" coordorigin="7011,4408" coordsize="4555,0" path="m7011,4408l11566,4408e" filled="f" stroked="t" strokeweight=".704379pt" strokecolor="#5B5B5B">
                <v:path arrowok="t"/>
              </v:shape>
            </v:group>
            <v:group style="position:absolute;left:11561;top:4178;width:2;height:1429" coordorigin="11561,4178" coordsize="2,1429">
              <v:shape style="position:absolute;left:11561;top:4178;width:2;height:1429" coordorigin="11561,4178" coordsize="0,1429" path="m11561,5606l11561,4178e" filled="f" stroked="t" strokeweight=".704379pt" strokecolor="#646464">
                <v:path arrowok="t"/>
              </v:shape>
            </v:group>
            <v:group style="position:absolute;left:500;top:617;width:2;height:15020" coordorigin="500,617" coordsize="2,15020">
              <v:shape style="position:absolute;left:500;top:617;width:2;height:15020" coordorigin="500,617" coordsize="0,15020" path="m500,15637l500,617e" filled="f" stroked="t" strokeweight=".704379pt" strokecolor="#575757">
                <v:path arrowok="t"/>
              </v:shape>
            </v:group>
            <v:group style="position:absolute;left:2510;top:3902;width:2;height:1794" coordorigin="2510,3902" coordsize="2,1794">
              <v:shape style="position:absolute;left:2510;top:3902;width:2;height:1794" coordorigin="2510,3902" coordsize="0,1794" path="m2510,5697l2510,3902e" filled="f" stroked="t" strokeweight=".704379pt" strokecolor="#4F4F4F">
                <v:path arrowok="t"/>
              </v:shape>
            </v:group>
            <v:group style="position:absolute;left:5027;top:4401;width:2;height:247" coordorigin="5027,4401" coordsize="2,247">
              <v:shape style="position:absolute;left:5027;top:4401;width:2;height:247" coordorigin="5027,4401" coordsize="0,247" path="m5027,4648l5027,4401e" filled="f" stroked="t" strokeweight=".704379pt" strokecolor="#545454">
                <v:path arrowok="t"/>
              </v:shape>
            </v:group>
            <v:group style="position:absolute;left:5020;top:4833;width:1803;height:2" coordorigin="5020,4833" coordsize="1803,2">
              <v:shape style="position:absolute;left:5020;top:4833;width:1803;height:2" coordorigin="5020,4833" coordsize="1803,0" path="m5020,4833l6823,4833e" filled="f" stroked="t" strokeweight=".234793pt" strokecolor="#4B4B4B">
                <v:path arrowok="t"/>
              </v:shape>
            </v:group>
            <v:group style="position:absolute;left:7891;top:4396;width:2;height:470" coordorigin="7891,4396" coordsize="2,470">
              <v:shape style="position:absolute;left:7891;top:4396;width:2;height:470" coordorigin="7891,4396" coordsize="0,470" path="m7891,4866l7891,4396e" filled="f" stroked="t" strokeweight=".939172pt" strokecolor="#6B6B6B">
                <v:path arrowok="t"/>
              </v:shape>
            </v:group>
            <v:group style="position:absolute;left:5027;top:4591;width:2;height:271" coordorigin="5027,4591" coordsize="2,271">
              <v:shape style="position:absolute;left:5027;top:4591;width:2;height:271" coordorigin="5027,4591" coordsize="0,271" path="m5027,4861l5027,4591e" filled="f" stroked="t" strokeweight=".469586pt" strokecolor="#3F3F3F">
                <v:path arrowok="t"/>
              </v:shape>
            </v:group>
            <v:group style="position:absolute;left:6823;top:4833;width:615;height:2" coordorigin="6823,4833" coordsize="615,2">
              <v:shape style="position:absolute;left:6823;top:4833;width:615;height:2" coordorigin="6823,4833" coordsize="615,0" path="m6823,4833l7438,4833e" filled="f" stroked="t" strokeweight=".234793pt" strokecolor="#000000">
                <v:path arrowok="t"/>
              </v:shape>
            </v:group>
            <v:group style="position:absolute;left:7438;top:4833;width:1972;height:2" coordorigin="7438,4833" coordsize="1972,2">
              <v:shape style="position:absolute;left:7438;top:4833;width:1972;height:2" coordorigin="7438,4833" coordsize="1972,0" path="m7438,4833l9410,4833e" filled="f" stroked="t" strokeweight=".234793pt" strokecolor="#606060">
                <v:path arrowok="t"/>
              </v:shape>
            </v:group>
            <v:group style="position:absolute;left:9410;top:4833;width:883;height:2" coordorigin="9410,4833" coordsize="883,2">
              <v:shape style="position:absolute;left:9410;top:4833;width:883;height:2" coordorigin="9410,4833" coordsize="883,0" path="m9410,4833l10293,4833e" filled="f" stroked="t" strokeweight=".234793pt" strokecolor="#000000">
                <v:path arrowok="t"/>
              </v:shape>
            </v:group>
            <v:group style="position:absolute;left:10293;top:4833;width:1258;height:2" coordorigin="10293,4833" coordsize="1258,2">
              <v:shape style="position:absolute;left:10293;top:4833;width:1258;height:2" coordorigin="10293,4833" coordsize="1258,0" path="m10293,4833l11552,4833e" filled="f" stroked="t" strokeweight=".234793pt" strokecolor="#939393">
                <v:path arrowok="t"/>
              </v:shape>
            </v:group>
            <v:group style="position:absolute;left:5029;top:4785;width:2;height:385" coordorigin="5029,4785" coordsize="2,385">
              <v:shape style="position:absolute;left:5029;top:4785;width:2;height:385" coordorigin="5029,4785" coordsize="0,385" path="m5029,5170l5029,4785e" filled="f" stroked="t" strokeweight=".939172pt" strokecolor="#545454">
                <v:path arrowok="t"/>
              </v:shape>
            </v:group>
            <v:group style="position:absolute;left:5015;top:5122;width:4034;height:2" coordorigin="5015,5122" coordsize="4034,2">
              <v:shape style="position:absolute;left:5015;top:5122;width:4034;height:2" coordorigin="5015,5122" coordsize="4034,0" path="m5015,5122l9049,5122e" filled="f" stroked="t" strokeweight=".704379pt" strokecolor="#646464">
                <v:path arrowok="t"/>
              </v:shape>
            </v:group>
            <v:group style="position:absolute;left:8993;top:5122;width:211;height:2" coordorigin="8993,5122" coordsize="211,2">
              <v:shape style="position:absolute;left:8993;top:5122;width:211;height:2" coordorigin="8993,5122" coordsize="211,0" path="m8993,5122l9204,5122e" filled="f" stroked="t" strokeweight=".469586pt" strokecolor="#484848">
                <v:path arrowok="t"/>
              </v:shape>
            </v:group>
            <v:group style="position:absolute;left:9148;top:5122;width:2418;height:2" coordorigin="9148,5122" coordsize="2418,2">
              <v:shape style="position:absolute;left:9148;top:5122;width:2418;height:2" coordorigin="9148,5122" coordsize="2418,0" path="m9148,5122l11566,5122e" filled="f" stroked="t" strokeweight=".704379pt" strokecolor="#676767">
                <v:path arrowok="t"/>
              </v:shape>
            </v:group>
            <v:group style="position:absolute;left:5029;top:5084;width:2;height:290" coordorigin="5029,5084" coordsize="2,290">
              <v:shape style="position:absolute;left:5029;top:5084;width:2;height:290" coordorigin="5029,5084" coordsize="0,290" path="m5029,5374l5029,5084e" filled="f" stroked="t" strokeweight=".469586pt" strokecolor="#3B3B3B">
                <v:path arrowok="t"/>
              </v:shape>
            </v:group>
            <v:group style="position:absolute;left:5025;top:5362;width:6546;height:2" coordorigin="5025,5362" coordsize="6546,2">
              <v:shape style="position:absolute;left:5025;top:5362;width:6546;height:2" coordorigin="5025,5362" coordsize="6546,0" path="m5025,5362l11571,5362e" filled="f" stroked="t" strokeweight=".704379pt" strokecolor="#575757">
                <v:path arrowok="t"/>
              </v:shape>
            </v:group>
            <v:group style="position:absolute;left:2503;top:5576;width:1587;height:2" coordorigin="2503,5576" coordsize="1587,2">
              <v:shape style="position:absolute;left:2503;top:5576;width:1587;height:2" coordorigin="2503,5576" coordsize="1587,0" path="m2503,5576l4090,5576e" filled="f" stroked="t" strokeweight=".939172pt" strokecolor="#575757">
                <v:path arrowok="t"/>
              </v:shape>
            </v:group>
            <v:group style="position:absolute;left:4034;top:5576;width:305;height:2" coordorigin="4034,5576" coordsize="305,2">
              <v:shape style="position:absolute;left:4034;top:5576;width:305;height:2" coordorigin="4034,5576" coordsize="305,0" path="m4034,5576l4339,5576e" filled="f" stroked="t" strokeweight=".469586pt" strokecolor="#3F3F3F">
                <v:path arrowok="t"/>
              </v:shape>
            </v:group>
            <v:group style="position:absolute;left:4283;top:5576;width:4766;height:2" coordorigin="4283,5576" coordsize="4766,2">
              <v:shape style="position:absolute;left:4283;top:5576;width:4766;height:2" coordorigin="4283,5576" coordsize="4766,0" path="m4283,5576l9049,5576e" filled="f" stroked="t" strokeweight=".704379pt" strokecolor="#575757">
                <v:path arrowok="t"/>
              </v:shape>
            </v:group>
            <v:group style="position:absolute;left:5029;top:5317;width:2;height:290" coordorigin="5029,5317" coordsize="2,290">
              <v:shape style="position:absolute;left:5029;top:5317;width:2;height:290" coordorigin="5029,5317" coordsize="0,290" path="m5029,5606l5029,5317e" filled="f" stroked="t" strokeweight=".939172pt" strokecolor="#545454">
                <v:path arrowok="t"/>
              </v:shape>
            </v:group>
            <v:group style="position:absolute;left:8993;top:5578;width:211;height:2" coordorigin="8993,5578" coordsize="211,2">
              <v:shape style="position:absolute;left:8993;top:5578;width:211;height:2" coordorigin="8993,5578" coordsize="211,0" path="m8993,5578l9204,5578e" filled="f" stroked="t" strokeweight=".469586pt" strokecolor="#3B3B3B">
                <v:path arrowok="t"/>
              </v:shape>
            </v:group>
            <v:group style="position:absolute;left:9148;top:5578;width:803;height:2" coordorigin="9148,5578" coordsize="803,2">
              <v:shape style="position:absolute;left:9148;top:5578;width:803;height:2" coordorigin="9148,5578" coordsize="803,0" path="m9148,5578l9951,5578e" filled="f" stroked="t" strokeweight=".704379pt" strokecolor="#4F4F4F">
                <v:path arrowok="t"/>
              </v:shape>
            </v:group>
            <v:group style="position:absolute;left:9894;top:5580;width:1676;height:2" coordorigin="9894,5580" coordsize="1676,2">
              <v:shape style="position:absolute;left:9894;top:5580;width:1676;height:2" coordorigin="9894,5580" coordsize="1676,0" path="m9894,5580l11571,5580e" filled="f" stroked="t" strokeweight=".704379pt" strokecolor="#676767">
                <v:path arrowok="t"/>
              </v:shape>
            </v:group>
            <v:group style="position:absolute;left:498;top:5803;width:11068;height:2" coordorigin="498,5803" coordsize="11068,2">
              <v:shape style="position:absolute;left:498;top:5803;width:11068;height:2" coordorigin="498,5803" coordsize="11068,0" path="m498,5803l11566,5803e" filled="f" stroked="t" strokeweight=".704379pt" strokecolor="#575757">
                <v:path arrowok="t"/>
              </v:shape>
            </v:group>
            <v:group style="position:absolute;left:2512;top:5540;width:2;height:522" coordorigin="2512,5540" coordsize="2,522">
              <v:shape style="position:absolute;left:2512;top:5540;width:2;height:522" coordorigin="2512,5540" coordsize="0,522" path="m2512,6062l2512,5540e" filled="f" stroked="t" strokeweight=".469586pt" strokecolor="#484848">
                <v:path arrowok="t"/>
              </v:shape>
            </v:group>
            <v:group style="position:absolute;left:5029;top:5535;width:2;height:299" coordorigin="5029,5535" coordsize="2,299">
              <v:shape style="position:absolute;left:5029;top:5535;width:2;height:299" coordorigin="5029,5535" coordsize="0,299" path="m5029,5834l5029,5535e" filled="f" stroked="t" strokeweight=".469586pt" strokecolor="#484848">
                <v:path arrowok="t"/>
              </v:shape>
            </v:group>
            <v:group style="position:absolute;left:8993;top:5806;width:211;height:2" coordorigin="8993,5806" coordsize="211,2">
              <v:shape style="position:absolute;left:8993;top:5806;width:211;height:2" coordorigin="8993,5806" coordsize="211,0" path="m8993,5806l9204,5806e" filled="f" stroked="t" strokeweight=".469586pt" strokecolor="#3B3B3B">
                <v:path arrowok="t"/>
              </v:shape>
            </v:group>
            <v:group style="position:absolute;left:11561;top:5535;width:2;height:503" coordorigin="11561,5535" coordsize="2,503">
              <v:shape style="position:absolute;left:11561;top:5535;width:2;height:503" coordorigin="11561,5535" coordsize="0,503" path="m11561,6038l11561,5535e" filled="f" stroked="t" strokeweight=".469586pt" strokecolor="#606060">
                <v:path arrowok="t"/>
              </v:shape>
            </v:group>
            <v:group style="position:absolute;left:7894;top:5796;width:2;height:266" coordorigin="7894,5796" coordsize="2,266">
              <v:shape style="position:absolute;left:7894;top:5796;width:2;height:266" coordorigin="7894,5796" coordsize="0,266" path="m7894,6062l7894,5796e" filled="f" stroked="t" strokeweight=".469586pt" strokecolor="#3F3F3F">
                <v:path arrowok="t"/>
              </v:shape>
            </v:group>
            <v:group style="position:absolute;left:11564;top:5763;width:2;height:1343" coordorigin="11564,5763" coordsize="2,1343">
              <v:shape style="position:absolute;left:11564;top:5763;width:2;height:1343" coordorigin="11564,5763" coordsize="0,1343" path="m11564,7107l11564,5763e" filled="f" stroked="t" strokeweight=".704379pt" strokecolor="#646464">
                <v:path arrowok="t"/>
              </v:shape>
            </v:group>
            <v:group style="position:absolute;left:2503;top:6224;width:1244;height:2" coordorigin="2503,6224" coordsize="1244,2">
              <v:shape style="position:absolute;left:2503;top:6224;width:1244;height:2" coordorigin="2503,6224" coordsize="1244,0" path="m2503,6224l3747,6224e" filled="f" stroked="t" strokeweight=".469586pt" strokecolor="#4F4F4F">
                <v:path arrowok="t"/>
              </v:shape>
            </v:group>
            <v:group style="position:absolute;left:3691;top:6226;width:5513;height:2" coordorigin="3691,6226" coordsize="5513,2">
              <v:shape style="position:absolute;left:3691;top:6226;width:5513;height:2" coordorigin="3691,6226" coordsize="5513,0" path="m3691,6226l9204,6226e" filled="f" stroked="t" strokeweight=".704379pt" strokecolor="#5B5B5B">
                <v:path arrowok="t"/>
              </v:shape>
            </v:group>
            <v:group style="position:absolute;left:4034;top:6224;width:305;height:2" coordorigin="4034,6224" coordsize="305,2">
              <v:shape style="position:absolute;left:4034;top:6224;width:305;height:2" coordorigin="4034,6224" coordsize="305,0" path="m4034,6224l4339,6224e" filled="f" stroked="t" strokeweight=".469586pt" strokecolor="#3F3F3F">
                <v:path arrowok="t"/>
              </v:shape>
            </v:group>
            <v:group style="position:absolute;left:7894;top:6005;width:2;height:441" coordorigin="7894,6005" coordsize="2,441">
              <v:shape style="position:absolute;left:7894;top:6005;width:2;height:441" coordorigin="7894,6005" coordsize="0,441" path="m7894,6447l7894,6005e" filled="f" stroked="t" strokeweight=".939172pt" strokecolor="#646464">
                <v:path arrowok="t"/>
              </v:shape>
            </v:group>
            <v:group style="position:absolute;left:9148;top:6228;width:291;height:2" coordorigin="9148,6228" coordsize="291,2">
              <v:shape style="position:absolute;left:9148;top:6228;width:291;height:2" coordorigin="9148,6228" coordsize="291,0" path="m9148,6228l9439,6228e" filled="f" stroked="t" strokeweight=".469586pt" strokecolor="#484848">
                <v:path arrowok="t"/>
              </v:shape>
            </v:group>
            <v:group style="position:absolute;left:9382;top:6228;width:2188;height:2" coordorigin="9382,6228" coordsize="2188,2">
              <v:shape style="position:absolute;left:9382;top:6228;width:2188;height:2" coordorigin="9382,6228" coordsize="2188,0" path="m9382,6228l11571,6228e" filled="f" stroked="t" strokeweight=".704379pt" strokecolor="#676767">
                <v:path arrowok="t"/>
              </v:shape>
            </v:group>
            <v:group style="position:absolute;left:2510;top:5967;width:2;height:489" coordorigin="2510,5967" coordsize="2,489">
              <v:shape style="position:absolute;left:2510;top:5967;width:2;height:489" coordorigin="2510,5967" coordsize="0,489" path="m2510,6456l2510,5967e" filled="f" stroked="t" strokeweight=".939172pt" strokecolor="#575757">
                <v:path arrowok="t"/>
              </v:shape>
            </v:group>
            <v:group style="position:absolute;left:2498;top:6440;width:9077;height:2" coordorigin="2498,6440" coordsize="9077,2">
              <v:shape style="position:absolute;left:2498;top:6440;width:9077;height:2" coordorigin="2498,6440" coordsize="9077,0" path="m2498,6440l11575,6440e" filled="f" stroked="t" strokeweight=".704379pt" strokecolor="#5B5B5B">
                <v:path arrowok="t"/>
              </v:shape>
            </v:group>
            <v:group style="position:absolute;left:5032;top:5763;width:2;height:688" coordorigin="5032,5763" coordsize="2,688">
              <v:shape style="position:absolute;left:5032;top:5763;width:2;height:688" coordorigin="5032,5763" coordsize="0,688" path="m5032,6451l5032,5763e" filled="f" stroked="t" strokeweight=".939172pt" strokecolor="#575757">
                <v:path arrowok="t"/>
              </v:shape>
            </v:group>
            <v:group style="position:absolute;left:8993;top:6442;width:211;height:2" coordorigin="8993,6442" coordsize="211,2">
              <v:shape style="position:absolute;left:8993;top:6442;width:211;height:2" coordorigin="8993,6442" coordsize="211,0" path="m8993,6442l9204,6442e" filled="f" stroked="t" strokeweight=".469586pt" strokecolor="#444444">
                <v:path arrowok="t"/>
              </v:shape>
            </v:group>
            <v:group style="position:absolute;left:493;top:6658;width:11078;height:2" coordorigin="493,6658" coordsize="11078,2">
              <v:shape style="position:absolute;left:493;top:6658;width:11078;height:2" coordorigin="493,6658" coordsize="11078,0" path="m493,6658l11571,6658e" filled="f" stroked="t" strokeweight=".704379pt" strokecolor="#575757">
                <v:path arrowok="t"/>
              </v:shape>
            </v:group>
            <v:group style="position:absolute;left:2512;top:6399;width:2;height:285" coordorigin="2512,6399" coordsize="2,285">
              <v:shape style="position:absolute;left:2512;top:6399;width:2;height:285" coordorigin="2512,6399" coordsize="0,285" path="m2512,6684l2512,6399e" filled="f" stroked="t" strokeweight=".469586pt" strokecolor="#3F3F3F">
                <v:path arrowok="t"/>
              </v:shape>
            </v:group>
            <v:group style="position:absolute;left:2465;top:6656;width:2512;height:2" coordorigin="2465,6656" coordsize="2512,2">
              <v:shape style="position:absolute;left:2465;top:6656;width:2512;height:2" coordorigin="2465,6656" coordsize="2512,0" path="m2465,6656l4978,6656e" filled="f" stroked="t" strokeweight=".469586pt" strokecolor="#4F4F4F">
                <v:path arrowok="t"/>
              </v:shape>
            </v:group>
            <v:group style="position:absolute;left:4996;top:6656;width:329;height:2" coordorigin="4996,6656" coordsize="329,2">
              <v:shape style="position:absolute;left:4996;top:6656;width:329;height:2" coordorigin="4996,6656" coordsize="329,0" path="m4996,6656l5325,6656e" filled="f" stroked="t" strokeweight=".469586pt" strokecolor="#3F3F3F">
                <v:path arrowok="t"/>
              </v:shape>
            </v:group>
            <v:group style="position:absolute;left:5527;top:6656;width:315;height:2" coordorigin="5527,6656" coordsize="315,2">
              <v:shape style="position:absolute;left:5527;top:6656;width:315;height:2" coordorigin="5527,6656" coordsize="315,0" path="m5527,6656l5842,6656e" filled="f" stroked="t" strokeweight=".469586pt" strokecolor="#3F3F3F">
                <v:path arrowok="t"/>
              </v:shape>
            </v:group>
            <v:group style="position:absolute;left:6795;top:6656;width:272;height:2" coordorigin="6795,6656" coordsize="272,2">
              <v:shape style="position:absolute;left:6795;top:6656;width:272;height:2" coordorigin="6795,6656" coordsize="272,0" path="m6795,6656l7067,6656e" filled="f" stroked="t" strokeweight=".469586pt" strokecolor="#4F4F4F">
                <v:path arrowok="t"/>
              </v:shape>
            </v:group>
            <v:group style="position:absolute;left:488;top:7080;width:11087;height:2" coordorigin="488,7080" coordsize="11087,2">
              <v:shape style="position:absolute;left:488;top:7080;width:11087;height:2" coordorigin="488,7080" coordsize="11087,0" path="m488,7080l11575,7080e" filled="f" stroked="t" strokeweight=".704379pt" strokecolor="#545454">
                <v:path arrowok="t"/>
              </v:shape>
            </v:group>
            <v:group style="position:absolute;left:2510;top:6613;width:2;height:921" coordorigin="2510,6613" coordsize="2,921">
              <v:shape style="position:absolute;left:2510;top:6613;width:2;height:921" coordorigin="2510,6613" coordsize="0,921" path="m2510,7534l2510,6613e" filled="f" stroked="t" strokeweight=".939172pt" strokecolor="#545454">
                <v:path arrowok="t"/>
              </v:shape>
            </v:group>
            <v:group style="position:absolute;left:5029;top:7069;width:2;height:252" coordorigin="5029,7069" coordsize="2,252">
              <v:shape style="position:absolute;left:5029;top:7069;width:2;height:252" coordorigin="5029,7069" coordsize="0,252" path="m5029,7320l5029,7069e" filled="f" stroked="t" strokeweight=".469586pt" strokecolor="#4F4F4F">
                <v:path arrowok="t"/>
              </v:shape>
            </v:group>
            <v:group style="position:absolute;left:5020;top:7301;width:6551;height:2" coordorigin="5020,7301" coordsize="6551,2">
              <v:shape style="position:absolute;left:5020;top:7301;width:6551;height:2" coordorigin="5020,7301" coordsize="6551,0" path="m5020,7301l11571,7301e" filled="f" stroked="t" strokeweight=".704379pt" strokecolor="#5B5B5B">
                <v:path arrowok="t"/>
              </v:shape>
            </v:group>
            <v:group style="position:absolute;left:11566;top:7035;width:2;height:294" coordorigin="11566,7035" coordsize="2,294">
              <v:shape style="position:absolute;left:11566;top:7035;width:2;height:294" coordorigin="11566,7035" coordsize="0,294" path="m11566,7330l11566,7035e" filled="f" stroked="t" strokeweight=".469586pt" strokecolor="#545454">
                <v:path arrowok="t"/>
              </v:shape>
            </v:group>
            <v:group style="position:absolute;left:5029;top:7263;width:2;height:271" coordorigin="5029,7263" coordsize="2,271">
              <v:shape style="position:absolute;left:5029;top:7263;width:2;height:271" coordorigin="5029,7263" coordsize="0,271" path="m5029,7534l5029,7263e" filled="f" stroked="t" strokeweight=".939172pt" strokecolor="#606060">
                <v:path arrowok="t"/>
              </v:shape>
            </v:group>
            <v:group style="position:absolute;left:5025;top:7517;width:6551;height:2" coordorigin="5025,7517" coordsize="6551,2">
              <v:shape style="position:absolute;left:5025;top:7517;width:6551;height:2" coordorigin="5025,7517" coordsize="6551,0" path="m5025,7517l11575,7517e" filled="f" stroked="t" strokeweight=".704379pt" strokecolor="#5B5B5B">
                <v:path arrowok="t"/>
              </v:shape>
            </v:group>
            <v:group style="position:absolute;left:498;top:7731;width:3592;height:2" coordorigin="498,7731" coordsize="3592,2">
              <v:shape style="position:absolute;left:498;top:7731;width:3592;height:2" coordorigin="498,7731" coordsize="3592,0" path="m498,7731l4090,7731e" filled="f" stroked="t" strokeweight=".704379pt" strokecolor="#545454">
                <v:path arrowok="t"/>
              </v:shape>
            </v:group>
            <v:group style="position:absolute;left:2512;top:7477;width:2;height:318" coordorigin="2512,7477" coordsize="2,318">
              <v:shape style="position:absolute;left:2512;top:7477;width:2;height:318" coordorigin="2512,7477" coordsize="0,318" path="m2512,7795l2512,7477e" filled="f" stroked="t" strokeweight=".469586pt" strokecolor="#3B3B3B">
                <v:path arrowok="t"/>
              </v:shape>
            </v:group>
            <v:group style="position:absolute;left:4034;top:7733;width:305;height:2" coordorigin="4034,7733" coordsize="305,2">
              <v:shape style="position:absolute;left:4034;top:7733;width:305;height:2" coordorigin="4034,7733" coordsize="305,0" path="m4034,7733l4339,7733e" filled="f" stroked="t" strokeweight=".469586pt" strokecolor="#3B3B3B">
                <v:path arrowok="t"/>
              </v:shape>
            </v:group>
            <v:group style="position:absolute;left:4283;top:7731;width:1578;height:2" coordorigin="4283,7731" coordsize="1578,2">
              <v:shape style="position:absolute;left:4283;top:7731;width:1578;height:2" coordorigin="4283,7731" coordsize="1578,0" path="m4283,7731l5860,7731e" filled="f" stroked="t" strokeweight=".939172pt" strokecolor="#575757">
                <v:path arrowok="t"/>
              </v:shape>
            </v:group>
            <v:group style="position:absolute;left:5032;top:7477;width:2;height:266" coordorigin="5032,7477" coordsize="2,266">
              <v:shape style="position:absolute;left:5032;top:7477;width:2;height:266" coordorigin="5032,7477" coordsize="0,266" path="m5032,7743l5032,7477e" filled="f" stroked="t" strokeweight=".704379pt" strokecolor="#444444">
                <v:path arrowok="t"/>
              </v:shape>
            </v:group>
            <v:group style="position:absolute;left:5785;top:7733;width:235;height:2" coordorigin="5785,7733" coordsize="235,2">
              <v:shape style="position:absolute;left:5785;top:7733;width:235;height:2" coordorigin="5785,7733" coordsize="235,0" path="m5785,7733l6020,7733e" filled="f" stroked="t" strokeweight=".469586pt" strokecolor="#3B3B3B">
                <v:path arrowok="t"/>
              </v:shape>
            </v:group>
            <v:group style="position:absolute;left:5964;top:7733;width:5607;height:2" coordorigin="5964,7733" coordsize="5607,2">
              <v:shape style="position:absolute;left:5964;top:7733;width:5607;height:2" coordorigin="5964,7733" coordsize="5607,0" path="m5964,7733l11571,7733e" filled="f" stroked="t" strokeweight=".704379pt" strokecolor="#575757">
                <v:path arrowok="t"/>
              </v:shape>
            </v:group>
            <v:group style="position:absolute;left:2512;top:7724;width:2;height:517" coordorigin="2512,7724" coordsize="2,517">
              <v:shape style="position:absolute;left:2512;top:7724;width:2;height:517" coordorigin="2512,7724" coordsize="0,517" path="m2512,8241l2512,7724e" filled="f" stroked="t" strokeweight=".704379pt" strokecolor="#575757">
                <v:path arrowok="t"/>
              </v:shape>
            </v:group>
            <v:group style="position:absolute;left:493;top:8533;width:11078;height:2" coordorigin="493,8533" coordsize="11078,2">
              <v:shape style="position:absolute;left:493;top:8533;width:11078;height:2" coordorigin="493,8533" coordsize="11078,0" path="m493,8533l11571,8533e" filled="f" stroked="t" strokeweight=".704379pt" strokecolor="#575757">
                <v:path arrowok="t"/>
              </v:shape>
            </v:group>
            <v:group style="position:absolute;left:2510;top:8146;width:2;height:413" coordorigin="2510,8146" coordsize="2,413">
              <v:shape style="position:absolute;left:2510;top:8146;width:2;height:413" coordorigin="2510,8146" coordsize="0,413" path="m2510,8559l2510,8146e" filled="f" stroked="t" strokeweight=".469586pt" strokecolor="#3F3F3F">
                <v:path arrowok="t"/>
              </v:shape>
            </v:group>
            <v:group style="position:absolute;left:9148;top:8535;width:291;height:2" coordorigin="9148,8535" coordsize="291,2">
              <v:shape style="position:absolute;left:9148;top:8535;width:291;height:2" coordorigin="9148,8535" coordsize="291,0" path="m9148,8535l9439,8535e" filled="f" stroked="t" strokeweight=".469586pt" strokecolor="#383838">
                <v:path arrowok="t"/>
              </v:shape>
            </v:group>
            <v:group style="position:absolute;left:2510;top:8488;width:2;height:1514" coordorigin="2510,8488" coordsize="2,1514">
              <v:shape style="position:absolute;left:2510;top:8488;width:2;height:1514" coordorigin="2510,8488" coordsize="0,1514" path="m2510,10002l2510,8488e" filled="f" stroked="t" strokeweight=".704379pt" strokecolor="#545454">
                <v:path arrowok="t"/>
              </v:shape>
            </v:group>
            <v:group style="position:absolute;left:11564;top:7258;width:2;height:1766" coordorigin="11564,7258" coordsize="2,1766">
              <v:shape style="position:absolute;left:11564;top:7258;width:2;height:1766" coordorigin="11564,7258" coordsize="0,1766" path="m11564,9024l11564,7258e" filled="f" stroked="t" strokeweight=".704379pt" strokecolor="#676767">
                <v:path arrowok="t"/>
              </v:shape>
            </v:group>
            <v:group style="position:absolute;left:488;top:9409;width:11078;height:2" coordorigin="488,9409" coordsize="11078,2">
              <v:shape style="position:absolute;left:488;top:9409;width:11078;height:2" coordorigin="488,9409" coordsize="11078,0" path="m488,9409l11566,9409e" filled="f" stroked="t" strokeweight=".704379pt" strokecolor="#575757">
                <v:path arrowok="t"/>
              </v:shape>
            </v:group>
            <v:group style="position:absolute;left:9148;top:9409;width:291;height:2" coordorigin="9148,9409" coordsize="291,2">
              <v:shape style="position:absolute;left:9148;top:9409;width:291;height:2" coordorigin="9148,9409" coordsize="291,0" path="m9148,9409l9439,9409e" filled="f" stroked="t" strokeweight=".469586pt" strokecolor="#4B4B4B">
                <v:path arrowok="t"/>
              </v:shape>
            </v:group>
            <v:group style="position:absolute;left:11564;top:8967;width:2;height:465" coordorigin="11564,8967" coordsize="2,465">
              <v:shape style="position:absolute;left:11564;top:8967;width:2;height:465" coordorigin="11564,8967" coordsize="0,465" path="m11564,9433l11564,8967e" filled="f" stroked="t" strokeweight=".469586pt" strokecolor="#545454">
                <v:path arrowok="t"/>
              </v:shape>
            </v:group>
            <v:group style="position:absolute;left:493;top:9746;width:11049;height:2" coordorigin="493,9746" coordsize="11049,2">
              <v:shape style="position:absolute;left:493;top:9746;width:11049;height:2" coordorigin="493,9746" coordsize="11049,0" path="m493,9746l11542,9746e" filled="f" stroked="t" strokeweight=".704379pt" strokecolor="#545454">
                <v:path arrowok="t"/>
              </v:shape>
            </v:group>
            <v:group style="position:absolute;left:4034;top:9746;width:305;height:2" coordorigin="4034,9746" coordsize="305,2">
              <v:shape style="position:absolute;left:4034;top:9746;width:305;height:2" coordorigin="4034,9746" coordsize="305,0" path="m4034,9746l4339,9746e" filled="f" stroked="t" strokeweight=".469586pt" strokecolor="#2B2B2B">
                <v:path arrowok="t"/>
              </v:shape>
            </v:group>
            <v:group style="position:absolute;left:5269;top:9746;width:315;height:2" coordorigin="5269,9746" coordsize="315,2">
              <v:shape style="position:absolute;left:5269;top:9746;width:315;height:2" coordorigin="5269,9746" coordsize="315,0" path="m5269,9746l5583,9746e" filled="f" stroked="t" strokeweight=".469586pt" strokecolor="#3F3F3F">
                <v:path arrowok="t"/>
              </v:shape>
            </v:group>
            <v:group style="position:absolute;left:5785;top:9744;width:235;height:2" coordorigin="5785,9744" coordsize="235,2">
              <v:shape style="position:absolute;left:5785;top:9744;width:235;height:2" coordorigin="5785,9744" coordsize="235,0" path="m5785,9744l6020,9744e" filled="f" stroked="t" strokeweight=".469586pt" strokecolor="#3F3F3F">
                <v:path arrowok="t"/>
              </v:shape>
            </v:group>
            <v:group style="position:absolute;left:8993;top:9746;width:211;height:2" coordorigin="8993,9746" coordsize="211,2">
              <v:shape style="position:absolute;left:8993;top:9746;width:211;height:2" coordorigin="8993,9746" coordsize="211,0" path="m8993,9746l9204,9746e" filled="f" stroked="t" strokeweight=".469586pt" strokecolor="#3B3B3B">
                <v:path arrowok="t"/>
              </v:shape>
            </v:group>
            <v:group style="position:absolute;left:9894;top:9746;width:1676;height:2" coordorigin="9894,9746" coordsize="1676,2">
              <v:shape style="position:absolute;left:9894;top:9746;width:1676;height:2" coordorigin="9894,9746" coordsize="1676,0" path="m9894,9746l11571,9746e" filled="f" stroked="t" strokeweight=".704379pt" strokecolor="#676767">
                <v:path arrowok="t"/>
              </v:shape>
            </v:group>
            <v:group style="position:absolute;left:11564;top:9361;width:2;height:6271" coordorigin="11564,9361" coordsize="2,6271">
              <v:shape style="position:absolute;left:11564;top:9361;width:2;height:6271" coordorigin="11564,9361" coordsize="0,6271" path="m11564,15633l11564,9361e" filled="f" stroked="t" strokeweight=".704379pt" strokecolor="#676767">
                <v:path arrowok="t"/>
              </v:shape>
            </v:group>
            <v:group style="position:absolute;left:498;top:9976;width:8706;height:2" coordorigin="498,9976" coordsize="8706,2">
              <v:shape style="position:absolute;left:498;top:9976;width:8706;height:2" coordorigin="498,9976" coordsize="8706,0" path="m498,9976l9204,9976e" filled="f" stroked="t" strokeweight=".704379pt" strokecolor="#575757">
                <v:path arrowok="t"/>
              </v:shape>
            </v:group>
            <v:group style="position:absolute;left:9148;top:9979;width:291;height:2" coordorigin="9148,9979" coordsize="291,2">
              <v:shape style="position:absolute;left:9148;top:9979;width:291;height:2" coordorigin="9148,9979" coordsize="291,0" path="m9148,9979l9439,9979e" filled="f" stroked="t" strokeweight=".469586pt" strokecolor="#2F2F2F">
                <v:path arrowok="t"/>
              </v:shape>
            </v:group>
            <v:group style="position:absolute;left:9382;top:9979;width:939;height:2" coordorigin="9382,9979" coordsize="939,2">
              <v:shape style="position:absolute;left:9382;top:9979;width:939;height:2" coordorigin="9382,9979" coordsize="939,0" path="m9382,9979l10321,9979e" filled="f" stroked="t" strokeweight=".704379pt" strokecolor="#575757">
                <v:path arrowok="t"/>
              </v:shape>
            </v:group>
            <v:group style="position:absolute;left:10265;top:9979;width:1310;height:2" coordorigin="10265,9979" coordsize="1310,2">
              <v:shape style="position:absolute;left:10265;top:9979;width:1310;height:2" coordorigin="10265,9979" coordsize="1310,0" path="m10265,9979l11575,9979e" filled="f" stroked="t" strokeweight=".704379pt" strokecolor="#6B6B6B">
                <v:path arrowok="t"/>
              </v:shape>
            </v:group>
            <v:group style="position:absolute;left:2512;top:9931;width:2;height:285" coordorigin="2512,9931" coordsize="2,285">
              <v:shape style="position:absolute;left:2512;top:9931;width:2;height:285" coordorigin="2512,9931" coordsize="0,285" path="m2512,10216l2512,9931e" filled="f" stroked="t" strokeweight=".469586pt" strokecolor="#343434">
                <v:path arrowok="t"/>
              </v:shape>
            </v:group>
            <v:group style="position:absolute;left:493;top:10451;width:8711;height:2" coordorigin="493,10451" coordsize="8711,2">
              <v:shape style="position:absolute;left:493;top:10451;width:8711;height:2" coordorigin="493,10451" coordsize="8711,0" path="m493,10451l9204,10451e" filled="f" stroked="t" strokeweight=".704379pt" strokecolor="#575757">
                <v:path arrowok="t"/>
              </v:shape>
            </v:group>
            <v:group style="position:absolute;left:4921;top:10453;width:131;height:2" coordorigin="4921,10453" coordsize="131,2">
              <v:shape style="position:absolute;left:4921;top:10453;width:131;height:2" coordorigin="4921,10453" coordsize="131,0" path="m4921,10453l5053,10453e" filled="f" stroked="t" strokeweight=".469586pt" strokecolor="#444444">
                <v:path arrowok="t"/>
              </v:shape>
            </v:group>
            <v:group style="position:absolute;left:9148;top:10453;width:291;height:2" coordorigin="9148,10453" coordsize="291,2">
              <v:shape style="position:absolute;left:9148;top:10453;width:291;height:2" coordorigin="9148,10453" coordsize="291,0" path="m9148,10453l9439,10453e" filled="f" stroked="t" strokeweight=".469586pt" strokecolor="#484848">
                <v:path arrowok="t"/>
              </v:shape>
            </v:group>
            <v:group style="position:absolute;left:9382;top:10453;width:2193;height:2" coordorigin="9382,10453" coordsize="2193,2">
              <v:shape style="position:absolute;left:9382;top:10453;width:2193;height:2" coordorigin="9382,10453" coordsize="2193,0" path="m9382,10453l11575,10453e" filled="f" stroked="t" strokeweight=".704379pt" strokecolor="#606060">
                <v:path arrowok="t"/>
              </v:shape>
            </v:group>
            <v:group style="position:absolute;left:996;top:10669;width:3095;height:2" coordorigin="996,10669" coordsize="3095,2">
              <v:shape style="position:absolute;left:996;top:10669;width:3095;height:2" coordorigin="996,10669" coordsize="3095,0" path="m996,10669l4090,10669e" filled="f" stroked="t" strokeweight=".469586pt" strokecolor="#545454">
                <v:path arrowok="t"/>
              </v:shape>
            </v:group>
            <v:group style="position:absolute;left:2510;top:10159;width:2;height:570" coordorigin="2510,10159" coordsize="2,570">
              <v:shape style="position:absolute;left:2510;top:10159;width:2;height:570" coordorigin="2510,10159" coordsize="0,570" path="m2510,10729l2510,10159e" filled="f" stroked="t" strokeweight=".939172pt" strokecolor="#4F4F4F">
                <v:path arrowok="t"/>
              </v:shape>
            </v:group>
            <v:group style="position:absolute;left:4034;top:10667;width:305;height:2" coordorigin="4034,10667" coordsize="305,2">
              <v:shape style="position:absolute;left:4034;top:10667;width:305;height:2" coordorigin="4034,10667" coordsize="305,0" path="m4034,10667l4339,10667e" filled="f" stroked="t" strokeweight=".469586pt" strokecolor="#343434">
                <v:path arrowok="t"/>
              </v:shape>
            </v:group>
            <v:group style="position:absolute;left:4283;top:10667;width:4766;height:2" coordorigin="4283,10667" coordsize="4766,2">
              <v:shape style="position:absolute;left:4283;top:10667;width:4766;height:2" coordorigin="4283,10667" coordsize="4766,0" path="m4283,10667l9049,10667e" filled="f" stroked="t" strokeweight=".704379pt" strokecolor="#575757">
                <v:path arrowok="t"/>
              </v:shape>
            </v:group>
            <v:group style="position:absolute;left:8993;top:10667;width:211;height:2" coordorigin="8993,10667" coordsize="211,2">
              <v:shape style="position:absolute;left:8993;top:10667;width:211;height:2" coordorigin="8993,10667" coordsize="211,0" path="m8993,10667l9204,10667e" filled="f" stroked="t" strokeweight=".469586pt" strokecolor="#3F3F3F">
                <v:path arrowok="t"/>
              </v:shape>
            </v:group>
            <v:group style="position:absolute;left:9148;top:10667;width:2428;height:2" coordorigin="9148,10667" coordsize="2428,2">
              <v:shape style="position:absolute;left:9148;top:10667;width:2428;height:2" coordorigin="9148,10667" coordsize="2428,0" path="m9148,10667l11575,10667e" filled="f" stroked="t" strokeweight=".704379pt" strokecolor="#606060">
                <v:path arrowok="t"/>
              </v:shape>
            </v:group>
            <v:group style="position:absolute;left:493;top:10900;width:4560;height:2" coordorigin="493,10900" coordsize="4560,2">
              <v:shape style="position:absolute;left:493;top:10900;width:4560;height:2" coordorigin="493,10900" coordsize="4560,0" path="m493,10900l5053,10900e" filled="f" stroked="t" strokeweight=".704379pt" strokecolor="#575757">
                <v:path arrowok="t"/>
              </v:shape>
            </v:group>
            <v:group style="position:absolute;left:1705;top:10695;width:2;height:641" coordorigin="1705,10695" coordsize="2,641">
              <v:shape style="position:absolute;left:1705;top:10695;width:2;height:641" coordorigin="1705,10695" coordsize="0,641" path="m1705,11336l1705,10695e" filled="f" stroked="t" strokeweight=".234793pt" strokecolor="#606060">
                <v:path arrowok="t"/>
              </v:shape>
            </v:group>
            <v:group style="position:absolute;left:2519;top:10667;width:2;height:536" coordorigin="2519,10667" coordsize="2,536">
              <v:shape style="position:absolute;left:2519;top:10667;width:2;height:536" coordorigin="2519,10667" coordsize="0,536" path="m2519,11203l2519,10667e" filled="f" stroked="t" strokeweight=".939172pt" strokecolor="#4F4F4F">
                <v:path arrowok="t"/>
              </v:shape>
            </v:group>
            <v:group style="position:absolute;left:4996;top:10900;width:329;height:2" coordorigin="4996,10900" coordsize="329,2">
              <v:shape style="position:absolute;left:4996;top:10900;width:329;height:2" coordorigin="4996,10900" coordsize="329,0" path="m4996,10900l5325,10900e" filled="f" stroked="t" strokeweight=".469586pt" strokecolor="#444444">
                <v:path arrowok="t"/>
              </v:shape>
            </v:group>
            <v:group style="position:absolute;left:5259;top:10900;width:1592;height:2" coordorigin="5259,10900" coordsize="1592,2">
              <v:shape style="position:absolute;left:5259;top:10900;width:1592;height:2" coordorigin="5259,10900" coordsize="1592,0" path="m5259,10900l6851,10900e" filled="f" stroked="t" strokeweight=".704379pt" strokecolor="#5B5B5B">
                <v:path arrowok="t"/>
              </v:shape>
            </v:group>
            <v:group style="position:absolute;left:6795;top:10900;width:272;height:2" coordorigin="6795,10900" coordsize="272,2">
              <v:shape style="position:absolute;left:6795;top:10900;width:272;height:2" coordorigin="6795,10900" coordsize="272,0" path="m6795,10900l7067,10900e" filled="f" stroked="t" strokeweight=".469586pt" strokecolor="#444444">
                <v:path arrowok="t"/>
              </v:shape>
            </v:group>
            <v:group style="position:absolute;left:7011;top:10900;width:4259;height:2" coordorigin="7011,10900" coordsize="4259,2">
              <v:shape style="position:absolute;left:7011;top:10900;width:4259;height:2" coordorigin="7011,10900" coordsize="4259,0" path="m7011,10900l11270,10900e" filled="f" stroked="t" strokeweight=".704379pt" strokecolor="#606060">
                <v:path arrowok="t"/>
              </v:shape>
            </v:group>
            <v:group style="position:absolute;left:10265;top:10900;width:1310;height:2" coordorigin="10265,10900" coordsize="1310,2">
              <v:shape style="position:absolute;left:10265;top:10900;width:1310;height:2" coordorigin="10265,10900" coordsize="1310,0" path="m10265,10900l11575,10900e" filled="f" stroked="t" strokeweight=".704379pt" strokecolor="#747474">
                <v:path arrowok="t"/>
              </v:shape>
            </v:group>
            <v:group style="position:absolute;left:2512;top:10857;width:2;height:930" coordorigin="2512,10857" coordsize="2,930">
              <v:shape style="position:absolute;left:2512;top:10857;width:2;height:930" coordorigin="2512,10857" coordsize="0,930" path="m2512,11787l2512,10857e" filled="f" stroked="t" strokeweight=".704379pt" strokecolor="#545454">
                <v:path arrowok="t"/>
              </v:shape>
            </v:group>
            <v:group style="position:absolute;left:1284;top:10857;width:2;height:1339" coordorigin="1284,10857" coordsize="2,1339">
              <v:shape style="position:absolute;left:1284;top:10857;width:2;height:1339" coordorigin="1284,10857" coordsize="0,1339" path="m1284,12196l1284,10857e" filled="f" stroked="t" strokeweight=".704379pt" strokecolor="#545454">
                <v:path arrowok="t"/>
              </v:shape>
            </v:group>
            <v:group style="position:absolute;left:1705;top:11336;width:2;height:1552" coordorigin="1705,11336" coordsize="2,1552">
              <v:shape style="position:absolute;left:1705;top:11336;width:2;height:1552" coordorigin="1705,11336" coordsize="0,1552" path="m1705,12889l1705,11336e" filled="f" stroked="t" strokeweight=".234793pt" strokecolor="#000000">
                <v:path arrowok="t"/>
              </v:shape>
            </v:group>
            <v:group style="position:absolute;left:11566;top:11308;width:2;height:261" coordorigin="11566,11308" coordsize="2,261">
              <v:shape style="position:absolute;left:11566;top:11308;width:2;height:261" coordorigin="11566,11308" coordsize="0,261" path="m11566,11569l11566,11308e" filled="f" stroked="t" strokeweight=".469586pt" strokecolor="#4F4F4F">
                <v:path arrowok="t"/>
              </v:shape>
            </v:group>
            <v:group style="position:absolute;left:7445;top:10662;width:2;height:2701" coordorigin="7445,10662" coordsize="2,2701">
              <v:shape style="position:absolute;left:7445;top:10662;width:2;height:2701" coordorigin="7445,10662" coordsize="0,2701" path="m7445,13363l7445,10662e" filled="f" stroked="t" strokeweight=".704379pt" strokecolor="#575757">
                <v:path arrowok="t"/>
              </v:shape>
            </v:group>
            <v:group style="position:absolute;left:498;top:11730;width:2;height:138" coordorigin="498,11730" coordsize="2,138">
              <v:shape style="position:absolute;left:498;top:11730;width:2;height:138" coordorigin="498,11730" coordsize="0,138" path="m498,11868l498,11730e" filled="f" stroked="t" strokeweight=".704379pt" strokecolor="#444444">
                <v:path arrowok="t"/>
              </v:shape>
            </v:group>
            <v:group style="position:absolute;left:2512;top:11730;width:2;height:237" coordorigin="2512,11730" coordsize="2,237">
              <v:shape style="position:absolute;left:2512;top:11730;width:2;height:237" coordorigin="2512,11730" coordsize="0,237" path="m2512,11968l2512,11730e" filled="f" stroked="t" strokeweight=".469586pt" strokecolor="#2F2F2F">
                <v:path arrowok="t"/>
              </v:shape>
            </v:group>
            <v:group style="position:absolute;left:5297;top:12167;width:695;height:2" coordorigin="5297,12167" coordsize="695,2">
              <v:shape style="position:absolute;left:5297;top:12167;width:695;height:2" coordorigin="5297,12167" coordsize="695,0" path="m5297,12167l5992,12167e" filled="f" stroked="t" strokeweight=".704379pt" strokecolor="#5B64AC">
                <v:path arrowok="t"/>
              </v:shape>
            </v:group>
            <v:group style="position:absolute;left:502;top:11811;width:2;height:157" coordorigin="502,11811" coordsize="2,157">
              <v:shape style="position:absolute;left:502;top:11811;width:2;height:157" coordorigin="502,11811" coordsize="0,157" path="m502,11968l502,11811e" filled="f" stroked="t" strokeweight=".469586pt" strokecolor="#282828">
                <v:path arrowok="t"/>
              </v:shape>
            </v:group>
            <v:group style="position:absolute;left:2512;top:11911;width:2;height:432" coordorigin="2512,11911" coordsize="2,432">
              <v:shape style="position:absolute;left:2512;top:11911;width:2;height:432" coordorigin="2512,11911" coordsize="0,432" path="m2512,12343l2512,11911e" filled="f" stroked="t" strokeweight=".704379pt" strokecolor="#575757">
                <v:path arrowok="t"/>
              </v:shape>
            </v:group>
            <v:group style="position:absolute;left:4062;top:12167;width:249;height:2" coordorigin="4062,12167" coordsize="249,2">
              <v:shape style="position:absolute;left:4062;top:12167;width:249;height:2" coordorigin="4062,12167" coordsize="249,0" path="m4062,12167l4311,12167e" filled="f" stroked="t" strokeweight=".704379pt" strokecolor="#000000">
                <v:path arrowok="t"/>
              </v:shape>
            </v:group>
            <v:group style="position:absolute;left:4311;top:12167;width:653;height:2" coordorigin="4311,12167" coordsize="653,2">
              <v:shape style="position:absolute;left:4311;top:12167;width:653;height:2" coordorigin="4311,12167" coordsize="653,0" path="m4311,12167l4964,12167e" filled="f" stroked="t" strokeweight=".234793pt" strokecolor="#4B4B80">
                <v:path arrowok="t"/>
              </v:shape>
            </v:group>
            <v:group style="position:absolute;left:4971;top:11911;width:2;height:394" coordorigin="4971,11911" coordsize="2,394">
              <v:shape style="position:absolute;left:4971;top:11911;width:2;height:394" coordorigin="4971,11911" coordsize="0,394" path="m4971,12305l4971,11911e" filled="f" stroked="t" strokeweight="1.173965pt" strokecolor="#383F77">
                <v:path arrowok="t"/>
              </v:shape>
            </v:group>
            <v:group style="position:absolute;left:4917;top:12186;width:235;height:2" coordorigin="4917,12186" coordsize="235,2">
              <v:shape style="position:absolute;left:4917;top:12186;width:235;height:2" coordorigin="4917,12186" coordsize="235,0" path="m4917,12186l5151,12186e" filled="f" stroked="t" strokeweight=".704379pt" strokecolor="#5760A3">
                <v:path arrowok="t"/>
              </v:shape>
            </v:group>
            <v:group style="position:absolute;left:4996;top:12169;width:329;height:2" coordorigin="4996,12169" coordsize="329,2">
              <v:shape style="position:absolute;left:4996;top:12169;width:329;height:2" coordorigin="4996,12169" coordsize="329,0" path="m4996,12169l5325,12169e" filled="f" stroked="t" strokeweight="1.408757pt" strokecolor="#5460A8">
                <v:path arrowok="t"/>
              </v:shape>
            </v:group>
            <v:group style="position:absolute;left:11566;top:11911;width:2;height:285" coordorigin="11566,11911" coordsize="2,285">
              <v:shape style="position:absolute;left:11566;top:11911;width:2;height:285" coordorigin="11566,11911" coordsize="0,285" path="m11566,12196l11566,11911e" filled="f" stroked="t" strokeweight=".469586pt" strokecolor="#4F4F4F">
                <v:path arrowok="t"/>
              </v:shape>
            </v:group>
            <v:group style="position:absolute;left:1287;top:12139;width:2;height:204" coordorigin="1287,12139" coordsize="2,204">
              <v:shape style="position:absolute;left:1287;top:12139;width:2;height:204" coordorigin="1287,12139" coordsize="0,204" path="m1287,12343l1287,12139e" filled="f" stroked="t" strokeweight=".469586pt" strokecolor="#2F2F2F">
                <v:path arrowok="t"/>
              </v:shape>
            </v:group>
            <v:group style="position:absolute;left:5567;top:12134;width:2;height:636" coordorigin="5567,12134" coordsize="2,636">
              <v:shape style="position:absolute;left:5567;top:12134;width:2;height:636" coordorigin="5567,12134" coordsize="0,636" path="m5567,12770l5567,12134e" filled="f" stroked="t" strokeweight="1.173965pt" strokecolor="#3F4477">
                <v:path arrowok="t"/>
              </v:shape>
            </v:group>
            <v:group style="position:absolute;left:2512;top:12286;width:2;height:190" coordorigin="2512,12286" coordsize="2,190">
              <v:shape style="position:absolute;left:2512;top:12286;width:2;height:190" coordorigin="2512,12286" coordsize="0,190" path="m2512,12476l2512,12286e" filled="f" stroked="t" strokeweight=".469586pt" strokecolor="#484848">
                <v:path arrowok="t"/>
              </v:shape>
            </v:group>
            <v:group style="position:absolute;left:2512;top:12419;width:2;height:199" coordorigin="2512,12419" coordsize="2,199">
              <v:shape style="position:absolute;left:2512;top:12419;width:2;height:199" coordorigin="2512,12419" coordsize="0,199" path="m2512,12618l2512,12419e" filled="f" stroked="t" strokeweight=".469586pt" strokecolor="#2F2F2F">
                <v:path arrowok="t"/>
              </v:shape>
            </v:group>
            <v:group style="position:absolute;left:1284;top:12286;width:2;height:1101" coordorigin="1284,12286" coordsize="2,1101">
              <v:shape style="position:absolute;left:1284;top:12286;width:2;height:1101" coordorigin="1284,12286" coordsize="0,1101" path="m1284,13387l1284,12286e" filled="f" stroked="t" strokeweight=".939172pt" strokecolor="#575757">
                <v:path arrowok="t"/>
              </v:shape>
            </v:group>
            <v:group style="position:absolute;left:488;top:12884;width:2019;height:2" coordorigin="488,12884" coordsize="2019,2">
              <v:shape style="position:absolute;left:488;top:12884;width:2019;height:2" coordorigin="488,12884" coordsize="2019,0" path="m488,12884l2508,12884e" filled="f" stroked="t" strokeweight=".234793pt" strokecolor="#606060">
                <v:path arrowok="t"/>
              </v:shape>
            </v:group>
            <v:group style="position:absolute;left:1705;top:12884;width:2;height:218" coordorigin="1705,12884" coordsize="2,218">
              <v:shape style="position:absolute;left:1705;top:12884;width:2;height:218" coordorigin="1705,12884" coordsize="0,218" path="m1705,13102l1705,12884e" filled="f" stroked="t" strokeweight=".234793pt" strokecolor="#676767">
                <v:path arrowok="t"/>
              </v:shape>
            </v:group>
            <v:group style="position:absolute;left:1705;top:13102;width:2;height:2255" coordorigin="1705,13102" coordsize="2,2255">
              <v:shape style="position:absolute;left:1705;top:13102;width:2;height:2255" coordorigin="1705,13102" coordsize="0,2255" path="m1705,15357l1705,13102e" filled="f" stroked="t" strokeweight=".234793pt" strokecolor="#000000">
                <v:path arrowok="t"/>
              </v:shape>
            </v:group>
            <v:group style="position:absolute;left:1282;top:13306;width:2;height:161" coordorigin="1282,13306" coordsize="2,161">
              <v:shape style="position:absolute;left:1282;top:13306;width:2;height:161" coordorigin="1282,13306" coordsize="0,161" path="m1282,13468l1282,13306e" filled="f" stroked="t" strokeweight=".704379pt" strokecolor="#444444">
                <v:path arrowok="t"/>
              </v:shape>
            </v:group>
            <v:group style="position:absolute;left:7448;top:13306;width:2;height:161" coordorigin="7448,13306" coordsize="2,161">
              <v:shape style="position:absolute;left:7448;top:13306;width:2;height:161" coordorigin="7448,13306" coordsize="0,161" path="m7448,13468l7448,13306e" filled="f" stroked="t" strokeweight=".469586pt" strokecolor="#484848">
                <v:path arrowok="t"/>
              </v:shape>
            </v:group>
            <v:group style="position:absolute;left:11566;top:13306;width:2;height:161" coordorigin="11566,13306" coordsize="2,161">
              <v:shape style="position:absolute;left:11566;top:13306;width:2;height:161" coordorigin="11566,13306" coordsize="0,161" path="m11566,13468l11566,13306e" filled="f" stroked="t" strokeweight=".469586pt" strokecolor="#545454">
                <v:path arrowok="t"/>
              </v:shape>
            </v:group>
            <v:group style="position:absolute;left:1287;top:13411;width:2;height:128" coordorigin="1287,13411" coordsize="2,128">
              <v:shape style="position:absolute;left:1287;top:13411;width:2;height:128" coordorigin="1287,13411" coordsize="0,128" path="m1287,13539l1287,13411e" filled="f" stroked="t" strokeweight=".469586pt" strokecolor="#383838">
                <v:path arrowok="t"/>
              </v:shape>
            </v:group>
            <v:group style="position:absolute;left:7448;top:13411;width:2;height:128" coordorigin="7448,13411" coordsize="2,128">
              <v:shape style="position:absolute;left:7448;top:13411;width:2;height:128" coordorigin="7448,13411" coordsize="0,128" path="m7448,13539l7448,13411e" filled="f" stroked="t" strokeweight=".469586pt" strokecolor="#2B2B2B">
                <v:path arrowok="t"/>
              </v:shape>
            </v:group>
            <v:group style="position:absolute;left:2512;top:12561;width:2;height:2825" coordorigin="2512,12561" coordsize="2,2825">
              <v:shape style="position:absolute;left:2512;top:12561;width:2;height:2825" coordorigin="2512,12561" coordsize="0,2825" path="m2512,15386l2512,12561e" filled="f" stroked="t" strokeweight=".704379pt" strokecolor="#545454">
                <v:path arrowok="t"/>
              </v:shape>
            </v:group>
            <v:group style="position:absolute;left:7448;top:13482;width:2;height:171" coordorigin="7448,13482" coordsize="2,171">
              <v:shape style="position:absolute;left:7448;top:13482;width:2;height:171" coordorigin="7448,13482" coordsize="0,171" path="m7448,13653l7448,13482e" filled="f" stroked="t" strokeweight=".469586pt" strokecolor="#3F3F3F">
                <v:path arrowok="t"/>
              </v:shape>
            </v:group>
            <v:group style="position:absolute;left:7450;top:13596;width:2;height:2037" coordorigin="7450,13596" coordsize="2,2037">
              <v:shape style="position:absolute;left:7450;top:13596;width:2;height:2037" coordorigin="7450,13596" coordsize="0,2037" path="m7450,15633l7450,13596e" filled="f" stroked="t" strokeweight=".704379pt" strokecolor="#5B5B5B">
                <v:path arrowok="t"/>
              </v:shape>
            </v:group>
            <v:group style="position:absolute;left:1284;top:13482;width:2;height:1733" coordorigin="1284,13482" coordsize="2,1733">
              <v:shape style="position:absolute;left:1284;top:13482;width:2;height:1733" coordorigin="1284,13482" coordsize="0,1733" path="m1284,15215l1284,13482e" filled="f" stroked="t" strokeweight=".704379pt" strokecolor="#545454">
                <v:path arrowok="t"/>
              </v:shape>
            </v:group>
            <v:group style="position:absolute;left:11566;top:14958;width:2;height:256" coordorigin="11566,14958" coordsize="2,256">
              <v:shape style="position:absolute;left:11566;top:14958;width:2;height:256" coordorigin="11566,14958" coordsize="0,256" path="m11566,15215l11566,14958e" filled="f" stroked="t" strokeweight=".469586pt" strokecolor="#545454">
                <v:path arrowok="t"/>
              </v:shape>
            </v:group>
            <v:group style="position:absolute;left:1287;top:15158;width:2;height:228" coordorigin="1287,15158" coordsize="2,228">
              <v:shape style="position:absolute;left:1287;top:15158;width:2;height:228" coordorigin="1287,15158" coordsize="0,228" path="m1287,15386l1287,15158e" filled="f" stroked="t" strokeweight=".469586pt" strokecolor="#383838">
                <v:path arrowok="t"/>
              </v:shape>
            </v:group>
            <v:group style="position:absolute;left:1287;top:15329;width:2;height:299" coordorigin="1287,15329" coordsize="2,299">
              <v:shape style="position:absolute;left:1287;top:15329;width:2;height:299" coordorigin="1287,15329" coordsize="0,299" path="m1287,15628l1287,15329e" filled="f" stroked="t" strokeweight=".939172pt" strokecolor="#575757">
                <v:path arrowok="t"/>
              </v:shape>
            </v:group>
            <v:group style="position:absolute;left:1705;top:15357;width:2;height:266" coordorigin="1705,15357" coordsize="2,266">
              <v:shape style="position:absolute;left:1705;top:15357;width:2;height:266" coordorigin="1705,15357" coordsize="0,266" path="m1705,15623l1705,15357e" filled="f" stroked="t" strokeweight=".234793pt" strokecolor="#838383">
                <v:path arrowok="t"/>
              </v:shape>
            </v:group>
            <v:group style="position:absolute;left:2512;top:15329;width:2;height:299" coordorigin="2512,15329" coordsize="2,299">
              <v:shape style="position:absolute;left:2512;top:15329;width:2;height:299" coordorigin="2512,15329" coordsize="0,299" path="m2512,15628l2512,15329e" filled="f" stroked="t" strokeweight=".469586pt" strokecolor="#383838">
                <v:path arrowok="t"/>
              </v:shape>
            </v:group>
            <v:group style="position:absolute;left:3404;top:15623;width:343;height:2" coordorigin="3404,15623" coordsize="343,2">
              <v:shape style="position:absolute;left:3404;top:15623;width:343;height:2" coordorigin="3404,15623" coordsize="343,0" path="m3404,15623l3747,15623e" filled="f" stroked="t" strokeweight=".469586pt" strokecolor="#646464">
                <v:path arrowok="t"/>
              </v:shape>
            </v:group>
            <v:group style="position:absolute;left:4034;top:15623;width:305;height:2" coordorigin="4034,15623" coordsize="305,2">
              <v:shape style="position:absolute;left:4034;top:15623;width:305;height:2" coordorigin="4034,15623" coordsize="305,0" path="m4034,15623l4339,15623e" filled="f" stroked="t" strokeweight=".469586pt" strokecolor="#606060">
                <v:path arrowok="t"/>
              </v:shape>
            </v:group>
            <v:group style="position:absolute;left:493;top:15621;width:11078;height:2" coordorigin="493,15621" coordsize="11078,2">
              <v:shape style="position:absolute;left:493;top:15621;width:11078;height:2" coordorigin="493,15621" coordsize="11078,0" path="m493,15621l11571,15621e" filled="f" stroked="t" strokeweight=".704379pt" strokecolor="#7C7C7C">
                <v:path arrowok="t"/>
              </v:shape>
            </v:group>
            <v:group style="position:absolute;left:5785;top:15623;width:235;height:2" coordorigin="5785,15623" coordsize="235,2">
              <v:shape style="position:absolute;left:5785;top:15623;width:235;height:2" coordorigin="5785,15623" coordsize="235,0" path="m5785,15623l6020,15623e" filled="f" stroked="t" strokeweight=".469586pt" strokecolor="#707070">
                <v:path arrowok="t"/>
              </v:shape>
            </v:group>
            <v:group style="position:absolute;left:6055;top:3905;width:2;height:242" coordorigin="6055,3905" coordsize="2,242">
              <v:shape style="position:absolute;left:6055;top:3905;width:2;height:242" coordorigin="6055,3905" coordsize="0,242" path="m6055,4147l6055,3905e" filled="f" stroked="t" strokeweight="1.20889pt" strokecolor="#EDEDED">
                <v:path arrowok="t"/>
              </v:shape>
            </v:group>
            <v:group style="position:absolute;left:9086;top:12084;width:2;height:246" coordorigin="9086,12084" coordsize="2,246">
              <v:shape style="position:absolute;left:9086;top:12084;width:2;height:246" coordorigin="9086,12084" coordsize="0,246" path="m9086,12330l9086,12084e" filled="f" stroked="t" strokeweight="2.431pt" strokecolor="#EDEDED">
                <v:path arrowok="t"/>
              </v:shape>
            </v:group>
            <v:group style="position:absolute;left:9341;top:12092;width:2;height:238" coordorigin="9341,12092" coordsize="2,238">
              <v:shape style="position:absolute;left:9341;top:12092;width:2;height:238" coordorigin="9341,12092" coordsize="0,238" path="m9341,12092l9341,12330,9341,12092xe" filled="t" fillcolor="#EDEDED" stroked="f">
                <v:path arrowok="t"/>
                <v:fill/>
              </v:shape>
            </v:group>
            <v:group style="position:absolute;left:9559;top:12092;width:2;height:238" coordorigin="9559,12092" coordsize="2,238">
              <v:shape style="position:absolute;left:9559;top:12092;width:2;height:238" coordorigin="9559,12092" coordsize="0,238" path="m9559,12330l9559,12092e" filled="f" stroked="t" strokeweight="2.66779pt" strokecolor="#EDEDED">
                <v:path arrowok="t"/>
              </v:shape>
            </v:group>
            <v:group style="position:absolute;left:9756;top:12084;width:2;height:246" coordorigin="9756,12084" coordsize="2,246">
              <v:shape style="position:absolute;left:9756;top:12084;width:2;height:246" coordorigin="9756,12084" coordsize="0,246" path="m9756,12330l9756,12084e" filled="f" stroked="t" strokeweight="3.78964pt" strokecolor="#EDEDED">
                <v:path arrowok="t"/>
              </v:shape>
            </v:group>
            <v:group style="position:absolute;left:10079;top:12241;width:2;height:242" coordorigin="10079,12241" coordsize="2,242">
              <v:shape style="position:absolute;left:10079;top:12241;width:2;height:242" coordorigin="10079,12241" coordsize="0,242" path="m10079,12483l10079,12241e" filled="f" stroked="t" strokeweight=".550pt" strokecolor="#EDEDED">
                <v:path arrowok="t"/>
              </v:shape>
            </v:group>
            <v:group style="position:absolute;left:9647;top:12351;width:2;height:232" coordorigin="9647,12351" coordsize="2,232">
              <v:shape style="position:absolute;left:9647;top:12351;width:2;height:232" coordorigin="9647,12351" coordsize="0,232" path="m9647,12583l9647,12351e" filled="f" stroked="t" strokeweight="4.480086pt" strokecolor="#EDEDED">
                <v:path arrowok="t"/>
              </v:shape>
            </v:group>
            <v:group style="position:absolute;left:9927;top:12358;width:160;height:225" coordorigin="9927,12358" coordsize="160,225">
              <v:shape style="position:absolute;left:9927;top:12358;width:160;height:225" coordorigin="9927,12358" coordsize="160,225" path="m9927,12358l10086,12358,10086,12583,9927,12583,9927,12358e" filled="t" fillcolor="#EDEDED" stroked="f">
                <v:path arrowok="t"/>
                <v:fill/>
              </v:shape>
            </v:group>
            <v:group style="position:absolute;left:10083;top:12301;width:95;height:700" coordorigin="10083,12301" coordsize="95,700">
              <v:shape style="position:absolute;left:10083;top:12301;width:95;height:700" coordorigin="10083,12301" coordsize="95,700" path="m10083,12301l10178,12301,10178,13001,10083,13001,10083,12301e" filled="t" fillcolor="#EDEDED" stroked="f">
                <v:path arrowok="t"/>
                <v:fill/>
              </v:shape>
            </v:group>
            <v:group style="position:absolute;left:8506;top:12849;width:2;height:377" coordorigin="8506,12849" coordsize="2,377">
              <v:shape style="position:absolute;left:8506;top:12849;width:2;height:377" coordorigin="8506,12849" coordsize="0,377" path="m8506,13226l8506,12849e" filled="f" stroked="t" strokeweight="3.66776pt" strokecolor="#EDEDED">
                <v:path arrowok="t"/>
              </v:shape>
            </v:group>
            <v:group style="position:absolute;left:8870;top:13085;width:2;height:259" coordorigin="8870,13085" coordsize="2,259">
              <v:shape style="position:absolute;left:8870;top:13085;width:2;height:259" coordorigin="8870,13085" coordsize="0,259" path="m8870,13344l8870,13085e" filled="f" stroked="t" strokeweight="3.22265pt" strokecolor="#EDEDED">
                <v:path arrowok="t"/>
              </v:shape>
            </v:group>
            <v:group style="position:absolute;left:9566;top:13301;width:2;height:148" coordorigin="9566,13301" coordsize="2,148">
              <v:shape style="position:absolute;left:9566;top:13301;width:2;height:148" coordorigin="9566,13301" coordsize="0,148" path="m9566,13449l9566,13301e" filled="f" stroked="t" strokeweight="2.12125pt" strokecolor="#EDEDED">
                <v:path arrowok="t"/>
              </v:shape>
            </v:group>
            <v:group style="position:absolute;left:9069;top:13412;width:2;height:191" coordorigin="9069,13412" coordsize="2,191">
              <v:shape style="position:absolute;left:9069;top:13412;width:2;height:191" coordorigin="9069,13412" coordsize="0,191" path="m9069,13603l9069,13412e" filled="f" stroked="t" strokeweight="2.862965pt" strokecolor="#EDEDED">
                <v:path arrowok="t"/>
              </v:shape>
            </v:group>
            <v:group style="position:absolute;left:9666;top:13295;width:102;height:246" coordorigin="9666,13295" coordsize="102,246">
              <v:shape style="position:absolute;left:9666;top:13295;width:102;height:246" coordorigin="9666,13295" coordsize="102,246" path="m9666,13295l9768,13295,9768,13540,9666,13540,9666,13295e" filled="t" fillcolor="#EDEDED" stroked="f">
                <v:path arrowok="t"/>
                <v:fill/>
              </v:shape>
            </v:group>
            <v:group style="position:absolute;left:9606;top:13641;width:95;height:242" coordorigin="9606,13641" coordsize="95,242">
              <v:shape style="position:absolute;left:9606;top:13641;width:95;height:242" coordorigin="9606,13641" coordsize="95,242" path="m9606,13641l9701,13641,9701,13884,9606,13884,9606,13641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5" w:lineRule="exact"/>
        <w:ind w:right="78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82" w:right="-77"/>
        <w:jc w:val="left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  <w:position w:val="4"/>
        </w:rPr>
        <w:t>::ı::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6" w:lineRule="exact"/>
        <w:ind w:left="2682" w:right="-20"/>
        <w:jc w:val="left"/>
        <w:tabs>
          <w:tab w:pos="3480" w:val="left"/>
          <w:tab w:pos="4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848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-5"/>
          <w:w w:val="100"/>
          <w:position w:val="1"/>
        </w:rPr>
        <w:t>i</w:t>
      </w:r>
      <w:r>
        <w:rPr>
          <w:rFonts w:ascii="Arial" w:hAnsi="Arial" w:cs="Arial" w:eastAsia="Arial"/>
          <w:sz w:val="26"/>
          <w:szCs w:val="26"/>
          <w:color w:val="464848"/>
          <w:spacing w:val="0"/>
          <w:w w:val="153"/>
          <w:position w:val="1"/>
        </w:rPr>
        <w:t>d•</w:t>
      </w:r>
      <w:r>
        <w:rPr>
          <w:rFonts w:ascii="Arial" w:hAnsi="Arial" w:cs="Arial" w:eastAsia="Arial"/>
          <w:sz w:val="26"/>
          <w:szCs w:val="26"/>
          <w:color w:val="46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464848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2"/>
        </w:rPr>
        <w:t>u</w:t>
      </w:r>
      <w:r>
        <w:rPr>
          <w:rFonts w:ascii="Arial" w:hAnsi="Arial" w:cs="Arial" w:eastAsia="Arial"/>
          <w:sz w:val="23"/>
          <w:szCs w:val="23"/>
          <w:color w:val="343434"/>
          <w:spacing w:val="5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93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464848"/>
          <w:spacing w:val="0"/>
          <w:w w:val="100"/>
          <w:i/>
          <w:position w:val="-3"/>
        </w:rPr>
        <w:t>TOlÇ</w:t>
      </w:r>
      <w:r>
        <w:rPr>
          <w:rFonts w:ascii="Arial" w:hAnsi="Arial" w:cs="Arial" w:eastAsia="Arial"/>
          <w:sz w:val="24"/>
          <w:szCs w:val="24"/>
          <w:color w:val="464848"/>
          <w:spacing w:val="0"/>
          <w:w w:val="100"/>
          <w:i/>
          <w:position w:val="-3"/>
        </w:rPr>
        <w:t>(J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598"/>
        <w:jc w:val="right"/>
        <w:tabs>
          <w:tab w:pos="760" w:val="left"/>
          <w:tab w:pos="12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3"/>
          <w:szCs w:val="23"/>
          <w:color w:val="464848"/>
          <w:w w:val="79"/>
          <w:position w:val="5"/>
        </w:rPr>
        <w:t>Itfaiye</w:t>
      </w:r>
      <w:r>
        <w:rPr>
          <w:rFonts w:ascii="Arial" w:hAnsi="Arial" w:cs="Arial" w:eastAsia="Arial"/>
          <w:sz w:val="23"/>
          <w:szCs w:val="23"/>
          <w:color w:val="464848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464848"/>
          <w:w w:val="100"/>
          <w:position w:val="5"/>
        </w:rPr>
      </w:r>
      <w:r>
        <w:rPr>
          <w:rFonts w:ascii="Arial" w:hAnsi="Arial" w:cs="Arial" w:eastAsia="Arial"/>
          <w:sz w:val="21"/>
          <w:szCs w:val="21"/>
          <w:color w:val="464848"/>
          <w:w w:val="103"/>
          <w:position w:val="4"/>
        </w:rPr>
        <w:t>r</w:t>
      </w:r>
      <w:r>
        <w:rPr>
          <w:rFonts w:ascii="Arial" w:hAnsi="Arial" w:cs="Arial" w:eastAsia="Arial"/>
          <w:sz w:val="21"/>
          <w:szCs w:val="21"/>
          <w:color w:val="464848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464848"/>
          <w:w w:val="100"/>
          <w:position w:val="4"/>
        </w:rPr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79"/>
          <w:position w:val="-5"/>
        </w:rPr>
        <w:t>Amir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70" w:lineRule="exact"/>
        <w:ind w:right="503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99"/>
          <w:szCs w:val="99"/>
          <w:color w:val="2A2F6B"/>
          <w:spacing w:val="-10"/>
          <w:w w:val="283"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6D6985"/>
          <w:spacing w:val="0"/>
          <w:w w:val="153"/>
          <w:position w:val="36"/>
        </w:rPr>
        <w:t>"-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1" w:lineRule="atLeast"/>
        <w:ind w:left="-34" w:right="1488"/>
        <w:jc w:val="center"/>
        <w:tabs>
          <w:tab w:pos="4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5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5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39"/>
          <w:w w:val="15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75"/>
          <w:position w:val="-7"/>
        </w:rPr>
        <w:t>..</w:t>
      </w:r>
      <w:r>
        <w:rPr>
          <w:rFonts w:ascii="Arial" w:hAnsi="Arial" w:cs="Arial" w:eastAsia="Arial"/>
          <w:sz w:val="18"/>
          <w:szCs w:val="18"/>
          <w:color w:val="BFBFBF"/>
          <w:spacing w:val="18"/>
          <w:w w:val="75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10"/>
          <w:i/>
          <w:position w:val="0"/>
        </w:rPr>
        <w:t>tl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291" w:right="1616"/>
        <w:jc w:val="center"/>
        <w:tabs>
          <w:tab w:pos="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87898C"/>
          <w:spacing w:val="0"/>
          <w:w w:val="129"/>
          <w:position w:val="9"/>
        </w:rPr>
        <w:t>'•</w:t>
      </w:r>
      <w:r>
        <w:rPr>
          <w:rFonts w:ascii="Arial" w:hAnsi="Arial" w:cs="Arial" w:eastAsia="Arial"/>
          <w:sz w:val="13"/>
          <w:szCs w:val="13"/>
          <w:color w:val="87898C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87898C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69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1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5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80" w:right="480"/>
          <w:cols w:num="2" w:equalWidth="0">
            <w:col w:w="4873" w:space="3448"/>
            <w:col w:w="27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51772pt;margin-top:-15.652925pt;width:38.455742pt;height:43.5pt;mso-position-horizontal-relative:page;mso-position-vertical-relative:paragraph;z-index:-1751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7" w:lineRule="exact"/>
        <w:ind w:left="37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9"/>
          <w:position w:val="-6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"/>
          <w:w w:val="109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6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BAŞKANLI&lt;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-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85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6"/>
          <w:position w:val="-1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587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333333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35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tabs>
          <w:tab w:pos="178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8"/>
          <w:position w:val="2"/>
        </w:rPr>
        <w:t>Q_l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w w:val="99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8" w:right="-20"/>
        <w:jc w:val="left"/>
        <w:tabs>
          <w:tab w:pos="178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3239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:Ceng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Kocatoro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96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:C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ngiz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Kocatoro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96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28" w:right="-20"/>
        <w:jc w:val="left"/>
        <w:tabs>
          <w:tab w:pos="1480" w:val="left"/>
          <w:tab w:pos="418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  <w:position w:val="0"/>
        </w:rPr>
        <w:t>:Dikkatsi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2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0"/>
        </w:rPr>
        <w:t>k(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4" w:lineRule="exact"/>
        <w:ind w:left="128" w:right="-20"/>
        <w:jc w:val="left"/>
        <w:tabs>
          <w:tab w:pos="3640" w:val="left"/>
          <w:tab w:pos="5960" w:val="left"/>
          <w:tab w:pos="64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0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6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9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60" w:right="200"/>
        </w:sectPr>
      </w:pPr>
      <w:rPr/>
    </w:p>
    <w:p>
      <w:pPr>
        <w:spacing w:before="0" w:after="0" w:line="80" w:lineRule="exact"/>
        <w:ind w:left="364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9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71"/>
          <w:position w:val="-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9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65"/>
          <w:position w:val="-9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5565" w:space="164"/>
            <w:col w:w="5731"/>
          </w:cols>
        </w:sectPr>
      </w:pPr>
      <w:rPr/>
    </w:p>
    <w:p>
      <w:pPr>
        <w:spacing w:before="0" w:after="0" w:line="495" w:lineRule="exact"/>
        <w:ind w:left="4450" w:right="-20"/>
        <w:jc w:val="left"/>
        <w:tabs>
          <w:tab w:pos="5040" w:val="left"/>
          <w:tab w:pos="5540" w:val="left"/>
          <w:tab w:pos="60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333333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333333"/>
          <w:spacing w:val="-77"/>
          <w:w w:val="57"/>
          <w:position w:val="-3"/>
        </w:rPr>
        <w:t> </w:t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100"/>
          <w:position w:val="-3"/>
        </w:rPr>
      </w:r>
      <w:r>
        <w:rPr>
          <w:rFonts w:ascii="Arial" w:hAnsi="Arial" w:cs="Arial" w:eastAsia="Arial"/>
          <w:sz w:val="46"/>
          <w:szCs w:val="46"/>
          <w:color w:val="232323"/>
          <w:spacing w:val="0"/>
          <w:w w:val="57"/>
          <w:position w:val="-3"/>
        </w:rPr>
        <w:t>ı</w:t>
      </w:r>
      <w:r>
        <w:rPr>
          <w:rFonts w:ascii="Arial" w:hAnsi="Arial" w:cs="Arial" w:eastAsia="Arial"/>
          <w:sz w:val="46"/>
          <w:szCs w:val="46"/>
          <w:color w:val="232323"/>
          <w:spacing w:val="-58"/>
          <w:w w:val="57"/>
          <w:position w:val="-3"/>
        </w:rPr>
        <w:t> </w:t>
      </w:r>
      <w:r>
        <w:rPr>
          <w:rFonts w:ascii="Arial" w:hAnsi="Arial" w:cs="Arial" w:eastAsia="Arial"/>
          <w:sz w:val="46"/>
          <w:szCs w:val="46"/>
          <w:color w:val="23232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6"/>
          <w:szCs w:val="46"/>
          <w:color w:val="232323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424242"/>
          <w:spacing w:val="0"/>
          <w:w w:val="57"/>
          <w:position w:val="8"/>
        </w:rPr>
        <w:t>l</w:t>
      </w:r>
      <w:r>
        <w:rPr>
          <w:rFonts w:ascii="Arial" w:hAnsi="Arial" w:cs="Arial" w:eastAsia="Arial"/>
          <w:sz w:val="30"/>
          <w:szCs w:val="30"/>
          <w:color w:val="424242"/>
          <w:spacing w:val="-3"/>
          <w:w w:val="57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8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3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8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28" w:right="-20"/>
        <w:jc w:val="left"/>
        <w:tabs>
          <w:tab w:pos="21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8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4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lzzct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GÜRSUL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35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21:36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-1"/>
        </w:rPr>
        <w:t>21:42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0" w:after="0" w:line="240" w:lineRule="auto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595" w:space="1540"/>
            <w:col w:w="9325"/>
          </w:cols>
        </w:sectPr>
      </w:pPr>
      <w:rPr/>
    </w:p>
    <w:p>
      <w:pPr>
        <w:spacing w:before="3" w:after="0" w:line="240" w:lineRule="auto"/>
        <w:ind w:left="133" w:right="-20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19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86" w:lineRule="exact"/>
        <w:ind w:left="109" w:right="-20"/>
        <w:jc w:val="left"/>
        <w:tabs>
          <w:tab w:pos="2140" w:val="left"/>
          <w:tab w:pos="3620" w:val="left"/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62"/>
          <w:position w:val="-4"/>
        </w:rPr>
        <w:t>ı-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poga!g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5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28" w:right="-20"/>
        <w:jc w:val="left"/>
        <w:tabs>
          <w:tab w:pos="58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2"/>
        </w:rPr>
        <w:t>Y.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8" w:right="1910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710" w:right="39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73" w:lineRule="auto"/>
        <w:ind w:left="2154" w:right="2268" w:firstLine="-2026"/>
        <w:jc w:val="left"/>
        <w:tabs>
          <w:tab w:pos="4680" w:val="left"/>
          <w:tab w:pos="6570" w:val="left"/>
          <w:tab w:pos="6600" w:val="left"/>
          <w:tab w:pos="816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6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ş_ul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p.5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-4"/>
        </w:rPr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24" w:after="0" w:line="214" w:lineRule="exact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14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konteynerında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1836" w:space="418"/>
            <w:col w:w="9206"/>
          </w:cols>
        </w:sectPr>
      </w:pPr>
      <w:rPr/>
    </w:p>
    <w:p>
      <w:pPr>
        <w:spacing w:before="14" w:after="0" w:line="251" w:lineRule="auto"/>
        <w:ind w:left="2206" w:right="59" w:firstLine="-206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önmemi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8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12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24" w:lineRule="exact"/>
        <w:ind w:left="180" w:right="7563" w:firstLine="-3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  <w:t>y-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57"/>
          <w:position w:val="0"/>
        </w:rPr>
        <w:t>o</w:t>
      </w:r>
      <w:r>
        <w:rPr>
          <w:rFonts w:ascii="Arial" w:hAnsi="Arial" w:cs="Arial" w:eastAsia="Arial"/>
          <w:sz w:val="20"/>
          <w:szCs w:val="20"/>
          <w:color w:val="424242"/>
          <w:spacing w:val="5"/>
          <w:w w:val="56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edilmemişti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ı._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,;m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52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0"/>
          <w:position w:val="1"/>
        </w:rPr>
        <w:t>Dönt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tiarih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76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  <w:position w:val="0"/>
        </w:rPr>
        <w:t>.05.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6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9"/>
          <w:position w:val="1"/>
        </w:rPr>
        <w:t>_IS_aati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9"/>
          <w:position w:val="1"/>
        </w:rPr>
        <w:t>22:35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32" w:right="-20"/>
        <w:jc w:val="left"/>
        <w:tabs>
          <w:tab w:pos="104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gunıbu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1540"/>
        <w:jc w:val="right"/>
        <w:tabs>
          <w:tab w:pos="2500" w:val="left"/>
          <w:tab w:pos="64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242554pt;margin-top:12.666421pt;width:43.850759pt;height:9.5pt;mso-position-horizontal-relative:page;mso-position-vertical-relative:paragraph;z-index:-1751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64"/>
          <w:position w:val="-14"/>
        </w:rPr>
        <w:t>3</w:t>
      </w:r>
      <w:r>
        <w:rPr>
          <w:rFonts w:ascii="Arial" w:hAnsi="Arial" w:cs="Arial" w:eastAsia="Arial"/>
          <w:sz w:val="27"/>
          <w:szCs w:val="27"/>
          <w:color w:val="333333"/>
          <w:spacing w:val="6"/>
          <w:w w:val="64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5"/>
          <w:position w:val="-14"/>
        </w:rPr>
        <w:t>O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5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30"/>
          <w:w w:val="45"/>
          <w:position w:val="-14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5"/>
          <w:position w:val="-14"/>
        </w:rPr>
        <w:t>MaYı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5"/>
          <w:position w:val="-14"/>
        </w:rPr>
        <w:t>s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5"/>
          <w:position w:val="-14"/>
        </w:rPr>
        <w:t>  </w:t>
      </w:r>
      <w:r>
        <w:rPr>
          <w:rFonts w:ascii="Arial" w:hAnsi="Arial" w:cs="Arial" w:eastAsia="Arial"/>
          <w:sz w:val="24"/>
          <w:szCs w:val="24"/>
          <w:color w:val="333333"/>
          <w:spacing w:val="23"/>
          <w:w w:val="45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9"/>
          <w:position w:val="-1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96" w:lineRule="exact"/>
        <w:ind w:right="161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8C8E8E"/>
          <w:w w:val="79"/>
          <w:i/>
          <w:position w:val="-3"/>
        </w:rPr>
        <w:t>...</w:t>
      </w:r>
      <w:r>
        <w:rPr>
          <w:rFonts w:ascii="Arial" w:hAnsi="Arial" w:cs="Arial" w:eastAsia="Arial"/>
          <w:sz w:val="20"/>
          <w:szCs w:val="20"/>
          <w:color w:val="8C8E8E"/>
          <w:spacing w:val="-38"/>
          <w:w w:val="79"/>
          <w:i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50"/>
          <w:i/>
          <w:position w:val="-3"/>
        </w:rPr>
        <w:t>t..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51"/>
          <w:i/>
          <w:position w:val="-3"/>
        </w:rPr>
        <w:t>((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50"/>
          <w:i/>
          <w:position w:val="-3"/>
        </w:rPr>
        <w:t>/o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51"/>
          <w:i/>
          <w:position w:val="-3"/>
        </w:rPr>
        <w:t>)</w:t>
      </w:r>
      <w:r>
        <w:rPr>
          <w:rFonts w:ascii="Arial" w:hAnsi="Arial" w:cs="Arial" w:eastAsia="Arial"/>
          <w:sz w:val="20"/>
          <w:szCs w:val="20"/>
          <w:color w:val="777779"/>
          <w:spacing w:val="0"/>
          <w:w w:val="100"/>
          <w:i/>
          <w:position w:val="-3"/>
        </w:rPr>
        <w:t>   </w:t>
      </w:r>
      <w:r>
        <w:rPr>
          <w:rFonts w:ascii="Arial" w:hAnsi="Arial" w:cs="Arial" w:eastAsia="Arial"/>
          <w:sz w:val="20"/>
          <w:szCs w:val="20"/>
          <w:color w:val="777779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4"/>
          <w:position w:val="-3"/>
        </w:rPr>
        <w:t>Q:l.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4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7"/>
          <w:w w:val="6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51"/>
          <w:position w:val="-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2547" w:right="-20"/>
        <w:jc w:val="left"/>
        <w:tabs>
          <w:tab w:pos="86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40.694397pt;margin-top:.076088pt;width:67.684772pt;height:1.1833pt;mso-position-horizontal-relative:page;mso-position-vertical-relative:paragraph;z-index:-17519" coordorigin="2814,2" coordsize="1354,24">
            <v:group style="position:absolute;left:2821;top:11;width:1079;height:2" coordorigin="2821,11" coordsize="1079,2">
              <v:shape style="position:absolute;left:2821;top:11;width:1079;height:2" coordorigin="2821,11" coordsize="1079,0" path="m2821,11l3900,11e" filled="f" stroked="t" strokeweight=".70998pt" strokecolor="#444F8C">
                <v:path arrowok="t"/>
              </v:shape>
            </v:group>
            <v:group style="position:absolute;left:3848;top:13;width:308;height:2" coordorigin="3848,13" coordsize="308,2">
              <v:shape style="position:absolute;left:3848;top:13;width:308;height:2" coordorigin="3848,13" coordsize="308,0" path="m3848,13l4156,13e" filled="f" stroked="t" strokeweight="1.1833pt" strokecolor="#4B4F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2162D6"/>
          <w:w w:val="140"/>
          <w:b/>
          <w:bCs/>
          <w:position w:val="-4"/>
        </w:rPr>
        <w:t>har</w:t>
      </w:r>
      <w:r>
        <w:rPr>
          <w:rFonts w:ascii="Times New Roman" w:hAnsi="Times New Roman" w:cs="Times New Roman" w:eastAsia="Times New Roman"/>
          <w:sz w:val="27"/>
          <w:szCs w:val="27"/>
          <w:color w:val="2162D6"/>
          <w:spacing w:val="-12"/>
          <w:w w:val="140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1C3FA5"/>
          <w:spacing w:val="-17"/>
          <w:w w:val="109"/>
          <w:b/>
          <w:bCs/>
          <w:position w:val="-4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1A4FC1"/>
          <w:spacing w:val="0"/>
          <w:w w:val="79"/>
          <w:b/>
          <w:bCs/>
          <w:position w:val="-4"/>
        </w:rPr>
        <w:t>nHNALBAY</w:t>
      </w:r>
      <w:r>
        <w:rPr>
          <w:rFonts w:ascii="Times New Roman" w:hAnsi="Times New Roman" w:cs="Times New Roman" w:eastAsia="Times New Roman"/>
          <w:sz w:val="27"/>
          <w:szCs w:val="27"/>
          <w:color w:val="1A4FC1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1A4FC1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5"/>
          <w:szCs w:val="25"/>
          <w:color w:val="8C8E8E"/>
          <w:spacing w:val="0"/>
          <w:w w:val="100"/>
          <w:i/>
          <w:position w:val="4"/>
        </w:rPr>
        <w:t>/</w:t>
      </w:r>
      <w:r>
        <w:rPr>
          <w:rFonts w:ascii="Arial" w:hAnsi="Arial" w:cs="Arial" w:eastAsia="Arial"/>
          <w:sz w:val="25"/>
          <w:szCs w:val="25"/>
          <w:color w:val="8C8E8E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8C8E8E"/>
          <w:spacing w:val="19"/>
          <w:w w:val="100"/>
          <w:i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777779"/>
          <w:spacing w:val="0"/>
          <w:w w:val="67"/>
          <w:position w:val="4"/>
        </w:rPr>
        <w:t>\</w:t>
      </w:r>
      <w:r>
        <w:rPr>
          <w:rFonts w:ascii="Arial" w:hAnsi="Arial" w:cs="Arial" w:eastAsia="Arial"/>
          <w:sz w:val="25"/>
          <w:szCs w:val="25"/>
          <w:color w:val="777779"/>
          <w:spacing w:val="0"/>
          <w:w w:val="67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777779"/>
          <w:spacing w:val="26"/>
          <w:w w:val="67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A5A5A5"/>
          <w:spacing w:val="0"/>
          <w:w w:val="171"/>
          <w:position w:val="4"/>
        </w:rPr>
        <w:t>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57" w:right="-20"/>
        <w:jc w:val="left"/>
        <w:tabs>
          <w:tab w:pos="2660" w:val="left"/>
          <w:tab w:pos="8320" w:val="left"/>
          <w:tab w:pos="96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486115pt;margin-top:-24.537424pt;width:81.518404pt;height:72pt;mso-position-horizontal-relative:page;mso-position-vertical-relative:paragraph;z-index:-1751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D4683"/>
                      <w:spacing w:val="0"/>
                      <w:w w:val="101"/>
                      <w:i/>
                      <w:position w:val="-1"/>
                    </w:rPr>
                    <w:t>1!: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1A4FC1"/>
          <w:spacing w:val="0"/>
          <w:w w:val="104"/>
          <w:position w:val="1"/>
        </w:rPr>
        <w:t>Itf</w:t>
      </w:r>
      <w:r>
        <w:rPr>
          <w:rFonts w:ascii="Arial" w:hAnsi="Arial" w:cs="Arial" w:eastAsia="Arial"/>
          <w:sz w:val="19"/>
          <w:szCs w:val="19"/>
          <w:color w:val="1A4FC1"/>
          <w:spacing w:val="-6"/>
          <w:w w:val="105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659AF"/>
          <w:spacing w:val="-7"/>
          <w:w w:val="170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1C3FA5"/>
          <w:spacing w:val="-4"/>
          <w:w w:val="100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3659AF"/>
          <w:spacing w:val="0"/>
          <w:w w:val="104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659A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0"/>
          <w:w w:val="100"/>
          <w:position w:val="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157ED"/>
          <w:spacing w:val="0"/>
          <w:w w:val="100"/>
          <w:position w:val="1"/>
        </w:rPr>
      </w:r>
      <w:r>
        <w:rPr>
          <w:rFonts w:ascii="Arial" w:hAnsi="Arial" w:cs="Arial" w:eastAsia="Arial"/>
          <w:sz w:val="37"/>
          <w:szCs w:val="37"/>
          <w:color w:val="8C8E8E"/>
          <w:spacing w:val="0"/>
          <w:w w:val="282"/>
          <w:position w:val="-6"/>
        </w:rPr>
        <w:t>/</w:t>
      </w:r>
      <w:r>
        <w:rPr>
          <w:rFonts w:ascii="Arial" w:hAnsi="Arial" w:cs="Arial" w:eastAsia="Arial"/>
          <w:sz w:val="37"/>
          <w:szCs w:val="37"/>
          <w:color w:val="8C8E8E"/>
          <w:spacing w:val="-67"/>
          <w:w w:val="100"/>
          <w:position w:val="-6"/>
        </w:rPr>
        <w:t> </w:t>
      </w:r>
      <w:r>
        <w:rPr>
          <w:rFonts w:ascii="Arial" w:hAnsi="Arial" w:cs="Arial" w:eastAsia="Arial"/>
          <w:sz w:val="37"/>
          <w:szCs w:val="37"/>
          <w:color w:val="595959"/>
          <w:spacing w:val="0"/>
          <w:w w:val="71"/>
          <w:position w:val="-6"/>
        </w:rPr>
        <w:t>ıiaı</w:t>
      </w:r>
      <w:r>
        <w:rPr>
          <w:rFonts w:ascii="Arial" w:hAnsi="Arial" w:cs="Arial" w:eastAsia="Arial"/>
          <w:sz w:val="37"/>
          <w:szCs w:val="37"/>
          <w:color w:val="59595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7"/>
          <w:szCs w:val="37"/>
          <w:color w:val="595959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position w:val="-6"/>
        </w:rPr>
        <w:t>.-.;ır;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0" w:after="0" w:line="34" w:lineRule="exact"/>
        <w:ind w:left="2556" w:right="-95"/>
        <w:jc w:val="left"/>
        <w:tabs>
          <w:tab w:pos="82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1157ED"/>
          <w:spacing w:val="0"/>
          <w:w w:val="100"/>
          <w:position w:val="-13"/>
        </w:rPr>
        <w:t>2.Post</w:t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100"/>
          <w:position w:val="-13"/>
        </w:rPr>
        <w:t>a</w:t>
      </w:r>
      <w:r>
        <w:rPr>
          <w:rFonts w:ascii="Arial" w:hAnsi="Arial" w:cs="Arial" w:eastAsia="Arial"/>
          <w:sz w:val="19"/>
          <w:szCs w:val="19"/>
          <w:color w:val="1157ED"/>
          <w:spacing w:val="1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99"/>
          <w:position w:val="-13"/>
        </w:rPr>
        <w:t>Grupla</w:t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99"/>
          <w:position w:val="-13"/>
        </w:rPr>
        <w:t>r</w:t>
      </w:r>
      <w:r>
        <w:rPr>
          <w:rFonts w:ascii="Arial" w:hAnsi="Arial" w:cs="Arial" w:eastAsia="Arial"/>
          <w:sz w:val="19"/>
          <w:szCs w:val="19"/>
          <w:color w:val="1157ED"/>
          <w:spacing w:val="-17"/>
          <w:w w:val="99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100"/>
          <w:position w:val="-13"/>
        </w:rPr>
        <w:t>Amiri</w:t>
      </w:r>
      <w:r>
        <w:rPr>
          <w:rFonts w:ascii="Arial" w:hAnsi="Arial" w:cs="Arial" w:eastAsia="Arial"/>
          <w:sz w:val="19"/>
          <w:szCs w:val="19"/>
          <w:color w:val="1157ED"/>
          <w:spacing w:val="-40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9"/>
          <w:szCs w:val="19"/>
          <w:color w:val="1157E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7"/>
          <w:szCs w:val="27"/>
          <w:color w:val="777779"/>
          <w:spacing w:val="-39"/>
          <w:w w:val="145"/>
          <w:position w:val="-25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777779"/>
          <w:spacing w:val="-174"/>
          <w:w w:val="144"/>
          <w:position w:val="-2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8C8E8E"/>
          <w:spacing w:val="0"/>
          <w:w w:val="125"/>
          <w:position w:val="-30"/>
        </w:rPr>
        <w:t>··</w:t>
      </w:r>
      <w:r>
        <w:rPr>
          <w:rFonts w:ascii="Times New Roman" w:hAnsi="Times New Roman" w:cs="Times New Roman" w:eastAsia="Times New Roman"/>
          <w:sz w:val="20"/>
          <w:szCs w:val="20"/>
          <w:color w:val="8C8E8E"/>
          <w:spacing w:val="12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-46"/>
          <w:w w:val="108"/>
          <w:position w:val="-2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98"/>
          <w:w w:val="111"/>
          <w:position w:val="-30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108"/>
          <w:position w:val="-2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23" w:lineRule="atLeast"/>
        <w:ind w:right="-67"/>
        <w:jc w:val="left"/>
        <w:tabs>
          <w:tab w:pos="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4.346252pt;margin-top:-.953616pt;width:.1pt;height:12.115723pt;mso-position-horizontal-relative:page;mso-position-vertical-relative:paragraph;z-index:-17516" coordorigin="10087,-19" coordsize="2,242">
            <v:shape style="position:absolute;left:10087;top:-19;width:2;height:242" coordorigin="10087,-19" coordsize="0,242" path="m10087,223l10087,-19e" filled="f" stroked="t" strokeweight="1.35874pt" strokecolor="#C8D1D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82"/>
        </w:rPr>
        <w:t>iri\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4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25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77779"/>
          <w:w w:val="264"/>
          <w:position w:val="5"/>
        </w:rPr>
        <w:t>;</w:t>
      </w:r>
      <w:r>
        <w:rPr>
          <w:rFonts w:ascii="Arial" w:hAnsi="Arial" w:cs="Arial" w:eastAsia="Arial"/>
          <w:sz w:val="23"/>
          <w:szCs w:val="23"/>
          <w:color w:val="777779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113"/>
          <w:position w:val="0"/>
        </w:rPr>
        <w:t>·.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8786" w:space="240"/>
            <w:col w:w="821" w:space="104"/>
            <w:col w:w="1509"/>
          </w:cols>
        </w:sectPr>
      </w:pPr>
      <w:rPr/>
    </w:p>
    <w:p>
      <w:pPr>
        <w:spacing w:before="0" w:after="0" w:line="250" w:lineRule="exact"/>
        <w:ind w:left="5221" w:right="-20"/>
        <w:jc w:val="left"/>
        <w:tabs>
          <w:tab w:pos="8280" w:val="left"/>
          <w:tab w:pos="10380" w:val="left"/>
        </w:tabs>
        <w:rPr>
          <w:rFonts w:ascii="Arial" w:hAnsi="Arial" w:cs="Arial" w:eastAsia="Arial"/>
          <w:sz w:val="73"/>
          <w:szCs w:val="7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2"/>
          <w:szCs w:val="32"/>
          <w:color w:val="A5A5A5"/>
          <w:spacing w:val="0"/>
          <w:w w:val="249"/>
          <w:position w:val="-6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777779"/>
          <w:spacing w:val="0"/>
          <w:w w:val="68"/>
          <w:position w:val="-6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color w:val="777779"/>
          <w:spacing w:val="0"/>
          <w:w w:val="67"/>
          <w:position w:val="-6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color w:val="777779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77779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246"/>
          <w:position w:val="-6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E8E"/>
          <w:spacing w:val="0"/>
          <w:w w:val="151"/>
          <w:position w:val="-9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8C8E8E"/>
          <w:spacing w:val="41"/>
          <w:w w:val="151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245"/>
          <w:position w:val="-6"/>
        </w:rPr>
        <w:t>ag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100"/>
          <w:position w:val="-6"/>
        </w:rPr>
      </w:r>
      <w:r>
        <w:rPr>
          <w:rFonts w:ascii="Arial" w:hAnsi="Arial" w:cs="Arial" w:eastAsia="Arial"/>
          <w:sz w:val="73"/>
          <w:szCs w:val="73"/>
          <w:color w:val="525685"/>
          <w:spacing w:val="0"/>
          <w:w w:val="53"/>
          <w:position w:val="-6"/>
        </w:rPr>
        <w:t>VJ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5A5A5"/>
          <w:spacing w:val="1"/>
          <w:w w:val="160"/>
        </w:rPr>
        <w:t>\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66"/>
        </w:rPr>
        <w:t>M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58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tabs>
          <w:tab w:pos="7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95959"/>
          <w:w w:val="82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26"/>
          <w:w w:val="8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0"/>
          <w:w w:val="138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0"/>
          <w:w w:val="137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E8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57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16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52"/>
          <w:w w:val="167"/>
        </w:rPr>
        <w:t> 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63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8696" w:space="586"/>
            <w:col w:w="2178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86" w:lineRule="exact"/>
        <w:ind w:left="2400" w:right="-199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v:group style="position:absolute;margin-left:166.253677pt;margin-top:18.221531pt;width:.1pt;height:10.964941pt;mso-position-horizontal-relative:page;mso-position-vertical-relative:paragraph;z-index:-17517" coordorigin="3325,364" coordsize="2,219">
            <v:shape style="position:absolute;left:3325;top:364;width:2;height:219" coordorigin="3325,364" coordsize="0,219" path="m3325,584l3325,364e" filled="f" stroked="t" strokeweight="1.1833pt" strokecolor="#3434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0"/>
          <w:szCs w:val="80"/>
          <w:color w:val="525685"/>
          <w:spacing w:val="0"/>
          <w:w w:val="495"/>
          <w:position w:val="-91"/>
        </w:rPr>
        <w:t>·</w:t>
      </w:r>
      <w:r>
        <w:rPr>
          <w:rFonts w:ascii="Arial" w:hAnsi="Arial" w:cs="Arial" w:eastAsia="Arial"/>
          <w:sz w:val="80"/>
          <w:szCs w:val="80"/>
          <w:color w:val="525685"/>
          <w:spacing w:val="-901"/>
          <w:w w:val="495"/>
          <w:position w:val="-91"/>
        </w:rPr>
        <w:t> </w:t>
      </w:r>
      <w:r>
        <w:rPr>
          <w:rFonts w:ascii="Arial" w:hAnsi="Arial" w:cs="Arial" w:eastAsia="Arial"/>
          <w:sz w:val="80"/>
          <w:szCs w:val="80"/>
          <w:color w:val="3D4683"/>
          <w:spacing w:val="0"/>
          <w:w w:val="52"/>
          <w:i/>
          <w:position w:val="-91"/>
        </w:rPr>
        <w:t>(</w:t>
      </w:r>
      <w:r>
        <w:rPr>
          <w:rFonts w:ascii="Arial" w:hAnsi="Arial" w:cs="Arial" w:eastAsia="Arial"/>
          <w:sz w:val="80"/>
          <w:szCs w:val="80"/>
          <w:color w:val="3D4683"/>
          <w:spacing w:val="0"/>
          <w:w w:val="51"/>
          <w:i/>
          <w:position w:val="-91"/>
        </w:rPr>
        <w:t>/'</w:t>
      </w:r>
      <w:r>
        <w:rPr>
          <w:rFonts w:ascii="Arial" w:hAnsi="Arial" w:cs="Arial" w:eastAsia="Arial"/>
          <w:sz w:val="80"/>
          <w:szCs w:val="80"/>
          <w:color w:val="3D4683"/>
          <w:spacing w:val="-343"/>
          <w:w w:val="51"/>
          <w:i/>
          <w:position w:val="-91"/>
        </w:rPr>
        <w:t>Y</w:t>
      </w:r>
      <w:r>
        <w:rPr>
          <w:rFonts w:ascii="Arial" w:hAnsi="Arial" w:cs="Arial" w:eastAsia="Arial"/>
          <w:sz w:val="57"/>
          <w:szCs w:val="57"/>
          <w:color w:val="5D669C"/>
          <w:spacing w:val="-306"/>
          <w:w w:val="148"/>
          <w:i/>
          <w:position w:val="-46"/>
        </w:rPr>
        <w:t>a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89" w:lineRule="exact"/>
        <w:ind w:right="-199"/>
        <w:jc w:val="lef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80"/>
          <w:szCs w:val="80"/>
          <w:color w:val="2A2F69"/>
          <w:w w:val="102"/>
          <w:i/>
          <w:position w:val="-91"/>
        </w:rPr>
        <w:t>'</w:t>
      </w:r>
      <w:r>
        <w:rPr>
          <w:rFonts w:ascii="Arial" w:hAnsi="Arial" w:cs="Arial" w:eastAsia="Arial"/>
          <w:sz w:val="80"/>
          <w:szCs w:val="80"/>
          <w:color w:val="2A2F69"/>
          <w:spacing w:val="-77"/>
          <w:w w:val="102"/>
          <w:i/>
          <w:position w:val="-91"/>
        </w:rPr>
        <w:t>ı</w:t>
      </w:r>
      <w:r>
        <w:rPr>
          <w:rFonts w:ascii="Arial" w:hAnsi="Arial" w:cs="Arial" w:eastAsia="Arial"/>
          <w:sz w:val="57"/>
          <w:szCs w:val="57"/>
          <w:color w:val="5D669C"/>
          <w:spacing w:val="0"/>
          <w:w w:val="147"/>
          <w:i/>
          <w:position w:val="-46"/>
        </w:rPr>
        <w:t>it!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1640" w:right="1568"/>
        <w:jc w:val="center"/>
        <w:tabs>
          <w:tab w:pos="2220" w:val="left"/>
          <w:tab w:pos="26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-3"/>
          <w:w w:val="5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-11"/>
          <w:w w:val="51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-3"/>
          <w:w w:val="5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51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-16"/>
          <w:w w:val="5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8C8E8E"/>
          <w:spacing w:val="0"/>
          <w:w w:val="151"/>
          <w:b/>
          <w:bCs/>
          <w:i/>
        </w:rPr>
        <w:t>t</w:t>
      </w:r>
      <w:r>
        <w:rPr>
          <w:rFonts w:ascii="Arial" w:hAnsi="Arial" w:cs="Arial" w:eastAsia="Arial"/>
          <w:sz w:val="7"/>
          <w:szCs w:val="7"/>
          <w:color w:val="8C8E8E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7"/>
          <w:szCs w:val="7"/>
          <w:color w:val="8C8E8E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8"/>
          <w:szCs w:val="8"/>
          <w:color w:val="8C8E8E"/>
          <w:spacing w:val="0"/>
          <w:w w:val="253"/>
          <w:b/>
          <w:bCs/>
        </w:rPr>
        <w:t>p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93" w:lineRule="exact"/>
        <w:ind w:left="1806" w:right="1443"/>
        <w:jc w:val="center"/>
        <w:tabs>
          <w:tab w:pos="26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2.563202pt;margin-top:-6.347911pt;width:6.63pt;height:25.5pt;mso-position-horizontal-relative:page;mso-position-vertical-relative:paragraph;z-index:-17512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A1D4F2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29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398"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-49"/>
          <w:w w:val="39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11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left="1571" w:right="1501"/>
        <w:jc w:val="center"/>
        <w:tabs>
          <w:tab w:pos="2480" w:val="left"/>
          <w:tab w:pos="28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100"/>
          <w:position w:val="-9"/>
        </w:rPr>
        <w:t>""'•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100"/>
          <w:i/>
          <w:position w:val="-9"/>
        </w:rPr>
        <w:t>tt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100"/>
          <w:i/>
          <w:position w:val="-9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41"/>
          <w:w w:val="100"/>
          <w:i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A5A5A5"/>
          <w:spacing w:val="0"/>
          <w:w w:val="170"/>
          <w:position w:val="-9"/>
        </w:rPr>
        <w:t>i}</w:t>
      </w:r>
      <w:r>
        <w:rPr>
          <w:rFonts w:ascii="Arial" w:hAnsi="Arial" w:cs="Arial" w:eastAsia="Arial"/>
          <w:sz w:val="12"/>
          <w:szCs w:val="12"/>
          <w:color w:val="A5A5A5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2"/>
          <w:szCs w:val="12"/>
          <w:color w:val="A5A5A5"/>
          <w:spacing w:val="0"/>
          <w:w w:val="314"/>
          <w:position w:val="-9"/>
        </w:rPr>
        <w:t>'</w:t>
      </w:r>
      <w:r>
        <w:rPr>
          <w:rFonts w:ascii="Arial" w:hAnsi="Arial" w:cs="Arial" w:eastAsia="Arial"/>
          <w:sz w:val="12"/>
          <w:szCs w:val="12"/>
          <w:color w:val="A5A5A5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2"/>
          <w:szCs w:val="12"/>
          <w:color w:val="A5A5A5"/>
          <w:spacing w:val="0"/>
          <w:w w:val="100"/>
          <w:position w:val="-9"/>
        </w:rPr>
      </w:r>
      <w:r>
        <w:rPr>
          <w:rFonts w:ascii="Arial" w:hAnsi="Arial" w:cs="Arial" w:eastAsia="Arial"/>
          <w:sz w:val="12"/>
          <w:szCs w:val="12"/>
          <w:color w:val="777779"/>
          <w:spacing w:val="0"/>
          <w:w w:val="127"/>
          <w:position w:val="-9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4363" w:space="146"/>
            <w:col w:w="961" w:space="1522"/>
            <w:col w:w="4468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7.394512pt;margin-top:31.34799pt;width:563.960887pt;height:780.174232pt;mso-position-horizontal-relative:page;mso-position-vertical-relative:page;z-index:-17520" coordorigin="348,627" coordsize="11279,15603">
            <v:group style="position:absolute;left:355;top:658;width:11222;height:2" coordorigin="355,658" coordsize="11222,2">
              <v:shape style="position:absolute;left:355;top:658;width:11222;height:2" coordorigin="355,658" coordsize="11222,0" path="m355,658l11577,658e" filled="f" stroked="t" strokeweight=".47332pt" strokecolor="#606060">
                <v:path arrowok="t"/>
              </v:shape>
            </v:group>
            <v:group style="position:absolute;left:2343;top:660;width:606;height:2" coordorigin="2343,660" coordsize="606,2">
              <v:shape style="position:absolute;left:2343;top:660;width:606;height:2" coordorigin="2343,660" coordsize="606,0" path="m2343,660l2949,660e" filled="f" stroked="t" strokeweight=".47332pt" strokecolor="#484848">
                <v:path arrowok="t"/>
              </v:shape>
            </v:group>
            <v:group style="position:absolute;left:3843;top:672;width:7734;height:2" coordorigin="3843,672" coordsize="7734,2">
              <v:shape style="position:absolute;left:3843;top:672;width:7734;height:2" coordorigin="3843,672" coordsize="7734,0" path="m3843,672l11577,672e" filled="f" stroked="t" strokeweight=".70998pt" strokecolor="#5B5B5B">
                <v:path arrowok="t"/>
              </v:shape>
            </v:group>
            <v:group style="position:absolute;left:9840;top:677;width:417;height:2" coordorigin="9840,677" coordsize="417,2">
              <v:shape style="position:absolute;left:9840;top:677;width:417;height:2" coordorigin="9840,677" coordsize="417,0" path="m9840,677l10257,677e" filled="f" stroked="t" strokeweight=".47332pt" strokecolor="#3B3B3B">
                <v:path arrowok="t"/>
              </v:shape>
            </v:group>
            <v:group style="position:absolute;left:11575;top:667;width:2;height:1778" coordorigin="11575,667" coordsize="2,1778">
              <v:shape style="position:absolute;left:11575;top:667;width:2;height:1778" coordorigin="11575,667" coordsize="0,1778" path="m11575,2446l11575,667e" filled="f" stroked="t" strokeweight=".70998pt" strokecolor="#606060">
                <v:path arrowok="t"/>
              </v:shape>
            </v:group>
            <v:group style="position:absolute;left:362;top:634;width:2;height:815" coordorigin="362,634" coordsize="2,815">
              <v:shape style="position:absolute;left:362;top:634;width:2;height:815" coordorigin="362,634" coordsize="0,815" path="m362,1449l362,634e" filled="f" stroked="t" strokeweight=".70998pt" strokecolor="#8C8C8C">
                <v:path arrowok="t"/>
              </v:shape>
            </v:group>
            <v:group style="position:absolute;left:2388;top:653;width:2;height:849" coordorigin="2388,653" coordsize="2,849">
              <v:shape style="position:absolute;left:2388;top:653;width:2;height:849" coordorigin="2388,653" coordsize="0,849" path="m2388,1502l2388,653e" filled="f" stroked="t" strokeweight=".70998pt" strokecolor="#4B4B4B">
                <v:path arrowok="t"/>
              </v:shape>
            </v:group>
            <v:group style="position:absolute;left:364;top:672;width:2;height:9306" coordorigin="364,672" coordsize="2,9306">
              <v:shape style="position:absolute;left:364;top:672;width:2;height:9306" coordorigin="364,672" coordsize="0,9306" path="m364,9978l364,672e" filled="f" stroked="t" strokeweight=".70998pt" strokecolor="#5B5B5B">
                <v:path arrowok="t"/>
              </v:shape>
            </v:group>
            <v:group style="position:absolute;left:9137;top:663;width:2;height:839" coordorigin="9137,663" coordsize="2,839">
              <v:shape style="position:absolute;left:9137;top:663;width:2;height:839" coordorigin="9137,663" coordsize="0,839" path="m9137,1502l9137,663e" filled="f" stroked="t" strokeweight=".70998pt" strokecolor="#575757">
                <v:path arrowok="t"/>
              </v:shape>
            </v:group>
            <v:group style="position:absolute;left:364;top:1445;width:2;height:286" coordorigin="364,1445" coordsize="2,286">
              <v:shape style="position:absolute;left:364;top:1445;width:2;height:286" coordorigin="364,1445" coordsize="0,286" path="m364,1731l364,1445e" filled="f" stroked="t" strokeweight=".47332pt" strokecolor="#7C7C7C">
                <v:path arrowok="t"/>
              </v:shape>
            </v:group>
            <v:group style="position:absolute;left:2390;top:1445;width:2;height:286" coordorigin="2390,1445" coordsize="2,286">
              <v:shape style="position:absolute;left:2390;top:1445;width:2;height:286" coordorigin="2390,1445" coordsize="0,286" path="m2390,1731l2390,1445e" filled="f" stroked="t" strokeweight=".47332pt" strokecolor="#2F2F2F">
                <v:path arrowok="t"/>
              </v:shape>
            </v:group>
            <v:group style="position:absolute;left:9140;top:1445;width:2;height:286" coordorigin="9140,1445" coordsize="2,286">
              <v:shape style="position:absolute;left:9140;top:1445;width:2;height:286" coordorigin="9140,1445" coordsize="0,286" path="m9140,1731l9140,1445e" filled="f" stroked="t" strokeweight=".47332pt" strokecolor="#2F2F2F">
                <v:path arrowok="t"/>
              </v:shape>
            </v:group>
            <v:group style="position:absolute;left:360;top:2164;width:331;height:2" coordorigin="360,2164" coordsize="331,2">
              <v:shape style="position:absolute;left:360;top:2164;width:331;height:2" coordorigin="360,2164" coordsize="331,0" path="m360,2164l691,2164e" filled="f" stroked="t" strokeweight=".47332pt" strokecolor="#444444">
                <v:path arrowok="t"/>
              </v:shape>
            </v:group>
            <v:group style="position:absolute;left:634;top:2174;width:4037;height:2" coordorigin="634,2174" coordsize="4037,2">
              <v:shape style="position:absolute;left:634;top:2174;width:4037;height:2" coordorigin="634,2174" coordsize="4037,0" path="m634,2174l4672,2174e" filled="f" stroked="t" strokeweight=".70998pt" strokecolor="#5B5B5B">
                <v:path arrowok="t"/>
              </v:shape>
            </v:group>
            <v:group style="position:absolute;left:2390;top:1673;width:2;height:505" coordorigin="2390,1673" coordsize="2,505">
              <v:shape style="position:absolute;left:2390;top:1673;width:2;height:505" coordorigin="2390,1673" coordsize="0,505" path="m2390,2179l2390,1673e" filled="f" stroked="t" strokeweight=".94664pt" strokecolor="#545454">
                <v:path arrowok="t"/>
              </v:shape>
            </v:group>
            <v:group style="position:absolute;left:4080;top:2183;width:2963;height:2" coordorigin="4080,2183" coordsize="2963,2">
              <v:shape style="position:absolute;left:4080;top:2183;width:2963;height:2" coordorigin="4080,2183" coordsize="2963,0" path="m4080,2183l7043,2183e" filled="f" stroked="t" strokeweight=".70998pt" strokecolor="#5B5B5B">
                <v:path arrowok="t"/>
              </v:shape>
            </v:group>
            <v:group style="position:absolute;left:6944;top:2183;width:488;height:2" coordorigin="6944,2183" coordsize="488,2">
              <v:shape style="position:absolute;left:6944;top:2183;width:488;height:2" coordorigin="6944,2183" coordsize="488,0" path="m6944,2183l7431,2183e" filled="f" stroked="t" strokeweight=".47332pt" strokecolor="#484848">
                <v:path arrowok="t"/>
              </v:shape>
            </v:group>
            <v:group style="position:absolute;left:7374;top:2186;width:2883;height:2" coordorigin="7374,2186" coordsize="2883,2">
              <v:shape style="position:absolute;left:7374;top:2186;width:2883;height:2" coordorigin="7374,2186" coordsize="2883,0" path="m7374,2186l10257,2186e" filled="f" stroked="t" strokeweight=".70998pt" strokecolor="#545454">
                <v:path arrowok="t"/>
              </v:shape>
            </v:group>
            <v:group style="position:absolute;left:9130;top:2188;width:19;height:2" coordorigin="9130,2188" coordsize="19,2">
              <v:shape style="position:absolute;left:9130;top:2188;width:19;height:2" coordorigin="9130,2188" coordsize="19,0" path="m9130,2188l9149,2188e" filled="f" stroked="t" strokeweight=".953473pt" strokecolor="#4B4B4B">
                <v:path arrowok="t"/>
              </v:shape>
            </v:group>
            <v:group style="position:absolute;left:9916;top:2188;width:1666;height:2" coordorigin="9916,2188" coordsize="1666,2">
              <v:shape style="position:absolute;left:9916;top:2188;width:1666;height:2" coordorigin="9916,2188" coordsize="1666,0" path="m9916,2188l11582,2188e" filled="f" stroked="t" strokeweight=".70998pt" strokecolor="#676767">
                <v:path arrowok="t"/>
              </v:shape>
            </v:group>
            <v:group style="position:absolute;left:360;top:2412;width:5420;height:2" coordorigin="360,2412" coordsize="5420,2">
              <v:shape style="position:absolute;left:360;top:2412;width:5420;height:2" coordorigin="360,2412" coordsize="5420,0" path="m360,2412l5779,2412e" filled="f" stroked="t" strokeweight=".70998pt" strokecolor="#5B5B5B">
                <v:path arrowok="t"/>
              </v:shape>
            </v:group>
            <v:group style="position:absolute;left:5225;top:2424;width:6361;height:2" coordorigin="5225,2424" coordsize="6361,2">
              <v:shape style="position:absolute;left:5225;top:2424;width:6361;height:2" coordorigin="5225,2424" coordsize="6361,0" path="m5225,2424l11587,2424e" filled="f" stroked="t" strokeweight=".70998pt" strokecolor="#606060">
                <v:path arrowok="t"/>
              </v:shape>
            </v:group>
            <v:group style="position:absolute;left:360;top:2646;width:1903;height:2" coordorigin="360,2646" coordsize="1903,2">
              <v:shape style="position:absolute;left:360;top:2646;width:1903;height:2" coordorigin="360,2646" coordsize="1903,0" path="m360,2646l2262,2646e" filled="f" stroked="t" strokeweight=".70998pt" strokecolor="#606060">
                <v:path arrowok="t"/>
              </v:shape>
            </v:group>
            <v:group style="position:absolute;left:1212;top:2660;width:10375;height:2" coordorigin="1212,2660" coordsize="10375,2">
              <v:shape style="position:absolute;left:1212;top:2660;width:10375;height:2" coordorigin="1212,2660" coordsize="10375,0" path="m1212,2660l11587,2660e" filled="f" stroked="t" strokeweight=".70998pt" strokecolor="#5B5B5B">
                <v:path arrowok="t"/>
              </v:shape>
            </v:group>
            <v:group style="position:absolute;left:11585;top:667;width:2;height:5735" coordorigin="11585,667" coordsize="2,5735">
              <v:shape style="position:absolute;left:11585;top:667;width:2;height:5735" coordorigin="11585,667" coordsize="0,5735" path="m11585,6403l11585,667e" filled="f" stroked="t" strokeweight=".70998pt" strokecolor="#606060">
                <v:path arrowok="t"/>
              </v:shape>
            </v:group>
            <v:group style="position:absolute;left:355;top:2896;width:8037;height:2" coordorigin="355,2896" coordsize="8037,2">
              <v:shape style="position:absolute;left:355;top:2896;width:8037;height:2" coordorigin="355,2896" coordsize="8037,0" path="m355,2896l8392,2896e" filled="f" stroked="t" strokeweight=".70998pt" strokecolor="#5B5B5B">
                <v:path arrowok="t"/>
              </v:shape>
            </v:group>
            <v:group style="position:absolute;left:6418;top:2899;width:611;height:2" coordorigin="6418,2899" coordsize="611,2">
              <v:shape style="position:absolute;left:6418;top:2899;width:611;height:2" coordorigin="6418,2899" coordsize="611,0" path="m6418,2899l7029,2899e" filled="f" stroked="t" strokeweight=".94664pt" strokecolor="#676767">
                <v:path arrowok="t"/>
              </v:shape>
            </v:group>
            <v:group style="position:absolute;left:6944;top:2899;width:488;height:2" coordorigin="6944,2899" coordsize="488,2">
              <v:shape style="position:absolute;left:6944;top:2899;width:488;height:2" coordorigin="6944,2899" coordsize="488,0" path="m6944,2899l7431,2899e" filled="f" stroked="t" strokeweight=".47332pt" strokecolor="#444444">
                <v:path arrowok="t"/>
              </v:shape>
            </v:group>
            <v:group style="position:absolute;left:8335;top:2903;width:3252;height:2" coordorigin="8335,2903" coordsize="3252,2">
              <v:shape style="position:absolute;left:8335;top:2903;width:3252;height:2" coordorigin="8335,2903" coordsize="3252,0" path="m8335,2903l11587,2903e" filled="f" stroked="t" strokeweight=".70998pt" strokecolor="#5B5B5B">
                <v:path arrowok="t"/>
              </v:shape>
            </v:group>
            <v:group style="position:absolute;left:360;top:3123;width:1415;height:2" coordorigin="360,3123" coordsize="1415,2">
              <v:shape style="position:absolute;left:360;top:3123;width:1415;height:2" coordorigin="360,3123" coordsize="1415,0" path="m360,3123l1775,3123e" filled="f" stroked="t" strokeweight=".70998pt" strokecolor="#777777">
                <v:path arrowok="t"/>
              </v:shape>
            </v:group>
            <v:group style="position:absolute;left:729;top:3137;width:10863;height:2" coordorigin="729,3137" coordsize="10863,2">
              <v:shape style="position:absolute;left:729;top:3137;width:10863;height:2" coordorigin="729,3137" coordsize="10863,0" path="m729,3137l11592,3137e" filled="f" stroked="t" strokeweight=".70998pt" strokecolor="#707070">
                <v:path arrowok="t"/>
              </v:shape>
            </v:group>
            <v:group style="position:absolute;left:6944;top:3137;width:488;height:2" coordorigin="6944,3137" coordsize="488,2">
              <v:shape style="position:absolute;left:6944;top:3137;width:488;height:2" coordorigin="6944,3137" coordsize="488,0" path="m6944,3137l7431,3137e" filled="f" stroked="t" strokeweight=".47332pt" strokecolor="#747474">
                <v:path arrowok="t"/>
              </v:shape>
            </v:group>
            <v:group style="position:absolute;left:360;top:3366;width:8184;height:2" coordorigin="360,3366" coordsize="8184,2">
              <v:shape style="position:absolute;left:360;top:3366;width:8184;height:2" coordorigin="360,3366" coordsize="8184,0" path="m360,3366l8543,3366e" filled="f" stroked="t" strokeweight=".70998pt" strokecolor="#6B6B6B">
                <v:path arrowok="t"/>
              </v:shape>
            </v:group>
            <v:group style="position:absolute;left:367;top:2851;width:2;height:1788" coordorigin="367,2851" coordsize="2,1788">
              <v:shape style="position:absolute;left:367;top:2851;width:2;height:1788" coordorigin="367,2851" coordsize="0,1788" path="m367,4639l367,2851e" filled="f" stroked="t" strokeweight=".70998pt" strokecolor="#575757">
                <v:path arrowok="t"/>
              </v:shape>
            </v:group>
            <v:group style="position:absolute;left:5595;top:3375;width:672;height:2" coordorigin="5595,3375" coordsize="672,2">
              <v:shape style="position:absolute;left:5595;top:3375;width:672;height:2" coordorigin="5595,3375" coordsize="672,0" path="m5595,3375l6267,3375e" filled="f" stroked="t" strokeweight=".70998pt" strokecolor="#707070">
                <v:path arrowok="t"/>
              </v:shape>
            </v:group>
            <v:group style="position:absolute;left:6210;top:3375;width:497;height:2" coordorigin="6210,3375" coordsize="497,2">
              <v:shape style="position:absolute;left:6210;top:3375;width:497;height:2" coordorigin="6210,3375" coordsize="497,0" path="m6210,3375l6707,3375e" filled="f" stroked="t" strokeweight=".47332pt" strokecolor="#646464">
                <v:path arrowok="t"/>
              </v:shape>
            </v:group>
            <v:group style="position:absolute;left:6570;top:3375;width:431;height:2" coordorigin="6570,3375" coordsize="431,2">
              <v:shape style="position:absolute;left:6570;top:3375;width:431;height:2" coordorigin="6570,3375" coordsize="431,0" path="m6570,3375l7000,3375e" filled="f" stroked="t" strokeweight=".94664pt" strokecolor="#747474">
                <v:path arrowok="t"/>
              </v:shape>
            </v:group>
            <v:group style="position:absolute;left:6944;top:3375;width:488;height:2" coordorigin="6944,3375" coordsize="488,2">
              <v:shape style="position:absolute;left:6944;top:3375;width:488;height:2" coordorigin="6944,3375" coordsize="488,0" path="m6944,3375l7431,3375e" filled="f" stroked="t" strokeweight=".47332pt" strokecolor="#606060">
                <v:path arrowok="t"/>
              </v:shape>
            </v:group>
            <v:group style="position:absolute;left:7374;top:3375;width:4213;height:2" coordorigin="7374,3375" coordsize="4213,2">
              <v:shape style="position:absolute;left:7374;top:3375;width:4213;height:2" coordorigin="7374,3375" coordsize="4213,0" path="m7374,3375l11587,3375e" filled="f" stroked="t" strokeweight=".70998pt" strokecolor="#707070">
                <v:path arrowok="t"/>
              </v:shape>
            </v:group>
            <v:group style="position:absolute;left:3881;top:3366;width:2;height:334" coordorigin="3881,3366" coordsize="2,334">
              <v:shape style="position:absolute;left:3881;top:3366;width:2;height:334" coordorigin="3881,3366" coordsize="0,334" path="m3881,3699l3881,3366e" filled="f" stroked="t" strokeweight=".94664pt" strokecolor="#545454">
                <v:path arrowok="t"/>
              </v:shape>
            </v:group>
            <v:group style="position:absolute;left:6979;top:3366;width:2;height:782" coordorigin="6979,3366" coordsize="2,782">
              <v:shape style="position:absolute;left:6979;top:3366;width:2;height:782" coordorigin="6979,3366" coordsize="0,782" path="m6979,4148l6979,3366e" filled="f" stroked="t" strokeweight=".70998pt" strokecolor="#575757">
                <v:path arrowok="t"/>
              </v:shape>
            </v:group>
            <v:group style="position:absolute;left:6967;top:3604;width:1306;height:2" coordorigin="6967,3604" coordsize="1306,2">
              <v:shape style="position:absolute;left:6967;top:3604;width:1306;height:2" coordorigin="6967,3604" coordsize="1306,0" path="m6967,3604l8274,3604e" filled="f" stroked="t" strokeweight=".94664pt" strokecolor="#4B4B4B">
                <v:path arrowok="t"/>
              </v:shape>
            </v:group>
            <v:group style="position:absolute;left:8364;top:3614;width:1865;height:2" coordorigin="8364,3614" coordsize="1865,2">
              <v:shape style="position:absolute;left:8364;top:3614;width:1865;height:2" coordorigin="8364,3614" coordsize="1865,0" path="m8364,3614l10228,3614e" filled="f" stroked="t" strokeweight=".23666pt" strokecolor="#000000">
                <v:path arrowok="t"/>
              </v:shape>
            </v:group>
            <v:group style="position:absolute;left:10228;top:3614;width:1368;height:2" coordorigin="10228,3614" coordsize="1368,2">
              <v:shape style="position:absolute;left:10228;top:3614;width:1368;height:2" coordorigin="10228,3614" coordsize="1368,0" path="m10228,3614l11596,3614e" filled="f" stroked="t" strokeweight=".23666pt" strokecolor="#383838">
                <v:path arrowok="t"/>
              </v:shape>
            </v:group>
            <v:group style="position:absolute;left:3881;top:3585;width:2;height:277" coordorigin="3881,3585" coordsize="2,277">
              <v:shape style="position:absolute;left:3881;top:3585;width:2;height:277" coordorigin="3881,3585" coordsize="0,277" path="m3881,3862l3881,3585e" filled="f" stroked="t" strokeweight=".70998pt" strokecolor="#444444">
                <v:path arrowok="t"/>
              </v:shape>
            </v:group>
            <v:group style="position:absolute;left:3876;top:3819;width:3110;height:2" coordorigin="3876,3819" coordsize="3110,2">
              <v:shape style="position:absolute;left:3876;top:3819;width:3110;height:2" coordorigin="3876,3819" coordsize="3110,0" path="m3876,3819l6986,3819e" filled="f" stroked="t" strokeweight=".70998pt" strokecolor="#777777">
                <v:path arrowok="t"/>
              </v:shape>
            </v:group>
            <v:group style="position:absolute;left:11580;top:3328;width:2;height:534" coordorigin="11580,3328" coordsize="2,534">
              <v:shape style="position:absolute;left:11580;top:3328;width:2;height:534" coordorigin="11580,3328" coordsize="0,534" path="m11580,3862l11580,3328e" filled="f" stroked="t" strokeweight=".47332pt" strokecolor="#545454">
                <v:path arrowok="t"/>
              </v:shape>
            </v:group>
            <v:group style="position:absolute;left:364;top:4121;width:748;height:2" coordorigin="364,4121" coordsize="748,2">
              <v:shape style="position:absolute;left:364;top:4121;width:748;height:2" coordorigin="364,4121" coordsize="748,0" path="m364,4121l1112,4121e" filled="f" stroked="t" strokeweight=".47332pt" strokecolor="#484848">
                <v:path arrowok="t"/>
              </v:shape>
            </v:group>
            <v:group style="position:absolute;left:1056;top:4129;width:2854;height:2" coordorigin="1056,4129" coordsize="2854,2">
              <v:shape style="position:absolute;left:1056;top:4129;width:2854;height:2" coordorigin="1056,4129" coordsize="2854,0" path="m1056,4129l3910,4129e" filled="f" stroked="t" strokeweight=".70998pt" strokecolor="#5B5B5B">
                <v:path arrowok="t"/>
              </v:shape>
            </v:group>
            <v:group style="position:absolute;left:3881;top:3804;width:2;height:334" coordorigin="3881,3804" coordsize="2,334">
              <v:shape style="position:absolute;left:3881;top:3804;width:2;height:334" coordorigin="3881,3804" coordsize="0,334" path="m3881,4138l3881,3804e" filled="f" stroked="t" strokeweight=".70998pt" strokecolor="#2F2F2F">
                <v:path arrowok="t"/>
              </v:shape>
            </v:group>
            <v:group style="position:absolute;left:3839;top:4129;width:2461;height:2" coordorigin="3839,4129" coordsize="2461,2">
              <v:shape style="position:absolute;left:3839;top:4129;width:2461;height:2" coordorigin="3839,4129" coordsize="2461,0" path="m3839,4129l6300,4129e" filled="f" stroked="t" strokeweight=".94664pt" strokecolor="#3F3F3F">
                <v:path arrowok="t"/>
              </v:shape>
            </v:group>
            <v:group style="position:absolute;left:4615;top:4129;width:350;height:2" coordorigin="4615,4129" coordsize="350,2">
              <v:shape style="position:absolute;left:4615;top:4129;width:350;height:2" coordorigin="4615,4129" coordsize="350,0" path="m4615,4129l4965,4129e" filled="f" stroked="t" strokeweight=".94664pt" strokecolor="#2B2B2B">
                <v:path arrowok="t"/>
              </v:shape>
            </v:group>
            <v:group style="position:absolute;left:6210;top:4136;width:5382;height:2" coordorigin="6210,4136" coordsize="5382,2">
              <v:shape style="position:absolute;left:6210;top:4136;width:5382;height:2" coordorigin="6210,4136" coordsize="5382,0" path="m6210,4136l11592,4136e" filled="f" stroked="t" strokeweight=".70998pt" strokecolor="#606060">
                <v:path arrowok="t"/>
              </v:shape>
            </v:group>
            <v:group style="position:absolute;left:360;top:4400;width:2054;height:2" coordorigin="360,4400" coordsize="2054,2">
              <v:shape style="position:absolute;left:360;top:4400;width:2054;height:2" coordorigin="360,4400" coordsize="2054,0" path="m360,4400l2414,4400e" filled="f" stroked="t" strokeweight=".70998pt" strokecolor="#575757">
                <v:path arrowok="t"/>
              </v:shape>
            </v:group>
            <v:group style="position:absolute;left:2397;top:4124;width:2;height:5859" coordorigin="2397,4124" coordsize="2,5859">
              <v:shape style="position:absolute;left:2397;top:4124;width:2;height:5859" coordorigin="2397,4124" coordsize="0,5859" path="m2397,9983l2397,4124e" filled="f" stroked="t" strokeweight=".70998pt" strokecolor="#4F4F4F">
                <v:path arrowok="t"/>
              </v:shape>
            </v:group>
            <v:group style="position:absolute;left:2343;top:4412;width:7554;height:2" coordorigin="2343,4412" coordsize="7554,2">
              <v:shape style="position:absolute;left:2343;top:4412;width:7554;height:2" coordorigin="2343,4412" coordsize="7554,0" path="m2343,4412l9897,4412e" filled="f" stroked="t" strokeweight=".70998pt" strokecolor="#5B5B5B">
                <v:path arrowok="t"/>
              </v:shape>
            </v:group>
            <v:group style="position:absolute;left:9840;top:4415;width:417;height:2" coordorigin="9840,4415" coordsize="417,2">
              <v:shape style="position:absolute;left:9840;top:4415;width:417;height:2" coordorigin="9840,4415" coordsize="417,0" path="m9840,4415l10257,4415e" filled="f" stroked="t" strokeweight=".47332pt" strokecolor="#3F3F3F">
                <v:path arrowok="t"/>
              </v:shape>
            </v:group>
            <v:group style="position:absolute;left:10200;top:4415;width:1392;height:2" coordorigin="10200,4415" coordsize="1392,2">
              <v:shape style="position:absolute;left:10200;top:4415;width:1392;height:2" coordorigin="10200,4415" coordsize="1392,0" path="m10200,4415l11592,4415e" filled="f" stroked="t" strokeweight=".70998pt" strokecolor="#575757">
                <v:path arrowok="t"/>
              </v:shape>
            </v:group>
            <v:group style="position:absolute;left:2386;top:4653;width:9182;height:2" coordorigin="2386,4653" coordsize="9182,2">
              <v:shape style="position:absolute;left:2386;top:4653;width:9182;height:2" coordorigin="2386,4653" coordsize="9182,0" path="m2386,4653l11568,4653e" filled="f" stroked="t" strokeweight=".70998pt" strokecolor="#575757">
                <v:path arrowok="t"/>
              </v:shape>
            </v:group>
            <v:group style="position:absolute;left:6944;top:4653;width:488;height:2" coordorigin="6944,4653" coordsize="488,2">
              <v:shape style="position:absolute;left:6944;top:4653;width:488;height:2" coordorigin="6944,4653" coordsize="488,0" path="m6944,4653l7431,4653e" filled="f" stroked="t" strokeweight=".47332pt" strokecolor="#3F3F3F">
                <v:path arrowok="t"/>
              </v:shape>
            </v:group>
            <v:group style="position:absolute;left:10200;top:4655;width:1396;height:2" coordorigin="10200,4655" coordsize="1396,2">
              <v:shape style="position:absolute;left:10200;top:4655;width:1396;height:2" coordorigin="10200,4655" coordsize="1396,0" path="m10200,4655l11596,4655e" filled="f" stroked="t" strokeweight=".47332pt" strokecolor="#575757">
                <v:path arrowok="t"/>
              </v:shape>
            </v:group>
            <v:group style="position:absolute;left:374;top:4610;width:2;height:748" coordorigin="374,4610" coordsize="2,748">
              <v:shape style="position:absolute;left:374;top:4610;width:2;height:748" coordorigin="374,4610" coordsize="0,748" path="m374,5359l374,4610e" filled="f" stroked="t" strokeweight=".70998pt" strokecolor="#5B5B5B">
                <v:path arrowok="t"/>
              </v:shape>
            </v:group>
            <v:group style="position:absolute;left:4941;top:4643;width:2;height:272" coordorigin="4941,4643" coordsize="2,272">
              <v:shape style="position:absolute;left:4941;top:4643;width:2;height:272" coordorigin="4941,4643" coordsize="0,272" path="m4941,4915l4941,4643e" filled="f" stroked="t" strokeweight=".70998pt" strokecolor="#444444">
                <v:path arrowok="t"/>
              </v:shape>
            </v:group>
            <v:group style="position:absolute;left:7753;top:4634;width:2;height:496" coordorigin="7753,4634" coordsize="2,496">
              <v:shape style="position:absolute;left:7753;top:4634;width:2;height:496" coordorigin="7753,4634" coordsize="0,496" path="m7753,5130l7753,4634e" filled="f" stroked="t" strokeweight=".23666pt" strokecolor="#4F4F4F">
                <v:path arrowok="t"/>
              </v:shape>
            </v:group>
            <v:group style="position:absolute;left:4937;top:5134;width:1770;height:2" coordorigin="4937,5134" coordsize="1770,2">
              <v:shape style="position:absolute;left:4937;top:5134;width:1770;height:2" coordorigin="4937,5134" coordsize="1770,0" path="m4937,5134l6707,5134e" filled="f" stroked="t" strokeweight=".70998pt" strokecolor="#575757">
                <v:path arrowok="t"/>
              </v:shape>
            </v:group>
            <v:group style="position:absolute;left:4941;top:4858;width:2;height:291" coordorigin="4941,4858" coordsize="2,291">
              <v:shape style="position:absolute;left:4941;top:4858;width:2;height:291" coordorigin="4941,4858" coordsize="0,291" path="m4941,5149l4941,4858e" filled="f" stroked="t" strokeweight=".47332pt" strokecolor="#282828">
                <v:path arrowok="t"/>
              </v:shape>
            </v:group>
            <v:group style="position:absolute;left:6650;top:5134;width:350;height:2" coordorigin="6650,5134" coordsize="350,2">
              <v:shape style="position:absolute;left:6650;top:5134;width:350;height:2" coordorigin="6650,5134" coordsize="350,0" path="m6650,5134l7000,5134e" filled="f" stroked="t" strokeweight=".47332pt" strokecolor="#343434">
                <v:path arrowok="t"/>
              </v:shape>
            </v:group>
            <v:group style="position:absolute;left:6944;top:5137;width:4653;height:2" coordorigin="6944,5137" coordsize="4653,2">
              <v:shape style="position:absolute;left:6944;top:5137;width:4653;height:2" coordorigin="6944,5137" coordsize="4653,0" path="m6944,5137l11596,5137e" filled="f" stroked="t" strokeweight=".70998pt" strokecolor="#646464">
                <v:path arrowok="t"/>
              </v:shape>
            </v:group>
            <v:group style="position:absolute;left:11587;top:4858;width:2;height:300" coordorigin="11587,4858" coordsize="2,300">
              <v:shape style="position:absolute;left:11587;top:4858;width:2;height:300" coordorigin="11587,4858" coordsize="0,300" path="m11587,5158l11587,4858e" filled="f" stroked="t" strokeweight=".47332pt" strokecolor="#4B4B4B">
                <v:path arrowok="t"/>
              </v:shape>
            </v:group>
            <v:group style="position:absolute;left:4944;top:4643;width:2;height:2174" coordorigin="4944,4643" coordsize="2,2174">
              <v:shape style="position:absolute;left:4944;top:4643;width:2;height:2174" coordorigin="4944,4643" coordsize="0,2174" path="m4944,6817l4944,4643e" filled="f" stroked="t" strokeweight=".94664pt" strokecolor="#4F4F4F">
                <v:path arrowok="t"/>
              </v:shape>
            </v:group>
            <v:group style="position:absolute;left:4932;top:5375;width:6664;height:2" coordorigin="4932,5375" coordsize="6664,2">
              <v:shape style="position:absolute;left:4932;top:5375;width:6664;height:2" coordorigin="4932,5375" coordsize="6664,0" path="m4932,5375l11596,5375e" filled="f" stroked="t" strokeweight=".70998pt" strokecolor="#5B5B5B">
                <v:path arrowok="t"/>
              </v:shape>
            </v:group>
            <v:group style="position:absolute;left:372;top:5335;width:2;height:534" coordorigin="372,5335" coordsize="2,534">
              <v:shape style="position:absolute;left:372;top:5335;width:2;height:534" coordorigin="372,5335" coordsize="0,534" path="m372,5869l372,5335e" filled="f" stroked="t" strokeweight=".47332pt" strokecolor="#444444">
                <v:path arrowok="t"/>
              </v:shape>
            </v:group>
            <v:group style="position:absolute;left:4932;top:5618;width:6664;height:2" coordorigin="4932,5618" coordsize="6664,2">
              <v:shape style="position:absolute;left:4932;top:5618;width:6664;height:2" coordorigin="4932,5618" coordsize="6664,0" path="m4932,5618l11596,5618e" filled="f" stroked="t" strokeweight=".70998pt" strokecolor="#575757">
                <v:path arrowok="t"/>
              </v:shape>
            </v:group>
            <v:group style="position:absolute;left:11587;top:5330;width:2;height:548" coordorigin="11587,5330" coordsize="2,548">
              <v:shape style="position:absolute;left:11587;top:5330;width:2;height:548" coordorigin="11587,5330" coordsize="0,548" path="m11587,5878l11587,5330e" filled="f" stroked="t" strokeweight=".70998pt" strokecolor="#5B5B5B">
                <v:path arrowok="t"/>
              </v:shape>
            </v:group>
            <v:group style="position:absolute;left:2390;top:5854;width:9206;height:2" coordorigin="2390,5854" coordsize="9206,2">
              <v:shape style="position:absolute;left:2390;top:5854;width:9206;height:2" coordorigin="2390,5854" coordsize="9206,0" path="m2390,5854l11596,5854e" filled="f" stroked="t" strokeweight=".70998pt" strokecolor="#545454">
                <v:path arrowok="t"/>
              </v:shape>
            </v:group>
            <v:group style="position:absolute;left:4941;top:5173;width:2;height:725" coordorigin="4941,5173" coordsize="2,725">
              <v:shape style="position:absolute;left:4941;top:5173;width:2;height:725" coordorigin="4941,5173" coordsize="0,725" path="m4941,5897l4941,5173e" filled="f" stroked="t" strokeweight=".70998pt" strokecolor="#4F4F4F">
                <v:path arrowok="t"/>
              </v:shape>
            </v:group>
            <v:group style="position:absolute;left:379;top:5811;width:2;height:8395" coordorigin="379,5811" coordsize="2,8395">
              <v:shape style="position:absolute;left:379;top:5811;width:2;height:8395" coordorigin="379,5811" coordsize="0,8395" path="m379,14207l379,5811e" filled="f" stroked="t" strokeweight=".70998pt" strokecolor="#575757">
                <v:path arrowok="t"/>
              </v:shape>
            </v:group>
            <v:group style="position:absolute;left:828;top:6097;width:10773;height:2" coordorigin="828,6097" coordsize="10773,2">
              <v:shape style="position:absolute;left:828;top:6097;width:10773;height:2" coordorigin="828,6097" coordsize="10773,0" path="m828,6097l11601,6097e" filled="f" stroked="t" strokeweight=".70998pt" strokecolor="#575757">
                <v:path arrowok="t"/>
              </v:shape>
            </v:group>
            <v:group style="position:absolute;left:7753;top:6083;width:2;height:725" coordorigin="7753,6083" coordsize="2,725">
              <v:shape style="position:absolute;left:7753;top:6083;width:2;height:725" coordorigin="7753,6083" coordsize="0,725" path="m7753,6808l7753,6083e" filled="f" stroked="t" strokeweight=".23666pt" strokecolor="#4B4B4B">
                <v:path arrowok="t"/>
              </v:shape>
            </v:group>
            <v:group style="position:absolute;left:374;top:6345;width:2;height:243" coordorigin="374,6345" coordsize="2,243">
              <v:shape style="position:absolute;left:374;top:6345;width:2;height:243" coordorigin="374,6345" coordsize="0,243" path="m374,6588l374,6345e" filled="f" stroked="t" strokeweight=".47332pt" strokecolor="#343434">
                <v:path arrowok="t"/>
              </v:shape>
            </v:group>
            <v:group style="position:absolute;left:2390;top:6569;width:1510;height:2" coordorigin="2390,6569" coordsize="1510,2">
              <v:shape style="position:absolute;left:2390;top:6569;width:1510;height:2" coordorigin="2390,6569" coordsize="1510,0" path="m2390,6569l3900,6569e" filled="f" stroked="t" strokeweight=".70998pt" strokecolor="#5B5B5B">
                <v:path arrowok="t"/>
              </v:shape>
            </v:group>
            <v:group style="position:absolute;left:3843;top:6567;width:828;height:2" coordorigin="3843,6567" coordsize="828,2">
              <v:shape style="position:absolute;left:3843;top:6567;width:828;height:2" coordorigin="3843,6567" coordsize="828,0" path="m3843,6567l4672,6567e" filled="f" stroked="t" strokeweight=".47332pt" strokecolor="#444444">
                <v:path arrowok="t"/>
              </v:shape>
            </v:group>
            <v:group style="position:absolute;left:4615;top:6569;width:667;height:2" coordorigin="4615,6569" coordsize="667,2">
              <v:shape style="position:absolute;left:4615;top:6569;width:667;height:2" coordorigin="4615,6569" coordsize="667,0" path="m4615,6569l5282,6569e" filled="f" stroked="t" strokeweight=".70998pt" strokecolor="#575757">
                <v:path arrowok="t"/>
              </v:shape>
            </v:group>
            <v:group style="position:absolute;left:4946;top:6345;width:2;height:253" coordorigin="4946,6345" coordsize="2,253">
              <v:shape style="position:absolute;left:4946;top:6345;width:2;height:253" coordorigin="4946,6345" coordsize="0,253" path="m4946,6598l4946,6345e" filled="f" stroked="t" strokeweight=".47332pt" strokecolor="#2B2B2B">
                <v:path arrowok="t"/>
              </v:shape>
            </v:group>
            <v:group style="position:absolute;left:5225;top:6569;width:426;height:2" coordorigin="5225,6569" coordsize="426,2">
              <v:shape style="position:absolute;left:5225;top:6569;width:426;height:2" coordorigin="5225,6569" coordsize="426,0" path="m5225,6569l5651,6569e" filled="f" stroked="t" strokeweight=".47332pt" strokecolor="#383838">
                <v:path arrowok="t"/>
              </v:shape>
            </v:group>
            <v:group style="position:absolute;left:5595;top:6572;width:6006;height:2" coordorigin="5595,6572" coordsize="6006,2">
              <v:shape style="position:absolute;left:5595;top:6572;width:6006;height:2" coordorigin="5595,6572" coordsize="6006,0" path="m5595,6572l11601,6572e" filled="f" stroked="t" strokeweight=".70998pt" strokecolor="#5B5B5B">
                <v:path arrowok="t"/>
              </v:shape>
            </v:group>
            <v:group style="position:absolute;left:11592;top:6345;width:2;height:253" coordorigin="11592,6345" coordsize="2,253">
              <v:shape style="position:absolute;left:11592;top:6345;width:2;height:253" coordorigin="11592,6345" coordsize="0,253" path="m11592,6598l11592,6345e" filled="f" stroked="t" strokeweight=".47332pt" strokecolor="#4B4B4B">
                <v:path arrowok="t"/>
              </v:shape>
            </v:group>
            <v:group style="position:absolute;left:2390;top:6813;width:2281;height:2" coordorigin="2390,6813" coordsize="2281,2">
              <v:shape style="position:absolute;left:2390;top:6813;width:2281;height:2" coordorigin="2390,6813" coordsize="2281,0" path="m2390,6813l4672,6813e" filled="f" stroked="t" strokeweight=".70998pt" strokecolor="#5B5B5B">
                <v:path arrowok="t"/>
              </v:shape>
            </v:group>
            <v:group style="position:absolute;left:4615;top:6813;width:360;height:2" coordorigin="4615,6813" coordsize="360,2">
              <v:shape style="position:absolute;left:4615;top:6813;width:360;height:2" coordorigin="4615,6813" coordsize="360,0" path="m4615,6813l4975,6813e" filled="f" stroked="t" strokeweight=".47332pt" strokecolor="#3B3B3B">
                <v:path arrowok="t"/>
              </v:shape>
            </v:group>
            <v:group style="position:absolute;left:4904;top:6810;width:748;height:2" coordorigin="4904,6810" coordsize="748,2">
              <v:shape style="position:absolute;left:4904;top:6810;width:748;height:2" coordorigin="4904,6810" coordsize="748,0" path="m4904,6810l5651,6810e" filled="f" stroked="t" strokeweight=".94664pt" strokecolor="#5B5B5B">
                <v:path arrowok="t"/>
              </v:shape>
            </v:group>
            <v:group style="position:absolute;left:5595;top:6813;width:672;height:2" coordorigin="5595,6813" coordsize="672,2">
              <v:shape style="position:absolute;left:5595;top:6813;width:672;height:2" coordorigin="5595,6813" coordsize="672,0" path="m5595,6813l6267,6813e" filled="f" stroked="t" strokeweight=".47332pt" strokecolor="#4B4B4B">
                <v:path arrowok="t"/>
              </v:shape>
            </v:group>
            <v:group style="position:absolute;left:6210;top:6813;width:497;height:2" coordorigin="6210,6813" coordsize="497,2">
              <v:shape style="position:absolute;left:6210;top:6813;width:497;height:2" coordorigin="6210,6813" coordsize="497,0" path="m6210,6813l6707,6813e" filled="f" stroked="t" strokeweight=".70998pt" strokecolor="#5B5B5B">
                <v:path arrowok="t"/>
              </v:shape>
            </v:group>
            <v:group style="position:absolute;left:6650;top:6813;width:350;height:2" coordorigin="6650,6813" coordsize="350,2">
              <v:shape style="position:absolute;left:6650;top:6813;width:350;height:2" coordorigin="6650,6813" coordsize="350,0" path="m6650,6813l7000,6813e" filled="f" stroked="t" strokeweight=".47332pt" strokecolor="#2F2F2F">
                <v:path arrowok="t"/>
              </v:shape>
            </v:group>
            <v:group style="position:absolute;left:6944;top:6815;width:4657;height:2" coordorigin="6944,6815" coordsize="4657,2">
              <v:shape style="position:absolute;left:6944;top:6815;width:4657;height:2" coordorigin="6944,6815" coordsize="4657,0" path="m6944,6815l11601,6815e" filled="f" stroked="t" strokeweight=".70998pt" strokecolor="#5B5B5B">
                <v:path arrowok="t"/>
              </v:shape>
            </v:group>
            <v:group style="position:absolute;left:369;top:7046;width:6338;height:2" coordorigin="369,7046" coordsize="6338,2">
              <v:shape style="position:absolute;left:369;top:7046;width:6338;height:2" coordorigin="369,7046" coordsize="6338,0" path="m369,7046l6707,7046e" filled="f" stroked="t" strokeweight=".70998pt" strokecolor="#606060">
                <v:path arrowok="t"/>
              </v:shape>
            </v:group>
            <v:group style="position:absolute;left:6650;top:7051;width:350;height:2" coordorigin="6650,7051" coordsize="350,2">
              <v:shape style="position:absolute;left:6650;top:7051;width:350;height:2" coordorigin="6650,7051" coordsize="350,0" path="m6650,7051l7000,7051e" filled="f" stroked="t" strokeweight=".47332pt" strokecolor="#343434">
                <v:path arrowok="t"/>
              </v:shape>
            </v:group>
            <v:group style="position:absolute;left:6944;top:7051;width:4657;height:2" coordorigin="6944,7051" coordsize="4657,2">
              <v:shape style="position:absolute;left:6944;top:7051;width:4657;height:2" coordorigin="6944,7051" coordsize="4657,0" path="m6944,7051l11601,7051e" filled="f" stroked="t" strokeweight=".70998pt" strokecolor="#5B5B5B">
                <v:path arrowok="t"/>
              </v:shape>
            </v:group>
            <v:group style="position:absolute;left:11596;top:2231;width:2;height:6870" coordorigin="11596,2231" coordsize="2,6870">
              <v:shape style="position:absolute;left:11596;top:2231;width:2;height:6870" coordorigin="11596,2231" coordsize="0,6870" path="m11596,9101l11596,2231e" filled="f" stroked="t" strokeweight=".70998pt" strokecolor="#606060">
                <v:path arrowok="t"/>
              </v:shape>
            </v:group>
            <v:group style="position:absolute;left:374;top:7003;width:2;height:539" coordorigin="374,7003" coordsize="2,539">
              <v:shape style="position:absolute;left:374;top:7003;width:2;height:539" coordorigin="374,7003" coordsize="0,539" path="m374,7542l374,7003e" filled="f" stroked="t" strokeweight=".47332pt" strokecolor="#3F3F3F">
                <v:path arrowok="t"/>
              </v:shape>
            </v:group>
            <v:group style="position:absolute;left:11596;top:7003;width:2;height:334" coordorigin="11596,7003" coordsize="2,334">
              <v:shape style="position:absolute;left:11596;top:7003;width:2;height:334" coordorigin="11596,7003" coordsize="0,334" path="m11596,7337l11596,7003e" filled="f" stroked="t" strokeweight=".47332pt" strokecolor="#545454">
                <v:path arrowok="t"/>
              </v:shape>
            </v:group>
            <v:group style="position:absolute;left:369;top:7516;width:4302;height:2" coordorigin="369,7516" coordsize="4302,2">
              <v:shape style="position:absolute;left:369;top:7516;width:4302;height:2" coordorigin="369,7516" coordsize="4302,0" path="m369,7516l4672,7516e" filled="f" stroked="t" strokeweight=".70998pt" strokecolor="#646464">
                <v:path arrowok="t"/>
              </v:shape>
            </v:group>
            <v:group style="position:absolute;left:4615;top:7518;width:350;height:2" coordorigin="4615,7518" coordsize="350,2">
              <v:shape style="position:absolute;left:4615;top:7518;width:350;height:2" coordorigin="4615,7518" coordsize="350,0" path="m4615,7518l4965,7518e" filled="f" stroked="t" strokeweight=".47332pt" strokecolor="#3B3B3B">
                <v:path arrowok="t"/>
              </v:shape>
            </v:group>
            <v:group style="position:absolute;left:4908;top:7518;width:1799;height:2" coordorigin="4908,7518" coordsize="1799,2">
              <v:shape style="position:absolute;left:4908;top:7518;width:1799;height:2" coordorigin="4908,7518" coordsize="1799,0" path="m4908,7518l6707,7518e" filled="f" stroked="t" strokeweight=".70998pt" strokecolor="#606060">
                <v:path arrowok="t"/>
              </v:shape>
            </v:group>
            <v:group style="position:absolute;left:6650;top:7518;width:350;height:2" coordorigin="6650,7518" coordsize="350,2">
              <v:shape style="position:absolute;left:6650;top:7518;width:350;height:2" coordorigin="6650,7518" coordsize="350,0" path="m6650,7518l7000,7518e" filled="f" stroked="t" strokeweight=".47332pt" strokecolor="#4B4B4B">
                <v:path arrowok="t"/>
              </v:shape>
            </v:group>
            <v:group style="position:absolute;left:6920;top:7518;width:4686;height:2" coordorigin="6920,7518" coordsize="4686,2">
              <v:shape style="position:absolute;left:6920;top:7518;width:4686;height:2" coordorigin="6920,7518" coordsize="4686,0" path="m6920,7518l11606,7518e" filled="f" stroked="t" strokeweight=".70998pt" strokecolor="#5B5B5B">
                <v:path arrowok="t"/>
              </v:shape>
            </v:group>
            <v:group style="position:absolute;left:4949;top:7513;width:2;height:286" coordorigin="4949,7513" coordsize="2,286">
              <v:shape style="position:absolute;left:4949;top:7513;width:2;height:286" coordorigin="4949,7513" coordsize="0,286" path="m4949,7799l4949,7513e" filled="f" stroked="t" strokeweight=".70998pt" strokecolor="#646464">
                <v:path arrowok="t"/>
              </v:shape>
            </v:group>
            <v:group style="position:absolute;left:4946;top:7757;width:6660;height:2" coordorigin="4946,7757" coordsize="6660,2">
              <v:shape style="position:absolute;left:4946;top:7757;width:6660;height:2" coordorigin="4946,7757" coordsize="6660,0" path="m4946,7757l11606,7757e" filled="f" stroked="t" strokeweight=".70998pt" strokecolor="#5B5B5B">
                <v:path arrowok="t"/>
              </v:shape>
            </v:group>
            <v:group style="position:absolute;left:2404;top:7718;width:2;height:315" coordorigin="2404,7718" coordsize="2,315">
              <v:shape style="position:absolute;left:2404;top:7718;width:2;height:315" coordorigin="2404,7718" coordsize="0,315" path="m2404,8033l2404,7718e" filled="f" stroked="t" strokeweight=".47332pt" strokecolor="#2F2F2F">
                <v:path arrowok="t"/>
              </v:shape>
            </v:group>
            <v:group style="position:absolute;left:4951;top:7718;width:2;height:315" coordorigin="4951,7718" coordsize="2,315">
              <v:shape style="position:absolute;left:4951;top:7718;width:2;height:315" coordorigin="4951,7718" coordsize="0,315" path="m4951,8033l4951,7718e" filled="f" stroked="t" strokeweight=".47332pt" strokecolor="#3B3B3B">
                <v:path arrowok="t"/>
              </v:shape>
            </v:group>
            <v:group style="position:absolute;left:4946;top:7997;width:5036;height:2" coordorigin="4946,7997" coordsize="5036,2">
              <v:shape style="position:absolute;left:4946;top:7997;width:5036;height:2" coordorigin="4946,7997" coordsize="5036,0" path="m4946,7997l9982,7997e" filled="f" stroked="t" strokeweight=".70998pt" strokecolor="#575757">
                <v:path arrowok="t"/>
              </v:shape>
            </v:group>
            <v:group style="position:absolute;left:9840;top:7997;width:417;height:2" coordorigin="9840,7997" coordsize="417,2">
              <v:shape style="position:absolute;left:9840;top:7997;width:417;height:2" coordorigin="9840,7997" coordsize="417,0" path="m9840,7997l10257,7997e" filled="f" stroked="t" strokeweight=".47332pt" strokecolor="#3B3B3B">
                <v:path arrowok="t"/>
              </v:shape>
            </v:group>
            <v:group style="position:absolute;left:10200;top:8000;width:1401;height:2" coordorigin="10200,8000" coordsize="1401,2">
              <v:shape style="position:absolute;left:10200;top:8000;width:1401;height:2" coordorigin="10200,8000" coordsize="1401,0" path="m10200,8000l11601,8000e" filled="f" stroked="t" strokeweight=".70998pt" strokecolor="#646464">
                <v:path arrowok="t"/>
              </v:shape>
            </v:group>
            <v:group style="position:absolute;left:11596;top:7714;width:2;height:329" coordorigin="11596,7714" coordsize="2,329">
              <v:shape style="position:absolute;left:11596;top:7714;width:2;height:329" coordorigin="11596,7714" coordsize="0,329" path="m11596,8043l11596,7714e" filled="f" stroked="t" strokeweight=".47332pt" strokecolor="#484848">
                <v:path arrowok="t"/>
              </v:shape>
            </v:group>
            <v:group style="position:absolute;left:369;top:8264;width:6664;height:2" coordorigin="369,8264" coordsize="6664,2">
              <v:shape style="position:absolute;left:369;top:8264;width:6664;height:2" coordorigin="369,8264" coordsize="6664,0" path="m369,8264l7034,8264e" filled="f" stroked="t" strokeweight=".70998pt" strokecolor="#575757">
                <v:path arrowok="t"/>
              </v:shape>
            </v:group>
            <v:group style="position:absolute;left:4958;top:7990;width:2;height:281" coordorigin="4958,7990" coordsize="2,281">
              <v:shape style="position:absolute;left:4958;top:7990;width:2;height:281" coordorigin="4958,7990" coordsize="0,281" path="m4958,8271l4958,7990e" filled="f" stroked="t" strokeweight="1.1833pt" strokecolor="#4F4F4F">
                <v:path arrowok="t"/>
              </v:shape>
            </v:group>
            <v:group style="position:absolute;left:6944;top:8267;width:488;height:2" coordorigin="6944,8267" coordsize="488,2">
              <v:shape style="position:absolute;left:6944;top:8267;width:488;height:2" coordorigin="6944,8267" coordsize="488,0" path="m6944,8267l7431,8267e" filled="f" stroked="t" strokeweight=".47332pt" strokecolor="#383838">
                <v:path arrowok="t"/>
              </v:shape>
            </v:group>
            <v:group style="position:absolute;left:7374;top:8267;width:4231;height:2" coordorigin="7374,8267" coordsize="4231,2">
              <v:shape style="position:absolute;left:7374;top:8267;width:4231;height:2" coordorigin="7374,8267" coordsize="4231,0" path="m7374,8267l11606,8267e" filled="f" stroked="t" strokeweight=".70998pt" strokecolor="#5B5B5B">
                <v:path arrowok="t"/>
              </v:shape>
            </v:group>
            <v:group style="position:absolute;left:379;top:8495;width:2;height:605" coordorigin="379,8495" coordsize="2,605">
              <v:shape style="position:absolute;left:379;top:8495;width:2;height:605" coordorigin="379,8495" coordsize="0,605" path="m379,9101l379,8495e" filled="f" stroked="t" strokeweight=".47332pt" strokecolor="#545454">
                <v:path arrowok="t"/>
              </v:shape>
            </v:group>
            <v:group style="position:absolute;left:2404;top:8495;width:2;height:2026" coordorigin="2404,8495" coordsize="2,2026">
              <v:shape style="position:absolute;left:2404;top:8495;width:2;height:2026" coordorigin="2404,8495" coordsize="0,2026" path="m2404,10522l2404,8495e" filled="f" stroked="t" strokeweight=".70998pt" strokecolor="#4B4B4B">
                <v:path arrowok="t"/>
              </v:shape>
            </v:group>
            <v:group style="position:absolute;left:11611;top:7780;width:2;height:4171" coordorigin="11611,7780" coordsize="2,4171">
              <v:shape style="position:absolute;left:11611;top:7780;width:2;height:4171" coordorigin="11611,7780" coordsize="0,4171" path="m11611,11952l11611,7780e" filled="f" stroked="t" strokeweight=".70998pt" strokecolor="#606060">
                <v:path arrowok="t"/>
              </v:shape>
            </v:group>
            <v:group style="position:absolute;left:369;top:9072;width:1406;height:2" coordorigin="369,9072" coordsize="1406,2">
              <v:shape style="position:absolute;left:369;top:9072;width:1406;height:2" coordorigin="369,9072" coordsize="1406,0" path="m369,9072l1775,9072e" filled="f" stroked="t" strokeweight=".70998pt" strokecolor="#6B6B6B">
                <v:path arrowok="t"/>
              </v:shape>
            </v:group>
            <v:group style="position:absolute;left:1718;top:9075;width:4989;height:2" coordorigin="1718,9075" coordsize="4989,2">
              <v:shape style="position:absolute;left:1718;top:9075;width:4989;height:2" coordorigin="1718,9075" coordsize="4989,0" path="m1718,9075l6707,9075e" filled="f" stroked="t" strokeweight=".70998pt" strokecolor="#575757">
                <v:path arrowok="t"/>
              </v:shape>
            </v:group>
            <v:group style="position:absolute;left:6650;top:9072;width:350;height:2" coordorigin="6650,9072" coordsize="350,2">
              <v:shape style="position:absolute;left:6650;top:9072;width:350;height:2" coordorigin="6650,9072" coordsize="350,0" path="m6650,9072l7000,9072e" filled="f" stroked="t" strokeweight=".47332pt" strokecolor="#484848">
                <v:path arrowok="t"/>
              </v:shape>
            </v:group>
            <v:group style="position:absolute;left:6944;top:9075;width:4667;height:2" coordorigin="6944,9075" coordsize="4667,2">
              <v:shape style="position:absolute;left:6944;top:9075;width:4667;height:2" coordorigin="6944,9075" coordsize="4667,0" path="m6944,9075l11611,9075e" filled="f" stroked="t" strokeweight=".70998pt" strokecolor="#606060">
                <v:path arrowok="t"/>
              </v:shape>
            </v:group>
            <v:group style="position:absolute;left:383;top:9301;width:2;height:305" coordorigin="383,9301" coordsize="2,305">
              <v:shape style="position:absolute;left:383;top:9301;width:2;height:305" coordorigin="383,9301" coordsize="0,305" path="m383,9606l383,9301e" filled="f" stroked="t" strokeweight=".47332pt" strokecolor="#484848">
                <v:path arrowok="t"/>
              </v:shape>
            </v:group>
            <v:group style="position:absolute;left:379;top:10000;width:11232;height:2" coordorigin="379,10000" coordsize="11232,2">
              <v:shape style="position:absolute;left:379;top:10000;width:11232;height:2" coordorigin="379,10000" coordsize="11232,0" path="m379,10000l11611,10000e" filled="f" stroked="t" strokeweight=".70998pt" strokecolor="#5B5B5B">
                <v:path arrowok="t"/>
              </v:shape>
            </v:group>
            <v:group style="position:absolute;left:379;top:10240;width:1396;height:2" coordorigin="379,10240" coordsize="1396,2">
              <v:shape style="position:absolute;left:379;top:10240;width:1396;height:2" coordorigin="379,10240" coordsize="1396,0" path="m379,10240l1775,10240e" filled="f" stroked="t" strokeweight=".47332pt" strokecolor="#575757">
                <v:path arrowok="t"/>
              </v:shape>
            </v:group>
            <v:group style="position:absolute;left:395;top:9949;width:2;height:6269" coordorigin="395,9949" coordsize="2,6269">
              <v:shape style="position:absolute;left:395;top:9949;width:2;height:6269" coordorigin="395,9949" coordsize="0,6269" path="m395,16219l395,9949e" filled="f" stroked="t" strokeweight=".70998pt" strokecolor="#5B5B5B">
                <v:path arrowok="t"/>
              </v:shape>
            </v:group>
            <v:group style="position:absolute;left:1718;top:10243;width:8179;height:2" coordorigin="1718,10243" coordsize="8179,2">
              <v:shape style="position:absolute;left:1718;top:10243;width:8179;height:2" coordorigin="1718,10243" coordsize="8179,0" path="m1718,10243l9897,10243e" filled="f" stroked="t" strokeweight=".70998pt" strokecolor="#575757">
                <v:path arrowok="t"/>
              </v:shape>
            </v:group>
            <v:group style="position:absolute;left:9840;top:10240;width:417;height:2" coordorigin="9840,10240" coordsize="417,2">
              <v:shape style="position:absolute;left:9840;top:10240;width:417;height:2" coordorigin="9840,10240" coordsize="417,0" path="m9840,10240l10257,10240e" filled="f" stroked="t" strokeweight=".47332pt" strokecolor="#4B4B4B">
                <v:path arrowok="t"/>
              </v:shape>
            </v:group>
            <v:group style="position:absolute;left:10200;top:10240;width:1415;height:2" coordorigin="10200,10240" coordsize="1415,2">
              <v:shape style="position:absolute;left:10200;top:10240;width:1415;height:2" coordorigin="10200,10240" coordsize="1415,0" path="m10200,10240l11615,10240e" filled="f" stroked="t" strokeweight=".70998pt" strokecolor="#676767">
                <v:path arrowok="t"/>
              </v:shape>
            </v:group>
            <v:group style="position:absolute;left:374;top:10481;width:7228;height:2" coordorigin="374,10481" coordsize="7228,2">
              <v:shape style="position:absolute;left:374;top:10481;width:7228;height:2" coordorigin="374,10481" coordsize="7228,0" path="m374,10481l7602,10481e" filled="f" stroked="t" strokeweight=".70998pt" strokecolor="#575757">
                <v:path arrowok="t"/>
              </v:shape>
            </v:group>
            <v:group style="position:absolute;left:388;top:9983;width:2;height:524" coordorigin="388,9983" coordsize="2,524">
              <v:shape style="position:absolute;left:388;top:9983;width:2;height:524" coordorigin="388,9983" coordsize="0,524" path="m388,10507l388,9983e" filled="f" stroked="t" strokeweight=".94664pt" strokecolor="#575757">
                <v:path arrowok="t"/>
              </v:shape>
            </v:group>
            <v:group style="position:absolute;left:7374;top:10481;width:407;height:2" coordorigin="7374,10481" coordsize="407,2">
              <v:shape style="position:absolute;left:7374;top:10481;width:407;height:2" coordorigin="7374,10481" coordsize="407,0" path="m7374,10481l7781,10481e" filled="f" stroked="t" strokeweight=".70998pt" strokecolor="#444444">
                <v:path arrowok="t"/>
              </v:shape>
            </v:group>
            <v:group style="position:absolute;left:7725;top:10481;width:2215;height:2" coordorigin="7725,10481" coordsize="2215,2">
              <v:shape style="position:absolute;left:7725;top:10481;width:2215;height:2" coordorigin="7725,10481" coordsize="2215,0" path="m7725,10481l9940,10481e" filled="f" stroked="t" strokeweight=".70998pt" strokecolor="#575757">
                <v:path arrowok="t"/>
              </v:shape>
            </v:group>
            <v:group style="position:absolute;left:9840;top:10479;width:417;height:2" coordorigin="9840,10479" coordsize="417,2">
              <v:shape style="position:absolute;left:9840;top:10479;width:417;height:2" coordorigin="9840,10479" coordsize="417,0" path="m9840,10479l10257,10479e" filled="f" stroked="t" strokeweight=".47332pt" strokecolor="#484848">
                <v:path arrowok="t"/>
              </v:shape>
            </v:group>
            <v:group style="position:absolute;left:10200;top:10479;width:1415;height:2" coordorigin="10200,10479" coordsize="1415,2">
              <v:shape style="position:absolute;left:10200;top:10479;width:1415;height:2" coordorigin="10200,10479" coordsize="1415,0" path="m10200,10479l11615,10479e" filled="f" stroked="t" strokeweight=".70998pt" strokecolor="#606060">
                <v:path arrowok="t"/>
              </v:shape>
            </v:group>
            <v:group style="position:absolute;left:2376;top:10464;width:2;height:257" coordorigin="2376,10464" coordsize="2,257">
              <v:shape style="position:absolute;left:2376;top:10464;width:2;height:257" coordorigin="2376,10464" coordsize="0,257" path="m2376,10722l2376,10464e" filled="f" stroked="t" strokeweight=".23666pt" strokecolor="#545454">
                <v:path arrowok="t"/>
              </v:shape>
            </v:group>
            <v:group style="position:absolute;left:383;top:10963;width:11237;height:2" coordorigin="383,10963" coordsize="11237,2">
              <v:shape style="position:absolute;left:383;top:10963;width:11237;height:2" coordorigin="383,10963" coordsize="11237,0" path="m383,10963l11620,10963e" filled="f" stroked="t" strokeweight=".70998pt" strokecolor="#575757">
                <v:path arrowok="t"/>
              </v:shape>
            </v:group>
            <v:group style="position:absolute;left:2376;top:10722;width:2;height:238" coordorigin="2376,10722" coordsize="2,238">
              <v:shape style="position:absolute;left:2376;top:10722;width:2;height:238" coordorigin="2376,10722" coordsize="0,238" path="m2376,10960l2376,10722e" filled="f" stroked="t" strokeweight=".23666pt" strokecolor="#2F2F2F">
                <v:path arrowok="t"/>
              </v:shape>
            </v:group>
            <v:group style="position:absolute;left:6650;top:10960;width:350;height:2" coordorigin="6650,10960" coordsize="350,2">
              <v:shape style="position:absolute;left:6650;top:10960;width:350;height:2" coordorigin="6650,10960" coordsize="350,0" path="m6650,10960l7000,10960e" filled="f" stroked="t" strokeweight=".47332pt" strokecolor="#444444">
                <v:path arrowok="t"/>
              </v:shape>
            </v:group>
            <v:group style="position:absolute;left:379;top:11201;width:11241;height:2" coordorigin="379,11201" coordsize="11241,2">
              <v:shape style="position:absolute;left:379;top:11201;width:11241;height:2" coordorigin="379,11201" coordsize="11241,0" path="m379,11201l11620,11201e" filled="f" stroked="t" strokeweight=".70998pt" strokecolor="#5B5B5B">
                <v:path arrowok="t"/>
              </v:shape>
            </v:group>
            <v:group style="position:absolute;left:2407;top:10917;width:2;height:329" coordorigin="2407,10917" coordsize="2,329">
              <v:shape style="position:absolute;left:2407;top:10917;width:2;height:329" coordorigin="2407,10917" coordsize="0,329" path="m2407,11246l2407,10917e" filled="f" stroked="t" strokeweight=".94664pt" strokecolor="#747474">
                <v:path arrowok="t"/>
              </v:shape>
            </v:group>
            <v:group style="position:absolute;left:383;top:11442;width:6707;height:2" coordorigin="383,11442" coordsize="6707,2">
              <v:shape style="position:absolute;left:383;top:11442;width:6707;height:2" coordorigin="383,11442" coordsize="6707,0" path="m383,11442l7090,11442e" filled="f" stroked="t" strokeweight=".70998pt" strokecolor="#606060">
                <v:path arrowok="t"/>
              </v:shape>
            </v:group>
            <v:group style="position:absolute;left:388;top:10908;width:2;height:567" coordorigin="388,10908" coordsize="2,567">
              <v:shape style="position:absolute;left:388;top:10908;width:2;height:567" coordorigin="388,10908" coordsize="0,567" path="m388,11475l388,10908e" filled="f" stroked="t" strokeweight=".94664pt" strokecolor="#5B5B5B">
                <v:path arrowok="t"/>
              </v:shape>
            </v:group>
            <v:group style="position:absolute;left:1084;top:11203;width:2;height:234" coordorigin="1084,11203" coordsize="2,234">
              <v:shape style="position:absolute;left:1084;top:11203;width:2;height:234" coordorigin="1084,11203" coordsize="0,234" path="m1084,11437l1084,11203e" filled="f" stroked="t" strokeweight=".23666pt" strokecolor="#4B4B4B">
                <v:path arrowok="t"/>
              </v:shape>
            </v:group>
            <v:group style="position:absolute;left:1754;top:11194;width:2;height:992" coordorigin="1754,11194" coordsize="2,992">
              <v:shape style="position:absolute;left:1754;top:11194;width:2;height:992" coordorigin="1754,11194" coordsize="0,992" path="m1754,12185l1754,11194e" filled="f" stroked="t" strokeweight=".70998pt" strokecolor="#545454">
                <v:path arrowok="t"/>
              </v:shape>
            </v:group>
            <v:group style="position:absolute;left:2376;top:11203;width:2;height:720" coordorigin="2376,11203" coordsize="2,720">
              <v:shape style="position:absolute;left:2376;top:11203;width:2;height:720" coordorigin="2376,11203" coordsize="0,720" path="m2376,11923l2376,11203e" filled="f" stroked="t" strokeweight=".23666pt" strokecolor="#3B3B3B">
                <v:path arrowok="t"/>
              </v:shape>
            </v:group>
            <v:group style="position:absolute;left:6944;top:11442;width:497;height:2" coordorigin="6944,11442" coordsize="497,2">
              <v:shape style="position:absolute;left:6944;top:11442;width:497;height:2" coordorigin="6944,11442" coordsize="497,0" path="m6944,11442l7441,11442e" filled="f" stroked="t" strokeweight=".47332pt" strokecolor="#4F4F4F">
                <v:path arrowok="t"/>
              </v:shape>
            </v:group>
            <v:group style="position:absolute;left:7407;top:11189;width:2;height:4925" coordorigin="7407,11189" coordsize="2,4925">
              <v:shape style="position:absolute;left:7407;top:11189;width:2;height:4925" coordorigin="7407,11189" coordsize="0,4925" path="m7407,16114l7407,11189e" filled="f" stroked="t" strokeweight=".70998pt" strokecolor="#575757">
                <v:path arrowok="t"/>
              </v:shape>
            </v:group>
            <v:group style="position:absolute;left:7370;top:11439;width:4250;height:2" coordorigin="7370,11439" coordsize="4250,2">
              <v:shape style="position:absolute;left:7370;top:11439;width:4250;height:2" coordorigin="7370,11439" coordsize="4250,0" path="m7370,11439l11620,11439e" filled="f" stroked="t" strokeweight=".70998pt" strokecolor="#606060">
                <v:path arrowok="t"/>
              </v:shape>
            </v:group>
            <v:group style="position:absolute;left:11611;top:11175;width:2;height:291" coordorigin="11611,11175" coordsize="2,291">
              <v:shape style="position:absolute;left:11611;top:11175;width:2;height:291" coordorigin="11611,11175" coordsize="0,291" path="m11611,11466l11611,11175e" filled="f" stroked="t" strokeweight=".47332pt" strokecolor="#4F4F4F">
                <v:path arrowok="t"/>
              </v:shape>
            </v:group>
            <v:group style="position:absolute;left:1084;top:11423;width:2;height:501" coordorigin="1084,11423" coordsize="2,501">
              <v:shape style="position:absolute;left:1084;top:11423;width:2;height:501" coordorigin="1084,11423" coordsize="0,501" path="m1084,11923l1084,11423e" filled="f" stroked="t" strokeweight=".23666pt" strokecolor="#6B6B6B">
                <v:path arrowok="t"/>
              </v:shape>
            </v:group>
            <v:group style="position:absolute;left:388;top:11895;width:2;height:3690" coordorigin="388,11895" coordsize="2,3690">
              <v:shape style="position:absolute;left:388;top:11895;width:2;height:3690" coordorigin="388,11895" coordsize="0,3690" path="m388,15585l388,11895e" filled="f" stroked="t" strokeweight=".70998pt" strokecolor="#575757">
                <v:path arrowok="t"/>
              </v:shape>
            </v:group>
            <v:group style="position:absolute;left:1084;top:11923;width:2;height:1535" coordorigin="1084,11923" coordsize="2,1535">
              <v:shape style="position:absolute;left:1084;top:11923;width:2;height:1535" coordorigin="1084,11923" coordsize="0,1535" path="m1084,13458l1084,11923e" filled="f" stroked="t" strokeweight=".23666pt" strokecolor="#000000">
                <v:path arrowok="t"/>
              </v:shape>
            </v:group>
            <v:group style="position:absolute;left:2376;top:11923;width:2;height:1535" coordorigin="2376,11923" coordsize="2,1535">
              <v:shape style="position:absolute;left:2376;top:11923;width:2;height:1535" coordorigin="2376,11923" coordsize="0,1535" path="m2376,13458l2376,11923e" filled="f" stroked="t" strokeweight=".23666pt" strokecolor="#000000">
                <v:path arrowok="t"/>
              </v:shape>
            </v:group>
            <v:group style="position:absolute;left:11615;top:11895;width:2;height:291" coordorigin="11615,11895" coordsize="2,291">
              <v:shape style="position:absolute;left:11615;top:11895;width:2;height:291" coordorigin="11615,11895" coordsize="0,291" path="m11615,12185l11615,11895e" filled="f" stroked="t" strokeweight=".47332pt" strokecolor="#4F4F4F">
                <v:path arrowok="t"/>
              </v:shape>
            </v:group>
            <v:group style="position:absolute;left:393;top:12128;width:2;height:296" coordorigin="393,12128" coordsize="2,296">
              <v:shape style="position:absolute;left:393;top:12128;width:2;height:296" coordorigin="393,12128" coordsize="0,296" path="m393,12424l393,12128e" filled="f" stroked="t" strokeweight=".47332pt" strokecolor="#343434">
                <v:path arrowok="t"/>
              </v:shape>
            </v:group>
            <v:group style="position:absolute;left:1756;top:12128;width:2;height:296" coordorigin="1756,12128" coordsize="2,296">
              <v:shape style="position:absolute;left:1756;top:12128;width:2;height:296" coordorigin="1756,12128" coordsize="0,296" path="m1756,12424l1756,12128e" filled="f" stroked="t" strokeweight=".47332pt" strokecolor="#2B2B2B">
                <v:path arrowok="t"/>
              </v:shape>
            </v:group>
            <v:group style="position:absolute;left:1758;top:12367;width:2;height:1130" coordorigin="1758,12367" coordsize="2,1130">
              <v:shape style="position:absolute;left:1758;top:12367;width:2;height:1130" coordorigin="1758,12367" coordsize="0,1130" path="m1758,13496l1758,12367e" filled="f" stroked="t" strokeweight=".94664pt" strokecolor="#5B5B5B">
                <v:path arrowok="t"/>
              </v:shape>
            </v:group>
            <v:group style="position:absolute;left:11613;top:11222;width:2;height:2131" coordorigin="11613,11222" coordsize="2,2131">
              <v:shape style="position:absolute;left:11613;top:11222;width:2;height:2131" coordorigin="11613,11222" coordsize="0,2131" path="m11613,13353l11613,11222e" filled="f" stroked="t" strokeweight=".70998pt" strokecolor="#646464">
                <v:path arrowok="t"/>
              </v:shape>
            </v:group>
            <v:group style="position:absolute;left:369;top:13454;width:293;height:2" coordorigin="369,13454" coordsize="293,2">
              <v:shape style="position:absolute;left:369;top:13454;width:293;height:2" coordorigin="369,13454" coordsize="293,0" path="m369,13454l663,13454e" filled="f" stroked="t" strokeweight=".23666pt" strokecolor="#808080">
                <v:path arrowok="t"/>
              </v:shape>
            </v:group>
            <v:group style="position:absolute;left:663;top:13454;width:426;height:2" coordorigin="663,13454" coordsize="426,2">
              <v:shape style="position:absolute;left:663;top:13454;width:426;height:2" coordorigin="663,13454" coordsize="426,0" path="m663,13454l1089,13454e" filled="f" stroked="t" strokeweight=".23666pt" strokecolor="#000000">
                <v:path arrowok="t"/>
              </v:shape>
            </v:group>
            <v:group style="position:absolute;left:1084;top:13454;width:1297;height:2" coordorigin="1084,13454" coordsize="1297,2">
              <v:shape style="position:absolute;left:1084;top:13454;width:1297;height:2" coordorigin="1084,13454" coordsize="1297,0" path="m1084,13454l2381,13454e" filled="f" stroked="t" strokeweight=".23666pt" strokecolor="#5B5B5B">
                <v:path arrowok="t"/>
              </v:shape>
            </v:group>
            <v:group style="position:absolute;left:7417;top:13296;width:2;height:739" coordorigin="7417,13296" coordsize="2,739">
              <v:shape style="position:absolute;left:7417;top:13296;width:2;height:739" coordorigin="7417,13296" coordsize="0,739" path="m7417,14035l7417,13296e" filled="f" stroked="t" strokeweight=".70998pt" strokecolor="#5B5B5B">
                <v:path arrowok="t"/>
              </v:shape>
            </v:group>
            <v:group style="position:absolute;left:11618;top:13296;width:2;height:186" coordorigin="11618,13296" coordsize="2,186">
              <v:shape style="position:absolute;left:11618;top:13296;width:2;height:186" coordorigin="11618,13296" coordsize="0,186" path="m11618,13482l11618,13296e" filled="f" stroked="t" strokeweight=".47332pt" strokecolor="#484848">
                <v:path arrowok="t"/>
              </v:shape>
            </v:group>
            <v:group style="position:absolute;left:1084;top:13454;width:2;height:267" coordorigin="1084,13454" coordsize="2,267">
              <v:shape style="position:absolute;left:1084;top:13454;width:2;height:267" coordorigin="1084,13454" coordsize="0,267" path="m1084,13720l1084,13454e" filled="f" stroked="t" strokeweight=".23666pt" strokecolor="#707070">
                <v:path arrowok="t"/>
              </v:shape>
            </v:group>
            <v:group style="position:absolute;left:1761;top:13425;width:2;height:324" coordorigin="1761,13425" coordsize="2,324">
              <v:shape style="position:absolute;left:1761;top:13425;width:2;height:324" coordorigin="1761,13425" coordsize="0,324" path="m1761,13749l1761,13425e" filled="f" stroked="t" strokeweight=".47332pt" strokecolor="#3B3B3B">
                <v:path arrowok="t"/>
              </v:shape>
            </v:group>
            <v:group style="position:absolute;left:2376;top:13454;width:2;height:267" coordorigin="2376,13454" coordsize="2,267">
              <v:shape style="position:absolute;left:2376;top:13454;width:2;height:267" coordorigin="2376,13454" coordsize="0,267" path="m2376,13720l2376,13454e" filled="f" stroked="t" strokeweight=".23666pt" strokecolor="#444444">
                <v:path arrowok="t"/>
              </v:shape>
            </v:group>
            <v:group style="position:absolute;left:11615;top:13425;width:2;height:710" coordorigin="11615,13425" coordsize="2,710">
              <v:shape style="position:absolute;left:11615;top:13425;width:2;height:710" coordorigin="11615,13425" coordsize="0,710" path="m11615,14135l11615,13425e" filled="f" stroked="t" strokeweight=".70998pt" strokecolor="#6B6B6B">
                <v:path arrowok="t"/>
              </v:shape>
            </v:group>
            <v:group style="position:absolute;left:1084;top:13720;width:2;height:1573" coordorigin="1084,13720" coordsize="2,1573">
              <v:shape style="position:absolute;left:1084;top:13720;width:2;height:1573" coordorigin="1084,13720" coordsize="0,1573" path="m1084,15294l1084,13720e" filled="f" stroked="t" strokeweight=".23666pt" strokecolor="#000000">
                <v:path arrowok="t"/>
              </v:shape>
            </v:group>
            <v:group style="position:absolute;left:1761;top:13692;width:2;height:162" coordorigin="1761,13692" coordsize="2,162">
              <v:shape style="position:absolute;left:1761;top:13692;width:2;height:162" coordorigin="1761,13692" coordsize="0,162" path="m1761,13854l1761,13692e" filled="f" stroked="t" strokeweight=".47332pt" strokecolor="#282828">
                <v:path arrowok="t"/>
              </v:shape>
            </v:group>
            <v:group style="position:absolute;left:2376;top:13720;width:2;height:1573" coordorigin="2376,13720" coordsize="2,1573">
              <v:shape style="position:absolute;left:2376;top:13720;width:2;height:1573" coordorigin="2376,13720" coordsize="0,1573" path="m2376,15294l2376,13720e" filled="f" stroked="t" strokeweight=".23666pt" strokecolor="#000000">
                <v:path arrowok="t"/>
              </v:shape>
            </v:group>
            <v:group style="position:absolute;left:398;top:13425;width:2;height:2794" coordorigin="398,13425" coordsize="2,2794">
              <v:shape style="position:absolute;left:398;top:13425;width:2;height:2794" coordorigin="398,13425" coordsize="0,2794" path="m398,16219l398,13425e" filled="f" stroked="t" strokeweight=".70998pt" strokecolor="#575757">
                <v:path arrowok="t"/>
              </v:shape>
            </v:group>
            <v:group style="position:absolute;left:7417;top:13973;width:2;height:486" coordorigin="7417,13973" coordsize="2,486">
              <v:shape style="position:absolute;left:7417;top:13973;width:2;height:486" coordorigin="7417,13973" coordsize="0,486" path="m7417,14459l7417,13973e" filled="f" stroked="t" strokeweight=".47332pt" strokecolor="#3F4444">
                <v:path arrowok="t"/>
              </v:shape>
            </v:group>
            <v:group style="position:absolute;left:1763;top:13797;width:2;height:1240" coordorigin="1763,13797" coordsize="2,1240">
              <v:shape style="position:absolute;left:1763;top:13797;width:2;height:1240" coordorigin="1763,13797" coordsize="0,1240" path="m1763,15036l1763,13797e" filled="f" stroked="t" strokeweight=".70998pt" strokecolor="#575757">
                <v:path arrowok="t"/>
              </v:shape>
            </v:group>
            <v:group style="position:absolute;left:11618;top:14078;width:2;height:381" coordorigin="11618,14078" coordsize="2,381">
              <v:shape style="position:absolute;left:11618;top:14078;width:2;height:381" coordorigin="11618,14078" coordsize="0,381" path="m11618,14459l11618,14078e" filled="f" stroked="t" strokeweight=".47332pt" strokecolor="#4F4F4F">
                <v:path arrowok="t"/>
              </v:shape>
            </v:group>
            <v:group style="position:absolute;left:7419;top:14402;width:2;height:1816" coordorigin="7419,14402" coordsize="2,1816">
              <v:shape style="position:absolute;left:7419;top:14402;width:2;height:1816" coordorigin="7419,14402" coordsize="0,1816" path="m7419,16219l7419,14402e" filled="f" stroked="t" strokeweight=".70998pt" strokecolor="#5B5B5B">
                <v:path arrowok="t"/>
              </v:shape>
            </v:group>
            <v:group style="position:absolute;left:11615;top:14402;width:2;height:1807" coordorigin="11615,14402" coordsize="2,1807">
              <v:shape style="position:absolute;left:11615;top:14402;width:2;height:1807" coordorigin="11615,14402" coordsize="0,1807" path="m11615,16209l11615,14402e" filled="f" stroked="t" strokeweight=".47332pt" strokecolor="#676767">
                <v:path arrowok="t"/>
              </v:shape>
            </v:group>
            <v:group style="position:absolute;left:1765;top:14979;width:2;height:343" coordorigin="1765,14979" coordsize="2,343">
              <v:shape style="position:absolute;left:1765;top:14979;width:2;height:343" coordorigin="1765,14979" coordsize="0,343" path="m1765,15322l1765,14979e" filled="f" stroked="t" strokeweight=".47332pt" strokecolor="#383838">
                <v:path arrowok="t"/>
              </v:shape>
            </v:group>
            <v:group style="position:absolute;left:398;top:16211;width:4885;height:2" coordorigin="398,16211" coordsize="4885,2">
              <v:shape style="position:absolute;left:398;top:16211;width:4885;height:2" coordorigin="398,16211" coordsize="4885,0" path="m398,16211l5282,16211e" filled="f" stroked="t" strokeweight=".70998pt" strokecolor="#707070">
                <v:path arrowok="t"/>
              </v:shape>
            </v:group>
            <v:group style="position:absolute;left:1084;top:15294;width:2;height:911" coordorigin="1084,15294" coordsize="2,911">
              <v:shape style="position:absolute;left:1084;top:15294;width:2;height:911" coordorigin="1084,15294" coordsize="0,911" path="m1084,16204l1084,15294e" filled="f" stroked="t" strokeweight=".23666pt" strokecolor="#878787">
                <v:path arrowok="t"/>
              </v:shape>
            </v:group>
            <v:group style="position:absolute;left:1765;top:15265;width:2;height:958" coordorigin="1765,15265" coordsize="2,958">
              <v:shape style="position:absolute;left:1765;top:15265;width:2;height:958" coordorigin="1765,15265" coordsize="0,958" path="m1765,16223l1765,15265e" filled="f" stroked="t" strokeweight=".70998pt" strokecolor="#5B5B5B">
                <v:path arrowok="t"/>
              </v:shape>
            </v:group>
            <v:group style="position:absolute;left:2376;top:15294;width:2;height:911" coordorigin="2376,15294" coordsize="2,911">
              <v:shape style="position:absolute;left:2376;top:15294;width:2;height:911" coordorigin="2376,15294" coordsize="0,911" path="m2376,16204l2376,15294e" filled="f" stroked="t" strokeweight=".23666pt" strokecolor="#939393">
                <v:path arrowok="t"/>
              </v:shape>
            </v:group>
            <v:group style="position:absolute;left:5225;top:16209;width:1481;height:2" coordorigin="5225,16209" coordsize="1481,2">
              <v:shape style="position:absolute;left:5225;top:16209;width:1481;height:2" coordorigin="5225,16209" coordsize="1481,0" path="m5225,16209l6707,16209e" filled="f" stroked="t" strokeweight=".70998pt" strokecolor="#808083">
                <v:path arrowok="t"/>
              </v:shape>
            </v:group>
            <v:group style="position:absolute;left:6650;top:16209;width:350;height:2" coordorigin="6650,16209" coordsize="350,2">
              <v:shape style="position:absolute;left:6650;top:16209;width:350;height:2" coordorigin="6650,16209" coordsize="350,0" path="m6650,16209l7000,16209e" filled="f" stroked="t" strokeweight=".47332pt" strokecolor="#5B5B5B">
                <v:path arrowok="t"/>
              </v:shape>
            </v:group>
            <v:group style="position:absolute;left:6944;top:16204;width:4350;height:2" coordorigin="6944,16204" coordsize="4350,2">
              <v:shape style="position:absolute;left:6944;top:16204;width:4350;height:2" coordorigin="6944,16204" coordsize="4350,0" path="m6944,16204l11293,16204e" filled="f" stroked="t" strokeweight=".94664pt" strokecolor="#808080">
                <v:path arrowok="t"/>
              </v:shape>
            </v:group>
            <v:group style="position:absolute;left:10200;top:16202;width:1420;height:2" coordorigin="10200,16202" coordsize="1420,2">
              <v:shape style="position:absolute;left:10200;top:16202;width:1420;height:2" coordorigin="10200,16202" coordsize="1420,0" path="m10200,16202l11620,16202e" filled="f" stroked="t" strokeweight=".47332pt" strokecolor="#838383">
                <v:path arrowok="t"/>
              </v:shape>
            </v:group>
            <v:group style="position:absolute;left:5853;top:3808;width:137;height:2" coordorigin="5853,3808" coordsize="137,2">
              <v:shape style="position:absolute;left:5853;top:3808;width:137;height:2" coordorigin="5853,3808" coordsize="137,0" path="m5853,3808l5989,3808e" filled="f" stroked="t" strokeweight=".38pt" strokecolor="#585858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C8E8E"/>
          <w:spacing w:val="-87"/>
          <w:w w:val="21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2"/>
        </w:rPr>
        <w:t>lcılk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0" w:lineRule="exact"/>
        <w:ind w:left="738" w:right="-103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9.323578pt;margin-top:-5.569285pt;width:58.455031pt;height:.1pt;mso-position-horizontal-relative:page;mso-position-vertical-relative:paragraph;z-index:-17518" coordorigin="4586,-111" coordsize="1169,2">
            <v:shape style="position:absolute;left:4586;top:-111;width:1169;height:2" coordorigin="4586,-111" coordsize="1169,0" path="m4586,-111l5756,-111e" filled="f" stroked="t" strokeweight="1.89328pt" strokecolor="#4B57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2"/>
          <w:szCs w:val="42"/>
          <w:color w:val="3D4683"/>
          <w:spacing w:val="0"/>
          <w:w w:val="80"/>
          <w:i/>
          <w:position w:val="-3"/>
        </w:rPr>
        <w:t>'</w:t>
      </w:r>
      <w:r>
        <w:rPr>
          <w:rFonts w:ascii="Arial" w:hAnsi="Arial" w:cs="Arial" w:eastAsia="Arial"/>
          <w:sz w:val="42"/>
          <w:szCs w:val="42"/>
          <w:color w:val="3D4683"/>
          <w:spacing w:val="0"/>
          <w:w w:val="80"/>
          <w:i/>
          <w:position w:val="-3"/>
        </w:rPr>
        <w:t>()</w:t>
      </w:r>
      <w:r>
        <w:rPr>
          <w:rFonts w:ascii="Arial" w:hAnsi="Arial" w:cs="Arial" w:eastAsia="Arial"/>
          <w:sz w:val="42"/>
          <w:szCs w:val="42"/>
          <w:color w:val="3D4683"/>
          <w:spacing w:val="0"/>
          <w:w w:val="80"/>
          <w:i/>
          <w:position w:val="-3"/>
        </w:rPr>
        <w:t>fjl{</w:t>
      </w:r>
      <w:r>
        <w:rPr>
          <w:rFonts w:ascii="Arial" w:hAnsi="Arial" w:cs="Arial" w:eastAsia="Arial"/>
          <w:sz w:val="42"/>
          <w:szCs w:val="42"/>
          <w:color w:val="3D4683"/>
          <w:spacing w:val="-11"/>
          <w:w w:val="80"/>
          <w:i/>
          <w:position w:val="-3"/>
        </w:rPr>
        <w:t> 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  <w:position w:val="-3"/>
        </w:rPr>
        <w:t>..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ket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  <w:position w:val="-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4" w:right="-20"/>
        <w:jc w:val="left"/>
        <w:tabs>
          <w:tab w:pos="640" w:val="left"/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5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b/>
          <w:bCs/>
          <w:position w:val="1"/>
        </w:rPr>
        <w:t>ri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  <w:position w:val="1"/>
        </w:rPr>
        <w:t>KOSE</w:t>
        <w:tab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ıtf.Erı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333333"/>
          <w:spacing w:val="-11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6" w:lineRule="exact"/>
        <w:ind w:right="-20"/>
        <w:jc w:val="left"/>
        <w:tabs>
          <w:tab w:pos="9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67"/>
          <w:position w:val="2"/>
        </w:rPr>
        <w:t>""</w:t>
      </w:r>
      <w:r>
        <w:rPr>
          <w:rFonts w:ascii="Arial" w:hAnsi="Arial" w:cs="Arial" w:eastAsia="Arial"/>
          <w:sz w:val="13"/>
          <w:szCs w:val="13"/>
          <w:color w:val="595959"/>
          <w:spacing w:val="-5"/>
          <w:w w:val="67"/>
          <w:position w:val="2"/>
        </w:rPr>
        <w:t>"</w:t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67"/>
          <w:position w:val="2"/>
        </w:rPr>
        <w:t>•Qı.</w:t>
      </w:r>
      <w:r>
        <w:rPr>
          <w:rFonts w:ascii="Arial" w:hAnsi="Arial" w:cs="Arial" w:eastAsia="Arial"/>
          <w:sz w:val="13"/>
          <w:szCs w:val="13"/>
          <w:color w:val="8C8E8E"/>
          <w:spacing w:val="22"/>
          <w:w w:val="67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777779"/>
          <w:spacing w:val="0"/>
          <w:w w:val="51"/>
          <w:position w:val="0"/>
        </w:rPr>
        <w:t>..</w:t>
      </w:r>
      <w:r>
        <w:rPr>
          <w:rFonts w:ascii="Arial" w:hAnsi="Arial" w:cs="Arial" w:eastAsia="Arial"/>
          <w:sz w:val="25"/>
          <w:szCs w:val="25"/>
          <w:color w:val="777779"/>
          <w:spacing w:val="-7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5A5A5"/>
          <w:spacing w:val="0"/>
          <w:w w:val="45"/>
          <w:position w:val="0"/>
        </w:rPr>
        <w:t>......</w:t>
      </w:r>
      <w:r>
        <w:rPr>
          <w:rFonts w:ascii="Times New Roman" w:hAnsi="Times New Roman" w:cs="Times New Roman" w:eastAsia="Times New Roman"/>
          <w:sz w:val="23"/>
          <w:szCs w:val="23"/>
          <w:color w:val="A5A5A5"/>
          <w:spacing w:val="6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120"/>
          <w:position w:val="2"/>
        </w:rPr>
        <w:t>"'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522" w:space="1802"/>
            <w:col w:w="3654" w:space="2717"/>
            <w:col w:w="2765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23" w:right="4246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9"/>
          <w:w w:val="115"/>
        </w:rPr>
        <w:t>G</w:t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287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80" w:bottom="0" w:left="180" w:right="300"/>
        </w:sectPr>
      </w:pPr>
      <w:rPr/>
    </w:p>
    <w:p>
      <w:pPr>
        <w:spacing w:before="0" w:after="0" w:line="74" w:lineRule="exact"/>
        <w:ind w:left="87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9.082062pt;margin-top:4.098514pt;width:.1pt;height:10.769532pt;mso-position-horizontal-relative:page;mso-position-vertical-relative:paragraph;z-index:-17507" coordorigin="9982,82" coordsize="2,215">
            <v:shape style="position:absolute;left:9982;top:82;width:2;height:215" coordorigin="9982,82" coordsize="0,215" path="m9982,297l9982,82e" filled="f" stroked="t" strokeweight="3.14408pt" strokecolor="#EBED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602" w:right="-69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99999pt;margin-top:-58.982159pt;width:497.763866pt;height:72pt;mso-position-horizontal-relative:page;mso-position-vertical-relative:paragraph;z-index:-1749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12121"/>
                      <w:spacing w:val="0"/>
                      <w:w w:val="172"/>
                      <w:b/>
                      <w:bCs/>
                      <w:i/>
                      <w:position w:val="1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12121"/>
                      <w:spacing w:val="0"/>
                      <w:w w:val="100"/>
                      <w:b/>
                      <w:bCs/>
                      <w:i/>
                      <w:position w:val="1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12121"/>
                      <w:spacing w:val="0"/>
                      <w:w w:val="100"/>
                      <w:b/>
                      <w:bCs/>
                      <w:i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B5B5B5"/>
                      <w:spacing w:val="-1"/>
                      <w:w w:val="13"/>
                      <w:b/>
                      <w:bCs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137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12121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9" w:after="0" w:line="151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53"/>
          <w:position w:val="-3"/>
        </w:rPr>
        <w:t>·-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7E807E"/>
          <w:spacing w:val="0"/>
          <w:w w:val="125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2" w:equalWidth="0">
            <w:col w:w="7777" w:space="2013"/>
            <w:col w:w="1650"/>
          </w:cols>
        </w:sectPr>
      </w:pPr>
      <w:rPr/>
    </w:p>
    <w:p>
      <w:pPr>
        <w:spacing w:before="0" w:after="0" w:line="143" w:lineRule="exact"/>
        <w:ind w:left="650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12121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2" w:equalWidth="0">
            <w:col w:w="1597" w:space="2888"/>
            <w:col w:w="6955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9" w:after="0" w:line="240" w:lineRule="auto"/>
        <w:ind w:left="108" w:right="-20"/>
        <w:jc w:val="left"/>
        <w:tabs>
          <w:tab w:pos="1500" w:val="left"/>
          <w:tab w:pos="3180" w:val="left"/>
          <w:tab w:pos="55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8.05.20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19:50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lfeı: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7" w:right="-20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  <w:position w:val="0"/>
        </w:rPr>
        <w:t>:18.05.20ı7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0"/>
          <w:position w:val="0"/>
        </w:rPr>
        <w:t>IKayı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3238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5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Yenicamlı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Naci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Senso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A.Lisesi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Naci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Şenso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A.Lisesi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2" w:right="-20"/>
        <w:jc w:val="left"/>
        <w:tabs>
          <w:tab w:pos="1500" w:val="left"/>
          <w:tab w:pos="30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:Siı.ı:ara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196" w:lineRule="exact"/>
        <w:ind w:left="3694" w:right="3235" w:firstLine="-3547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pt;margin-top:15.041801pt;width:32.282101pt;height:26pt;mso-position-horizontal-relative:page;mso-position-vertical-relative:paragraph;z-index:-1748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59597"/>
                      <w:spacing w:val="0"/>
                      <w:w w:val="10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1"/>
          <w:position w:val="2"/>
        </w:rPr>
        <w:t>Y</w:t>
      </w:r>
      <w:r>
        <w:rPr>
          <w:rFonts w:ascii="Arial" w:hAnsi="Arial" w:cs="Arial" w:eastAsia="Arial"/>
          <w:sz w:val="15"/>
          <w:szCs w:val="15"/>
          <w:color w:val="494B4B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2"/>
        </w:rPr>
        <w:t>apını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5"/>
          <w:szCs w:val="15"/>
          <w:color w:val="212121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505" w:right="-20"/>
        <w:jc w:val="left"/>
        <w:tabs>
          <w:tab w:pos="62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383838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45"/>
          <w:szCs w:val="45"/>
          <w:color w:val="959597"/>
          <w:spacing w:val="0"/>
          <w:w w:val="53"/>
          <w:position w:val="-5"/>
        </w:rPr>
        <w:t>ı</w:t>
      </w:r>
      <w:r>
        <w:rPr>
          <w:rFonts w:ascii="Arial" w:hAnsi="Arial" w:cs="Arial" w:eastAsia="Arial"/>
          <w:sz w:val="45"/>
          <w:szCs w:val="45"/>
          <w:color w:val="959597"/>
          <w:spacing w:val="-58"/>
          <w:w w:val="53"/>
          <w:position w:val="-5"/>
        </w:rPr>
        <w:t> </w:t>
      </w:r>
      <w:r>
        <w:rPr>
          <w:rFonts w:ascii="Arial" w:hAnsi="Arial" w:cs="Arial" w:eastAsia="Arial"/>
          <w:sz w:val="45"/>
          <w:szCs w:val="45"/>
          <w:color w:val="95959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5"/>
          <w:szCs w:val="45"/>
          <w:color w:val="95959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0"/>
        </w:rPr>
        <w:t>:20:00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146" w:right="-20"/>
        <w:jc w:val="left"/>
        <w:tabs>
          <w:tab w:pos="2200" w:val="left"/>
          <w:tab w:pos="5760" w:val="left"/>
          <w:tab w:pos="1122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8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4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8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7"/>
          <w:position w:val="7"/>
        </w:rPr>
        <w:t>altihi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7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17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7E807E"/>
          <w:spacing w:val="8"/>
          <w:w w:val="32"/>
          <w:position w:val="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8"/>
        </w:rPr>
        <w:t>K.iracı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</w:r>
      <w:r>
        <w:rPr>
          <w:rFonts w:ascii="Arial" w:hAnsi="Arial" w:cs="Arial" w:eastAsia="Arial"/>
          <w:sz w:val="48"/>
          <w:szCs w:val="48"/>
          <w:color w:val="7E807E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6" w:lineRule="exact"/>
        <w:ind w:left="2162" w:right="-20"/>
        <w:jc w:val="left"/>
        <w:tabs>
          <w:tab w:pos="480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4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44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4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4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7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9: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3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0"/>
        </w:rPr>
        <w:t>9:55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</w:sectPr>
      </w:pPr>
      <w:rPr/>
    </w:p>
    <w:p>
      <w:pPr>
        <w:spacing w:before="9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2" w:equalWidth="0">
            <w:col w:w="620" w:space="1548"/>
            <w:col w:w="9272"/>
          </w:cols>
        </w:sectPr>
      </w:pPr>
      <w:rPr/>
    </w:p>
    <w:p>
      <w:pPr>
        <w:spacing w:before="5" w:after="0" w:line="240" w:lineRule="auto"/>
        <w:ind w:left="146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37" w:right="44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12121"/>
          <w:spacing w:val="12"/>
          <w:w w:val="238"/>
        </w:rPr>
        <w:t>I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265"/>
        </w:rPr>
        <w:t>I</w:t>
      </w:r>
      <w:r>
        <w:rPr>
          <w:rFonts w:ascii="Arial" w:hAnsi="Arial" w:cs="Arial" w:eastAsia="Arial"/>
          <w:sz w:val="19"/>
          <w:szCs w:val="19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191" w:right="4083" w:firstLine="2573"/>
        <w:jc w:val="left"/>
        <w:tabs>
          <w:tab w:pos="366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132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B4B"/>
          <w:spacing w:val="0"/>
          <w:w w:val="71"/>
          <w:position w:val="-1"/>
        </w:rPr>
        <w:t>1------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46" w:right="-20"/>
        <w:jc w:val="left"/>
        <w:tabs>
          <w:tab w:pos="62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12121"/>
          <w:spacing w:val="0"/>
          <w:w w:val="100"/>
          <w:i/>
          <w:position w:val="5"/>
        </w:rPr>
        <w:t>y,</w:t>
      </w:r>
      <w:r>
        <w:rPr>
          <w:rFonts w:ascii="Arial" w:hAnsi="Arial" w:cs="Arial" w:eastAsia="Arial"/>
          <w:sz w:val="18"/>
          <w:szCs w:val="18"/>
          <w:color w:val="212121"/>
          <w:spacing w:val="-15"/>
          <w:w w:val="100"/>
          <w:i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212121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212121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3" w:lineRule="auto"/>
        <w:ind w:left="2196" w:right="6958" w:firstLine="-34"/>
        <w:jc w:val="left"/>
        <w:tabs>
          <w:tab w:pos="3640" w:val="left"/>
          <w:tab w:pos="410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9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9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u w:val="single" w:color="4F4F4F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6"/>
          <w:u w:val="single" w:color="4F4F4F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6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auto"/>
        <w:ind w:left="156" w:right="2805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1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2" w:lineRule="exact"/>
        <w:ind w:left="4730" w:right="38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91" w:right="-20"/>
        <w:jc w:val="left"/>
        <w:tabs>
          <w:tab w:pos="3220" w:val="left"/>
          <w:tab w:pos="4760" w:val="left"/>
          <w:tab w:pos="6680" w:val="left"/>
          <w:tab w:pos="8220" w:val="left"/>
          <w:tab w:pos="9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21212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3"/>
        </w:rPr>
        <w:t>TK.K.T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jc0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774" w:right="-20"/>
        <w:jc w:val="left"/>
        <w:tabs>
          <w:tab w:pos="6680" w:val="left"/>
          <w:tab w:pos="8220" w:val="left"/>
          <w:tab w:pos="98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212121"/>
          <w:spacing w:val="0"/>
          <w:w w:val="272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212121"/>
          <w:spacing w:val="-46"/>
          <w:w w:val="56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6"/>
          <w:position w:val="2"/>
        </w:rPr>
        <w:t>T</w:t>
      </w:r>
      <w:r>
        <w:rPr>
          <w:rFonts w:ascii="Arial" w:hAnsi="Arial" w:cs="Arial" w:eastAsia="Arial"/>
          <w:sz w:val="27"/>
          <w:szCs w:val="27"/>
          <w:color w:val="212121"/>
          <w:spacing w:val="-32"/>
          <w:w w:val="56"/>
          <w:position w:val="2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4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Metal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9"/>
          <w:position w:val="0"/>
        </w:rPr>
        <w:t>konteynı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çöple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yanmı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16"/>
          <w:position w:val="0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8"/>
          <w:position w:val="0"/>
        </w:rPr>
        <w:t>yoktur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3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</w:rPr>
        <w:t>başlangıcımn;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</w:rPr>
        <w:t>konteymrı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2" w:lineRule="auto"/>
        <w:ind w:left="2191" w:right="108" w:firstLine="-203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araştırına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20"/>
        <w:jc w:val="left"/>
        <w:tabs>
          <w:tab w:pos="22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\Sigortalı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2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8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83838"/>
          <w:w w:val="79"/>
          <w:position w:val="-2"/>
        </w:rPr>
        <w:t>[Yıı-</w:t>
      </w:r>
      <w:r>
        <w:rPr>
          <w:rFonts w:ascii="Arial" w:hAnsi="Arial" w:cs="Arial" w:eastAsia="Arial"/>
          <w:sz w:val="23"/>
          <w:szCs w:val="23"/>
          <w:color w:val="38383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-ı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B4B"/>
          <w:w w:val="65"/>
          <w:position w:val="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494B4B"/>
          <w:spacing w:val="14"/>
          <w:w w:val="66"/>
          <w:position w:val="1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0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B5B5B5"/>
          <w:spacing w:val="0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5B5B5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0"/>
          <w:w w:val="100"/>
          <w:position w:val="1"/>
        </w:rPr>
        <w:t>.-11</w:t>
      </w:r>
      <w:r>
        <w:rPr>
          <w:rFonts w:ascii="Times New Roman" w:hAnsi="Times New Roman" w:cs="Times New Roman" w:eastAsia="Times New Roman"/>
          <w:sz w:val="14"/>
          <w:szCs w:val="14"/>
          <w:color w:val="21212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6" w:right="-20"/>
        <w:jc w:val="left"/>
        <w:tabs>
          <w:tab w:pos="2220" w:val="left"/>
          <w:tab w:pos="61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8"/>
        </w:rPr>
        <w:t>ı8.05.2017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4"/>
          <w:position w:val="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4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2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69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34" w:lineRule="exact"/>
        <w:ind w:left="252" w:right="-20"/>
        <w:jc w:val="left"/>
        <w:tabs>
          <w:tab w:pos="1060" w:val="left"/>
          <w:tab w:pos="158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8"/>
          <w:position w:val="0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EK1.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:2.Posta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0"/>
        </w:rPr>
        <w:t>Yeuiçamh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9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12121"/>
          <w:spacing w:val="0"/>
          <w:w w:val="49"/>
          <w:position w:val="-3"/>
        </w:rPr>
        <w:t>·c:ı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-12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12121"/>
          <w:spacing w:val="-24"/>
          <w:w w:val="86"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12121"/>
          <w:spacing w:val="-8"/>
          <w:w w:val="111"/>
          <w:position w:val="16"/>
        </w:rPr>
        <w:t>(</w:t>
      </w:r>
      <w:r>
        <w:rPr>
          <w:rFonts w:ascii="Times New Roman" w:hAnsi="Times New Roman" w:cs="Times New Roman" w:eastAsia="Times New Roman"/>
          <w:sz w:val="32"/>
          <w:szCs w:val="32"/>
          <w:color w:val="212121"/>
          <w:spacing w:val="-147"/>
          <w:w w:val="86"/>
          <w:i/>
          <w:position w:val="0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12121"/>
          <w:spacing w:val="0"/>
          <w:w w:val="111"/>
          <w:position w:val="16"/>
        </w:rPr>
        <w:t>1)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-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-76"/>
          <w:w w:val="52"/>
          <w:position w:val="3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-49"/>
          <w:w w:val="53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-22"/>
          <w:w w:val="52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0" w:lineRule="exact"/>
        <w:ind w:right="861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95E9E"/>
          <w:spacing w:val="0"/>
          <w:w w:val="248"/>
          <w:i/>
          <w:position w:val="-6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left="1347" w:right="1643"/>
        <w:jc w:val="center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3F415E"/>
          <w:spacing w:val="0"/>
          <w:w w:val="271"/>
          <w:position w:val="-50"/>
        </w:rPr>
        <w:t>ç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212121"/>
          <w:w w:val="67"/>
        </w:rPr>
        <w:t>2</w:t>
      </w:r>
      <w:r>
        <w:rPr>
          <w:rFonts w:ascii="Arial" w:hAnsi="Arial" w:cs="Arial" w:eastAsia="Arial"/>
          <w:sz w:val="27"/>
          <w:szCs w:val="27"/>
          <w:color w:val="212121"/>
          <w:spacing w:val="-4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12121"/>
          <w:spacing w:val="1"/>
          <w:w w:val="110"/>
          <w:i/>
        </w:rPr>
        <w:t>1</w:t>
      </w:r>
      <w:r>
        <w:rPr>
          <w:rFonts w:ascii="Arial" w:hAnsi="Arial" w:cs="Arial" w:eastAsia="Arial"/>
          <w:sz w:val="20"/>
          <w:szCs w:val="20"/>
          <w:color w:val="212121"/>
          <w:spacing w:val="-33"/>
          <w:w w:val="87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0"/>
          <w:w w:val="72"/>
          <w:i/>
          <w:position w:val="0"/>
        </w:rPr>
        <w:t>Ma1ı</w:t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-2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0"/>
          <w:w w:val="73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-1"/>
          <w:w w:val="7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0"/>
          <w:w w:val="73"/>
          <w:i/>
          <w:position w:val="0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4.796997pt;margin-top:-2.695338pt;width:3.6043pt;height:21.417314pt;mso-position-horizontal-relative:page;mso-position-vertical-relative:paragraph;z-index:-17506" coordorigin="9896,-54" coordsize="72,428">
            <v:group style="position:absolute;left:9930;top:-20;width:2;height:256" coordorigin="9930,-20" coordsize="2,256">
              <v:shape style="position:absolute;left:9930;top:-20;width:2;height:256" coordorigin="9930,-20" coordsize="0,256" path="m9930,236l9930,-20e" filled="f" stroked="t" strokeweight="3.3775pt" strokecolor="#EBEDEB">
                <v:path arrowok="t"/>
              </v:shape>
            </v:group>
            <v:group style="position:absolute;left:9944;top:228;width:2;height:123" coordorigin="9944,228" coordsize="2,123">
              <v:shape style="position:absolute;left:9944;top:228;width:2;height:123" coordorigin="9944,228" coordsize="0,123" path="m9944,351l9944,228e" filled="f" stroked="t" strokeweight="2.383300pt" strokecolor="#EBED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3.59552pt;margin-top:9.875786pt;width:.1pt;height:8.033204pt;mso-position-horizontal-relative:page;mso-position-vertical-relative:paragraph;z-index:-17505" coordorigin="9072,198" coordsize="2,161">
            <v:shape style="position:absolute;left:9072;top:198;width:2;height:161" coordorigin="9072,198" coordsize="0,161" path="m9072,358l9072,198e" filled="f" stroked="t" strokeweight="3.775pt" strokecolor="#EBEDEB">
              <v:path arrowok="t"/>
            </v:shape>
          </v:group>
          <w10:wrap type="none"/>
        </w:pict>
      </w:r>
      <w:r>
        <w:rPr/>
        <w:pict>
          <v:group style="position:absolute;margin-left:511.64856pt;margin-top:10.790825pt;width:.1pt;height:6.916504pt;mso-position-horizontal-relative:page;mso-position-vertical-relative:paragraph;z-index:-17503" coordorigin="10233,216" coordsize="2,138">
            <v:shape style="position:absolute;left:10233;top:216;width:2;height:138" coordorigin="10233,216" coordsize="0,138" path="m10233,354l10233,216e" filled="f" stroked="t" strokeweight="3.0271pt" strokecolor="#EBED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839996pt;margin-top:5.129889pt;width:14.863351pt;height:13.5pt;mso-position-horizontal-relative:page;mso-position-vertical-relative:paragraph;z-index:-17488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59597"/>
                      <w:spacing w:val="0"/>
                      <w:w w:val="21"/>
                      <w:b/>
                      <w:bCs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59597"/>
                      <w:spacing w:val="0"/>
                      <w:w w:val="21"/>
                      <w:b/>
                      <w:bCs/>
                      <w:i/>
                    </w:rPr>
                    <w:t>  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59597"/>
                      <w:spacing w:val="12"/>
                      <w:w w:val="21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E807E"/>
                      <w:spacing w:val="0"/>
                      <w:w w:val="44"/>
                      <w:b/>
                      <w:bCs/>
                      <w:i/>
                    </w:rPr>
                    <w:t>ıl'fl.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Bjtifl:ı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3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1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22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2" w:lineRule="exact"/>
        <w:ind w:left="141" w:right="1289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501.798004pt;margin-top:.467094pt;width:4.7952pt;height:6.13916pt;mso-position-horizontal-relative:page;mso-position-vertical-relative:paragraph;z-index:-17504" coordorigin="10036,9" coordsize="96,123">
            <v:shape style="position:absolute;left:10036;top:9;width:96;height:123" coordorigin="10036,9" coordsize="96,123" path="m10036,9l10132,9,10132,132,10036,132,10036,9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6.398926pt;margin-top:6.786645pt;width:.1pt;height:4.774903pt;mso-position-horizontal-relative:page;mso-position-vertical-relative:paragraph;z-index:-17502" coordorigin="8928,136" coordsize="2,95">
            <v:shape style="position:absolute;left:8928;top:136;width:2;height:95" coordorigin="8928,136" coordsize="0,95" path="m8928,231l8928,136e" filled="f" stroked="t" strokeweight="2.96713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-5"/>
          <w:w w:val="100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b/>
          <w:bCs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-8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9"/>
          <w:szCs w:val="9"/>
          <w:color w:val="A5A5A5"/>
          <w:spacing w:val="0"/>
          <w:w w:val="58"/>
          <w:position w:val="-1"/>
        </w:rPr>
        <w:t>&lt;</w:t>
      </w:r>
      <w:r>
        <w:rPr>
          <w:rFonts w:ascii="Arial" w:hAnsi="Arial" w:cs="Arial" w:eastAsia="Arial"/>
          <w:sz w:val="9"/>
          <w:szCs w:val="9"/>
          <w:color w:val="A5A5A5"/>
          <w:spacing w:val="-2"/>
          <w:w w:val="58"/>
          <w:position w:val="-1"/>
        </w:rPr>
        <w:t>!</w:t>
      </w:r>
      <w:r>
        <w:rPr>
          <w:rFonts w:ascii="Arial" w:hAnsi="Arial" w:cs="Arial" w:eastAsia="Arial"/>
          <w:sz w:val="9"/>
          <w:szCs w:val="9"/>
          <w:color w:val="7E807E"/>
          <w:spacing w:val="0"/>
          <w:w w:val="125"/>
          <w:position w:val="-1"/>
        </w:rPr>
        <w:t>\:</w:t>
      </w:r>
      <w:r>
        <w:rPr>
          <w:rFonts w:ascii="Arial" w:hAnsi="Arial" w:cs="Arial" w:eastAsia="Arial"/>
          <w:sz w:val="9"/>
          <w:szCs w:val="9"/>
          <w:color w:val="7E807E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C4C4C4"/>
          <w:spacing w:val="0"/>
          <w:w w:val="320"/>
          <w:position w:val="-1"/>
        </w:rPr>
        <w:t>·</w:t>
      </w:r>
      <w:r>
        <w:rPr>
          <w:rFonts w:ascii="Arial" w:hAnsi="Arial" w:cs="Arial" w:eastAsia="Arial"/>
          <w:sz w:val="9"/>
          <w:szCs w:val="9"/>
          <w:color w:val="C4C4C4"/>
          <w:spacing w:val="-12"/>
          <w:w w:val="32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66"/>
          <w:b/>
          <w:bCs/>
          <w:position w:val="-1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65"/>
          <w:b/>
          <w:bCs/>
          <w:position w:val="-1"/>
        </w:rPr>
        <w:t>ıı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38" w:right="-20"/>
        <w:jc w:val="left"/>
        <w:tabs>
          <w:tab w:pos="660" w:val="left"/>
          <w:tab w:pos="11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7"/>
          <w:szCs w:val="7"/>
          <w:color w:val="B5B5B5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7"/>
          <w:szCs w:val="7"/>
          <w:color w:val="B5B5B5"/>
          <w:spacing w:val="-9"/>
          <w:w w:val="100"/>
          <w:position w:val="-6"/>
        </w:rPr>
        <w:t> </w:t>
      </w:r>
      <w:r>
        <w:rPr>
          <w:rFonts w:ascii="Arial" w:hAnsi="Arial" w:cs="Arial" w:eastAsia="Arial"/>
          <w:sz w:val="7"/>
          <w:szCs w:val="7"/>
          <w:color w:val="B5B5B5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7"/>
          <w:szCs w:val="7"/>
          <w:color w:val="B5B5B5"/>
          <w:spacing w:val="0"/>
          <w:w w:val="100"/>
          <w:position w:val="-6"/>
        </w:rPr>
      </w:r>
      <w:r>
        <w:rPr>
          <w:rFonts w:ascii="Arial" w:hAnsi="Arial" w:cs="Arial" w:eastAsia="Arial"/>
          <w:sz w:val="7"/>
          <w:szCs w:val="7"/>
          <w:color w:val="7E807E"/>
          <w:spacing w:val="0"/>
          <w:w w:val="249"/>
          <w:position w:val="-6"/>
        </w:rPr>
        <w:t>•</w:t>
      </w:r>
      <w:r>
        <w:rPr>
          <w:rFonts w:ascii="Arial" w:hAnsi="Arial" w:cs="Arial" w:eastAsia="Arial"/>
          <w:sz w:val="7"/>
          <w:szCs w:val="7"/>
          <w:color w:val="7E807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7"/>
          <w:szCs w:val="7"/>
          <w:color w:val="7E807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959597"/>
          <w:spacing w:val="0"/>
          <w:w w:val="135"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3" w:equalWidth="0">
            <w:col w:w="479" w:space="1875"/>
            <w:col w:w="4026" w:space="2301"/>
            <w:col w:w="2759"/>
          </w:cols>
        </w:sectPr>
      </w:pPr>
      <w:rPr/>
    </w:p>
    <w:p>
      <w:pPr>
        <w:spacing w:before="0" w:after="0" w:line="332" w:lineRule="exact"/>
        <w:ind w:right="1049"/>
        <w:jc w:val="right"/>
        <w:tabs>
          <w:tab w:pos="3500" w:val="left"/>
          <w:tab w:pos="44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7E807E"/>
          <w:spacing w:val="-32"/>
          <w:w w:val="41"/>
          <w:b/>
          <w:bCs/>
          <w:position w:val="-3"/>
        </w:rPr>
        <w:t>;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6"/>
          <w:b/>
          <w:bCs/>
          <w:position w:val="-3"/>
        </w:rPr>
        <w:t>üJ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7"/>
          <w:b/>
          <w:bCs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212121"/>
          <w:spacing w:val="-12"/>
          <w:w w:val="38"/>
          <w:position w:val="-3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666666"/>
          <w:spacing w:val="-8"/>
          <w:w w:val="97"/>
          <w:position w:val="-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E807E"/>
          <w:spacing w:val="0"/>
          <w:w w:val="78"/>
          <w:position w:val="-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E807E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E807E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0"/>
          <w:w w:val="229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-12"/>
          <w:w w:val="229"/>
          <w:i/>
          <w:position w:val="-3"/>
        </w:rPr>
        <w:t> </w:t>
      </w:r>
      <w:r>
        <w:rPr>
          <w:rFonts w:ascii="Arial" w:hAnsi="Arial" w:cs="Arial" w:eastAsia="Arial"/>
          <w:sz w:val="36"/>
          <w:szCs w:val="36"/>
          <w:color w:val="494B4B"/>
          <w:spacing w:val="0"/>
          <w:w w:val="81"/>
          <w:position w:val="-3"/>
        </w:rPr>
        <w:t>Ô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right="966"/>
        <w:jc w:val="right"/>
        <w:tabs>
          <w:tab w:pos="19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959597"/>
          <w:spacing w:val="0"/>
          <w:w w:val="82"/>
          <w:i/>
          <w:position w:val="-25"/>
        </w:rPr>
        <w:t>fi</w:t>
      </w:r>
      <w:r>
        <w:rPr>
          <w:rFonts w:ascii="Arial" w:hAnsi="Arial" w:cs="Arial" w:eastAsia="Arial"/>
          <w:sz w:val="23"/>
          <w:szCs w:val="23"/>
          <w:color w:val="959597"/>
          <w:spacing w:val="6"/>
          <w:w w:val="82"/>
          <w:i/>
          <w:position w:val="-25"/>
        </w:rPr>
        <w:t> 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45"/>
          <w:position w:val="-25"/>
        </w:rPr>
        <w:t>:</w:t>
      </w:r>
      <w:r>
        <w:rPr>
          <w:rFonts w:ascii="Arial" w:hAnsi="Arial" w:cs="Arial" w:eastAsia="Arial"/>
          <w:sz w:val="38"/>
          <w:szCs w:val="38"/>
          <w:color w:val="494B4B"/>
          <w:spacing w:val="-100"/>
          <w:w w:val="45"/>
          <w:position w:val="-25"/>
        </w:rPr>
        <w:t>=</w:t>
      </w:r>
      <w:r>
        <w:rPr>
          <w:rFonts w:ascii="Arial" w:hAnsi="Arial" w:cs="Arial" w:eastAsia="Arial"/>
          <w:sz w:val="38"/>
          <w:szCs w:val="38"/>
          <w:color w:val="7E807E"/>
          <w:spacing w:val="-109"/>
          <w:w w:val="101"/>
          <w:position w:val="-25"/>
        </w:rPr>
        <w:t>·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93"/>
          <w:position w:val="-25"/>
        </w:rPr>
        <w:t>ı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100"/>
          <w:position w:val="-25"/>
        </w:rPr>
        <w:t> </w:t>
      </w:r>
      <w:r>
        <w:rPr>
          <w:rFonts w:ascii="Arial" w:hAnsi="Arial" w:cs="Arial" w:eastAsia="Arial"/>
          <w:sz w:val="38"/>
          <w:szCs w:val="38"/>
          <w:color w:val="494B4B"/>
          <w:spacing w:val="-13"/>
          <w:w w:val="100"/>
          <w:position w:val="-25"/>
        </w:rPr>
        <w:t> 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93"/>
          <w:position w:val="-25"/>
        </w:rPr>
        <w:t>tf</w:t>
      </w:r>
      <w:r>
        <w:rPr>
          <w:rFonts w:ascii="Arial" w:hAnsi="Arial" w:cs="Arial" w:eastAsia="Arial"/>
          <w:sz w:val="38"/>
          <w:szCs w:val="38"/>
          <w:color w:val="494B4B"/>
          <w:spacing w:val="-55"/>
          <w:w w:val="100"/>
          <w:position w:val="-25"/>
        </w:rPr>
        <w:t> </w:t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171"/>
          <w:position w:val="-25"/>
        </w:rPr>
        <w:t>q</w:t>
      </w:r>
      <w:r>
        <w:rPr>
          <w:rFonts w:ascii="Arial" w:hAnsi="Arial" w:cs="Arial" w:eastAsia="Arial"/>
          <w:sz w:val="38"/>
          <w:szCs w:val="38"/>
          <w:color w:val="666666"/>
          <w:spacing w:val="-13"/>
          <w:w w:val="170"/>
          <w:position w:val="-25"/>
        </w:rPr>
        <w:t>/</w:t>
      </w:r>
      <w:r>
        <w:rPr>
          <w:rFonts w:ascii="Arial" w:hAnsi="Arial" w:cs="Arial" w:eastAsia="Arial"/>
          <w:sz w:val="38"/>
          <w:szCs w:val="38"/>
          <w:color w:val="494B4B"/>
          <w:spacing w:val="-76"/>
          <w:w w:val="54"/>
          <w:position w:val="-25"/>
        </w:rPr>
        <w:t>n</w:t>
      </w:r>
      <w:r>
        <w:rPr>
          <w:rFonts w:ascii="Arial" w:hAnsi="Arial" w:cs="Arial" w:eastAsia="Arial"/>
          <w:sz w:val="13"/>
          <w:szCs w:val="13"/>
          <w:color w:val="383838"/>
          <w:spacing w:val="-73"/>
          <w:w w:val="78"/>
          <w:position w:val="-25"/>
        </w:rPr>
        <w:t>V</w:t>
      </w:r>
      <w:r>
        <w:rPr>
          <w:rFonts w:ascii="Arial" w:hAnsi="Arial" w:cs="Arial" w:eastAsia="Arial"/>
          <w:sz w:val="38"/>
          <w:szCs w:val="38"/>
          <w:color w:val="959597"/>
          <w:spacing w:val="0"/>
          <w:w w:val="129"/>
          <w:position w:val="-25"/>
        </w:rPr>
        <w:t>i</w:t>
      </w:r>
      <w:r>
        <w:rPr>
          <w:rFonts w:ascii="Arial" w:hAnsi="Arial" w:cs="Arial" w:eastAsia="Arial"/>
          <w:sz w:val="38"/>
          <w:szCs w:val="38"/>
          <w:color w:val="959597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38"/>
          <w:szCs w:val="38"/>
          <w:color w:val="959597"/>
          <w:spacing w:val="0"/>
          <w:w w:val="100"/>
          <w:position w:val="-25"/>
        </w:rPr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73"/>
          <w:position w:val="-25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80" w:right="30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16" w:lineRule="exact"/>
        <w:ind w:left="259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5.165009pt;margin-top:2.030326pt;width:10.0915pt;height:21.778458pt;mso-position-horizontal-relative:page;mso-position-vertical-relative:paragraph;z-index:-17500" coordorigin="9303,41" coordsize="202,436">
            <v:group style="position:absolute;left:9482;top:64;width:2;height:296" coordorigin="9482,64" coordsize="2,296">
              <v:shape style="position:absolute;left:9482;top:64;width:2;height:296" coordorigin="9482,64" coordsize="0,296" path="m9482,360l9482,64e" filled="f" stroked="t" strokeweight="2.3275pt" strokecolor="#EBEDEB">
                <v:path arrowok="t"/>
              </v:shape>
            </v:group>
            <v:group style="position:absolute;left:9303;top:113;width:137;height:363" coordorigin="9303,113" coordsize="137,363">
              <v:shape style="position:absolute;left:9303;top:113;width:137;height:363" coordorigin="9303,113" coordsize="137,363" path="m9303,113l9441,113,9441,476,9303,476,9303,113e" filled="t" fillcolor="#EBEDEB" stroked="f">
                <v:path arrowok="t"/>
                <v:fill/>
              </v:shape>
            </v:group>
            <v:group style="position:absolute;left:9471;top:294;width:2;height:132" coordorigin="9471,294" coordsize="2,132">
              <v:shape style="position:absolute;left:9471;top:294;width:2;height:132" coordorigin="9471,294" coordsize="0,132" path="m9471,294l9471,426,9471,294xe" filled="t" fillcolor="#EBED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9.158844pt;margin-top:6.473178pt;width:.1pt;height:12.278321pt;mso-position-horizontal-relative:page;mso-position-vertical-relative:paragraph;z-index:-17499" coordorigin="10183,129" coordsize="2,246">
            <v:shape style="position:absolute;left:10183;top:129;width:2;height:246" coordorigin="10183,129" coordsize="0,246" path="m10183,375l10183,129e" filled="f" stroked="t" strokeweight="3.41569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9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8"/>
          <w:position w:val="-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9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79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7"/>
          <w:w w:val="119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6"/>
          <w:position w:val="-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  <w:position w:val="-9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7"/>
          <w:w w:val="97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itfaiyeÇavuşu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" w:lineRule="atLeast"/>
        <w:ind w:right="-8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40.918823pt;margin-top:15.648014pt;width:.1pt;height:13.642579pt;mso-position-horizontal-relative:page;mso-position-vertical-relative:paragraph;z-index:-17496" coordorigin="8818,313" coordsize="2,273">
            <v:shape style="position:absolute;left:8818;top:313;width:2;height:273" coordorigin="8818,313" coordsize="0,273" path="m8818,586l8818,313e" filled="f" stroked="t" strokeweight="2.4976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212121"/>
          <w:w w:val="61"/>
        </w:rPr>
        <w:t>9</w:t>
      </w:r>
      <w:r>
        <w:rPr>
          <w:rFonts w:ascii="Times New Roman" w:hAnsi="Times New Roman" w:cs="Times New Roman" w:eastAsia="Times New Roman"/>
          <w:sz w:val="27"/>
          <w:szCs w:val="27"/>
          <w:color w:val="212121"/>
          <w:spacing w:val="-32"/>
          <w:w w:val="60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A5A5A5"/>
          <w:spacing w:val="0"/>
          <w:w w:val="29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A5A5A5"/>
          <w:spacing w:val="-1"/>
          <w:w w:val="2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5A5A5"/>
          <w:spacing w:val="0"/>
          <w:w w:val="29"/>
          <w:emboss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5A5A5"/>
          <w:spacing w:val="0"/>
          <w:w w:val="29"/>
        </w:rPr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9" w:lineRule="exact"/>
        <w:ind w:right="-8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94B4B"/>
          <w:spacing w:val="0"/>
          <w:w w:val="172"/>
          <w:position w:val="-20"/>
        </w:rPr>
        <w:t>'"'</w:t>
      </w:r>
      <w:r>
        <w:rPr>
          <w:rFonts w:ascii="Arial" w:hAnsi="Arial" w:cs="Arial" w:eastAsia="Arial"/>
          <w:sz w:val="22"/>
          <w:szCs w:val="22"/>
          <w:color w:val="494B4B"/>
          <w:spacing w:val="-58"/>
          <w:w w:val="172"/>
          <w:position w:val="-20"/>
        </w:rPr>
        <w:t> </w:t>
      </w:r>
      <w:r>
        <w:rPr>
          <w:rFonts w:ascii="Arial" w:hAnsi="Arial" w:cs="Arial" w:eastAsia="Arial"/>
          <w:sz w:val="22"/>
          <w:szCs w:val="22"/>
          <w:color w:val="A5A5A5"/>
          <w:spacing w:val="-17"/>
          <w:w w:val="71"/>
          <w:i/>
          <w:position w:val="-28"/>
        </w:rPr>
        <w:t>.</w:t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41"/>
          <w:i/>
          <w:position w:val="-28"/>
        </w:rPr>
        <w:t>JV</w:t>
      </w:r>
      <w:r>
        <w:rPr>
          <w:rFonts w:ascii="Arial" w:hAnsi="Arial" w:cs="Arial" w:eastAsia="Arial"/>
          <w:sz w:val="22"/>
          <w:szCs w:val="22"/>
          <w:color w:val="494B4B"/>
          <w:spacing w:val="-4"/>
          <w:w w:val="41"/>
          <w:i/>
          <w:position w:val="-28"/>
        </w:rPr>
        <w:t>'</w:t>
      </w:r>
      <w:r>
        <w:rPr>
          <w:rFonts w:ascii="Arial" w:hAnsi="Arial" w:cs="Arial" w:eastAsia="Arial"/>
          <w:sz w:val="22"/>
          <w:szCs w:val="22"/>
          <w:color w:val="494B4B"/>
          <w:spacing w:val="0"/>
          <w:w w:val="24"/>
          <w:i/>
          <w:position w:val="-28"/>
        </w:rPr>
        <w:t>.I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364" w:lineRule="exact"/>
        <w:ind w:left="-45" w:right="838"/>
        <w:jc w:val="center"/>
        <w:tabs>
          <w:tab w:pos="4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528.786926pt;margin-top:-2.35278pt;width:.1pt;height:8.867676pt;mso-position-horizontal-relative:page;mso-position-vertical-relative:paragraph;z-index:-17501" coordorigin="10576,-47" coordsize="2,177">
            <v:shape style="position:absolute;left:10576;top:-47;width:2;height:177" coordorigin="10576,-47" coordsize="0,177" path="m10576,130l10576,-47e" filled="f" stroked="t" strokeweight="3.23287pt" strokecolor="#EBEDEB">
              <v:path arrowok="t"/>
            </v:shape>
          </v:group>
          <w10:wrap type="none"/>
        </w:pict>
      </w:r>
      <w:r>
        <w:rPr/>
        <w:pict>
          <v:group style="position:absolute;margin-left:528.424988pt;margin-top:16.605871pt;width:.1pt;height:4.71167pt;mso-position-horizontal-relative:page;mso-position-vertical-relative:paragraph;z-index:-17497" coordorigin="10568,332" coordsize="2,94">
            <v:shape style="position:absolute;left:10568;top:332;width:2;height:94" coordorigin="10568,332" coordsize="0,94" path="m10568,426l10568,332e" filled="f" stroked="t" strokeweight="1.815pt" strokecolor="#EBED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B5B5B5"/>
          <w:spacing w:val="-32"/>
          <w:w w:val="132"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666666"/>
          <w:spacing w:val="0"/>
          <w:w w:val="72"/>
          <w:i/>
          <w:position w:val="-1"/>
        </w:rPr>
        <w:t>y</w:t>
      </w:r>
      <w:r>
        <w:rPr>
          <w:rFonts w:ascii="Times New Roman" w:hAnsi="Times New Roman" w:cs="Times New Roman" w:eastAsia="Times New Roman"/>
          <w:sz w:val="33"/>
          <w:szCs w:val="33"/>
          <w:color w:val="666666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666666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3"/>
          <w:szCs w:val="23"/>
          <w:color w:val="A5A5A5"/>
          <w:spacing w:val="0"/>
          <w:w w:val="6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7" w:lineRule="atLeast"/>
        <w:ind w:left="109" w:right="969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7E807E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7"/>
          <w:szCs w:val="7"/>
          <w:color w:val="7E807E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0"/>
          <w:w w:val="100"/>
        </w:rPr>
        <w:t>9r</w:t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0"/>
          <w:w w:val="14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80" w:right="300"/>
          <w:cols w:num="5" w:equalWidth="0">
            <w:col w:w="4561" w:space="635"/>
            <w:col w:w="1097" w:space="2378"/>
            <w:col w:w="203" w:space="459"/>
            <w:col w:w="506" w:space="147"/>
            <w:col w:w="1454"/>
          </w:cols>
        </w:sectPr>
      </w:pPr>
      <w:rPr/>
    </w:p>
    <w:p>
      <w:pPr>
        <w:spacing w:before="0" w:after="0" w:line="126" w:lineRule="atLeast"/>
        <w:ind w:right="2064"/>
        <w:jc w:val="right"/>
        <w:tabs>
          <w:tab w:pos="8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469.841522pt;margin-top:3.189466pt;width:34.1335pt;height:55.016168pt;mso-position-horizontal-relative:page;mso-position-vertical-relative:paragraph;z-index:-17498" coordorigin="9397,64" coordsize="683,1100">
            <v:group style="position:absolute;left:9849;top:87;width:2;height:291" coordorigin="9849,87" coordsize="2,291">
              <v:shape style="position:absolute;left:9849;top:87;width:2;height:291" coordorigin="9849,87" coordsize="0,291" path="m9849,378l9849,87e" filled="f" stroked="t" strokeweight="2.29384pt" strokecolor="#EBEDEB">
                <v:path arrowok="t"/>
              </v:shape>
            </v:group>
            <v:group style="position:absolute;left:9931;top:315;width:149;height:341" coordorigin="9931,315" coordsize="149,341">
              <v:shape style="position:absolute;left:9931;top:315;width:149;height:341" coordorigin="9931,315" coordsize="149,341" path="m9931,315l10080,315,10080,656,9931,656,9931,315e" filled="t" fillcolor="#EBEDEB" stroked="f">
                <v:path arrowok="t"/>
                <v:fill/>
              </v:shape>
            </v:group>
            <v:group style="position:absolute;left:10005;top:673;width:2;height:111" coordorigin="10005,673" coordsize="2,111">
              <v:shape style="position:absolute;left:10005;top:673;width:2;height:111" coordorigin="10005,673" coordsize="0,111" path="m10005,784l10005,673e" filled="f" stroked="t" strokeweight="2.344800pt" strokecolor="#EBEDEB">
                <v:path arrowok="t"/>
              </v:shape>
            </v:group>
            <v:group style="position:absolute;left:9996;top:690;width:2;height:337" coordorigin="9996,690" coordsize="2,337">
              <v:shape style="position:absolute;left:9996;top:690;width:2;height:337" coordorigin="9996,690" coordsize="0,337" path="m9996,1026l9996,690e" filled="f" stroked="t" strokeweight="1.34875pt" strokecolor="#EBEDEB">
                <v:path arrowok="t"/>
              </v:shape>
            </v:group>
            <v:group style="position:absolute;left:9518;top:664;width:212;height:121" coordorigin="9518,664" coordsize="212,121">
              <v:shape style="position:absolute;left:9518;top:664;width:212;height:121" coordorigin="9518,664" coordsize="212,121" path="m9518,664l9730,664,9730,785,9518,785,9518,664e" filled="t" fillcolor="#EBEDEB" stroked="f">
                <v:path arrowok="t"/>
                <v:fill/>
              </v:shape>
            </v:group>
            <v:group style="position:absolute;left:9526;top:790;width:2;height:95" coordorigin="9526,790" coordsize="2,95">
              <v:shape style="position:absolute;left:9526;top:790;width:2;height:95" coordorigin="9526,790" coordsize="0,95" path="m9526,886l9526,790e" filled="f" stroked="t" strokeweight="1.777235pt" strokecolor="#EBEDEB">
                <v:path arrowok="t"/>
              </v:shape>
            </v:group>
            <v:group style="position:absolute;left:9702;top:789;width:2;height:100" coordorigin="9702,789" coordsize="2,100">
              <v:shape style="position:absolute;left:9702;top:789;width:2;height:100" coordorigin="9702,789" coordsize="0,100" path="m9702,889l9702,789e" filled="f" stroked="t" strokeweight="4.04212pt" strokecolor="#EBEDEB">
                <v:path arrowok="t"/>
              </v:shape>
            </v:group>
            <v:group style="position:absolute;left:9437;top:755;width:2;height:368" coordorigin="9437,755" coordsize="2,368">
              <v:shape style="position:absolute;left:9437;top:755;width:2;height:368" coordorigin="9437,755" coordsize="0,368" path="m9437,1123l9437,755e" filled="f" stroked="t" strokeweight="4.065115pt" strokecolor="#EBEDEB">
                <v:path arrowok="t"/>
              </v:shape>
            </v:group>
            <v:group style="position:absolute;left:9530;top:869;width:468;height:218" coordorigin="9530,869" coordsize="468,218">
              <v:shape style="position:absolute;left:9530;top:869;width:468;height:218" coordorigin="9530,869" coordsize="468,218" path="m9530,869l9997,869,9997,1088,9530,1088,9530,869e" filled="t" fillcolor="#EBED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494B4B"/>
          <w:w w:val="119"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color w:val="494B4B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4B4B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74" w:lineRule="exact"/>
        <w:ind w:right="1877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59597"/>
          <w:spacing w:val="0"/>
          <w:w w:val="231"/>
          <w:i/>
          <w:position w:val="1"/>
        </w:rPr>
        <w:t>!</w:t>
      </w:r>
      <w:r>
        <w:rPr>
          <w:rFonts w:ascii="Arial" w:hAnsi="Arial" w:cs="Arial" w:eastAsia="Arial"/>
          <w:sz w:val="10"/>
          <w:szCs w:val="10"/>
          <w:color w:val="959597"/>
          <w:spacing w:val="-3"/>
          <w:w w:val="231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212121"/>
          <w:spacing w:val="-14"/>
          <w:w w:val="239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7E807E"/>
          <w:spacing w:val="0"/>
          <w:w w:val="191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13" w:after="0" w:line="282" w:lineRule="exact"/>
        <w:ind w:right="1125"/>
        <w:jc w:val="right"/>
        <w:tabs>
          <w:tab w:pos="460" w:val="left"/>
          <w:tab w:pos="14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181.919998pt;margin-top:2.054858pt;width:1.68pt;height:21.6pt;mso-position-horizontal-relative:page;mso-position-vertical-relative:paragraph;z-index:-17510" coordorigin="3638,41" coordsize="34,432">
            <v:group style="position:absolute;left:3648;top:51;width:2;height:355" coordorigin="3648,51" coordsize="2,355">
              <v:shape style="position:absolute;left:3648;top:51;width:2;height:355" coordorigin="3648,51" coordsize="0,355" path="m3648,406l3648,51e" filled="f" stroked="t" strokeweight=".96pt" strokecolor="#3B389C">
                <v:path arrowok="t"/>
              </v:shape>
            </v:group>
            <v:group style="position:absolute;left:3658;top:377;width:2;height:82" coordorigin="3658,377" coordsize="2,82">
              <v:shape style="position:absolute;left:3658;top:377;width:2;height:82" coordorigin="3658,377" coordsize="0,82" path="m3658,459l3658,377e" filled="f" stroked="t" strokeweight="1.44pt" strokecolor="#2F34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6.199646pt;margin-top:6.657328pt;width:.1pt;height:7.404053pt;mso-position-horizontal-relative:page;mso-position-vertical-relative:paragraph;z-index:-17495" coordorigin="10324,133" coordsize="2,148">
            <v:shape style="position:absolute;left:10324;top:133;width:2;height:148" coordorigin="10324,133" coordsize="0,148" path="m10324,281l10324,133e" filled="f" stroked="t" strokeweight="4.09432pt" strokecolor="#EBEDEB">
              <v:path arrowok="t"/>
            </v:shape>
          </v:group>
          <w10:wrap type="none"/>
        </w:pict>
      </w:r>
      <w:r>
        <w:rPr/>
        <w:pict>
          <v:group style="position:absolute;margin-left:522.283997pt;margin-top:6.657328pt;width:.1pt;height:7.404053pt;mso-position-horizontal-relative:page;mso-position-vertical-relative:paragraph;z-index:-17494" coordorigin="10446,133" coordsize="2,148">
            <v:shape style="position:absolute;left:10446;top:133;width:2;height:148" coordorigin="10446,133" coordsize="0,148" path="m10446,281l10446,133e" filled="f" stroked="t" strokeweight=".793pt" strokecolor="#EBEDEB">
              <v:path arrowok="t"/>
            </v:shape>
          </v:group>
          <w10:wrap type="none"/>
        </w:pict>
      </w:r>
      <w:r>
        <w:rPr/>
        <w:pict>
          <v:group style="position:absolute;margin-left:452.455017pt;margin-top:15.160872pt;width:13.14122pt;height:14.932169pt;mso-position-horizontal-relative:page;mso-position-vertical-relative:paragraph;z-index:-17493" coordorigin="9049,303" coordsize="263,299">
            <v:group style="position:absolute;left:9197;top:303;width:115;height:166" coordorigin="9197,303" coordsize="115,166">
              <v:shape style="position:absolute;left:9197;top:303;width:115;height:166" coordorigin="9197,303" coordsize="115,166" path="m9197,303l9312,303,9312,469,9197,469,9197,303e" filled="t" fillcolor="#EBEDEB" stroked="f">
                <v:path arrowok="t"/>
                <v:fill/>
              </v:shape>
            </v:group>
            <v:group style="position:absolute;left:9049;top:464;width:105;height:138" coordorigin="9049,464" coordsize="105,138">
              <v:shape style="position:absolute;left:9049;top:464;width:105;height:138" coordorigin="9049,464" coordsize="105,138" path="m9049,464l9154,464,9154,602,9049,602,9049,464e" filled="t" fillcolor="#EBED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12121"/>
          <w:spacing w:val="-36"/>
          <w:w w:val="76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B5B5B5"/>
          <w:spacing w:val="-24"/>
          <w:w w:val="72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75"/>
          <w:position w:val="-1"/>
        </w:rPr>
        <w:t>&lt;'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43"/>
          <w:position w:val="-1"/>
        </w:rPr>
        <w:t>&lt;c</w:t>
      </w:r>
      <w:r>
        <w:rPr>
          <w:rFonts w:ascii="Arial" w:hAnsi="Arial" w:cs="Arial" w:eastAsia="Arial"/>
          <w:sz w:val="25"/>
          <w:szCs w:val="25"/>
          <w:color w:val="212121"/>
          <w:spacing w:val="-12"/>
          <w:w w:val="43"/>
          <w:position w:val="-1"/>
        </w:rPr>
        <w:t>'</w:t>
      </w:r>
      <w:r>
        <w:rPr>
          <w:rFonts w:ascii="Arial" w:hAnsi="Arial" w:cs="Arial" w:eastAsia="Arial"/>
          <w:sz w:val="25"/>
          <w:szCs w:val="25"/>
          <w:color w:val="7E807E"/>
          <w:spacing w:val="-147"/>
          <w:w w:val="108"/>
          <w:position w:val="-1"/>
        </w:rPr>
        <w:t>?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43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212121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12121"/>
          <w:spacing w:val="-19"/>
          <w:w w:val="30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212121"/>
          <w:spacing w:val="-39"/>
          <w:w w:val="71"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30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212121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52"/>
          <w:i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212121"/>
          <w:spacing w:val="-30"/>
          <w:w w:val="52"/>
          <w:i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666666"/>
          <w:spacing w:val="-35"/>
          <w:w w:val="73"/>
          <w:i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959597"/>
          <w:spacing w:val="10"/>
          <w:w w:val="51"/>
          <w:i/>
          <w:position w:val="-1"/>
        </w:rPr>
        <w:t>"</w:t>
      </w:r>
      <w:r>
        <w:rPr>
          <w:rFonts w:ascii="Arial" w:hAnsi="Arial" w:cs="Arial" w:eastAsia="Arial"/>
          <w:sz w:val="25"/>
          <w:szCs w:val="25"/>
          <w:color w:val="B5B5B5"/>
          <w:spacing w:val="0"/>
          <w:w w:val="57"/>
          <w:position w:val="-1"/>
        </w:rPr>
        <w:t>·-</w:t>
      </w:r>
      <w:r>
        <w:rPr>
          <w:rFonts w:ascii="Arial" w:hAnsi="Arial" w:cs="Arial" w:eastAsia="Arial"/>
          <w:sz w:val="25"/>
          <w:szCs w:val="25"/>
          <w:color w:val="B5B5B5"/>
          <w:spacing w:val="-31"/>
          <w:w w:val="56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7E807E"/>
          <w:spacing w:val="0"/>
          <w:w w:val="133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7E80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7E80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212121"/>
          <w:spacing w:val="0"/>
          <w:w w:val="75"/>
          <w:position w:val="-1"/>
        </w:rPr>
        <w:t>f</w:t>
      </w:r>
      <w:r>
        <w:rPr>
          <w:rFonts w:ascii="Times New Roman" w:hAnsi="Times New Roman" w:cs="Times New Roman" w:eastAsia="Times New Roman"/>
          <w:sz w:val="11"/>
          <w:szCs w:val="11"/>
          <w:color w:val="212121"/>
          <w:spacing w:val="-2"/>
          <w:w w:val="75"/>
          <w:position w:val="-1"/>
        </w:rPr>
        <w:t>o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75"/>
          <w:position w:val="-1"/>
        </w:rPr>
        <w:t>""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75"/>
          <w:position w:val="-1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15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4C4C4"/>
          <w:spacing w:val="0"/>
          <w:w w:val="36"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80" w:right="300"/>
        </w:sectPr>
      </w:pPr>
      <w:rPr/>
    </w:p>
    <w:p>
      <w:pPr>
        <w:spacing w:before="2" w:after="0" w:line="182" w:lineRule="exact"/>
        <w:ind w:left="2542" w:right="-103"/>
        <w:jc w:val="left"/>
        <w:tabs>
          <w:tab w:pos="35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98.960007pt;margin-top:5.531837pt;width:.1pt;height:4.08pt;mso-position-horizontal-relative:page;mso-position-vertical-relative:paragraph;z-index:-17509" coordorigin="3979,111" coordsize="2,82">
            <v:shape style="position:absolute;left:3979;top:111;width:2;height:82" coordorigin="3979,111" coordsize="0,82" path="m3979,192l3979,111e" filled="f" stroked="t" strokeweight=".24pt" strokecolor="#000000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30"/>
          <w:szCs w:val="30"/>
          <w:color w:val="494B4B"/>
          <w:spacing w:val="0"/>
          <w:w w:val="71"/>
          <w:position w:val="-23"/>
        </w:rPr>
        <w:t>A-d</w:t>
      </w:r>
      <w:r>
        <w:rPr>
          <w:rFonts w:ascii="Courier New" w:hAnsi="Courier New" w:cs="Courier New" w:eastAsia="Courier New"/>
          <w:sz w:val="30"/>
          <w:szCs w:val="30"/>
          <w:color w:val="494B4B"/>
          <w:spacing w:val="0"/>
          <w:w w:val="100"/>
          <w:position w:val="-23"/>
        </w:rPr>
        <w:tab/>
      </w:r>
      <w:r>
        <w:rPr>
          <w:rFonts w:ascii="Courier New" w:hAnsi="Courier New" w:cs="Courier New" w:eastAsia="Courier New"/>
          <w:sz w:val="30"/>
          <w:szCs w:val="30"/>
          <w:color w:val="494B4B"/>
          <w:spacing w:val="0"/>
          <w:w w:val="100"/>
          <w:position w:val="-23"/>
        </w:rPr>
      </w:r>
      <w:r>
        <w:rPr>
          <w:rFonts w:ascii="Arial" w:hAnsi="Arial" w:cs="Arial" w:eastAsia="Arial"/>
          <w:sz w:val="28"/>
          <w:szCs w:val="28"/>
          <w:color w:val="313490"/>
          <w:spacing w:val="0"/>
          <w:w w:val="563"/>
          <w:position w:val="-12"/>
        </w:rPr>
        <w:t>/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58"/>
        <w:jc w:val="left"/>
        <w:tabs>
          <w:tab w:pos="2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74"/>
        </w:rPr>
        <w:t>••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69"/>
          <w:b/>
          <w:bCs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-5"/>
          <w:w w:val="69"/>
          <w:b/>
          <w:bCs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59"/>
          <w:b/>
          <w:bCs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58"/>
          <w:b/>
          <w:bCs/>
        </w:rPr>
        <w:t>ç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51" w:after="0" w:line="89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0"/>
          <w:w w:val="100"/>
          <w:i/>
          <w:position w:val="-1"/>
        </w:rPr>
        <w:t>1.</w:t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1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8"/>
          <w:w w:val="183"/>
          <w:position w:val="-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5B5B5"/>
          <w:spacing w:val="0"/>
          <w:w w:val="314"/>
          <w:position w:val="-1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B5B5B5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5B5B5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0"/>
          <w:w w:val="131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0"/>
          <w:w w:val="131"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59597"/>
          <w:spacing w:val="24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  <w:b/>
          <w:bCs/>
          <w:position w:val="-1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4"/>
          <w:w w:val="100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1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5A5A5"/>
          <w:spacing w:val="0"/>
          <w:w w:val="13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6"/>
          <w:szCs w:val="6"/>
          <w:color w:val="A5A5A5"/>
          <w:spacing w:val="0"/>
          <w:w w:val="130"/>
          <w:b/>
          <w:bCs/>
          <w:position w:val="-1"/>
        </w:rPr>
        <w:t>)</w:t>
      </w:r>
      <w:r>
        <w:rPr>
          <w:rFonts w:ascii="Times New Roman" w:hAnsi="Times New Roman" w:cs="Times New Roman" w:eastAsia="Times New Roman"/>
          <w:sz w:val="6"/>
          <w:szCs w:val="6"/>
          <w:color w:val="A5A5A5"/>
          <w:spacing w:val="0"/>
          <w:w w:val="13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A5A5A5"/>
          <w:spacing w:val="9"/>
          <w:w w:val="13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5A5A5"/>
          <w:spacing w:val="0"/>
          <w:w w:val="303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618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06.822998pt;margin-top:-3.424473pt;width:2.3973pt;height:4.149903pt;mso-position-horizontal-relative:page;mso-position-vertical-relative:paragraph;z-index:-17492" coordorigin="10136,-68" coordsize="48,83">
            <v:shape style="position:absolute;left:10136;top:-68;width:48;height:83" coordorigin="10136,-68" coordsize="48,83" path="m10160,15l10160,-68e" filled="f" stroked="t" strokeweight="2.4973pt" strokecolor="#EBED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119995pt;margin-top:2.723267pt;width:4.03515pt;height:13.5pt;mso-position-horizontal-relative:page;mso-position-vertical-relative:paragraph;z-index:-17487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B5B5B5"/>
                      <w:spacing w:val="0"/>
                      <w:w w:val="48"/>
                    </w:rPr>
                    <w:t>.·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B5B5B5"/>
          <w:w w:val="30"/>
          <w:position w:val="-1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59597"/>
          <w:w w:val="93"/>
          <w:position w:val="-1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3" w:equalWidth="0">
            <w:col w:w="3946" w:space="4793"/>
            <w:col w:w="396" w:space="61"/>
            <w:col w:w="2244"/>
          </w:cols>
        </w:sectPr>
      </w:pPr>
      <w:rPr/>
    </w:p>
    <w:p>
      <w:pPr>
        <w:spacing w:before="51" w:after="0" w:line="121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59"/>
          <w:position w:val="-6"/>
        </w:rPr>
        <w:t>o:ı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123" w:lineRule="exact"/>
        <w:ind w:right="-80"/>
        <w:jc w:val="left"/>
        <w:tabs>
          <w:tab w:pos="400" w:val="left"/>
          <w:tab w:pos="23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E807E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E807E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E807E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409"/>
          <w:position w:val="-1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86"/>
          <w:position w:val="-15"/>
        </w:rPr>
        <w:t>fOl'ÇL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7"/>
          <w:szCs w:val="27"/>
          <w:color w:val="959597"/>
          <w:spacing w:val="0"/>
          <w:w w:val="100"/>
          <w:position w:val="-15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59597"/>
          <w:spacing w:val="4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FC3FD"/>
          <w:spacing w:val="0"/>
          <w:w w:val="33"/>
          <w:position w:val="-1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85"/>
          <w:b/>
          <w:bCs/>
          <w:position w:val="-1"/>
        </w:rPr>
        <w:t>"tt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-1"/>
          <w:w w:val="85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0"/>
          <w:w w:val="234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0"/>
          <w:w w:val="234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32"/>
          <w:w w:val="234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7E807E"/>
          <w:spacing w:val="0"/>
          <w:w w:val="156"/>
          <w:position w:val="3"/>
        </w:rPr>
        <w:t>•</w:t>
      </w:r>
      <w:r>
        <w:rPr>
          <w:rFonts w:ascii="Arial" w:hAnsi="Arial" w:cs="Arial" w:eastAsia="Arial"/>
          <w:sz w:val="7"/>
          <w:szCs w:val="7"/>
          <w:color w:val="7E807E"/>
          <w:spacing w:val="0"/>
          <w:w w:val="156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7E807E"/>
          <w:spacing w:val="21"/>
          <w:w w:val="156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A5A5A5"/>
          <w:spacing w:val="0"/>
          <w:w w:val="156"/>
          <w:position w:val="3"/>
        </w:rPr>
        <w:t>\</w:t>
      </w:r>
      <w:r>
        <w:rPr>
          <w:rFonts w:ascii="Arial" w:hAnsi="Arial" w:cs="Arial" w:eastAsia="Arial"/>
          <w:sz w:val="7"/>
          <w:szCs w:val="7"/>
          <w:color w:val="A5A5A5"/>
          <w:spacing w:val="0"/>
          <w:w w:val="156"/>
          <w:position w:val="3"/>
        </w:rPr>
        <w:t>   </w:t>
      </w:r>
      <w:r>
        <w:rPr>
          <w:rFonts w:ascii="Arial" w:hAnsi="Arial" w:cs="Arial" w:eastAsia="Arial"/>
          <w:sz w:val="7"/>
          <w:szCs w:val="7"/>
          <w:color w:val="A5A5A5"/>
          <w:spacing w:val="6"/>
          <w:w w:val="156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B5B5B5"/>
          <w:spacing w:val="0"/>
          <w:w w:val="156"/>
          <w:b/>
          <w:bCs/>
          <w:position w:val="3"/>
        </w:rPr>
        <w:t>H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485" w:right="-20"/>
        <w:jc w:val="left"/>
        <w:tabs>
          <w:tab w:pos="12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C4C4C4"/>
          <w:spacing w:val="0"/>
          <w:w w:val="51"/>
          <w:position w:val="-7"/>
        </w:rPr>
        <w:t>...</w:t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100"/>
          <w:position w:val="-7"/>
        </w:rPr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600"/>
          <w:position w:val="-7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  <w:cols w:num="3" w:equalWidth="0">
            <w:col w:w="480" w:space="2642"/>
            <w:col w:w="2549" w:space="3206"/>
            <w:col w:w="2563"/>
          </w:cols>
        </w:sectPr>
      </w:pPr>
      <w:rPr/>
    </w:p>
    <w:p>
      <w:pPr>
        <w:spacing w:before="3" w:after="0" w:line="216" w:lineRule="auto"/>
        <w:ind w:left="5254" w:right="5076" w:firstLine="-4920"/>
        <w:jc w:val="left"/>
        <w:tabs>
          <w:tab w:pos="2520" w:val="left"/>
          <w:tab w:pos="3060" w:val="left"/>
          <w:tab w:pos="3700" w:val="left"/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2pt;margin-top:0pt;width:569.400012pt;height:798.240002pt;mso-position-horizontal-relative:page;mso-position-vertical-relative:page;z-index:-17511" coordorigin="264,0" coordsize="11388,15965">
            <v:group style="position:absolute;left:278;top:638;width:533;height:2" coordorigin="278,638" coordsize="533,2">
              <v:shape style="position:absolute;left:278;top:638;width:533;height:2" coordorigin="278,638" coordsize="533,0" path="m278,638l811,638e" filled="f" stroked="t" strokeweight=".48pt" strokecolor="#3F3F3F">
                <v:path arrowok="t"/>
              </v:shape>
            </v:group>
            <v:group style="position:absolute;left:288;top:624;width:2;height:931" coordorigin="288,624" coordsize="2,931">
              <v:shape style="position:absolute;left:288;top:624;width:2;height:931" coordorigin="288,624" coordsize="0,931" path="m288,1555l288,624e" filled="f" stroked="t" strokeweight=".96pt" strokecolor="#676767">
                <v:path arrowok="t"/>
              </v:shape>
            </v:group>
            <v:group style="position:absolute;left:619;top:643;width:2779;height:2" coordorigin="619,643" coordsize="2779,2">
              <v:shape style="position:absolute;left:619;top:643;width:2779;height:2" coordorigin="619,643" coordsize="2779,0" path="m619,643l3398,643e" filled="f" stroked="t" strokeweight=".96pt" strokecolor="#575757">
                <v:path arrowok="t"/>
              </v:shape>
            </v:group>
            <v:group style="position:absolute;left:2333;top:634;width:2;height:715" coordorigin="2333,634" coordsize="2,715">
              <v:shape style="position:absolute;left:2333;top:634;width:2;height:715" coordorigin="2333,634" coordsize="0,715" path="m2333,1349l2333,634e" filled="f" stroked="t" strokeweight=".96pt" strokecolor="#4F4F4F">
                <v:path arrowok="t"/>
              </v:shape>
            </v:group>
            <v:group style="position:absolute;left:3120;top:643;width:557;height:2" coordorigin="3120,643" coordsize="557,2">
              <v:shape style="position:absolute;left:3120;top:643;width:557;height:2" coordorigin="3120,643" coordsize="557,0" path="m3120,643l3677,643e" filled="f" stroked="t" strokeweight=".72pt" strokecolor="#3F3F3F">
                <v:path arrowok="t"/>
              </v:shape>
            </v:group>
            <v:group style="position:absolute;left:3619;top:648;width:3806;height:2" coordorigin="3619,648" coordsize="3806,2">
              <v:shape style="position:absolute;left:3619;top:648;width:3806;height:2" coordorigin="3619,648" coordsize="3806,0" path="m3619,648l7426,648e" filled="f" stroked="t" strokeweight=".48pt" strokecolor="#181818">
                <v:path arrowok="t"/>
              </v:shape>
            </v:group>
            <v:group style="position:absolute;left:7277;top:643;width:4286;height:2" coordorigin="7277,643" coordsize="4286,2">
              <v:shape style="position:absolute;left:7277;top:643;width:4286;height:2" coordorigin="7277,643" coordsize="4286,0" path="m7277,643l11563,643e" filled="f" stroked="t" strokeweight=".96pt" strokecolor="#3F3F3F">
                <v:path arrowok="t"/>
              </v:shape>
            </v:group>
            <v:group style="position:absolute;left:9149;top:643;width:2;height:1526" coordorigin="9149,643" coordsize="2,1526">
              <v:shape style="position:absolute;left:9149;top:643;width:2;height:1526" coordorigin="9149,643" coordsize="0,1526" path="m9149,2170l9149,643e" filled="f" stroked="t" strokeweight=".96pt" strokecolor="#3F3F3F">
                <v:path arrowok="t"/>
              </v:shape>
            </v:group>
            <v:group style="position:absolute;left:11558;top:614;width:2;height:1790" coordorigin="11558,614" coordsize="2,1790">
              <v:shape style="position:absolute;left:11558;top:614;width:2;height:1790" coordorigin="11558,614" coordsize="0,1790" path="m11558,2405l11558,614e" filled="f" stroked="t" strokeweight=".96pt" strokecolor="#484848">
                <v:path arrowok="t"/>
              </v:shape>
            </v:group>
            <v:group style="position:absolute;left:2338;top:1291;width:2;height:878" coordorigin="2338,1291" coordsize="2,878">
              <v:shape style="position:absolute;left:2338;top:1291;width:2;height:878" coordorigin="2338,1291" coordsize="0,878" path="m2338,2170l2338,1291e" filled="f" stroked="t" strokeweight=".48pt" strokecolor="#1C1C1C">
                <v:path arrowok="t"/>
              </v:shape>
            </v:group>
            <v:group style="position:absolute;left:288;top:1421;width:2;height:5645" coordorigin="288,1421" coordsize="2,5645">
              <v:shape style="position:absolute;left:288;top:1421;width:2;height:5645" coordorigin="288,1421" coordsize="0,5645" path="m288,7066l288,1421e" filled="f" stroked="t" strokeweight=".72pt" strokecolor="#3B3B3B">
                <v:path arrowok="t"/>
              </v:shape>
            </v:group>
            <v:group style="position:absolute;left:293;top:1594;width:2;height:5472" coordorigin="293,1594" coordsize="2,5472">
              <v:shape style="position:absolute;left:293;top:1594;width:2;height:5472" coordorigin="293,1594" coordsize="0,5472" path="m293,7066l293,1594e" filled="f" stroked="t" strokeweight=".48pt" strokecolor="#383838">
                <v:path arrowok="t"/>
              </v:shape>
            </v:group>
            <v:group style="position:absolute;left:288;top:2160;width:11280;height:2" coordorigin="288,2160" coordsize="11280,2">
              <v:shape style="position:absolute;left:288;top:2160;width:11280;height:2" coordorigin="288,2160" coordsize="11280,0" path="m288,2160l11568,2160e" filled="f" stroked="t" strokeweight=".96pt" strokecolor="#484848">
                <v:path arrowok="t"/>
              </v:shape>
            </v:group>
            <v:group style="position:absolute;left:288;top:2400;width:1786;height:2" coordorigin="288,2400" coordsize="1786,2">
              <v:shape style="position:absolute;left:288;top:2400;width:1786;height:2" coordorigin="288,2400" coordsize="1786,0" path="m288,2400l2074,2400e" filled="f" stroked="t" strokeweight=".96pt" strokecolor="#4B4B4B">
                <v:path arrowok="t"/>
              </v:shape>
            </v:group>
            <v:group style="position:absolute;left:298;top:2074;width:2;height:1051" coordorigin="298,2074" coordsize="2,1051">
              <v:shape style="position:absolute;left:298;top:2074;width:2;height:1051" coordorigin="298,2074" coordsize="0,1051" path="m298,3125l298,2074e" filled="f" stroked="t" strokeweight=".96pt" strokecolor="#4B4B4B">
                <v:path arrowok="t"/>
              </v:shape>
            </v:group>
            <v:group style="position:absolute;left:1637;top:2400;width:1541;height:2" coordorigin="1637,2400" coordsize="1541,2">
              <v:shape style="position:absolute;left:1637;top:2400;width:1541;height:2" coordorigin="1637,2400" coordsize="1541,0" path="m1637,2400l3178,2400e" filled="f" stroked="t" strokeweight=".72pt" strokecolor="#343434">
                <v:path arrowok="t"/>
              </v:shape>
            </v:group>
            <v:group style="position:absolute;left:3120;top:2405;width:2069;height:2" coordorigin="3120,2405" coordsize="2069,2">
              <v:shape style="position:absolute;left:3120;top:2405;width:2069;height:2" coordorigin="3120,2405" coordsize="2069,0" path="m3120,2405l5189,2405e" filled="f" stroked="t" strokeweight=".48pt" strokecolor="#2B2B2B">
                <v:path arrowok="t"/>
              </v:shape>
            </v:group>
            <v:group style="position:absolute;left:5131;top:2402;width:566;height:2" coordorigin="5131,2402" coordsize="566,2">
              <v:shape style="position:absolute;left:5131;top:2402;width:566;height:2" coordorigin="5131,2402" coordsize="566,0" path="m5131,2402l5698,2402e" filled="f" stroked="t" strokeweight=".24pt" strokecolor="#181818">
                <v:path arrowok="t"/>
              </v:shape>
            </v:group>
            <v:group style="position:absolute;left:5640;top:2400;width:5928;height:2" coordorigin="5640,2400" coordsize="5928,2">
              <v:shape style="position:absolute;left:5640;top:2400;width:5928;height:2" coordorigin="5640,2400" coordsize="5928,0" path="m5640,2400l11568,2400e" filled="f" stroked="t" strokeweight=".96pt" strokecolor="#444444">
                <v:path arrowok="t"/>
              </v:shape>
            </v:group>
            <v:group style="position:absolute;left:288;top:2640;width:1406;height:2" coordorigin="288,2640" coordsize="1406,2">
              <v:shape style="position:absolute;left:288;top:2640;width:1406;height:2" coordorigin="288,2640" coordsize="1406,0" path="m288,2640l1694,2640e" filled="f" stroked="t" strokeweight=".72pt" strokecolor="#3B3B3B">
                <v:path arrowok="t"/>
              </v:shape>
            </v:group>
            <v:group style="position:absolute;left:1637;top:2645;width:4061;height:2" coordorigin="1637,2645" coordsize="4061,2">
              <v:shape style="position:absolute;left:1637;top:2645;width:4061;height:2" coordorigin="1637,2645" coordsize="4061,0" path="m1637,2645l5698,2645e" filled="f" stroked="t" strokeweight=".48pt" strokecolor="#0C0C0C">
                <v:path arrowok="t"/>
              </v:shape>
            </v:group>
            <v:group style="position:absolute;left:5640;top:2640;width:5933;height:2" coordorigin="5640,2640" coordsize="5933,2">
              <v:shape style="position:absolute;left:5640;top:2640;width:5933;height:2" coordorigin="5640,2640" coordsize="5933,0" path="m5640,2640l11573,2640e" filled="f" stroked="t" strokeweight=".96pt" strokecolor="#3B3B3B">
                <v:path arrowok="t"/>
              </v:shape>
            </v:group>
            <v:group style="position:absolute;left:11568;top:634;width:2;height:2491" coordorigin="11568,634" coordsize="2,2491">
              <v:shape style="position:absolute;left:11568;top:634;width:2;height:2491" coordorigin="11568,634" coordsize="0,2491" path="m11568,3125l11568,634e" filled="f" stroked="t" strokeweight=".72pt" strokecolor="#3B3B3B">
                <v:path arrowok="t"/>
              </v:shape>
            </v:group>
            <v:group style="position:absolute;left:288;top:2880;width:1406;height:2" coordorigin="288,2880" coordsize="1406,2">
              <v:shape style="position:absolute;left:288;top:2880;width:1406;height:2" coordorigin="288,2880" coordsize="1406,0" path="m288,2880l1694,2880e" filled="f" stroked="t" strokeweight=".96pt" strokecolor="#444444">
                <v:path arrowok="t"/>
              </v:shape>
            </v:group>
            <v:group style="position:absolute;left:1637;top:2885;width:3298;height:2" coordorigin="1637,2885" coordsize="3298,2">
              <v:shape style="position:absolute;left:1637;top:2885;width:3298;height:2" coordorigin="1637,2885" coordsize="3298,0" path="m1637,2885l4934,2885e" filled="f" stroked="t" strokeweight=".48pt" strokecolor="#2B2B2B">
                <v:path arrowok="t"/>
              </v:shape>
            </v:group>
            <v:group style="position:absolute;left:4358;top:2880;width:7219;height:2" coordorigin="4358,2880" coordsize="7219,2">
              <v:shape style="position:absolute;left:4358;top:2880;width:7219;height:2" coordorigin="4358,2880" coordsize="7219,0" path="m4358,2880l11578,2880e" filled="f" stroked="t" strokeweight=".96pt" strokecolor="#3F3F3F">
                <v:path arrowok="t"/>
              </v:shape>
            </v:group>
            <v:group style="position:absolute;left:288;top:3122;width:5410;height:2" coordorigin="288,3122" coordsize="5410,2">
              <v:shape style="position:absolute;left:288;top:3122;width:5410;height:2" coordorigin="288,3122" coordsize="5410,0" path="m288,3122l5698,3122e" filled="f" stroked="t" strokeweight=".24pt" strokecolor="#282828">
                <v:path arrowok="t"/>
              </v:shape>
            </v:group>
            <v:group style="position:absolute;left:5640;top:3120;width:5938;height:2" coordorigin="5640,3120" coordsize="5938,2">
              <v:shape style="position:absolute;left:5640;top:3120;width:5938;height:2" coordorigin="5640,3120" coordsize="5938,0" path="m5640,3120l11578,3120e" filled="f" stroked="t" strokeweight=".96pt" strokecolor="#4F4F4F">
                <v:path arrowok="t"/>
              </v:shape>
            </v:group>
            <v:group style="position:absolute;left:274;top:3360;width:1392;height:2" coordorigin="274,3360" coordsize="1392,2">
              <v:shape style="position:absolute;left:274;top:3360;width:1392;height:2" coordorigin="274,3360" coordsize="1392,0" path="m274,3360l1666,3360e" filled="f" stroked="t" strokeweight=".96pt" strokecolor="#343434">
                <v:path arrowok="t"/>
              </v:shape>
            </v:group>
            <v:group style="position:absolute;left:298;top:3062;width:2;height:6768" coordorigin="298,3062" coordsize="2,6768">
              <v:shape style="position:absolute;left:298;top:3062;width:2;height:6768" coordorigin="298,3062" coordsize="0,6768" path="m298,9830l298,3062e" filled="f" stroked="t" strokeweight=".96pt" strokecolor="#383838">
                <v:path arrowok="t"/>
              </v:shape>
            </v:group>
            <v:group style="position:absolute;left:1517;top:3370;width:3480;height:2" coordorigin="1517,3370" coordsize="3480,2">
              <v:shape style="position:absolute;left:1517;top:3370;width:3480;height:2" coordorigin="1517,3370" coordsize="3480,0" path="m1517,3370l4997,3370e" filled="f" stroked="t" strokeweight=".96pt" strokecolor="#575757">
                <v:path arrowok="t"/>
              </v:shape>
            </v:group>
            <v:group style="position:absolute;left:4906;top:3362;width:2890;height:2" coordorigin="4906,3362" coordsize="2890,2">
              <v:shape style="position:absolute;left:4906;top:3362;width:2890;height:2" coordorigin="4906,3362" coordsize="2890,0" path="m4906,3362l7795,3362e" filled="f" stroked="t" strokeweight=".48pt" strokecolor="#2B2B2B">
                <v:path arrowok="t"/>
              </v:shape>
            </v:group>
            <v:group style="position:absolute;left:7738;top:3360;width:3845;height:2" coordorigin="7738,3360" coordsize="3845,2">
              <v:shape style="position:absolute;left:7738;top:3360;width:3845;height:2" coordorigin="7738,3360" coordsize="3845,0" path="m7738,3360l11582,3360e" filled="f" stroked="t" strokeweight=".96pt" strokecolor="#545454">
                <v:path arrowok="t"/>
              </v:shape>
            </v:group>
            <v:group style="position:absolute;left:11578;top:768;width:2;height:3341" coordorigin="11578,768" coordsize="2,3341">
              <v:shape style="position:absolute;left:11578;top:768;width:2;height:3341" coordorigin="11578,768" coordsize="0,3341" path="m11578,4109l11578,768e" filled="f" stroked="t" strokeweight=".48pt" strokecolor="#3B3B3B">
                <v:path arrowok="t"/>
              </v:shape>
            </v:group>
            <v:group style="position:absolute;left:302;top:3322;width:2;height:2554" coordorigin="302,3322" coordsize="2,2554">
              <v:shape style="position:absolute;left:302;top:3322;width:2;height:2554" coordorigin="302,3322" coordsize="0,2554" path="m302,5875l302,3322e" filled="f" stroked="t" strokeweight=".48pt" strokecolor="#1C1C1C">
                <v:path arrowok="t"/>
              </v:shape>
            </v:group>
            <v:group style="position:absolute;left:3850;top:3360;width:2;height:446" coordorigin="3850,3360" coordsize="2,446">
              <v:shape style="position:absolute;left:3850;top:3360;width:2;height:446" coordorigin="3850,3360" coordsize="0,446" path="m3850,3806l3850,3360e" filled="f" stroked="t" strokeweight=".96pt" strokecolor="#444444">
                <v:path arrowok="t"/>
              </v:shape>
            </v:group>
            <v:group style="position:absolute;left:6970;top:3360;width:2;height:202" coordorigin="6970,3360" coordsize="2,202">
              <v:shape style="position:absolute;left:6970;top:3360;width:2;height:202" coordorigin="6970,3360" coordsize="0,202" path="m6970,3562l6970,3360e" filled="f" stroked="t" strokeweight=".96pt" strokecolor="#1C1C1C">
                <v:path arrowok="t"/>
              </v:shape>
            </v:group>
            <v:group style="position:absolute;left:3850;top:3797;width:2419;height:2" coordorigin="3850,3797" coordsize="2419,2">
              <v:shape style="position:absolute;left:3850;top:3797;width:2419;height:2" coordorigin="3850,3797" coordsize="2419,0" path="m3850,3797l6269,3797e" filled="f" stroked="t" strokeweight=".48pt" strokecolor="#3F3F3F">
                <v:path arrowok="t"/>
              </v:shape>
            </v:group>
            <v:group style="position:absolute;left:5933;top:3792;width:1056;height:2" coordorigin="5933,3792" coordsize="1056,2">
              <v:shape style="position:absolute;left:5933;top:3792;width:1056;height:2" coordorigin="5933,3792" coordsize="1056,0" path="m5933,3792l6989,3792e" filled="f" stroked="t" strokeweight=".96pt" strokecolor="#A8A8A8">
                <v:path arrowok="t"/>
              </v:shape>
            </v:group>
            <v:group style="position:absolute;left:6979;top:3533;width:2;height:586" coordorigin="6979,3533" coordsize="2,586">
              <v:shape style="position:absolute;left:6979;top:3533;width:2;height:586" coordorigin="6979,3533" coordsize="0,586" path="m6979,4118l6979,3533e" filled="f" stroked="t" strokeweight=".96pt" strokecolor="#383838">
                <v:path arrowok="t"/>
              </v:shape>
            </v:group>
            <v:group style="position:absolute;left:298;top:4109;width:1397;height:2" coordorigin="298,4109" coordsize="1397,2">
              <v:shape style="position:absolute;left:298;top:4109;width:1397;height:2" coordorigin="298,4109" coordsize="1397,0" path="m298,4109l1694,4109e" filled="f" stroked="t" strokeweight=".96pt" strokecolor="#4B4B4B">
                <v:path arrowok="t"/>
              </v:shape>
            </v:group>
            <v:group style="position:absolute;left:1637;top:4111;width:701;height:2" coordorigin="1637,4111" coordsize="701,2">
              <v:shape style="position:absolute;left:1637;top:4111;width:701;height:2" coordorigin="1637,4111" coordsize="701,0" path="m1637,4111l2338,4111e" filled="f" stroked="t" strokeweight=".24pt" strokecolor="#1F1F1F">
                <v:path arrowok="t"/>
              </v:shape>
            </v:group>
            <v:group style="position:absolute;left:3854;top:3691;width:2;height:427" coordorigin="3854,3691" coordsize="2,427">
              <v:shape style="position:absolute;left:3854;top:3691;width:2;height:427" coordorigin="3854,3691" coordsize="0,427" path="m3854,4118l3854,3691e" filled="f" stroked="t" strokeweight=".48pt" strokecolor="#232323">
                <v:path arrowok="t"/>
              </v:shape>
            </v:group>
            <v:group style="position:absolute;left:2280;top:4104;width:5861;height:2" coordorigin="2280,4104" coordsize="5861,2">
              <v:shape style="position:absolute;left:2280;top:4104;width:5861;height:2" coordorigin="2280,4104" coordsize="5861,0" path="m2280,4104l8141,4104e" filled="f" stroked="t" strokeweight=".96pt" strokecolor="#484848">
                <v:path arrowok="t"/>
              </v:shape>
            </v:group>
            <v:group style="position:absolute;left:6931;top:4104;width:4646;height:2" coordorigin="6931,4104" coordsize="4646,2">
              <v:shape style="position:absolute;left:6931;top:4104;width:4646;height:2" coordorigin="6931,4104" coordsize="4646,0" path="m6931,4104l11578,4104e" filled="f" stroked="t" strokeweight=".48pt" strokecolor="#1C1C1C">
                <v:path arrowok="t"/>
              </v:shape>
            </v:group>
            <v:group style="position:absolute;left:2309;top:4080;width:2;height:322" coordorigin="2309,4080" coordsize="2,322">
              <v:shape style="position:absolute;left:2309;top:4080;width:2;height:322" coordorigin="2309,4080" coordsize="0,322" path="m2309,4402l2309,4080e" filled="f" stroked="t" strokeweight=".24pt" strokecolor="#4F4F4F">
                <v:path arrowok="t"/>
              </v:shape>
            </v:group>
            <v:group style="position:absolute;left:298;top:4392;width:11285;height:2" coordorigin="298,4392" coordsize="11285,2">
              <v:shape style="position:absolute;left:298;top:4392;width:11285;height:2" coordorigin="298,4392" coordsize="11285,0" path="m298,4392l11582,4392e" filled="f" stroked="t" strokeweight=".96pt" strokecolor="#4B4B4B">
                <v:path arrowok="t"/>
              </v:shape>
            </v:group>
            <v:group style="position:absolute;left:2309;top:4382;width:2;height:245" coordorigin="2309,4382" coordsize="2,245">
              <v:shape style="position:absolute;left:2309;top:4382;width:2;height:245" coordorigin="2309,4382" coordsize="0,245" path="m2309,4627l2309,4382e" filled="f" stroked="t" strokeweight=".24pt" strokecolor="#676767">
                <v:path arrowok="t"/>
              </v:shape>
            </v:group>
            <v:group style="position:absolute;left:2342;top:4637;width:6830;height:2" coordorigin="2342,4637" coordsize="6830,2">
              <v:shape style="position:absolute;left:2342;top:4637;width:6830;height:2" coordorigin="2342,4637" coordsize="6830,0" path="m2342,4637l9173,4637e" filled="f" stroked="t" strokeweight=".96pt" strokecolor="#4B4B4B">
                <v:path arrowok="t"/>
              </v:shape>
            </v:group>
            <v:group style="position:absolute;left:9115;top:4632;width:893;height:2" coordorigin="9115,4632" coordsize="893,2">
              <v:shape style="position:absolute;left:9115;top:4632;width:893;height:2" coordorigin="9115,4632" coordsize="893,0" path="m9115,4632l10008,4632e" filled="f" stroked="t" strokeweight=".48pt" strokecolor="#0F0F0F">
                <v:path arrowok="t"/>
              </v:shape>
            </v:group>
            <v:group style="position:absolute;left:9950;top:4627;width:1637;height:2" coordorigin="9950,4627" coordsize="1637,2">
              <v:shape style="position:absolute;left:9950;top:4627;width:1637;height:2" coordorigin="9950,4627" coordsize="1637,0" path="m9950,4627l11587,4627e" filled="f" stroked="t" strokeweight=".72pt" strokecolor="#2F2F2F">
                <v:path arrowok="t"/>
              </v:shape>
            </v:group>
            <v:group style="position:absolute;left:11578;top:4378;width:2;height:2011" coordorigin="11578,4378" coordsize="2,2011">
              <v:shape style="position:absolute;left:11578;top:4378;width:2;height:2011" coordorigin="11578,4378" coordsize="0,2011" path="m11578,6389l11578,4378e" filled="f" stroked="t" strokeweight=".96pt" strokecolor="#4B4B4B">
                <v:path arrowok="t"/>
              </v:shape>
            </v:group>
            <v:group style="position:absolute;left:2309;top:4627;width:2;height:1219" coordorigin="2309,4627" coordsize="2,1219">
              <v:shape style="position:absolute;left:2309;top:4627;width:2;height:1219" coordorigin="2309,4627" coordsize="0,1219" path="m2309,5846l2309,4627e" filled="f" stroked="t" strokeweight=".24pt" strokecolor="#000000">
                <v:path arrowok="t"/>
              </v:shape>
            </v:group>
            <v:group style="position:absolute;left:4915;top:4627;width:2;height:979" coordorigin="4915,4627" coordsize="2,979">
              <v:shape style="position:absolute;left:4915;top:4627;width:2;height:979" coordorigin="4915,4627" coordsize="0,979" path="m4915,5606l4915,4627e" filled="f" stroked="t" strokeweight=".96pt" strokecolor="#3B3B3B">
                <v:path arrowok="t"/>
              </v:shape>
            </v:group>
            <v:group style="position:absolute;left:4906;top:5117;width:1934;height:2" coordorigin="4906,5117" coordsize="1934,2">
              <v:shape style="position:absolute;left:4906;top:5117;width:1934;height:2" coordorigin="4906,5117" coordsize="1934,0" path="m4906,5117l6840,5117e" filled="f" stroked="t" strokeweight=".72pt" strokecolor="#3B3B3B">
                <v:path arrowok="t"/>
              </v:shape>
            </v:group>
            <v:group style="position:absolute;left:7766;top:4618;width:2;height:250" coordorigin="7766,4618" coordsize="2,250">
              <v:shape style="position:absolute;left:7766;top:4618;width:2;height:250" coordorigin="7766,4618" coordsize="0,250" path="m7766,4867l7766,4618e" filled="f" stroked="t" strokeweight=".24pt" strokecolor="#3B3B3B">
                <v:path arrowok="t"/>
              </v:shape>
            </v:group>
            <v:group style="position:absolute;left:6734;top:5112;width:264;height:2" coordorigin="6734,5112" coordsize="264,2">
              <v:shape style="position:absolute;left:6734;top:5112;width:264;height:2" coordorigin="6734,5112" coordsize="264,0" path="m6734,5112l6998,5112e" filled="f" stroked="t" strokeweight=".48pt" strokecolor="#030303">
                <v:path arrowok="t"/>
              </v:shape>
            </v:group>
            <v:group style="position:absolute;left:6970;top:5093;width:802;height:2" coordorigin="6970,5093" coordsize="802,2">
              <v:shape style="position:absolute;left:6970;top:5093;width:802;height:2" coordorigin="6970,5093" coordsize="802,0" path="m6970,5093l7771,5093e" filled="f" stroked="t" strokeweight=".96pt" strokecolor="#000000">
                <v:path arrowok="t"/>
              </v:shape>
            </v:group>
            <v:group style="position:absolute;left:7766;top:4867;width:2;height:235" coordorigin="7766,4867" coordsize="2,235">
              <v:shape style="position:absolute;left:7766;top:4867;width:2;height:235" coordorigin="7766,4867" coordsize="0,235" path="m7766,5102l7766,4867e" filled="f" stroked="t" strokeweight=".24pt" strokecolor="#000000">
                <v:path arrowok="t"/>
              </v:shape>
            </v:group>
            <v:group style="position:absolute;left:7738;top:5112;width:2270;height:2" coordorigin="7738,5112" coordsize="2270,2">
              <v:shape style="position:absolute;left:7738;top:5112;width:2270;height:2" coordorigin="7738,5112" coordsize="2270,0" path="m7738,5112l10008,5112e" filled="f" stroked="t" strokeweight=".48pt" strokecolor="#080808">
                <v:path arrowok="t"/>
              </v:shape>
            </v:group>
            <v:group style="position:absolute;left:9950;top:5107;width:1637;height:2" coordorigin="9950,5107" coordsize="1637,2">
              <v:shape style="position:absolute;left:9950;top:5107;width:1637;height:2" coordorigin="9950,5107" coordsize="1637,0" path="m9950,5107l11587,5107e" filled="f" stroked="t" strokeweight=".72pt" strokecolor="#383838">
                <v:path arrowok="t"/>
              </v:shape>
            </v:group>
            <v:group style="position:absolute;left:4906;top:5357;width:5458;height:2" coordorigin="4906,5357" coordsize="5458,2">
              <v:shape style="position:absolute;left:4906;top:5357;width:5458;height:2" coordorigin="4906,5357" coordsize="5458,0" path="m4906,5357l10363,5357e" filled="f" stroked="t" strokeweight=".96pt" strokecolor="#444444">
                <v:path arrowok="t"/>
              </v:shape>
            </v:group>
            <v:group style="position:absolute;left:9979;top:5333;width:1589;height:2" coordorigin="9979,5333" coordsize="1589,2">
              <v:shape style="position:absolute;left:9979;top:5333;width:1589;height:2" coordorigin="9979,5333" coordsize="1589,0" path="m9979,5333l11568,5333e" filled="f" stroked="t" strokeweight=".24pt" strokecolor="#909090">
                <v:path arrowok="t"/>
              </v:shape>
            </v:group>
            <v:group style="position:absolute;left:4915;top:5602;width:2510;height:2" coordorigin="4915,5602" coordsize="2510,2">
              <v:shape style="position:absolute;left:4915;top:5602;width:2510;height:2" coordorigin="4915,5602" coordsize="2510,0" path="m4915,5602l7426,5602e" filled="f" stroked="t" strokeweight=".48pt" strokecolor="#282828">
                <v:path arrowok="t"/>
              </v:shape>
            </v:group>
            <v:group style="position:absolute;left:6816;top:5597;width:4771;height:2" coordorigin="6816,5597" coordsize="4771,2">
              <v:shape style="position:absolute;left:6816;top:5597;width:4771;height:2" coordorigin="6816,5597" coordsize="4771,0" path="m6816,5597l11587,5597e" filled="f" stroked="t" strokeweight=".96pt" strokecolor="#444444">
                <v:path arrowok="t"/>
              </v:shape>
            </v:group>
            <v:group style="position:absolute;left:2342;top:5846;width:5453;height:2" coordorigin="2342,5846" coordsize="5453,2">
              <v:shape style="position:absolute;left:2342;top:5846;width:5453;height:2" coordorigin="2342,5846" coordsize="5453,0" path="m2342,5846l7795,5846e" filled="f" stroked="t" strokeweight=".96pt" strokecolor="#484848">
                <v:path arrowok="t"/>
              </v:shape>
            </v:group>
            <v:group style="position:absolute;left:4920;top:5549;width:2;height:571" coordorigin="4920,5549" coordsize="2,571">
              <v:shape style="position:absolute;left:4920;top:5549;width:2;height:571" coordorigin="4920,5549" coordsize="0,571" path="m4920,6120l4920,5549e" filled="f" stroked="t" strokeweight=".48pt" strokecolor="#1C1C1C">
                <v:path arrowok="t"/>
              </v:shape>
            </v:group>
            <v:group style="position:absolute;left:7738;top:5837;width:643;height:2" coordorigin="7738,5837" coordsize="643,2">
              <v:shape style="position:absolute;left:7738;top:5837;width:643;height:2" coordorigin="7738,5837" coordsize="643,0" path="m7738,5837l8381,5837e" filled="f" stroked="t" strokeweight=".72pt" strokecolor="#383838">
                <v:path arrowok="t"/>
              </v:shape>
            </v:group>
            <v:group style="position:absolute;left:8323;top:5837;width:3264;height:2" coordorigin="8323,5837" coordsize="3264,2">
              <v:shape style="position:absolute;left:8323;top:5837;width:3264;height:2" coordorigin="8323,5837" coordsize="3264,0" path="m8323,5837l11587,5837e" filled="f" stroked="t" strokeweight=".96pt" strokecolor="#4B4B4B">
                <v:path arrowok="t"/>
              </v:shape>
            </v:group>
            <v:group style="position:absolute;left:307;top:5818;width:2;height:1248" coordorigin="307,5818" coordsize="2,1248">
              <v:shape style="position:absolute;left:307;top:5818;width:2;height:1248" coordorigin="307,5818" coordsize="0,1248" path="m307,7066l307,5818e" filled="f" stroked="t" strokeweight=".96pt" strokecolor="#4F4F4F">
                <v:path arrowok="t"/>
              </v:shape>
            </v:group>
            <v:group style="position:absolute;left:917;top:6096;width:2760;height:2" coordorigin="917,6096" coordsize="2760,2">
              <v:shape style="position:absolute;left:917;top:6096;width:2760;height:2" coordorigin="917,6096" coordsize="2760,0" path="m917,6096l3677,6096e" filled="f" stroked="t" strokeweight=".72pt" strokecolor="#484848">
                <v:path arrowok="t"/>
              </v:shape>
            </v:group>
            <v:group style="position:absolute;left:2309;top:5846;width:2;height:514" coordorigin="2309,5846" coordsize="2,514">
              <v:shape style="position:absolute;left:2309;top:5846;width:2;height:514" coordorigin="2309,5846" coordsize="0,514" path="m2309,6360l2309,5846e" filled="f" stroked="t" strokeweight=".24pt" strokecolor="#676767">
                <v:path arrowok="t"/>
              </v:shape>
            </v:group>
            <v:group style="position:absolute;left:3619;top:6091;width:1320;height:2" coordorigin="3619,6091" coordsize="1320,2">
              <v:shape style="position:absolute;left:3619;top:6091;width:1320;height:2" coordorigin="3619,6091" coordsize="1320,0" path="m3619,6091l4939,6091e" filled="f" stroked="t" strokeweight=".48pt" strokecolor="#181818">
                <v:path arrowok="t"/>
              </v:shape>
            </v:group>
            <v:group style="position:absolute;left:4877;top:6086;width:6710;height:2" coordorigin="4877,6086" coordsize="6710,2">
              <v:shape style="position:absolute;left:4877;top:6086;width:6710;height:2" coordorigin="4877,6086" coordsize="6710,0" path="m4877,6086l11587,6086e" filled="f" stroked="t" strokeweight=".96pt" strokecolor="#3F3F3F">
                <v:path arrowok="t"/>
              </v:shape>
            </v:group>
            <v:group style="position:absolute;left:4925;top:6058;width:2;height:749" coordorigin="4925,6058" coordsize="2,749">
              <v:shape style="position:absolute;left:4925;top:6058;width:2;height:749" coordorigin="4925,6058" coordsize="0,749" path="m4925,6806l4925,6058e" filled="f" stroked="t" strokeweight=".72pt" strokecolor="#383838">
                <v:path arrowok="t"/>
              </v:shape>
            </v:group>
            <v:group style="position:absolute;left:7766;top:6077;width:2;height:283" coordorigin="7766,6077" coordsize="2,283">
              <v:shape style="position:absolute;left:7766;top:6077;width:2;height:283" coordorigin="7766,6077" coordsize="0,283" path="m7766,6360l7766,6077e" filled="f" stroked="t" strokeweight=".24pt" strokecolor="#3F3F3F">
                <v:path arrowok="t"/>
              </v:shape>
            </v:group>
            <v:group style="position:absolute;left:2309;top:6360;width:2;height:667" coordorigin="2309,6360" coordsize="2,667">
              <v:shape style="position:absolute;left:2309;top:6360;width:2;height:667" coordorigin="2309,6360" coordsize="0,667" path="m2309,7027l2309,6360e" filled="f" stroked="t" strokeweight=".24pt" strokecolor="#000000">
                <v:path arrowok="t"/>
              </v:shape>
            </v:group>
            <v:group style="position:absolute;left:4565;top:6562;width:2861;height:2" coordorigin="4565,6562" coordsize="2861,2">
              <v:shape style="position:absolute;left:4565;top:6562;width:2861;height:2" coordorigin="4565,6562" coordsize="2861,0" path="m4565,6562l7426,6562e" filled="f" stroked="t" strokeweight=".48pt" strokecolor="#131313">
                <v:path arrowok="t"/>
              </v:shape>
            </v:group>
            <v:group style="position:absolute;left:7296;top:6557;width:4296;height:2" coordorigin="7296,6557" coordsize="4296,2">
              <v:shape style="position:absolute;left:7296;top:6557;width:4296;height:2" coordorigin="7296,6557" coordsize="4296,0" path="m7296,6557l11592,6557e" filled="f" stroked="t" strokeweight=".96pt" strokecolor="#484848">
                <v:path arrowok="t"/>
              </v:shape>
            </v:group>
            <v:group style="position:absolute;left:7766;top:6360;width:2;height:187" coordorigin="7766,6360" coordsize="2,187">
              <v:shape style="position:absolute;left:7766;top:6360;width:2;height:187" coordorigin="7766,6360" coordsize="0,187" path="m7766,6547l7766,6360e" filled="f" stroked="t" strokeweight=".24pt" strokecolor="#676767">
                <v:path arrowok="t"/>
              </v:shape>
            </v:group>
            <v:group style="position:absolute;left:11582;top:4378;width:2;height:2198" coordorigin="11582,4378" coordsize="2,2198">
              <v:shape style="position:absolute;left:11582;top:4378;width:2;height:2198" coordorigin="11582,4378" coordsize="0,2198" path="m11582,6576l11582,4378e" filled="f" stroked="t" strokeweight=".48pt" strokecolor="#3B3B3B">
                <v:path arrowok="t"/>
              </v:shape>
            </v:group>
            <v:group style="position:absolute;left:2309;top:6778;width:2606;height:2" coordorigin="2309,6778" coordsize="2606,2">
              <v:shape style="position:absolute;left:2309;top:6778;width:2606;height:2" coordorigin="2309,6778" coordsize="2606,0" path="m2309,6778l4915,6778e" filled="f" stroked="t" strokeweight=".96pt" strokecolor="#1F1F1F">
                <v:path arrowok="t"/>
              </v:shape>
            </v:group>
            <v:group style="position:absolute;left:4896;top:6778;width:264;height:2" coordorigin="4896,6778" coordsize="264,2">
              <v:shape style="position:absolute;left:4896;top:6778;width:264;height:2" coordorigin="4896,6778" coordsize="264,0" path="m4896,6778l5160,6778e" filled="f" stroked="t" strokeweight=".96pt" strokecolor="#606060">
                <v:path arrowok="t"/>
              </v:shape>
            </v:group>
            <v:group style="position:absolute;left:5131;top:6802;width:1867;height:2" coordorigin="5131,6802" coordsize="1867,2">
              <v:shape style="position:absolute;left:5131;top:6802;width:1867;height:2" coordorigin="5131,6802" coordsize="1867,0" path="m5131,6802l6998,6802e" filled="f" stroked="t" strokeweight=".48pt" strokecolor="#0F0F0F">
                <v:path arrowok="t"/>
              </v:shape>
            </v:group>
            <v:group style="position:absolute;left:6941;top:6797;width:4656;height:2" coordorigin="6941,6797" coordsize="4656,2">
              <v:shape style="position:absolute;left:6941;top:6797;width:4656;height:2" coordorigin="6941,6797" coordsize="4656,0" path="m6941,6797l11597,6797e" filled="f" stroked="t" strokeweight=".96pt" strokecolor="#444444">
                <v:path arrowok="t"/>
              </v:shape>
            </v:group>
            <v:group style="position:absolute;left:7766;top:6528;width:2;height:259" coordorigin="7766,6528" coordsize="2,259">
              <v:shape style="position:absolute;left:7766;top:6528;width:2;height:259" coordorigin="7766,6528" coordsize="0,259" path="m7766,6787l7766,6528e" filled="f" stroked="t" strokeweight=".24pt" strokecolor="#484848">
                <v:path arrowok="t"/>
              </v:shape>
            </v:group>
            <v:group style="position:absolute;left:11587;top:4378;width:2;height:2674" coordorigin="11587,4378" coordsize="2,2674">
              <v:shape style="position:absolute;left:11587;top:4378;width:2;height:2674" coordorigin="11587,4378" coordsize="0,2674" path="m11587,7051l11587,4378e" filled="f" stroked="t" strokeweight=".72pt" strokecolor="#3F3F3F">
                <v:path arrowok="t"/>
              </v:shape>
            </v:group>
            <v:group style="position:absolute;left:298;top:7042;width:514;height:2" coordorigin="298,7042" coordsize="514,2">
              <v:shape style="position:absolute;left:298;top:7042;width:514;height:2" coordorigin="298,7042" coordsize="514,0" path="m298,7042l811,7042e" filled="f" stroked="t" strokeweight=".48pt" strokecolor="#232323">
                <v:path arrowok="t"/>
              </v:shape>
            </v:group>
            <v:group style="position:absolute;left:691;top:7046;width:1651;height:2" coordorigin="691,7046" coordsize="1651,2">
              <v:shape style="position:absolute;left:691;top:7046;width:1651;height:2" coordorigin="691,7046" coordsize="1651,0" path="m691,7046l2342,7046e" filled="f" stroked="t" strokeweight=".96pt" strokecolor="#4F4F4F">
                <v:path arrowok="t"/>
              </v:shape>
            </v:group>
            <v:group style="position:absolute;left:2309;top:7018;width:2597;height:2" coordorigin="2309,7018" coordsize="2597,2">
              <v:shape style="position:absolute;left:2309;top:7018;width:2597;height:2" coordorigin="2309,7018" coordsize="2597,0" path="m2309,7018l4906,7018e" filled="f" stroked="t" strokeweight=".96pt" strokecolor="#5B5B5B">
                <v:path arrowok="t"/>
              </v:shape>
            </v:group>
            <v:group style="position:absolute;left:4877;top:7042;width:821;height:2" coordorigin="4877,7042" coordsize="821,2">
              <v:shape style="position:absolute;left:4877;top:7042;width:821;height:2" coordorigin="4877,7042" coordsize="821,0" path="m4877,7042l5698,7042e" filled="f" stroked="t" strokeweight=".48pt" strokecolor="#1C1C1C">
                <v:path arrowok="t"/>
              </v:shape>
            </v:group>
            <v:group style="position:absolute;left:5606;top:7037;width:4450;height:2" coordorigin="5606,7037" coordsize="4450,2">
              <v:shape style="position:absolute;left:5606;top:7037;width:4450;height:2" coordorigin="5606,7037" coordsize="4450,0" path="m5606,7037l10056,7037e" filled="f" stroked="t" strokeweight=".96pt" strokecolor="#444444">
                <v:path arrowok="t"/>
              </v:shape>
            </v:group>
            <v:group style="position:absolute;left:9979;top:7018;width:1589;height:2" coordorigin="9979,7018" coordsize="1589,2">
              <v:shape style="position:absolute;left:9979;top:7018;width:1589;height:2" coordorigin="9979,7018" coordsize="1589,0" path="m9979,7018l11568,7018e" filled="f" stroked="t" strokeweight=".24pt" strokecolor="#000000">
                <v:path arrowok="t"/>
              </v:shape>
            </v:group>
            <v:group style="position:absolute;left:312;top:6979;width:2;height:778" coordorigin="312,6979" coordsize="2,778">
              <v:shape style="position:absolute;left:312;top:6979;width:2;height:778" coordorigin="312,6979" coordsize="0,778" path="m312,7757l312,6979e" filled="f" stroked="t" strokeweight=".48pt" strokecolor="#282828">
                <v:path arrowok="t"/>
              </v:shape>
            </v:group>
            <v:group style="position:absolute;left:2309;top:7008;width:2;height:288" coordorigin="2309,7008" coordsize="2,288">
              <v:shape style="position:absolute;left:2309;top:7008;width:2;height:288" coordorigin="2309,7008" coordsize="0,288" path="m2309,7296l2309,7008e" filled="f" stroked="t" strokeweight=".24pt" strokecolor="#606060">
                <v:path arrowok="t"/>
              </v:shape>
            </v:group>
            <v:group style="position:absolute;left:11592;top:6989;width:2;height:778" coordorigin="11592,6989" coordsize="2,778">
              <v:shape style="position:absolute;left:11592;top:6989;width:2;height:778" coordorigin="11592,6989" coordsize="0,778" path="m11592,7766l11592,6989e" filled="f" stroked="t" strokeweight=".48pt" strokecolor="#3B3B3B">
                <v:path arrowok="t"/>
              </v:shape>
            </v:group>
            <v:group style="position:absolute;left:307;top:7517;width:941;height:2" coordorigin="307,7517" coordsize="941,2">
              <v:shape style="position:absolute;left:307;top:7517;width:941;height:2" coordorigin="307,7517" coordsize="941,0" path="m307,7517l1248,7517e" filled="f" stroked="t" strokeweight=".96pt" strokecolor="#4B4B4B">
                <v:path arrowok="t"/>
              </v:shape>
            </v:group>
            <v:group style="position:absolute;left:936;top:7517;width:758;height:2" coordorigin="936,7517" coordsize="758,2">
              <v:shape style="position:absolute;left:936;top:7517;width:758;height:2" coordorigin="936,7517" coordsize="758,0" path="m936,7517l1694,7517e" filled="f" stroked="t" strokeweight=".72pt" strokecolor="#383838">
                <v:path arrowok="t"/>
              </v:shape>
            </v:group>
            <v:group style="position:absolute;left:1637;top:7519;width:706;height:2" coordorigin="1637,7519" coordsize="706,2">
              <v:shape style="position:absolute;left:1637;top:7519;width:706;height:2" coordorigin="1637,7519" coordsize="706,0" path="m1637,7519l2342,7519e" filled="f" stroked="t" strokeweight=".24pt" strokecolor="#232323">
                <v:path arrowok="t"/>
              </v:shape>
            </v:group>
            <v:group style="position:absolute;left:2309;top:7296;width:2;height:197" coordorigin="2309,7296" coordsize="2,197">
              <v:shape style="position:absolute;left:2309;top:7296;width:2;height:197" coordorigin="2309,7296" coordsize="0,197" path="m2309,7493l2309,7296e" filled="f" stroked="t" strokeweight=".24pt" strokecolor="#000000">
                <v:path arrowok="t"/>
              </v:shape>
            </v:group>
            <v:group style="position:absolute;left:2280;top:7517;width:4008;height:2" coordorigin="2280,7517" coordsize="4008,2">
              <v:shape style="position:absolute;left:2280;top:7517;width:4008;height:2" coordorigin="2280,7517" coordsize="4008,0" path="m2280,7517l6288,7517e" filled="f" stroked="t" strokeweight=".96pt" strokecolor="#484848">
                <v:path arrowok="t"/>
              </v:shape>
            </v:group>
            <v:group style="position:absolute;left:6211;top:7512;width:581;height:2" coordorigin="6211,7512" coordsize="581,2">
              <v:shape style="position:absolute;left:6211;top:7512;width:581;height:2" coordorigin="6211,7512" coordsize="581,0" path="m6211,7512l6792,7512e" filled="f" stroked="t" strokeweight=".48pt" strokecolor="#1C1C1C">
                <v:path arrowok="t"/>
              </v:shape>
            </v:group>
            <v:group style="position:absolute;left:6734;top:7507;width:4862;height:2" coordorigin="6734,7507" coordsize="4862,2">
              <v:shape style="position:absolute;left:6734;top:7507;width:4862;height:2" coordorigin="6734,7507" coordsize="4862,0" path="m6734,7507l11597,7507e" filled="f" stroked="t" strokeweight=".96pt" strokecolor="#3F3F3F">
                <v:path arrowok="t"/>
              </v:shape>
            </v:group>
            <v:group style="position:absolute;left:2309;top:7478;width:2;height:250" coordorigin="2309,7478" coordsize="2,250">
              <v:shape style="position:absolute;left:2309;top:7478;width:2;height:250" coordorigin="2309,7478" coordsize="0,250" path="m2309,7728l2309,7478e" filled="f" stroked="t" strokeweight=".24pt" strokecolor="#282828">
                <v:path arrowok="t"/>
              </v:shape>
            </v:group>
            <v:group style="position:absolute;left:4934;top:7507;width:2;height:749" coordorigin="4934,7507" coordsize="2,749">
              <v:shape style="position:absolute;left:4934;top:7507;width:2;height:749" coordorigin="4934,7507" coordsize="0,749" path="m4934,8256l4934,7507e" filled="f" stroked="t" strokeweight=".96pt" strokecolor="#3F3F3F">
                <v:path arrowok="t"/>
              </v:shape>
            </v:group>
            <v:group style="position:absolute;left:4925;top:7757;width:2870;height:2" coordorigin="4925,7757" coordsize="2870,2">
              <v:shape style="position:absolute;left:4925;top:7757;width:2870;height:2" coordorigin="4925,7757" coordsize="2870,0" path="m4925,7757l7795,7757e" filled="f" stroked="t" strokeweight=".72pt" strokecolor="#4F4F4F">
                <v:path arrowok="t"/>
              </v:shape>
            </v:group>
            <v:group style="position:absolute;left:7603;top:7747;width:3994;height:2" coordorigin="7603,7747" coordsize="3994,2">
              <v:shape style="position:absolute;left:7603;top:7747;width:3994;height:2" coordorigin="7603,7747" coordsize="3994,0" path="m7603,7747l11597,7747e" filled="f" stroked="t" strokeweight=".96pt" strokecolor="#4B4B4B">
                <v:path arrowok="t"/>
              </v:shape>
            </v:group>
            <v:group style="position:absolute;left:314;top:7699;width:2;height:2242" coordorigin="314,7699" coordsize="2,2242">
              <v:shape style="position:absolute;left:314;top:7699;width:2;height:2242" coordorigin="314,7699" coordsize="0,2242" path="m314,9941l314,7699e" filled="f" stroked="t" strokeweight=".72pt" strokecolor="#4B4B4B">
                <v:path arrowok="t"/>
              </v:shape>
            </v:group>
            <v:group style="position:absolute;left:2309;top:7728;width:2;height:269" coordorigin="2309,7728" coordsize="2,269">
              <v:shape style="position:absolute;left:2309;top:7728;width:2;height:269" coordorigin="2309,7728" coordsize="0,269" path="m2309,7997l2309,7728e" filled="f" stroked="t" strokeweight=".24pt" strokecolor="#000000">
                <v:path arrowok="t"/>
              </v:shape>
            </v:group>
            <v:group style="position:absolute;left:4896;top:7997;width:773;height:2" coordorigin="4896,7997" coordsize="773,2">
              <v:shape style="position:absolute;left:4896;top:7997;width:773;height:2" coordorigin="4896,7997" coordsize="773,0" path="m4896,7997l5669,7997e" filled="f" stroked="t" strokeweight=".96pt" strokecolor="#2B2B2B">
                <v:path arrowok="t"/>
              </v:shape>
            </v:group>
            <v:group style="position:absolute;left:5640;top:8002;width:629;height:2" coordorigin="5640,8002" coordsize="629,2">
              <v:shape style="position:absolute;left:5640;top:8002;width:629;height:2" coordorigin="5640,8002" coordsize="629,0" path="m5640,8002l6269,8002e" filled="f" stroked="t" strokeweight=".48pt" strokecolor="#383838">
                <v:path arrowok="t"/>
              </v:shape>
            </v:group>
            <v:group style="position:absolute;left:6125;top:7997;width:3442;height:2" coordorigin="6125,7997" coordsize="3442,2">
              <v:shape style="position:absolute;left:6125;top:7997;width:3442;height:2" coordorigin="6125,7997" coordsize="3442,0" path="m6125,7997l9566,7997e" filled="f" stroked="t" strokeweight=".96pt" strokecolor="#444444">
                <v:path arrowok="t"/>
              </v:shape>
            </v:group>
            <v:group style="position:absolute;left:9365;top:7997;width:614;height:2" coordorigin="9365,7997" coordsize="614,2">
              <v:shape style="position:absolute;left:9365;top:7997;width:614;height:2" coordorigin="9365,7997" coordsize="614,0" path="m9365,7997l9979,7997e" filled="f" stroked="t" strokeweight=".24pt" strokecolor="#3B3B3B">
                <v:path arrowok="t"/>
              </v:shape>
            </v:group>
            <v:group style="position:absolute;left:9950;top:7987;width:1646;height:2" coordorigin="9950,7987" coordsize="1646,2">
              <v:shape style="position:absolute;left:9950;top:7987;width:1646;height:2" coordorigin="9950,7987" coordsize="1646,0" path="m9950,7987l11597,7987e" filled="f" stroked="t" strokeweight=".72pt" strokecolor="#3F3F3F">
                <v:path arrowok="t"/>
              </v:shape>
            </v:group>
            <v:group style="position:absolute;left:11592;top:7690;width:2;height:1526" coordorigin="11592,7690" coordsize="2,1526">
              <v:shape style="position:absolute;left:11592;top:7690;width:2;height:1526" coordorigin="11592,7690" coordsize="0,1526" path="m11592,9216l11592,7690e" filled="f" stroked="t" strokeweight=".48pt" strokecolor="#545454">
                <v:path arrowok="t"/>
              </v:shape>
            </v:group>
            <v:group style="position:absolute;left:274;top:8347;width:509;height:2" coordorigin="274,8347" coordsize="509,2">
              <v:shape style="position:absolute;left:274;top:8347;width:509;height:2" coordorigin="274,8347" coordsize="509,0" path="m274,8347l782,8347e" filled="f" stroked="t" strokeweight=".24pt" strokecolor="#4B4B4B">
                <v:path arrowok="t"/>
              </v:shape>
            </v:group>
            <v:group style="position:absolute;left:782;top:8347;width:1531;height:2" coordorigin="782,8347" coordsize="1531,2">
              <v:shape style="position:absolute;left:782;top:8347;width:1531;height:2" coordorigin="782,8347" coordsize="1531,0" path="m782,8347l2314,8347e" filled="f" stroked="t" strokeweight=".24pt" strokecolor="#000000">
                <v:path arrowok="t"/>
              </v:shape>
            </v:group>
            <v:group style="position:absolute;left:2309;top:7997;width:2;height:355" coordorigin="2309,7997" coordsize="2,355">
              <v:shape style="position:absolute;left:2309;top:7997;width:2;height:355" coordorigin="2309,7997" coordsize="0,355" path="m2309,8352l2309,7997e" filled="f" stroked="t" strokeweight=".24pt" strokecolor="#484848">
                <v:path arrowok="t"/>
              </v:shape>
            </v:group>
            <v:group style="position:absolute;left:2309;top:8347;width:562;height:2" coordorigin="2309,8347" coordsize="562,2">
              <v:shape style="position:absolute;left:2309;top:8347;width:562;height:2" coordorigin="2309,8347" coordsize="562,0" path="m2309,8347l2870,8347e" filled="f" stroked="t" strokeweight=".24pt" strokecolor="#646464">
                <v:path arrowok="t"/>
              </v:shape>
            </v:group>
            <v:group style="position:absolute;left:2870;top:8347;width:8698;height:2" coordorigin="2870,8347" coordsize="8698,2">
              <v:shape style="position:absolute;left:2870;top:8347;width:8698;height:2" coordorigin="2870,8347" coordsize="8698,0" path="m2870,8347l11568,8347e" filled="f" stroked="t" strokeweight=".24pt" strokecolor="#000000">
                <v:path arrowok="t"/>
              </v:shape>
            </v:group>
            <v:group style="position:absolute;left:2309;top:8347;width:2;height:686" coordorigin="2309,8347" coordsize="2,686">
              <v:shape style="position:absolute;left:2309;top:8347;width:2;height:686" coordorigin="2309,8347" coordsize="0,686" path="m2309,9034l2309,8347e" filled="f" stroked="t" strokeweight=".24pt" strokecolor="#000000">
                <v:path arrowok="t"/>
              </v:shape>
            </v:group>
            <v:group style="position:absolute;left:307;top:9053;width:4915;height:2" coordorigin="307,9053" coordsize="4915,2">
              <v:shape style="position:absolute;left:307;top:9053;width:4915;height:2" coordorigin="307,9053" coordsize="4915,0" path="m307,9053l5222,9053e" filled="f" stroked="t" strokeweight=".72pt" strokecolor="#484848">
                <v:path arrowok="t"/>
              </v:shape>
            </v:group>
            <v:group style="position:absolute;left:5131;top:9048;width:566;height:2" coordorigin="5131,9048" coordsize="566,2">
              <v:shape style="position:absolute;left:5131;top:9048;width:566;height:2" coordorigin="5131,9048" coordsize="566,0" path="m5131,9048l5698,9048e" filled="f" stroked="t" strokeweight=".48pt" strokecolor="#2B2B2B">
                <v:path arrowok="t"/>
              </v:shape>
            </v:group>
            <v:group style="position:absolute;left:2381;top:9043;width:7061;height:2" coordorigin="2381,9043" coordsize="7061,2">
              <v:shape style="position:absolute;left:2381;top:9043;width:7061;height:2" coordorigin="2381,9043" coordsize="7061,0" path="m2381,9043l9442,9043e" filled="f" stroked="t" strokeweight=".72pt" strokecolor="#444444">
                <v:path arrowok="t"/>
              </v:shape>
            </v:group>
            <v:group style="position:absolute;left:9365;top:9024;width:614;height:2" coordorigin="9365,9024" coordsize="614,2">
              <v:shape style="position:absolute;left:9365;top:9024;width:614;height:2" coordorigin="9365,9024" coordsize="614,0" path="m9365,9024l9979,9024e" filled="f" stroked="t" strokeweight=".24pt" strokecolor="#000000">
                <v:path arrowok="t"/>
              </v:shape>
            </v:group>
            <v:group style="position:absolute;left:2458;top:9034;width:9139;height:2" coordorigin="2458,9034" coordsize="9139,2">
              <v:shape style="position:absolute;left:2458;top:9034;width:9139;height:2" coordorigin="2458,9034" coordsize="9139,0" path="m2458,9034l11597,9034e" filled="f" stroked="t" strokeweight=".72pt" strokecolor="#3B3B3B">
                <v:path arrowok="t"/>
              </v:shape>
            </v:group>
            <v:group style="position:absolute;left:2309;top:9014;width:2;height:288" coordorigin="2309,9014" coordsize="2,288">
              <v:shape style="position:absolute;left:2309;top:9014;width:2;height:288" coordorigin="2309,9014" coordsize="0,288" path="m2309,9302l2309,9014e" filled="f" stroked="t" strokeweight=".24pt" strokecolor="#5B5B5B">
                <v:path arrowok="t"/>
              </v:shape>
            </v:group>
            <v:group style="position:absolute;left:2309;top:9302;width:2;height:610" coordorigin="2309,9302" coordsize="2,610">
              <v:shape style="position:absolute;left:2309;top:9302;width:2;height:610" coordorigin="2309,9302" coordsize="0,610" path="m2309,9912l2309,9302e" filled="f" stroked="t" strokeweight=".24pt" strokecolor="#000000">
                <v:path arrowok="t"/>
              </v:shape>
            </v:group>
            <v:group style="position:absolute;left:307;top:9938;width:2035;height:2" coordorigin="307,9938" coordsize="2035,2">
              <v:shape style="position:absolute;left:307;top:9938;width:2035;height:2" coordorigin="307,9938" coordsize="2035,0" path="m307,9938l2342,9938e" filled="f" stroked="t" strokeweight=".24pt" strokecolor="#1C1C1C">
                <v:path arrowok="t"/>
              </v:shape>
            </v:group>
            <v:group style="position:absolute;left:2280;top:9931;width:7728;height:2" coordorigin="2280,9931" coordsize="7728,2">
              <v:shape style="position:absolute;left:2280;top:9931;width:7728;height:2" coordorigin="2280,9931" coordsize="7728,0" path="m2280,9931l10008,9931e" filled="f" stroked="t" strokeweight=".72pt" strokecolor="#3F3F3F">
                <v:path arrowok="t"/>
              </v:shape>
            </v:group>
            <v:group style="position:absolute;left:9830;top:9917;width:1766;height:2" coordorigin="9830,9917" coordsize="1766,2">
              <v:shape style="position:absolute;left:9830;top:9917;width:1766;height:2" coordorigin="9830,9917" coordsize="1766,0" path="m9830,9917l11597,9917e" filled="f" stroked="t" strokeweight=".96pt" strokecolor="#444444">
                <v:path arrowok="t"/>
              </v:shape>
            </v:group>
            <v:group style="position:absolute;left:11563;top:9302;width:2;height:250" coordorigin="11563,9302" coordsize="2,250">
              <v:shape style="position:absolute;left:11563;top:9302;width:2;height:250" coordorigin="11563,9302" coordsize="0,250" path="m11563,9552l11563,9302e" filled="f" stroked="t" strokeweight=".24pt" strokecolor="#000000">
                <v:path arrowok="t"/>
              </v:shape>
            </v:group>
            <v:group style="position:absolute;left:11563;top:9552;width:2;height:984" coordorigin="11563,9552" coordsize="2,984">
              <v:shape style="position:absolute;left:11563;top:9552;width:2;height:984" coordorigin="11563,9552" coordsize="0,984" path="m11563,10536l11563,9552e" filled="f" stroked="t" strokeweight=".24pt" strokecolor="#383838">
                <v:path arrowok="t"/>
              </v:shape>
            </v:group>
            <v:group style="position:absolute;left:317;top:10282;width:9994;height:2" coordorigin="317,10282" coordsize="9994,2">
              <v:shape style="position:absolute;left:317;top:10282;width:9994;height:2" coordorigin="317,10282" coordsize="9994,0" path="m317,10282l10310,10282e" filled="f" stroked="t" strokeweight=".72pt" strokecolor="#4B4B4B">
                <v:path arrowok="t"/>
              </v:shape>
            </v:group>
            <v:group style="position:absolute;left:283;top:9907;width:2;height:624" coordorigin="283,9907" coordsize="2,624">
              <v:shape style="position:absolute;left:283;top:9907;width:2;height:624" coordorigin="283,9907" coordsize="0,624" path="m283,10531l283,9907e" filled="f" stroked="t" strokeweight=".24pt" strokecolor="#000000">
                <v:path arrowok="t"/>
              </v:shape>
            </v:group>
            <v:group style="position:absolute;left:2309;top:9907;width:2;height:624" coordorigin="2309,9907" coordsize="2,624">
              <v:shape style="position:absolute;left:2309;top:9907;width:2;height:624" coordorigin="2309,9907" coordsize="0,624" path="m2309,10531l2309,9907e" filled="f" stroked="t" strokeweight=".24pt" strokecolor="#4F4F4F">
                <v:path arrowok="t"/>
              </v:shape>
            </v:group>
            <v:group style="position:absolute;left:4565;top:10277;width:370;height:2" coordorigin="4565,10277" coordsize="370,2">
              <v:shape style="position:absolute;left:4565;top:10277;width:370;height:2" coordorigin="4565,10277" coordsize="370,0" path="m4565,10277l4934,10277e" filled="f" stroked="t" strokeweight=".48pt" strokecolor="#181818">
                <v:path arrowok="t"/>
              </v:shape>
            </v:group>
            <v:group style="position:absolute;left:4877;top:10272;width:2918;height:2" coordorigin="4877,10272" coordsize="2918,2">
              <v:shape style="position:absolute;left:4877;top:10272;width:2918;height:2" coordorigin="4877,10272" coordsize="2918,0" path="m4877,10272l7795,10272e" filled="f" stroked="t" strokeweight=".96pt" strokecolor="#444444">
                <v:path arrowok="t"/>
              </v:shape>
            </v:group>
            <v:group style="position:absolute;left:7766;top:10253;width:586;height:2" coordorigin="7766,10253" coordsize="586,2">
              <v:shape style="position:absolute;left:7766;top:10253;width:586;height:2" coordorigin="7766,10253" coordsize="586,0" path="m7766,10253l8352,10253e" filled="f" stroked="t" strokeweight=".96pt" strokecolor="#5B5B5B">
                <v:path arrowok="t"/>
              </v:shape>
            </v:group>
            <v:group style="position:absolute;left:8323;top:10262;width:1987;height:2" coordorigin="8323,10262" coordsize="1987,2">
              <v:shape style="position:absolute;left:8323;top:10262;width:1987;height:2" coordorigin="8323,10262" coordsize="1987,0" path="m8323,10262l10310,10262e" filled="f" stroked="t" strokeweight=".96pt" strokecolor="#484848">
                <v:path arrowok="t"/>
              </v:shape>
            </v:group>
            <v:group style="position:absolute;left:9979;top:10253;width:1589;height:2" coordorigin="9979,10253" coordsize="1589,2">
              <v:shape style="position:absolute;left:9979;top:10253;width:1589;height:2" coordorigin="9979,10253" coordsize="1589,0" path="m9979,10253l11568,10253e" filled="f" stroked="t" strokeweight=".96pt" strokecolor="#1C1C1C">
                <v:path arrowok="t"/>
              </v:shape>
            </v:group>
            <v:group style="position:absolute;left:317;top:10526;width:2026;height:2" coordorigin="317,10526" coordsize="2026,2">
              <v:shape style="position:absolute;left:317;top:10526;width:2026;height:2" coordorigin="317,10526" coordsize="2026,0" path="m317,10526l2342,10526e" filled="f" stroked="t" strokeweight=".48pt" strokecolor="#232323">
                <v:path arrowok="t"/>
              </v:shape>
            </v:group>
            <v:group style="position:absolute;left:2280;top:10522;width:9240;height:2" coordorigin="2280,10522" coordsize="9240,2">
              <v:shape style="position:absolute;left:2280;top:10522;width:9240;height:2" coordorigin="2280,10522" coordsize="9240,0" path="m2280,10522l11520,10522e" filled="f" stroked="t" strokeweight=".72pt" strokecolor="#484848">
                <v:path arrowok="t"/>
              </v:shape>
            </v:group>
            <v:group style="position:absolute;left:5131;top:10517;width:1138;height:2" coordorigin="5131,10517" coordsize="1138,2">
              <v:shape style="position:absolute;left:5131;top:10517;width:1138;height:2" coordorigin="5131,10517" coordsize="1138,0" path="m5131,10517l6269,10517e" filled="f" stroked="t" strokeweight=".48pt" strokecolor="#232323">
                <v:path arrowok="t"/>
              </v:shape>
            </v:group>
            <v:group style="position:absolute;left:6211;top:10512;width:2237;height:2" coordorigin="6211,10512" coordsize="2237,2">
              <v:shape style="position:absolute;left:6211;top:10512;width:2237;height:2" coordorigin="6211,10512" coordsize="2237,0" path="m6211,10512l8448,10512e" filled="f" stroked="t" strokeweight=".96pt" strokecolor="#484848">
                <v:path arrowok="t"/>
              </v:shape>
            </v:group>
            <v:group style="position:absolute;left:8323;top:10507;width:850;height:2" coordorigin="8323,10507" coordsize="850,2">
              <v:shape style="position:absolute;left:8323;top:10507;width:850;height:2" coordorigin="8323,10507" coordsize="850,0" path="m8323,10507l9173,10507e" filled="f" stroked="t" strokeweight=".48pt" strokecolor="#1F1F1F">
                <v:path arrowok="t"/>
              </v:shape>
            </v:group>
            <v:group style="position:absolute;left:9115;top:10502;width:2482;height:2" coordorigin="9115,10502" coordsize="2482,2">
              <v:shape style="position:absolute;left:9115;top:10502;width:2482;height:2" coordorigin="9115,10502" coordsize="2482,0" path="m9115,10502l11597,10502e" filled="f" stroked="t" strokeweight=".96pt" strokecolor="#484848">
                <v:path arrowok="t"/>
              </v:shape>
            </v:group>
            <v:group style="position:absolute;left:2309;top:10526;width:2;height:240" coordorigin="2309,10526" coordsize="2,240">
              <v:shape style="position:absolute;left:2309;top:10526;width:2;height:240" coordorigin="2309,10526" coordsize="0,240" path="m2309,10766l2309,10526e" filled="f" stroked="t" strokeweight=".24pt" strokecolor="#2F2F2F">
                <v:path arrowok="t"/>
              </v:shape>
            </v:group>
            <v:group style="position:absolute;left:11563;top:10517;width:2;height:250" coordorigin="11563,10517" coordsize="2,250">
              <v:shape style="position:absolute;left:11563;top:10517;width:2;height:250" coordorigin="11563,10517" coordsize="0,250" path="m11563,10766l11563,10517e" filled="f" stroked="t" strokeweight=".24pt" strokecolor="#000000">
                <v:path arrowok="t"/>
              </v:shape>
            </v:group>
            <v:group style="position:absolute;left:317;top:11002;width:3360;height:2" coordorigin="317,11002" coordsize="3360,2">
              <v:shape style="position:absolute;left:317;top:11002;width:3360;height:2" coordorigin="317,11002" coordsize="3360,0" path="m317,11002l3677,11002e" filled="f" stroked="t" strokeweight=".96pt" strokecolor="#545454">
                <v:path arrowok="t"/>
              </v:shape>
            </v:group>
            <v:group style="position:absolute;left:319;top:10738;width:2;height:3182" coordorigin="319,10738" coordsize="2,3182">
              <v:shape style="position:absolute;left:319;top:10738;width:2;height:3182" coordorigin="319,10738" coordsize="0,3182" path="m319,13920l319,10738e" filled="f" stroked="t" strokeweight=".96pt" strokecolor="#545454">
                <v:path arrowok="t"/>
              </v:shape>
            </v:group>
            <v:group style="position:absolute;left:2309;top:10766;width:2;height:216" coordorigin="2309,10766" coordsize="2,216">
              <v:shape style="position:absolute;left:2309;top:10766;width:2;height:216" coordorigin="2309,10766" coordsize="0,216" path="m2309,10982l2309,10766e" filled="f" stroked="t" strokeweight=".24pt" strokecolor="#000000">
                <v:path arrowok="t"/>
              </v:shape>
            </v:group>
            <v:group style="position:absolute;left:3648;top:10973;width:331;height:2" coordorigin="3648,10973" coordsize="331,2">
              <v:shape style="position:absolute;left:3648;top:10973;width:331;height:2" coordorigin="3648,10973" coordsize="331,0" path="m3648,10973l3979,10973e" filled="f" stroked="t" strokeweight=".96pt" strokecolor="#000000">
                <v:path arrowok="t"/>
              </v:shape>
            </v:group>
            <v:group style="position:absolute;left:3950;top:10997;width:672;height:2" coordorigin="3950,10997" coordsize="672,2">
              <v:shape style="position:absolute;left:3950;top:10997;width:672;height:2" coordorigin="3950,10997" coordsize="672,0" path="m3950,10997l4622,10997e" filled="f" stroked="t" strokeweight=".48pt" strokecolor="#2B2B2B">
                <v:path arrowok="t"/>
              </v:shape>
            </v:group>
            <v:group style="position:absolute;left:4565;top:10992;width:2875;height:2" coordorigin="4565,10992" coordsize="2875,2">
              <v:shape style="position:absolute;left:4565;top:10992;width:2875;height:2" coordorigin="4565,10992" coordsize="2875,0" path="m4565,10992l7440,10992e" filled="f" stroked="t" strokeweight=".96pt" strokecolor="#4F4F4F">
                <v:path arrowok="t"/>
              </v:shape>
            </v:group>
            <v:group style="position:absolute;left:7368;top:10987;width:427;height:2" coordorigin="7368,10987" coordsize="427,2">
              <v:shape style="position:absolute;left:7368;top:10987;width:427;height:2" coordorigin="7368,10987" coordsize="427,0" path="m7368,10987l7795,10987e" filled="f" stroked="t" strokeweight=".48pt" strokecolor="#1F1F1F">
                <v:path arrowok="t"/>
              </v:shape>
            </v:group>
            <v:group style="position:absolute;left:7699;top:10982;width:2746;height:2" coordorigin="7699,10982" coordsize="2746,2">
              <v:shape style="position:absolute;left:7699;top:10982;width:2746;height:2" coordorigin="7699,10982" coordsize="2746,0" path="m7699,10982l10445,10982e" filled="f" stroked="t" strokeweight=".96pt" strokecolor="#484848">
                <v:path arrowok="t"/>
              </v:shape>
            </v:group>
            <v:group style="position:absolute;left:9979;top:10973;width:1589;height:2" coordorigin="9979,10973" coordsize="1589,2">
              <v:shape style="position:absolute;left:9979;top:10973;width:1589;height:2" coordorigin="9979,10973" coordsize="1589,0" path="m9979,10973l11568,10973e" filled="f" stroked="t" strokeweight=".24pt" strokecolor="#232323">
                <v:path arrowok="t"/>
              </v:shape>
            </v:group>
            <v:group style="position:absolute;left:11563;top:10766;width:2;height:475" coordorigin="11563,10766" coordsize="2,475">
              <v:shape style="position:absolute;left:11563;top:10766;width:2;height:475" coordorigin="11563,10766" coordsize="0,475" path="m11563,11242l11563,10766e" filled="f" stroked="t" strokeweight=".24pt" strokecolor="#1F1F1F">
                <v:path arrowok="t"/>
              </v:shape>
            </v:group>
            <v:group style="position:absolute;left:317;top:11246;width:2026;height:2" coordorigin="317,11246" coordsize="2026,2">
              <v:shape style="position:absolute;left:317;top:11246;width:2026;height:2" coordorigin="317,11246" coordsize="2026,0" path="m317,11246l2342,11246e" filled="f" stroked="t" strokeweight=".48pt" strokecolor="#1C1C1C">
                <v:path arrowok="t"/>
              </v:shape>
            </v:group>
            <v:group style="position:absolute;left:2309;top:10963;width:2;height:998" coordorigin="2309,10963" coordsize="2,998">
              <v:shape style="position:absolute;left:2309;top:10963;width:2;height:998" coordorigin="2309,10963" coordsize="0,998" path="m2309,11962l2309,10963e" filled="f" stroked="t" strokeweight=".24pt" strokecolor="#646464">
                <v:path arrowok="t"/>
              </v:shape>
            </v:group>
            <v:group style="position:absolute;left:2280;top:11242;width:2405;height:2" coordorigin="2280,11242" coordsize="2405,2">
              <v:shape style="position:absolute;left:2280;top:11242;width:2405;height:2" coordorigin="2280,11242" coordsize="2405,0" path="m2280,11242l4685,11242e" filled="f" stroked="t" strokeweight=".96pt" strokecolor="#4F4F4F">
                <v:path arrowok="t"/>
              </v:shape>
            </v:group>
            <v:group style="position:absolute;left:4565;top:11237;width:624;height:2" coordorigin="4565,11237" coordsize="624,2">
              <v:shape style="position:absolute;left:4565;top:11237;width:624;height:2" coordorigin="4565,11237" coordsize="624,0" path="m4565,11237l5189,11237e" filled="f" stroked="t" strokeweight=".48pt" strokecolor="#1C1C1C">
                <v:path arrowok="t"/>
              </v:shape>
            </v:group>
            <v:group style="position:absolute;left:5131;top:11234;width:3221;height:2" coordorigin="5131,11234" coordsize="3221,2">
              <v:shape style="position:absolute;left:5131;top:11234;width:3221;height:2" coordorigin="5131,11234" coordsize="3221,0" path="m5131,11234l8352,11234e" filled="f" stroked="t" strokeweight=".96pt" strokecolor="#484848">
                <v:path arrowok="t"/>
              </v:shape>
            </v:group>
            <v:group style="position:absolute;left:7987;top:11222;width:3610;height:2" coordorigin="7987,11222" coordsize="3610,2">
              <v:shape style="position:absolute;left:7987;top:11222;width:3610;height:2" coordorigin="7987,11222" coordsize="3610,0" path="m7987,11222l11597,11222e" filled="f" stroked="t" strokeweight=".96pt" strokecolor="#484848">
                <v:path arrowok="t"/>
              </v:shape>
            </v:group>
            <v:group style="position:absolute;left:317;top:11484;width:1382;height:2" coordorigin="317,11484" coordsize="1382,2">
              <v:shape style="position:absolute;left:317;top:11484;width:1382;height:2" coordorigin="317,11484" coordsize="1382,0" path="m317,11484l1699,11484e" filled="f" stroked="t" strokeweight=".24pt" strokecolor="#1C1C1C">
                <v:path arrowok="t"/>
              </v:shape>
            </v:group>
            <v:group style="position:absolute;left:319;top:11208;width:2;height:2712" coordorigin="319,11208" coordsize="2,2712">
              <v:shape style="position:absolute;left:319;top:11208;width:2;height:2712" coordorigin="319,11208" coordsize="0,2712" path="m319,13920l319,11208e" filled="f" stroked="t" strokeweight=".96pt" strokecolor="#707070">
                <v:path arrowok="t"/>
              </v:shape>
            </v:group>
            <v:group style="position:absolute;left:965;top:11237;width:2;height:2126" coordorigin="965,11237" coordsize="2,2126">
              <v:shape style="position:absolute;left:965;top:11237;width:2;height:2126" coordorigin="965,11237" coordsize="0,2126" path="m965,13363l965,11237e" filled="f" stroked="t" strokeweight=".24pt" strokecolor="#0F0F0F">
                <v:path arrowok="t"/>
              </v:shape>
            </v:group>
            <v:group style="position:absolute;left:1666;top:11237;width:2;height:221" coordorigin="1666,11237" coordsize="2,221">
              <v:shape style="position:absolute;left:1666;top:11237;width:2;height:221" coordorigin="1666,11237" coordsize="0,221" path="m1666,11458l1666,11237e" filled="f" stroked="t" strokeweight=".24pt" strokecolor="#1F1F1F">
                <v:path arrowok="t"/>
              </v:shape>
            </v:group>
            <v:group style="position:absolute;left:1637;top:11484;width:706;height:2" coordorigin="1637,11484" coordsize="706,2">
              <v:shape style="position:absolute;left:1637;top:11484;width:706;height:2" coordorigin="1637,11484" coordsize="706,0" path="m1637,11484l2342,11484e" filled="f" stroked="t" strokeweight=".24pt" strokecolor="#343434">
                <v:path arrowok="t"/>
              </v:shape>
            </v:group>
            <v:group style="position:absolute;left:2530;top:11477;width:4262;height:2" coordorigin="2530,11477" coordsize="4262,2">
              <v:shape style="position:absolute;left:2530;top:11477;width:4262;height:2" coordorigin="2530,11477" coordsize="4262,0" path="m2530,11477l6792,11477e" filled="f" stroked="t" strokeweight=".48pt" strokecolor="#444444">
                <v:path arrowok="t"/>
              </v:shape>
            </v:group>
            <v:group style="position:absolute;left:5674;top:11472;width:2122;height:2" coordorigin="5674,11472" coordsize="2122,2">
              <v:shape style="position:absolute;left:5674;top:11472;width:2122;height:2" coordorigin="5674,11472" coordsize="2122,0" path="m5674,11472l7795,11472e" filled="f" stroked="t" strokeweight=".96pt" strokecolor="#484848">
                <v:path arrowok="t"/>
              </v:shape>
            </v:group>
            <v:group style="position:absolute;left:7411;top:11222;width:2;height:3768" coordorigin="7411,11222" coordsize="2,3768">
              <v:shape style="position:absolute;left:7411;top:11222;width:2;height:3768" coordorigin="7411,11222" coordsize="0,3768" path="m7411,14990l7411,11222e" filled="f" stroked="t" strokeweight=".72pt" strokecolor="#3F3F3F">
                <v:path arrowok="t"/>
              </v:shape>
            </v:group>
            <v:group style="position:absolute;left:7738;top:11462;width:643;height:2" coordorigin="7738,11462" coordsize="643,2">
              <v:shape style="position:absolute;left:7738;top:11462;width:643;height:2" coordorigin="7738,11462" coordsize="643,0" path="m7738,11462l8381,11462e" filled="f" stroked="t" strokeweight=".72pt" strokecolor="#2F2F2F">
                <v:path arrowok="t"/>
              </v:shape>
            </v:group>
            <v:group style="position:absolute;left:8323;top:11462;width:3274;height:2" coordorigin="8323,11462" coordsize="3274,2">
              <v:shape style="position:absolute;left:8323;top:11462;width:3274;height:2" coordorigin="8323,11462" coordsize="3274,0" path="m8323,11462l11597,11462e" filled="f" stroked="t" strokeweight=".72pt" strokecolor="#484848">
                <v:path arrowok="t"/>
              </v:shape>
            </v:group>
            <v:group style="position:absolute;left:11563;top:11227;width:2;height:734" coordorigin="11563,11227" coordsize="2,734">
              <v:shape style="position:absolute;left:11563;top:11227;width:2;height:734" coordorigin="11563,11227" coordsize="0,734" path="m11563,11962l11563,11227e" filled="f" stroked="t" strokeweight=".24pt" strokecolor="#4B4B4B">
                <v:path arrowok="t"/>
              </v:shape>
            </v:group>
            <v:group style="position:absolute;left:283;top:11453;width:2;height:4483" coordorigin="283,11453" coordsize="2,4483">
              <v:shape style="position:absolute;left:283;top:11453;width:2;height:4483" coordorigin="283,11453" coordsize="0,4483" path="m283,15936l283,11453e" filled="f" stroked="t" strokeweight=".24pt" strokecolor="#000000">
                <v:path arrowok="t"/>
              </v:shape>
            </v:group>
            <v:group style="position:absolute;left:1702;top:11242;width:2;height:2386" coordorigin="1702,11242" coordsize="2,2386">
              <v:shape style="position:absolute;left:1702;top:11242;width:2;height:2386" coordorigin="1702,11242" coordsize="0,2386" path="m1702,13627l1702,11242e" filled="f" stroked="t" strokeweight=".96pt" strokecolor="#606060">
                <v:path arrowok="t"/>
              </v:shape>
            </v:group>
            <v:group style="position:absolute;left:7421;top:11414;width:2;height:4493" coordorigin="7421,11414" coordsize="2,4493">
              <v:shape style="position:absolute;left:7421;top:11414;width:2;height:4493" coordorigin="7421,11414" coordsize="0,4493" path="m7421,15907l7421,11414e" filled="f" stroked="t" strokeweight=".72pt" strokecolor="#3B3B3B">
                <v:path arrowok="t"/>
              </v:shape>
            </v:group>
            <v:group style="position:absolute;left:2309;top:11962;width:2;height:1402" coordorigin="2309,11962" coordsize="2,1402">
              <v:shape style="position:absolute;left:2309;top:11962;width:2;height:1402" coordorigin="2309,11962" coordsize="0,1402" path="m2309,13363l2309,11962e" filled="f" stroked="t" strokeweight=".24pt" strokecolor="#000000">
                <v:path arrowok="t"/>
              </v:shape>
            </v:group>
            <v:group style="position:absolute;left:11563;top:11962;width:2;height:3211" coordorigin="11563,11962" coordsize="2,3211">
              <v:shape style="position:absolute;left:11563;top:11962;width:2;height:3211" coordorigin="11563,11962" coordsize="0,3211" path="m11563,15173l11563,11962e" filled="f" stroked="t" strokeweight=".24pt" strokecolor="#000000">
                <v:path arrowok="t"/>
              </v:shape>
            </v:group>
            <v:group style="position:absolute;left:1702;top:12384;width:2;height:1008" coordorigin="1702,12384" coordsize="2,1008">
              <v:shape style="position:absolute;left:1702;top:12384;width:2;height:1008" coordorigin="1702,12384" coordsize="0,1008" path="m1702,13392l1702,12384e" filled="f" stroked="t" strokeweight=".96pt" strokecolor="#838383">
                <v:path arrowok="t"/>
              </v:shape>
            </v:group>
            <v:group style="position:absolute;left:326;top:13574;width:2016;height:2" coordorigin="326,13574" coordsize="2016,2">
              <v:shape style="position:absolute;left:326;top:13574;width:2016;height:2" coordorigin="326,13574" coordsize="2016,0" path="m326,13574l2342,13574e" filled="f" stroked="t" strokeweight=".96pt" strokecolor="#575757">
                <v:path arrowok="t"/>
              </v:shape>
            </v:group>
            <v:group style="position:absolute;left:965;top:13363;width:2;height:298" coordorigin="965,13363" coordsize="2,298">
              <v:shape style="position:absolute;left:965;top:13363;width:2;height:298" coordorigin="965,13363" coordsize="0,298" path="m965,13661l965,13363e" filled="f" stroked="t" strokeweight=".24pt" strokecolor="#4F4F4F">
                <v:path arrowok="t"/>
              </v:shape>
            </v:group>
            <v:group style="position:absolute;left:2309;top:13363;width:2;height:298" coordorigin="2309,13363" coordsize="2,298">
              <v:shape style="position:absolute;left:2309;top:13363;width:2;height:298" coordorigin="2309,13363" coordsize="0,298" path="m2309,13661l2309,13363e" filled="f" stroked="t" strokeweight=".24pt" strokecolor="#444444">
                <v:path arrowok="t"/>
              </v:shape>
            </v:group>
            <v:group style="position:absolute;left:7428;top:13334;width:2;height:2573" coordorigin="7428,13334" coordsize="2,2573">
              <v:shape style="position:absolute;left:7428;top:13334;width:2;height:2573" coordorigin="7428,13334" coordsize="0,2573" path="m7428,15907l7428,13334e" filled="f" stroked="t" strokeweight=".96pt" strokecolor="#383838">
                <v:path arrowok="t"/>
              </v:shape>
            </v:group>
            <v:group style="position:absolute;left:1666;top:13565;width:2;height:96" coordorigin="1666,13565" coordsize="2,96">
              <v:shape style="position:absolute;left:1666;top:13565;width:2;height:96" coordorigin="1666,13565" coordsize="0,96" path="m1666,13661l1666,13565e" filled="f" stroked="t" strokeweight=".24pt" strokecolor="#575757">
                <v:path arrowok="t"/>
              </v:shape>
            </v:group>
            <v:group style="position:absolute;left:965;top:13661;width:2;height:2280" coordorigin="965,13661" coordsize="2,2280">
              <v:shape style="position:absolute;left:965;top:13661;width:2;height:2280" coordorigin="965,13661" coordsize="0,2280" path="m965,15941l965,13661e" filled="f" stroked="t" strokeweight=".24pt" strokecolor="#000000">
                <v:path arrowok="t"/>
              </v:shape>
            </v:group>
            <v:group style="position:absolute;left:1666;top:13661;width:2;height:1344" coordorigin="1666,13661" coordsize="2,1344">
              <v:shape style="position:absolute;left:1666;top:13661;width:2;height:1344" coordorigin="1666,13661" coordsize="0,1344" path="m1666,15005l1666,13661e" filled="f" stroked="t" strokeweight=".24pt" strokecolor="#000000">
                <v:path arrowok="t"/>
              </v:shape>
            </v:group>
            <v:group style="position:absolute;left:2309;top:13661;width:2;height:2280" coordorigin="2309,13661" coordsize="2,2280">
              <v:shape style="position:absolute;left:2309;top:13661;width:2;height:2280" coordorigin="2309,13661" coordsize="0,2280" path="m2309,15941l2309,13661e" filled="f" stroked="t" strokeweight=".24pt" strokecolor="#000000">
                <v:path arrowok="t"/>
              </v:shape>
            </v:group>
            <v:group style="position:absolute;left:7387;top:13798;width:19;height:2" coordorigin="7387,13798" coordsize="19,2">
              <v:shape style="position:absolute;left:7387;top:13798;width:19;height:2" coordorigin="7387,13798" coordsize="19,0" path="m7387,13798l7406,13798e" filled="f" stroked="t" strokeweight=".96pt" strokecolor="#000000">
                <v:path arrowok="t"/>
              </v:shape>
            </v:group>
            <v:group style="position:absolute;left:1666;top:15005;width:2;height:168" coordorigin="1666,15005" coordsize="2,168">
              <v:shape style="position:absolute;left:1666;top:15005;width:2;height:168" coordorigin="1666,15005" coordsize="0,168" path="m1666,15173l1666,15005e" filled="f" stroked="t" strokeweight=".96pt" strokecolor="#000000">
                <v:path arrowok="t"/>
              </v:shape>
            </v:group>
            <v:group style="position:absolute;left:7397;top:15005;width:2;height:168" coordorigin="7397,15005" coordsize="2,168">
              <v:shape style="position:absolute;left:7397;top:15005;width:2;height:168" coordorigin="7397,15005" coordsize="0,168" path="m7397,15173l7397,15005e" filled="f" stroked="t" strokeweight=".24pt" strokecolor="#000000">
                <v:path arrowok="t"/>
              </v:shape>
            </v:group>
            <v:group style="position:absolute;left:336;top:15955;width:2563;height:2" coordorigin="336,15955" coordsize="2563,2">
              <v:shape style="position:absolute;left:336;top:15955;width:2563;height:2" coordorigin="336,15955" coordsize="2563,0" path="m336,15955l2899,15955e" filled="f" stroked="t" strokeweight=".96pt" strokecolor="#707070">
                <v:path arrowok="t"/>
              </v:shape>
            </v:group>
            <v:group style="position:absolute;left:1666;top:15173;width:2;height:768" coordorigin="1666,15173" coordsize="2,768">
              <v:shape style="position:absolute;left:1666;top:15173;width:2;height:768" coordorigin="1666,15173" coordsize="0,768" path="m1666,15941l1666,15173e" filled="f" stroked="t" strokeweight=".24pt" strokecolor="#000000">
                <v:path arrowok="t"/>
              </v:shape>
            </v:group>
            <v:group style="position:absolute;left:2842;top:15950;width:336;height:2" coordorigin="2842,15950" coordsize="336,2">
              <v:shape style="position:absolute;left:2842;top:15950;width:336;height:2" coordorigin="2842,15950" coordsize="336,0" path="m2842,15950l3178,15950e" filled="f" stroked="t" strokeweight=".48pt" strokecolor="#484848">
                <v:path arrowok="t"/>
              </v:shape>
            </v:group>
            <v:group style="position:absolute;left:3072;top:15946;width:2150;height:2" coordorigin="3072,15946" coordsize="2150,2">
              <v:shape style="position:absolute;left:3072;top:15946;width:2150;height:2" coordorigin="3072,15946" coordsize="2150,0" path="m3072,15946l5222,15946e" filled="f" stroked="t" strokeweight=".96pt" strokecolor="#6B6B6B">
                <v:path arrowok="t"/>
              </v:shape>
            </v:group>
            <v:group style="position:absolute;left:5131;top:15941;width:566;height:2" coordorigin="5131,15941" coordsize="566,2">
              <v:shape style="position:absolute;left:5131;top:15941;width:566;height:2" coordorigin="5131,15941" coordsize="566,0" path="m5131,15941l5698,15941e" filled="f" stroked="t" strokeweight=".48pt" strokecolor="#3B3B3B">
                <v:path arrowok="t"/>
              </v:shape>
            </v:group>
            <v:group style="position:absolute;left:5640;top:15936;width:5726;height:2" coordorigin="5640,15936" coordsize="5726,2">
              <v:shape style="position:absolute;left:5640;top:15936;width:5726;height:2" coordorigin="5640,15936" coordsize="5726,0" path="m5640,15936l11366,15936e" filled="f" stroked="t" strokeweight=".72pt" strokecolor="#646767">
                <v:path arrowok="t"/>
              </v:shape>
            </v:group>
            <v:group style="position:absolute;left:7397;top:15173;width:2;height:768" coordorigin="7397,15173" coordsize="2,768">
              <v:shape style="position:absolute;left:7397;top:15173;width:2;height:768" coordorigin="7397,15173" coordsize="0,768" path="m7397,15941l7397,15173e" filled="f" stroked="t" strokeweight=".24pt" strokecolor="#6B6B6B">
                <v:path arrowok="t"/>
              </v:shape>
            </v:group>
            <v:group style="position:absolute;left:3072;top:15926;width:8573;height:2" coordorigin="3072,15926" coordsize="8573,2">
              <v:shape style="position:absolute;left:3072;top:15926;width:8573;height:2" coordorigin="3072,15926" coordsize="8573,0" path="m3072,15926l11645,15926e" filled="f" stroked="t" strokeweight=".72pt" strokecolor="#646464">
                <v:path arrowok="t"/>
              </v:shape>
            </v:group>
            <v:group style="position:absolute;left:9950;top:15917;width:1646;height:2" coordorigin="9950,15917" coordsize="1646,2">
              <v:shape style="position:absolute;left:9950;top:15917;width:1646;height:2" coordorigin="9950,15917" coordsize="1646,0" path="m9950,15917l11597,15917e" filled="f" stroked="t" strokeweight=".96pt" strokecolor="#676767">
                <v:path arrowok="t"/>
              </v:shape>
            </v:group>
            <v:group style="position:absolute;left:11563;top:15173;width:2;height:768" coordorigin="11563,15173" coordsize="2,768">
              <v:shape style="position:absolute;left:11563;top:15173;width:2;height:768" coordorigin="11563,15173" coordsize="0,768" path="m11563,15941l11563,15173e" filled="f" stroked="t" strokeweight=".24pt" strokecolor="#777777">
                <v:path arrowok="t"/>
              </v:shape>
            </v:group>
            <v:group style="position:absolute;left:9805;top:0;width:2;height:2006" coordorigin="9805,0" coordsize="2,2006">
              <v:shape style="position:absolute;left:9805;top:0;width:2;height:2006" coordorigin="9805,0" coordsize="0,2006" path="m9805,2006l9805,0e" filled="f" stroked="t" strokeweight="2.89216pt" strokecolor="#EBEDEB">
                <v:path arrowok="t"/>
              </v:shape>
            </v:group>
            <v:group style="position:absolute;left:647;top:10658;width:2;height:377" coordorigin="647,10658" coordsize="2,377">
              <v:shape style="position:absolute;left:647;top:10658;width:2;height:377" coordorigin="647,10658" coordsize="0,377" path="m647,11035l647,10658e" filled="f" stroked="t" strokeweight="3.425pt" strokecolor="#EBED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8.960007pt;margin-top:20.113157pt;width:.1pt;height:8.4pt;mso-position-horizontal-relative:page;mso-position-vertical-relative:paragraph;z-index:-17508" coordorigin="3979,402" coordsize="2,168">
            <v:shape style="position:absolute;left:3979;top:402;width:2;height:168" coordorigin="3979,402" coordsize="0,168" path="m3979,570l3979,402e" filled="f" stroked="t" strokeweight=".24pt" strokecolor="#3F44A3">
              <v:path arrowok="t"/>
            </v:shape>
          </v:group>
          <w10:wrap type="none"/>
        </w:pict>
      </w:r>
      <w:r>
        <w:rPr/>
        <w:pict>
          <v:group style="position:absolute;margin-left:291.438385pt;margin-top:-7.60078pt;width:.1pt;height:18.173585pt;mso-position-horizontal-relative:page;mso-position-vertical-relative:paragraph;z-index:-17491" coordorigin="5829,-152" coordsize="2,363">
            <v:shape style="position:absolute;left:5829;top:-152;width:2;height:363" coordorigin="5829,-152" coordsize="0,363" path="m5829,211l5829,-152e" filled="f" stroked="t" strokeweight="1.213750pt" strokecolor="#BFC6F9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12121"/>
          <w:spacing w:val="0"/>
          <w:w w:val="51"/>
          <w:position w:val="15"/>
        </w:rPr>
        <w:t>::ı::</w:t>
      </w:r>
      <w:r>
        <w:rPr>
          <w:rFonts w:ascii="Arial" w:hAnsi="Arial" w:cs="Arial" w:eastAsia="Arial"/>
          <w:sz w:val="22"/>
          <w:szCs w:val="22"/>
          <w:color w:val="212121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22"/>
          <w:szCs w:val="22"/>
          <w:color w:val="212121"/>
          <w:spacing w:val="0"/>
          <w:w w:val="100"/>
          <w:position w:val="15"/>
        </w:rPr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75"/>
          <w:position w:val="13"/>
        </w:rPr>
        <w:t>ltf</w:t>
      </w:r>
      <w:r>
        <w:rPr>
          <w:rFonts w:ascii="Arial" w:hAnsi="Arial" w:cs="Arial" w:eastAsia="Arial"/>
          <w:sz w:val="26"/>
          <w:szCs w:val="26"/>
          <w:color w:val="383838"/>
          <w:spacing w:val="52"/>
          <w:w w:val="75"/>
          <w:position w:val="13"/>
        </w:rPr>
        <w:t> </w:t>
      </w:r>
      <w:r>
        <w:rPr>
          <w:rFonts w:ascii="Arial" w:hAnsi="Arial" w:cs="Arial" w:eastAsia="Arial"/>
          <w:sz w:val="26"/>
          <w:szCs w:val="26"/>
          <w:color w:val="494B4B"/>
          <w:spacing w:val="0"/>
          <w:w w:val="75"/>
          <w:position w:val="13"/>
        </w:rPr>
        <w:t>.</w:t>
      </w:r>
      <w:r>
        <w:rPr>
          <w:rFonts w:ascii="Arial" w:hAnsi="Arial" w:cs="Arial" w:eastAsia="Arial"/>
          <w:sz w:val="26"/>
          <w:szCs w:val="26"/>
          <w:color w:val="494B4B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6"/>
          <w:szCs w:val="26"/>
          <w:color w:val="494B4B"/>
          <w:spacing w:val="0"/>
          <w:w w:val="100"/>
          <w:position w:val="13"/>
        </w:rPr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5"/>
          <w:b/>
          <w:bCs/>
          <w:position w:val="0"/>
        </w:rPr>
        <w:t>Merkı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113"/>
          <w:b/>
          <w:bCs/>
          <w:position w:val="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78"/>
          <w:position w:val="0"/>
        </w:rPr>
        <w:t>lUtAmiri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5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5"/>
          <w:position w:val="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5"/>
          <w:position w:val="0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1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5"/>
          <w:position w:val="0"/>
        </w:rPr>
        <w:t>ÜT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Itfaıye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  <w:position w:val="0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34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12121"/>
          <w:spacing w:val="-15"/>
          <w:w w:val="169"/>
        </w:rPr>
        <w:t>'</w:t>
      </w:r>
      <w:r>
        <w:rPr>
          <w:rFonts w:ascii="Arial" w:hAnsi="Arial" w:cs="Arial" w:eastAsia="Arial"/>
          <w:sz w:val="31"/>
          <w:szCs w:val="31"/>
          <w:color w:val="B5B5B5"/>
          <w:spacing w:val="0"/>
          <w:w w:val="62"/>
        </w:rPr>
        <w:t>·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300"/>
        </w:sectPr>
      </w:pPr>
      <w:rPr/>
    </w:p>
    <w:p>
      <w:pPr>
        <w:spacing w:before="8" w:after="0" w:line="869" w:lineRule="exact"/>
        <w:ind w:left="929" w:right="-167"/>
        <w:jc w:val="left"/>
        <w:tabs>
          <w:tab w:pos="19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-38"/>
          <w:w w:val="122"/>
          <w:position w:val="-19"/>
        </w:rPr>
        <w:t>I</w:t>
      </w:r>
      <w:r>
        <w:rPr>
          <w:rFonts w:ascii="Arial" w:hAnsi="Arial" w:cs="Arial" w:eastAsia="Arial"/>
          <w:sz w:val="81"/>
          <w:szCs w:val="81"/>
          <w:color w:val="6E6E6E"/>
          <w:spacing w:val="-15"/>
          <w:w w:val="22"/>
          <w:position w:val="-6"/>
        </w:rPr>
        <w:t>.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-19"/>
        </w:rPr>
        <w:t>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-19"/>
        </w:rPr>
      </w:r>
      <w:r>
        <w:rPr>
          <w:rFonts w:ascii="Arial" w:hAnsi="Arial" w:cs="Arial" w:eastAsia="Arial"/>
          <w:sz w:val="31"/>
          <w:szCs w:val="31"/>
          <w:color w:val="B6B8B8"/>
          <w:spacing w:val="0"/>
          <w:w w:val="51"/>
          <w:position w:val="-19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114" w:right="-20"/>
        <w:jc w:val="left"/>
        <w:tabs>
          <w:tab w:pos="62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C7E7E"/>
          <w:spacing w:val="0"/>
          <w:w w:val="100"/>
          <w:b/>
          <w:bCs/>
          <w:position w:val="4"/>
        </w:rPr>
        <w:t>td</w:t>
      </w:r>
      <w:r>
        <w:rPr>
          <w:rFonts w:ascii="Times New Roman" w:hAnsi="Times New Roman" w:cs="Times New Roman" w:eastAsia="Times New Roman"/>
          <w:sz w:val="9"/>
          <w:szCs w:val="9"/>
          <w:color w:val="7C7E7E"/>
          <w:spacing w:val="0"/>
          <w:w w:val="100"/>
          <w:b/>
          <w:bCs/>
          <w:position w:val="4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7C7E7E"/>
          <w:spacing w:val="13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7C7E7E"/>
          <w:spacing w:val="0"/>
          <w:w w:val="135"/>
          <w:position w:val="-4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580" w:right="340"/>
          <w:cols w:num="2" w:equalWidth="0">
            <w:col w:w="2014" w:space="1512"/>
            <w:col w:w="7474"/>
          </w:cols>
        </w:sectPr>
      </w:pPr>
      <w:rPr/>
    </w:p>
    <w:p>
      <w:pPr>
        <w:spacing w:before="0" w:after="0" w:line="204" w:lineRule="exact"/>
        <w:ind w:left="659" w:right="-20"/>
        <w:jc w:val="left"/>
        <w:tabs>
          <w:tab w:pos="1960" w:val="left"/>
          <w:tab w:pos="3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65"/>
          <w:position w:val="4"/>
        </w:rPr>
        <w:t>1</w:t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0" w:after="0" w:line="143" w:lineRule="exact"/>
        <w:ind w:left="70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94949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95" w:lineRule="exact"/>
        <w:ind w:right="-20"/>
        <w:jc w:val="righ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6E6E6E"/>
          <w:spacing w:val="0"/>
          <w:w w:val="53"/>
          <w:position w:val="-5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w w:val="9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2024" w:space="2265"/>
            <w:col w:w="6711"/>
          </w:cols>
        </w:sectPr>
      </w:pPr>
      <w:rPr/>
    </w:p>
    <w:p>
      <w:pPr>
        <w:spacing w:before="0" w:after="0" w:line="225" w:lineRule="exact"/>
        <w:ind w:left="189" w:right="-20"/>
        <w:jc w:val="left"/>
        <w:tabs>
          <w:tab w:pos="1560" w:val="left"/>
          <w:tab w:pos="2960" w:val="left"/>
          <w:tab w:pos="5300" w:val="left"/>
          <w:tab w:pos="7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7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4"/>
          <w:position w:val="0"/>
        </w:rPr>
        <w:t>/05/2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5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23</w:t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0"/>
        </w:rPr>
        <w:t>_!Bildirim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18:50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rct: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98" w:right="-20"/>
        <w:jc w:val="left"/>
        <w:tabs>
          <w:tab w:pos="1560" w:val="left"/>
          <w:tab w:pos="298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Kayıı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18/05/2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0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3237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1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-1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Karş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Bayra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8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1637/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56"/>
        </w:rPr>
        <w:t>al&lt;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5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4" w:right="-20"/>
        <w:jc w:val="left"/>
        <w:tabs>
          <w:tab w:pos="1560" w:val="left"/>
          <w:tab w:pos="41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iznıariti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2" w:lineRule="exact"/>
        <w:ind w:left="194" w:right="-20"/>
        <w:jc w:val="left"/>
        <w:tabs>
          <w:tab w:pos="346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3430" w:right="4547"/>
        <w:jc w:val="center"/>
        <w:tabs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569397pt;margin-top:.505331pt;width:3.74504pt;height:26pt;mso-position-horizontal-relative:page;mso-position-vertical-relative:paragraph;z-index:-1748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loıııırıııc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Kavi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4276" w:right="-20"/>
        <w:jc w:val="left"/>
        <w:tabs>
          <w:tab w:pos="4860" w:val="left"/>
          <w:tab w:pos="614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63636"/>
          <w:spacing w:val="0"/>
          <w:w w:val="54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94949"/>
          <w:spacing w:val="-43"/>
          <w:w w:val="54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5"/>
        </w:rPr>
        <w:t>*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5"/>
          <w:w w:val="114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8"/>
        </w:rPr>
        <w:t>19:10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94" w:right="-20"/>
        <w:jc w:val="left"/>
        <w:tabs>
          <w:tab w:pos="20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6" w:lineRule="exact"/>
        <w:ind w:left="1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993" w:right="-20"/>
        <w:jc w:val="left"/>
        <w:tabs>
          <w:tab w:pos="44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57"/>
        </w:rPr>
        <w:t>:ı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9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18:51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:18:55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60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-7"/>
          <w:w w:val="44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3"/>
          <w:position w:val="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8"/>
          <w:w w:val="103"/>
          <w:position w:val="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iiden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94" w:right="-20"/>
        <w:jc w:val="left"/>
        <w:tabs>
          <w:tab w:pos="45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32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3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5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:G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7" w:lineRule="exact"/>
        <w:ind w:left="108" w:right="-20"/>
        <w:jc w:val="left"/>
        <w:tabs>
          <w:tab w:pos="1980" w:val="left"/>
          <w:tab w:pos="45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  <w:position w:val="-3"/>
        </w:rPr>
        <w:t>,_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89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4"/>
          <w:position w:val="2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5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7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1"/>
          <w:w w:val="11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2"/>
          <w:position w:val="2"/>
        </w:rPr>
        <w:t>:Ge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0" w:after="0" w:line="196" w:lineRule="exact"/>
        <w:ind w:left="2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3A5A5"/>
          <w:w w:val="10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3A5A5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4" w:equalWidth="0">
            <w:col w:w="1360" w:space="669"/>
            <w:col w:w="887" w:space="1592"/>
            <w:col w:w="1020" w:space="1899"/>
            <w:col w:w="3573"/>
          </w:cols>
        </w:sectPr>
      </w:pPr>
      <w:rPr/>
    </w:p>
    <w:p>
      <w:pPr>
        <w:spacing w:before="10" w:after="0" w:line="240" w:lineRule="auto"/>
        <w:ind w:left="160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rJ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kiı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6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189" w:right="2277" w:firstLine="57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yanıııakta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469" w:right="36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Söndiirmede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söndi.irücü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5" w:lineRule="exact"/>
        <w:ind w:left="184" w:right="-20"/>
        <w:jc w:val="left"/>
        <w:tabs>
          <w:tab w:pos="2660" w:val="left"/>
          <w:tab w:pos="4480" w:val="left"/>
          <w:tab w:pos="6400" w:val="left"/>
          <w:tab w:pos="7980" w:val="left"/>
          <w:tab w:pos="9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Söndlirnıe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Söııdi.irme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7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5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-4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-4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2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83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3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3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3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33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-3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3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5344" w:right="-20"/>
        <w:jc w:val="left"/>
        <w:tabs>
          <w:tab w:pos="6340" w:val="left"/>
          <w:tab w:pos="7920" w:val="left"/>
          <w:tab w:pos="8840" w:val="left"/>
          <w:tab w:pos="93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6"/>
        </w:rPr>
        <w:t>2,5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3"/>
          <w:szCs w:val="33"/>
          <w:color w:val="5E5E5E"/>
          <w:spacing w:val="0"/>
          <w:w w:val="156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5E5E5E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5E5E5E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56"/>
          <w:position w:val="4"/>
        </w:rPr>
        <w:t>j</w:t>
      </w:r>
      <w:r>
        <w:rPr>
          <w:rFonts w:ascii="Arial" w:hAnsi="Arial" w:cs="Arial" w:eastAsia="Arial"/>
          <w:sz w:val="25"/>
          <w:szCs w:val="25"/>
          <w:color w:val="494949"/>
          <w:spacing w:val="-90"/>
          <w:w w:val="156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99"/>
          <w:position w:val="4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99"/>
          <w:u w:val="single" w:color="747474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u w:val="single" w:color="747474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u w:val="single" w:color="747474"/>
          <w:position w:val="4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5E5E5E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yaıınııştır.Hcrhangi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10" w:after="0" w:line="240" w:lineRule="auto"/>
        <w:ind w:left="18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Söndüınıe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1888" w:space="209"/>
            <w:col w:w="8903"/>
          </w:cols>
        </w:sectPr>
      </w:pPr>
      <w:rPr/>
    </w:p>
    <w:p>
      <w:pPr>
        <w:spacing w:before="40" w:after="0" w:line="214" w:lineRule="exact"/>
        <w:ind w:left="1959" w:right="51" w:firstLine="-17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!ve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soruşturnıada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yoldan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gelip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geçen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düşürlilen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nınenıi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5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varılını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6" w:lineRule="auto"/>
        <w:ind w:left="184" w:right="3764" w:firstLine="-5"/>
        <w:jc w:val="left"/>
        <w:tabs>
          <w:tab w:pos="1960" w:val="left"/>
          <w:tab w:pos="20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jBcdcli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6" w:lineRule="auto"/>
        <w:ind w:left="312" w:right="9289" w:firstLine="-1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4" w:lineRule="exact"/>
        <w:ind w:left="189" w:right="-20"/>
        <w:jc w:val="left"/>
        <w:tabs>
          <w:tab w:pos="2000" w:val="left"/>
          <w:tab w:pos="4620" w:val="left"/>
          <w:tab w:pos="542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4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C7E7E"/>
          <w:spacing w:val="7"/>
          <w:w w:val="67"/>
          <w:position w:val="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67"/>
          <w:position w:val="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-42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67"/>
          <w:position w:val="1"/>
        </w:rPr>
        <w:t>ra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18/05/2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464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46464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4646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9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8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815" w:right="-20"/>
        <w:jc w:val="left"/>
        <w:tabs>
          <w:tab w:pos="132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EKiP:2.Posta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298" w:right="-82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154083pt;margin-top:12.385172pt;width:49.804014pt;height:72pt;mso-position-horizontal-relative:page;mso-position-vertical-relative:paragraph;z-index:-1748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5E5E5E"/>
                      <w:spacing w:val="40"/>
                      <w:w w:val="11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66B"/>
                      <w:spacing w:val="0"/>
                      <w:w w:val="105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939595"/>
          <w:spacing w:val="-31"/>
          <w:w w:val="100"/>
          <w:position w:val="-7"/>
        </w:rPr>
        <w:t>·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00"/>
          <w:i/>
          <w:position w:val="-9"/>
        </w:rPr>
        <w:t>'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00"/>
          <w:i/>
          <w:position w:val="-9"/>
        </w:rPr>
        <w:t>-J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2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9"/>
          <w:w w:val="74"/>
          <w:position w:val="-5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39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25"/>
          <w:szCs w:val="25"/>
          <w:color w:val="494949"/>
          <w:spacing w:val="25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57"/>
          <w:position w:val="-5"/>
        </w:rPr>
        <w:t>3YJ'lı1J117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3" w:equalWidth="0">
            <w:col w:w="455" w:space="1666"/>
            <w:col w:w="3986" w:space="2147"/>
            <w:col w:w="2746"/>
          </w:cols>
        </w:sectPr>
      </w:pPr>
      <w:rPr/>
    </w:p>
    <w:p>
      <w:pPr>
        <w:spacing w:before="50" w:after="0" w:line="240" w:lineRule="auto"/>
        <w:ind w:left="26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52"/>
          <w:w w:val="152"/>
          <w:position w:val="-12"/>
        </w:rPr>
        <w:t>»</w:t>
      </w:r>
      <w:r>
        <w:rPr>
          <w:rFonts w:ascii="Arial" w:hAnsi="Arial" w:cs="Arial" w:eastAsia="Arial"/>
          <w:sz w:val="7"/>
          <w:szCs w:val="7"/>
          <w:color w:val="494949"/>
          <w:spacing w:val="0"/>
          <w:w w:val="205"/>
          <w:position w:val="0"/>
        </w:rPr>
        <w:t>(J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74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51.410522pt;margin-top:11.171878pt;width:.1pt;height:4.058009pt;mso-position-horizontal-relative:page;mso-position-vertical-relative:paragraph;z-index:-17485" coordorigin="3028,223" coordsize="2,81">
            <v:shape style="position:absolute;left:3028;top:223;width:2;height:81" coordorigin="3028,223" coordsize="0,81" path="m3028,305l3028,223e" filled="f" stroked="t" strokeweight=".23732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939595"/>
          <w:spacing w:val="-5"/>
          <w:w w:val="65"/>
        </w:rPr>
        <w:t>·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68"/>
        </w:rPr>
        <w:t>-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exact"/>
        <w:ind w:left="1049" w:right="11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89093pt;margin-top:.312231pt;width:50.705189pt;height:22.5pt;mso-position-horizontal-relative:page;mso-position-vertical-relative:paragraph;z-index:-1748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Times New Roman" w:hAnsi="Times New Roman" w:cs="Times New Roman" w:eastAsia="Times New Roman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19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34"/>
                      <w:w w:val="100"/>
                      <w:position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96"/>
                      <w:position w:val="19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48"/>
                      <w:w w:val="96"/>
                      <w:position w:val="1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939595"/>
                      <w:spacing w:val="-5"/>
                      <w:w w:val="4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60"/>
                      <w:w w:val="97"/>
                      <w:position w:val="1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939595"/>
                      <w:spacing w:val="0"/>
                      <w:w w:val="4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939595"/>
                      <w:spacing w:val="-76"/>
                      <w:w w:val="4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10"/>
                      <w:w w:val="96"/>
                      <w:position w:val="1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939595"/>
                      <w:spacing w:val="-74"/>
                      <w:w w:val="4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53"/>
                      <w:w w:val="96"/>
                      <w:position w:val="19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6E6E6E"/>
                      <w:spacing w:val="0"/>
                      <w:w w:val="59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-1"/>
        </w:rPr>
        <w:t>Aıniri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031" w:right="129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0"/>
          <w:w w:val="166"/>
          <w:position w:val="-3"/>
        </w:rPr>
        <w:t>-..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432"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295"/>
          <w:position w:val="-7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295"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-114"/>
          <w:w w:val="2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22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22"/>
          <w:position w:val="-7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3"/>
          <w:w w:val="22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114"/>
          <w:position w:val="-7"/>
        </w:rPr>
        <w:t>1:'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75"/>
          <w:position w:val="-7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5600" w:space="2658"/>
            <w:col w:w="2742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1" w:lineRule="exact"/>
        <w:ind w:right="-20"/>
        <w:jc w:val="right"/>
        <w:tabs>
          <w:tab w:pos="8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51.647842pt;margin-top:-16.190371pt;width:1.423923pt;height:19.808472pt;mso-position-horizontal-relative:page;mso-position-vertical-relative:paragraph;z-index:-17484" coordorigin="3033,-324" coordsize="28,396">
            <v:group style="position:absolute;left:3052;top:-302;width:2;height:81" coordorigin="3052,-302" coordsize="2,81">
              <v:shape style="position:absolute;left:3052;top:-302;width:2;height:81" coordorigin="3052,-302" coordsize="0,81" path="m3052,-221l3052,-302e" filled="f" stroked="t" strokeweight=".949282pt" strokecolor="#6B6BB8">
                <v:path arrowok="t"/>
              </v:shape>
            </v:group>
            <v:group style="position:absolute;left:3040;top:-317;width:2;height:382" coordorigin="3040,-317" coordsize="2,382">
              <v:shape style="position:absolute;left:3040;top:-317;width:2;height:382" coordorigin="3040,-317" coordsize="0,382" path="m3040,65l3040,-317e" filled="f" stroked="t" strokeweight=".711962pt" strokecolor="#6B6B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1.647842pt;margin-top:4.933064pt;width:.1pt;height:9.070843pt;mso-position-horizontal-relative:page;mso-position-vertical-relative:paragraph;z-index:-17483" coordorigin="3033,99" coordsize="2,181">
            <v:shape style="position:absolute;left:3033;top:99;width:2;height:181" coordorigin="3033,99" coordsize="0,181" path="m3033,280l3033,99e" filled="f" stroked="t" strokeweight="2.135885pt" strokecolor="#4B4F4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494949"/>
          <w:w w:val="275"/>
          <w:b/>
          <w:bCs/>
          <w:position w:val="-12"/>
        </w:rPr>
        <w:t>li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w w:val="100"/>
          <w:b/>
          <w:bCs/>
          <w:position w:val="-1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949"/>
          <w:w w:val="100"/>
          <w:b/>
          <w:bCs/>
          <w:position w:val="-12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3"/>
          <w:position w:val="-1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right="-20"/>
        <w:jc w:val="left"/>
        <w:tabs>
          <w:tab w:pos="4320" w:val="left"/>
          <w:tab w:pos="570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363636"/>
          <w:spacing w:val="0"/>
          <w:w w:val="142"/>
          <w:position w:val="-16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63636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()(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en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position w:val="-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45"/>
          <w:szCs w:val="45"/>
          <w:color w:val="494949"/>
          <w:spacing w:val="-20"/>
          <w:w w:val="107"/>
          <w:position w:val="-6"/>
        </w:rPr>
        <w:t>s</w:t>
      </w:r>
      <w:r>
        <w:rPr>
          <w:rFonts w:ascii="Times New Roman" w:hAnsi="Times New Roman" w:cs="Times New Roman" w:eastAsia="Times New Roman"/>
          <w:sz w:val="45"/>
          <w:szCs w:val="45"/>
          <w:color w:val="7C7E7E"/>
          <w:spacing w:val="-15"/>
          <w:w w:val="39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42466B"/>
          <w:spacing w:val="0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42466B"/>
          <w:spacing w:val="-4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939595"/>
          <w:spacing w:val="0"/>
          <w:w w:val="59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3608" w:space="264"/>
            <w:col w:w="7128"/>
          </w:cols>
        </w:sectPr>
      </w:pPr>
      <w:rPr/>
    </w:p>
    <w:p>
      <w:pPr>
        <w:spacing w:before="0" w:after="0" w:line="221" w:lineRule="exact"/>
        <w:ind w:left="2159" w:right="-101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0.713898pt;margin-top:6.601143pt;width:16.59627pt;height:16pt;mso-position-horizontal-relative:page;mso-position-vertical-relative:paragraph;z-index:-1747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E5E5E"/>
                      <w:spacing w:val="0"/>
                      <w:w w:val="51"/>
                      <w:i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E5E5E"/>
                      <w:spacing w:val="0"/>
                      <w:w w:val="51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E5E5E"/>
                      <w:spacing w:val="0"/>
                      <w:w w:val="51"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E5E5E"/>
                      <w:spacing w:val="3"/>
                      <w:w w:val="51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94949"/>
                      <w:spacing w:val="0"/>
                      <w:w w:val="51"/>
                      <w:i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5"/>
        </w:rPr>
        <w:t>2</w:t>
      </w:r>
      <w:r>
        <w:rPr>
          <w:rFonts w:ascii="Arial" w:hAnsi="Arial" w:cs="Arial" w:eastAsia="Arial"/>
          <w:sz w:val="18"/>
          <w:szCs w:val="18"/>
          <w:color w:val="363636"/>
          <w:spacing w:val="-12"/>
          <w:w w:val="100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7"/>
          <w:position w:val="-15"/>
        </w:rPr>
        <w:t>P</w:t>
      </w:r>
      <w:r>
        <w:rPr>
          <w:rFonts w:ascii="Arial" w:hAnsi="Arial" w:cs="Arial" w:eastAsia="Arial"/>
          <w:sz w:val="18"/>
          <w:szCs w:val="18"/>
          <w:color w:val="363636"/>
          <w:spacing w:val="-37"/>
          <w:w w:val="88"/>
          <w:position w:val="-15"/>
        </w:rPr>
        <w:t>o</w:t>
      </w:r>
      <w:r>
        <w:rPr>
          <w:rFonts w:ascii="Arial" w:hAnsi="Arial" w:cs="Arial" w:eastAsia="Arial"/>
          <w:sz w:val="41"/>
          <w:szCs w:val="41"/>
          <w:color w:val="363636"/>
          <w:spacing w:val="-27"/>
          <w:w w:val="43"/>
          <w:position w:val="-16"/>
        </w:rPr>
        <w:t>;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7"/>
          <w:position w:val="-15"/>
        </w:rPr>
        <w:t>st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8"/>
          <w:position w:val="-15"/>
        </w:rPr>
        <w:t>a</w:t>
      </w:r>
      <w:r>
        <w:rPr>
          <w:rFonts w:ascii="Arial" w:hAnsi="Arial" w:cs="Arial" w:eastAsia="Arial"/>
          <w:sz w:val="18"/>
          <w:szCs w:val="18"/>
          <w:color w:val="363636"/>
          <w:spacing w:val="-4"/>
          <w:w w:val="100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-7"/>
          <w:w w:val="100"/>
          <w:position w:val="-15"/>
        </w:rPr>
        <w:t>M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00"/>
          <w:position w:val="-15"/>
        </w:rPr>
        <w:t>er</w:t>
      </w:r>
      <w:r>
        <w:rPr>
          <w:rFonts w:ascii="Arial" w:hAnsi="Arial" w:cs="Arial" w:eastAsia="Arial"/>
          <w:sz w:val="18"/>
          <w:szCs w:val="18"/>
          <w:color w:val="6E6E6E"/>
          <w:spacing w:val="1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88"/>
          <w:i/>
          <w:position w:val="-15"/>
        </w:rPr>
        <w:t>ez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8"/>
          <w:w w:val="88"/>
          <w:i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8"/>
          <w:position w:val="-15"/>
        </w:rPr>
        <w:t>Gru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8"/>
          <w:position w:val="-15"/>
        </w:rPr>
        <w:t>p</w:t>
      </w:r>
      <w:r>
        <w:rPr>
          <w:rFonts w:ascii="Arial" w:hAnsi="Arial" w:cs="Arial" w:eastAsia="Arial"/>
          <w:sz w:val="18"/>
          <w:szCs w:val="18"/>
          <w:color w:val="363636"/>
          <w:spacing w:val="20"/>
          <w:w w:val="88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5"/>
        </w:rPr>
        <w:t>Amir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8" w:after="0" w:line="152" w:lineRule="exact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63636"/>
          <w:spacing w:val="-3"/>
          <w:w w:val="154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8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1" w:lineRule="exact"/>
        <w:ind w:left="19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w w:val="133"/>
          <w:position w:val="-4"/>
        </w:rPr>
        <w:t>fth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5"/>
          <w:w w:val="133"/>
          <w:position w:val="-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-22"/>
          <w:w w:val="176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1"/>
          <w:position w:val="-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0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0"/>
          <w:w w:val="154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0"/>
          <w:w w:val="74"/>
          <w:position w:val="-4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0"/>
          <w:w w:val="149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C7E7E"/>
          <w:spacing w:val="9"/>
          <w:w w:val="149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9"/>
          <w:position w:val="-4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2"/>
          <w:w w:val="8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4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right="-20"/>
        <w:jc w:val="left"/>
        <w:tabs>
          <w:tab w:pos="18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66"/>
        </w:rPr>
        <w:t>Mi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0"/>
          <w:w w:val="6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6"/>
        </w:rPr>
        <w:t>v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34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939595"/>
          <w:spacing w:val="0"/>
          <w:w w:val="100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3" w:equalWidth="0">
            <w:col w:w="4113" w:space="975"/>
            <w:col w:w="511" w:space="2612"/>
            <w:col w:w="2789"/>
          </w:cols>
        </w:sectPr>
      </w:pPr>
      <w:rPr/>
    </w:p>
    <w:p>
      <w:pPr>
        <w:spacing w:before="0" w:after="0" w:line="11" w:lineRule="exact"/>
        <w:ind w:right="-20"/>
        <w:jc w:val="right"/>
        <w:tabs>
          <w:tab w:pos="11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B6B8B8"/>
          <w:spacing w:val="-50"/>
          <w:w w:val="223"/>
          <w:position w:val="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3"/>
          <w:w w:val="68"/>
          <w:position w:val="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6"/>
          <w:w w:val="101"/>
          <w:position w:val="6"/>
        </w:rPr>
        <w:t>.</w:t>
      </w:r>
      <w:r>
        <w:rPr>
          <w:rFonts w:ascii="Arial" w:hAnsi="Arial" w:cs="Arial" w:eastAsia="Arial"/>
          <w:sz w:val="12"/>
          <w:szCs w:val="12"/>
          <w:color w:val="363636"/>
          <w:spacing w:val="-28"/>
          <w:w w:val="115"/>
          <w:position w:val="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20"/>
          <w:w w:val="101"/>
          <w:position w:val="6"/>
        </w:rPr>
        <w:t>.</w:t>
      </w:r>
      <w:r>
        <w:rPr>
          <w:rFonts w:ascii="Arial" w:hAnsi="Arial" w:cs="Arial" w:eastAsia="Arial"/>
          <w:sz w:val="12"/>
          <w:szCs w:val="12"/>
          <w:color w:val="363636"/>
          <w:spacing w:val="-28"/>
          <w:w w:val="115"/>
          <w:position w:val="2"/>
        </w:rPr>
        <w:t>I</w:t>
      </w:r>
      <w:r>
        <w:rPr>
          <w:rFonts w:ascii="Arial" w:hAnsi="Arial" w:cs="Arial" w:eastAsia="Arial"/>
          <w:sz w:val="12"/>
          <w:szCs w:val="12"/>
          <w:color w:val="6E6E6E"/>
          <w:spacing w:val="-1"/>
          <w:w w:val="112"/>
          <w:position w:val="6"/>
        </w:rPr>
        <w:t>l</w:t>
      </w:r>
      <w:r>
        <w:rPr>
          <w:rFonts w:ascii="Arial" w:hAnsi="Arial" w:cs="Arial" w:eastAsia="Arial"/>
          <w:sz w:val="12"/>
          <w:szCs w:val="12"/>
          <w:color w:val="6E6E6E"/>
          <w:spacing w:val="-31"/>
          <w:w w:val="111"/>
          <w:position w:val="6"/>
        </w:rPr>
        <w:t>!</w:t>
      </w:r>
      <w:r>
        <w:rPr>
          <w:rFonts w:ascii="Arial" w:hAnsi="Arial" w:cs="Arial" w:eastAsia="Arial"/>
          <w:sz w:val="12"/>
          <w:szCs w:val="12"/>
          <w:color w:val="363636"/>
          <w:spacing w:val="-4"/>
          <w:w w:val="115"/>
          <w:position w:val="2"/>
        </w:rPr>
        <w:t>I</w:t>
      </w:r>
      <w:r>
        <w:rPr>
          <w:rFonts w:ascii="Arial" w:hAnsi="Arial" w:cs="Arial" w:eastAsia="Arial"/>
          <w:sz w:val="12"/>
          <w:szCs w:val="12"/>
          <w:color w:val="6E6E6E"/>
          <w:spacing w:val="-18"/>
          <w:w w:val="111"/>
          <w:position w:val="6"/>
        </w:rPr>
        <w:t>'</w:t>
      </w:r>
      <w:r>
        <w:rPr>
          <w:rFonts w:ascii="Arial" w:hAnsi="Arial" w:cs="Arial" w:eastAsia="Arial"/>
          <w:sz w:val="12"/>
          <w:szCs w:val="12"/>
          <w:color w:val="363636"/>
          <w:spacing w:val="-60"/>
          <w:w w:val="115"/>
          <w:position w:val="2"/>
        </w:rPr>
        <w:t>P</w:t>
      </w:r>
      <w:r>
        <w:rPr>
          <w:rFonts w:ascii="Arial" w:hAnsi="Arial" w:cs="Arial" w:eastAsia="Arial"/>
          <w:sz w:val="12"/>
          <w:szCs w:val="12"/>
          <w:color w:val="6E6E6E"/>
          <w:spacing w:val="0"/>
          <w:w w:val="111"/>
          <w:position w:val="6"/>
        </w:rPr>
        <w:t>t</w:t>
      </w:r>
      <w:r>
        <w:rPr>
          <w:rFonts w:ascii="Arial" w:hAnsi="Arial" w:cs="Arial" w:eastAsia="Arial"/>
          <w:sz w:val="12"/>
          <w:szCs w:val="12"/>
          <w:color w:val="6E6E6E"/>
          <w:spacing w:val="-2"/>
          <w:w w:val="111"/>
          <w:position w:val="6"/>
        </w:rPr>
        <w:t>.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15"/>
          <w:position w:val="2"/>
        </w:rPr>
        <w:t>'IJ</w:t>
      </w:r>
      <w:r>
        <w:rPr>
          <w:rFonts w:ascii="Arial" w:hAnsi="Arial" w:cs="Arial" w:eastAsia="Arial"/>
          <w:sz w:val="12"/>
          <w:szCs w:val="12"/>
          <w:color w:val="363636"/>
          <w:spacing w:val="-4"/>
          <w:w w:val="116"/>
          <w:position w:val="2"/>
        </w:rPr>
        <w:t>i</w:t>
      </w:r>
      <w:r>
        <w:rPr>
          <w:rFonts w:ascii="Arial" w:hAnsi="Arial" w:cs="Arial" w:eastAsia="Arial"/>
          <w:sz w:val="12"/>
          <w:szCs w:val="12"/>
          <w:color w:val="5E5E5E"/>
          <w:spacing w:val="0"/>
          <w:w w:val="101"/>
          <w:position w:val="2"/>
        </w:rPr>
        <w:t>ı::</w:t>
      </w:r>
      <w:r>
        <w:rPr>
          <w:rFonts w:ascii="Arial" w:hAnsi="Arial" w:cs="Arial" w:eastAsia="Arial"/>
          <w:sz w:val="12"/>
          <w:szCs w:val="12"/>
          <w:color w:val="5E5E5E"/>
          <w:spacing w:val="-16"/>
          <w:w w:val="102"/>
          <w:position w:val="2"/>
        </w:rPr>
        <w:t>i</w:t>
      </w:r>
      <w:r>
        <w:rPr>
          <w:rFonts w:ascii="Arial" w:hAnsi="Arial" w:cs="Arial" w:eastAsia="Arial"/>
          <w:sz w:val="12"/>
          <w:szCs w:val="12"/>
          <w:color w:val="2A3366"/>
          <w:spacing w:val="0"/>
          <w:w w:val="34"/>
          <w:position w:val="2"/>
        </w:rPr>
        <w:t>_</w:t>
      </w:r>
      <w:r>
        <w:rPr>
          <w:rFonts w:ascii="Arial" w:hAnsi="Arial" w:cs="Arial" w:eastAsia="Arial"/>
          <w:sz w:val="12"/>
          <w:szCs w:val="12"/>
          <w:color w:val="2A3366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2"/>
          <w:szCs w:val="12"/>
          <w:color w:val="2A3366"/>
          <w:spacing w:val="-16"/>
          <w:w w:val="10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A3A5A5"/>
          <w:spacing w:val="0"/>
          <w:w w:val="80"/>
          <w:position w:val="2"/>
        </w:rPr>
        <w:t>•</w:t>
      </w:r>
      <w:r>
        <w:rPr>
          <w:rFonts w:ascii="Arial" w:hAnsi="Arial" w:cs="Arial" w:eastAsia="Arial"/>
          <w:sz w:val="12"/>
          <w:szCs w:val="12"/>
          <w:color w:val="A3A5A5"/>
          <w:spacing w:val="0"/>
          <w:w w:val="8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A3A5A5"/>
          <w:spacing w:val="3"/>
          <w:w w:val="8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158"/>
          <w:position w:val="6"/>
        </w:rPr>
        <w:t>·</w:t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119"/>
          <w:position w:val="6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-20"/>
        <w:jc w:val="left"/>
        <w:tabs>
          <w:tab w:pos="3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  <w:position w:val="2"/>
        </w:rPr>
        <w:t>U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12"/>
          <w:szCs w:val="12"/>
          <w:color w:val="A3A5A5"/>
          <w:spacing w:val="0"/>
          <w:w w:val="80"/>
          <w:position w:val="2"/>
        </w:rPr>
        <w:t>•</w:t>
      </w:r>
      <w:r>
        <w:rPr>
          <w:rFonts w:ascii="Arial" w:hAnsi="Arial" w:cs="Arial" w:eastAsia="Arial"/>
          <w:sz w:val="12"/>
          <w:szCs w:val="12"/>
          <w:color w:val="A3A5A5"/>
          <w:spacing w:val="0"/>
          <w:w w:val="80"/>
          <w:position w:val="2"/>
        </w:rPr>
        <w:t>  </w:t>
      </w:r>
      <w:r>
        <w:rPr>
          <w:rFonts w:ascii="Arial" w:hAnsi="Arial" w:cs="Arial" w:eastAsia="Arial"/>
          <w:sz w:val="12"/>
          <w:szCs w:val="12"/>
          <w:color w:val="A3A5A5"/>
          <w:spacing w:val="10"/>
          <w:w w:val="8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7C7E7E"/>
          <w:spacing w:val="0"/>
          <w:w w:val="150"/>
          <w:position w:val="2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9530" w:space="204"/>
            <w:col w:w="1266"/>
          </w:cols>
        </w:sectPr>
      </w:pPr>
      <w:rPr/>
    </w:p>
    <w:p>
      <w:pPr>
        <w:spacing w:before="13" w:after="0" w:line="240" w:lineRule="auto"/>
        <w:ind w:right="682"/>
        <w:jc w:val="right"/>
        <w:tabs>
          <w:tab w:pos="1140" w:val="left"/>
          <w:tab w:pos="17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460327pt;margin-top:4.04627pt;width:7.22416pt;height:16.0pt;mso-position-horizontal-relative:page;mso-position-vertical-relative:paragraph;z-index:-17478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6B8B8"/>
                      <w:spacing w:val="0"/>
                      <w:w w:val="16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A3A5A5"/>
          <w:spacing w:val="0"/>
          <w:w w:val="62"/>
          <w:b/>
          <w:bCs/>
        </w:rPr>
        <w:t>'1</w:t>
      </w:r>
      <w:r>
        <w:rPr>
          <w:rFonts w:ascii="Times New Roman" w:hAnsi="Times New Roman" w:cs="Times New Roman" w:eastAsia="Times New Roman"/>
          <w:sz w:val="13"/>
          <w:szCs w:val="13"/>
          <w:color w:val="A3A5A5"/>
          <w:spacing w:val="0"/>
          <w:w w:val="62"/>
          <w:b/>
          <w:bCs/>
        </w:rPr>
        <w:t>       </w:t>
      </w:r>
      <w:r>
        <w:rPr>
          <w:rFonts w:ascii="Times New Roman" w:hAnsi="Times New Roman" w:cs="Times New Roman" w:eastAsia="Times New Roman"/>
          <w:sz w:val="13"/>
          <w:szCs w:val="13"/>
          <w:color w:val="A3A5A5"/>
          <w:spacing w:val="12"/>
          <w:w w:val="62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0"/>
          <w:w w:val="62"/>
        </w:rPr>
        <w:t>·•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0"/>
          <w:w w:val="6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18"/>
          <w:w w:val="6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-17"/>
          <w:w w:val="138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39595"/>
          <w:spacing w:val="0"/>
          <w:w w:val="99"/>
        </w:rPr>
        <w:t>",!</w:t>
      </w:r>
      <w:r>
        <w:rPr>
          <w:rFonts w:ascii="Times New Roman" w:hAnsi="Times New Roman" w:cs="Times New Roman" w:eastAsia="Times New Roman"/>
          <w:sz w:val="10"/>
          <w:szCs w:val="10"/>
          <w:color w:val="939595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939595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C7E7E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7C7E7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C7E7E"/>
          <w:spacing w:val="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6B8B8"/>
          <w:spacing w:val="0"/>
          <w:w w:val="100"/>
          <w:b/>
          <w:bCs/>
        </w:rPr>
        <w:t>;r</w:t>
      </w:r>
      <w:r>
        <w:rPr>
          <w:rFonts w:ascii="Arial" w:hAnsi="Arial" w:cs="Arial" w:eastAsia="Arial"/>
          <w:sz w:val="13"/>
          <w:szCs w:val="13"/>
          <w:color w:val="B6B8B8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A3A5A5"/>
          <w:spacing w:val="0"/>
          <w:w w:val="96"/>
        </w:rPr>
        <w:t>.•</w:t>
      </w:r>
      <w:r>
        <w:rPr>
          <w:rFonts w:ascii="Arial" w:hAnsi="Arial" w:cs="Arial" w:eastAsia="Arial"/>
          <w:sz w:val="13"/>
          <w:szCs w:val="13"/>
          <w:color w:val="A3A5A5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3A5A5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46"/>
        </w:rPr>
        <w:t>·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46"/>
        </w:rPr>
        <w:t> </w:t>
      </w:r>
      <w:r>
        <w:rPr>
          <w:rFonts w:ascii="Arial" w:hAnsi="Arial" w:cs="Arial" w:eastAsia="Arial"/>
          <w:sz w:val="13"/>
          <w:szCs w:val="13"/>
          <w:color w:val="494949"/>
          <w:spacing w:val="2"/>
          <w:w w:val="146"/>
        </w:rPr>
        <w:t> </w:t>
      </w:r>
      <w:r>
        <w:rPr>
          <w:rFonts w:ascii="Arial" w:hAnsi="Arial" w:cs="Arial" w:eastAsia="Arial"/>
          <w:sz w:val="4"/>
          <w:szCs w:val="4"/>
          <w:color w:val="B6B8B8"/>
          <w:spacing w:val="0"/>
          <w:w w:val="151"/>
          <w:b/>
          <w:bCs/>
        </w:rPr>
        <w:t>1</w:t>
      </w:r>
      <w:r>
        <w:rPr>
          <w:rFonts w:ascii="Arial" w:hAnsi="Arial" w:cs="Arial" w:eastAsia="Arial"/>
          <w:sz w:val="4"/>
          <w:szCs w:val="4"/>
          <w:color w:val="B6B8B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4"/>
          <w:szCs w:val="4"/>
          <w:color w:val="B6B8B8"/>
          <w:spacing w:val="0"/>
          <w:w w:val="100"/>
          <w:b/>
          <w:bCs/>
        </w:rPr>
      </w:r>
      <w:r>
        <w:rPr>
          <w:rFonts w:ascii="Arial" w:hAnsi="Arial" w:cs="Arial" w:eastAsia="Arial"/>
          <w:sz w:val="4"/>
          <w:szCs w:val="4"/>
          <w:color w:val="B6B8B8"/>
          <w:spacing w:val="0"/>
          <w:w w:val="191"/>
        </w:rPr>
        <w:t>•</w:t>
      </w:r>
      <w:r>
        <w:rPr>
          <w:rFonts w:ascii="Arial" w:hAnsi="Arial" w:cs="Arial" w:eastAsia="Arial"/>
          <w:sz w:val="4"/>
          <w:szCs w:val="4"/>
          <w:color w:val="B6B8B8"/>
          <w:spacing w:val="0"/>
          <w:w w:val="191"/>
        </w:rPr>
        <w:t>     </w:t>
      </w:r>
      <w:r>
        <w:rPr>
          <w:rFonts w:ascii="Arial" w:hAnsi="Arial" w:cs="Arial" w:eastAsia="Arial"/>
          <w:sz w:val="4"/>
          <w:szCs w:val="4"/>
          <w:color w:val="B6B8B8"/>
          <w:spacing w:val="12"/>
          <w:w w:val="191"/>
        </w:rPr>
        <w:t> </w:t>
      </w:r>
      <w:r>
        <w:rPr>
          <w:rFonts w:ascii="Arial" w:hAnsi="Arial" w:cs="Arial" w:eastAsia="Arial"/>
          <w:sz w:val="13"/>
          <w:szCs w:val="13"/>
          <w:color w:val="7C7E7E"/>
          <w:spacing w:val="0"/>
          <w:w w:val="68"/>
          <w:b/>
          <w:bCs/>
        </w:rPr>
        <w:t>.t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2" w:after="0" w:line="88" w:lineRule="exact"/>
        <w:ind w:left="312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62685"/>
          <w:spacing w:val="0"/>
          <w:w w:val="368"/>
          <w:position w:val="-8"/>
        </w:rPr>
        <w:t>\</w:t>
      </w:r>
      <w:r>
        <w:rPr>
          <w:rFonts w:ascii="Arial" w:hAnsi="Arial" w:cs="Arial" w:eastAsia="Arial"/>
          <w:sz w:val="16"/>
          <w:szCs w:val="16"/>
          <w:color w:val="262685"/>
          <w:spacing w:val="-113"/>
          <w:w w:val="368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16188E"/>
          <w:spacing w:val="0"/>
          <w:w w:val="600"/>
          <w:position w:val="-8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" w:lineRule="exact"/>
        <w:ind w:right="812"/>
        <w:jc w:val="right"/>
        <w:tabs>
          <w:tab w:pos="640" w:val="left"/>
          <w:tab w:pos="12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46"/>
          <w:szCs w:val="46"/>
          <w:color w:val="939595"/>
          <w:w w:val="113"/>
          <w:position w:val="-37"/>
        </w:rPr>
        <w:t>.</w:t>
      </w:r>
      <w:r>
        <w:rPr>
          <w:rFonts w:ascii="Arial" w:hAnsi="Arial" w:cs="Arial" w:eastAsia="Arial"/>
          <w:sz w:val="46"/>
          <w:szCs w:val="46"/>
          <w:color w:val="939595"/>
          <w:w w:val="100"/>
          <w:position w:val="-37"/>
        </w:rPr>
        <w:tab/>
      </w:r>
      <w:r>
        <w:rPr>
          <w:rFonts w:ascii="Arial" w:hAnsi="Arial" w:cs="Arial" w:eastAsia="Arial"/>
          <w:sz w:val="46"/>
          <w:szCs w:val="46"/>
          <w:color w:val="939595"/>
          <w:w w:val="100"/>
          <w:position w:val="-37"/>
        </w:rPr>
      </w:r>
      <w:r>
        <w:rPr>
          <w:rFonts w:ascii="Times New Roman" w:hAnsi="Times New Roman" w:cs="Times New Roman" w:eastAsia="Times New Roman"/>
          <w:sz w:val="8"/>
          <w:szCs w:val="8"/>
          <w:color w:val="CACACC"/>
          <w:w w:val="113"/>
          <w:position w:val="-25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CACACC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CACACC"/>
          <w:w w:val="100"/>
          <w:position w:val="-25"/>
        </w:rPr>
      </w:r>
      <w:r>
        <w:rPr>
          <w:rFonts w:ascii="Arial" w:hAnsi="Arial" w:cs="Arial" w:eastAsia="Arial"/>
          <w:sz w:val="10"/>
          <w:szCs w:val="10"/>
          <w:color w:val="6E6E6E"/>
          <w:w w:val="75"/>
          <w:i/>
          <w:position w:val="-28"/>
        </w:rPr>
        <w:t>.-</w:t>
      </w:r>
      <w:r>
        <w:rPr>
          <w:rFonts w:ascii="Arial" w:hAnsi="Arial" w:cs="Arial" w:eastAsia="Arial"/>
          <w:sz w:val="10"/>
          <w:szCs w:val="10"/>
          <w:color w:val="6E6E6E"/>
          <w:spacing w:val="-2"/>
          <w:w w:val="75"/>
          <w:i/>
          <w:position w:val="-28"/>
        </w:rPr>
        <w:t>:</w:t>
      </w:r>
      <w:r>
        <w:rPr>
          <w:rFonts w:ascii="Arial" w:hAnsi="Arial" w:cs="Arial" w:eastAsia="Arial"/>
          <w:sz w:val="10"/>
          <w:szCs w:val="10"/>
          <w:color w:val="6E6E6E"/>
          <w:spacing w:val="0"/>
          <w:w w:val="117"/>
          <w:i/>
          <w:position w:val="-28"/>
        </w:rPr>
        <w:t>·</w:t>
      </w:r>
      <w:r>
        <w:rPr>
          <w:rFonts w:ascii="Arial" w:hAnsi="Arial" w:cs="Arial" w:eastAsia="Arial"/>
          <w:sz w:val="10"/>
          <w:szCs w:val="10"/>
          <w:color w:val="6E6E6E"/>
          <w:spacing w:val="0"/>
          <w:w w:val="100"/>
          <w:i/>
          <w:position w:val="-28"/>
        </w:rPr>
        <w:t>   </w:t>
      </w:r>
      <w:r>
        <w:rPr>
          <w:rFonts w:ascii="Arial" w:hAnsi="Arial" w:cs="Arial" w:eastAsia="Arial"/>
          <w:sz w:val="10"/>
          <w:szCs w:val="10"/>
          <w:color w:val="6E6E6E"/>
          <w:spacing w:val="12"/>
          <w:w w:val="100"/>
          <w:i/>
          <w:position w:val="-28"/>
        </w:rPr>
        <w:t> </w:t>
      </w:r>
      <w:r>
        <w:rPr>
          <w:rFonts w:ascii="Arial" w:hAnsi="Arial" w:cs="Arial" w:eastAsia="Arial"/>
          <w:sz w:val="10"/>
          <w:szCs w:val="10"/>
          <w:color w:val="5E5E5E"/>
          <w:spacing w:val="0"/>
          <w:w w:val="53"/>
          <w:i/>
          <w:position w:val="-28"/>
        </w:rPr>
        <w:t>f:.J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8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9"/>
          <w:w w:val="112"/>
          <w:position w:val="-8"/>
        </w:rPr>
        <w:t>Aiıl•r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23"/>
          <w:w w:val="113"/>
          <w:position w:val="-8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0"/>
          <w:w w:val="65"/>
          <w:position w:val="-8"/>
        </w:rPr>
        <w:t>(J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3A5A5"/>
          <w:spacing w:val="-67"/>
          <w:w w:val="300"/>
        </w:rPr>
        <w:t>'</w:t>
      </w:r>
      <w:r>
        <w:rPr>
          <w:rFonts w:ascii="Arial" w:hAnsi="Arial" w:cs="Arial" w:eastAsia="Arial"/>
          <w:sz w:val="23"/>
          <w:szCs w:val="23"/>
          <w:color w:val="B6B8B8"/>
          <w:spacing w:val="0"/>
          <w:w w:val="103"/>
          <w:position w:val="-8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6" w:lineRule="exact"/>
        <w:ind w:left="325"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39595"/>
          <w:spacing w:val="-11"/>
          <w:w w:val="127"/>
          <w:position w:val="-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0"/>
          <w:w w:val="127"/>
          <w:position w:val="-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0"/>
          <w:w w:val="127"/>
          <w:position w:val="-6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17"/>
          <w:w w:val="127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0"/>
          <w:w w:val="127"/>
          <w:position w:val="-6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3"/>
          <w:w w:val="127"/>
          <w:position w:val="-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27"/>
          <w:position w:val="-6"/>
        </w:rPr>
        <w:t>\ı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0"/>
          <w:w w:val="127"/>
          <w:position w:val="-6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0"/>
          <w:w w:val="127"/>
          <w:position w:val="-6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B6B8B8"/>
          <w:spacing w:val="21"/>
          <w:w w:val="127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CACACC"/>
          <w:spacing w:val="0"/>
          <w:w w:val="127"/>
          <w:position w:val="-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57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338"/>
          <w:position w:val="-1"/>
        </w:rPr>
        <w:t>,/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774" w:right="748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C7E7E"/>
          <w:spacing w:val="0"/>
          <w:w w:val="107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57" w:lineRule="exact"/>
        <w:ind w:right="-20"/>
        <w:jc w:val="left"/>
        <w:tabs>
          <w:tab w:pos="30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6"/>
          <w:szCs w:val="6"/>
          <w:color w:val="A3A5A5"/>
          <w:spacing w:val="0"/>
          <w:w w:val="151"/>
          <w:b/>
          <w:bCs/>
          <w:position w:val="-10"/>
        </w:rPr>
        <w:t>1</w:t>
      </w:r>
      <w:r>
        <w:rPr>
          <w:rFonts w:ascii="Arial" w:hAnsi="Arial" w:cs="Arial" w:eastAsia="Arial"/>
          <w:sz w:val="6"/>
          <w:szCs w:val="6"/>
          <w:color w:val="A3A5A5"/>
          <w:spacing w:val="0"/>
          <w:w w:val="100"/>
          <w:b/>
          <w:bCs/>
          <w:position w:val="-10"/>
        </w:rPr>
        <w:tab/>
      </w:r>
      <w:r>
        <w:rPr>
          <w:rFonts w:ascii="Arial" w:hAnsi="Arial" w:cs="Arial" w:eastAsia="Arial"/>
          <w:sz w:val="6"/>
          <w:szCs w:val="6"/>
          <w:color w:val="A3A5A5"/>
          <w:spacing w:val="0"/>
          <w:w w:val="100"/>
          <w:b/>
          <w:bCs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B6B8B8"/>
          <w:spacing w:val="-25"/>
          <w:w w:val="108"/>
          <w:position w:val="-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74"/>
          <w:position w:val="-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-11"/>
          <w:w w:val="100"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8"/>
          <w:i/>
          <w:position w:val="-8"/>
        </w:rPr>
        <w:t>.;i</w:t>
      </w:r>
      <w:r>
        <w:rPr>
          <w:rFonts w:ascii="Arial" w:hAnsi="Arial" w:cs="Arial" w:eastAsia="Arial"/>
          <w:sz w:val="16"/>
          <w:szCs w:val="16"/>
          <w:color w:val="494949"/>
          <w:spacing w:val="-29"/>
          <w:w w:val="108"/>
          <w:i/>
          <w:position w:val="-8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494949"/>
          <w:spacing w:val="-56"/>
          <w:w w:val="126"/>
          <w:position w:val="-6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7C7E7E"/>
          <w:spacing w:val="0"/>
          <w:w w:val="51"/>
          <w:position w:val="-6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3" w:equalWidth="0">
            <w:col w:w="3372" w:space="4941"/>
            <w:col w:w="924" w:space="103"/>
            <w:col w:w="1660"/>
          </w:cols>
        </w:sectPr>
      </w:pPr>
      <w:rPr/>
    </w:p>
    <w:p>
      <w:pPr>
        <w:spacing w:before="0" w:after="0" w:line="75" w:lineRule="exact"/>
        <w:ind w:left="2448" w:right="-73"/>
        <w:jc w:val="left"/>
        <w:tabs>
          <w:tab w:pos="41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363636"/>
          <w:w w:val="83"/>
          <w:b/>
          <w:bCs/>
          <w:position w:val="-13"/>
        </w:rPr>
        <w:t>ltf•hıa</w:t>
      </w:r>
      <w:r>
        <w:rPr>
          <w:rFonts w:ascii="Arial" w:hAnsi="Arial" w:cs="Arial" w:eastAsia="Arial"/>
          <w:sz w:val="22"/>
          <w:szCs w:val="22"/>
          <w:color w:val="363636"/>
          <w:spacing w:val="-35"/>
          <w:w w:val="100"/>
          <w:b/>
          <w:bCs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61"/>
          <w:b/>
          <w:bCs/>
          <w:position w:val="-13"/>
        </w:rPr>
        <w:t>u.,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61"/>
          <w:b/>
          <w:bCs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3"/>
          <w:w w:val="161"/>
          <w:b/>
          <w:bCs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61"/>
          <w:b/>
          <w:bCs/>
          <w:i/>
          <w:position w:val="-13"/>
        </w:rPr>
        <w:t>l</w:t>
      </w:r>
      <w:r>
        <w:rPr>
          <w:rFonts w:ascii="Arial" w:hAnsi="Arial" w:cs="Arial" w:eastAsia="Arial"/>
          <w:sz w:val="18"/>
          <w:szCs w:val="18"/>
          <w:color w:val="494949"/>
          <w:spacing w:val="-80"/>
          <w:w w:val="161"/>
          <w:b/>
          <w:bCs/>
          <w:i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b/>
          <w:bCs/>
          <w:i/>
          <w:position w:val="-13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b/>
          <w:bCs/>
          <w:i/>
          <w:position w:val="-13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b/>
          <w:bCs/>
          <w:position w:val="-13"/>
        </w:rPr>
        <w:t>.i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63636"/>
          <w:spacing w:val="-5"/>
          <w:w w:val="86"/>
          <w:position w:val="-13"/>
        </w:rPr>
        <w:t>m</w:t>
      </w:r>
      <w:r>
        <w:rPr>
          <w:rFonts w:ascii="Arial" w:hAnsi="Arial" w:cs="Arial" w:eastAsia="Arial"/>
          <w:sz w:val="23"/>
          <w:szCs w:val="23"/>
          <w:color w:val="5E5E5E"/>
          <w:spacing w:val="0"/>
          <w:w w:val="86"/>
          <w:position w:val="-13"/>
        </w:rPr>
        <w:t>.</w:t>
      </w:r>
      <w:r>
        <w:rPr>
          <w:rFonts w:ascii="Arial" w:hAnsi="Arial" w:cs="Arial" w:eastAsia="Arial"/>
          <w:sz w:val="23"/>
          <w:szCs w:val="23"/>
          <w:color w:val="5E5E5E"/>
          <w:spacing w:val="-14"/>
          <w:w w:val="86"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23"/>
          <w:szCs w:val="23"/>
          <w:color w:val="7C7E7E"/>
          <w:spacing w:val="-63"/>
          <w:w w:val="100"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6"/>
          <w:szCs w:val="26"/>
          <w:color w:val="A3A5A5"/>
          <w:spacing w:val="0"/>
          <w:w w:val="54"/>
          <w:position w:val="-17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A3A5A5"/>
          <w:spacing w:val="11"/>
          <w:w w:val="54"/>
          <w:position w:val="-1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ACACC"/>
          <w:spacing w:val="0"/>
          <w:w w:val="100"/>
          <w:position w:val="-1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ACACC"/>
          <w:spacing w:val="41"/>
          <w:w w:val="100"/>
          <w:position w:val="-17"/>
        </w:rPr>
        <w:t> 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100"/>
          <w:position w:val="-17"/>
        </w:rPr>
        <w:t>-.-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100"/>
          <w:position w:val="-17"/>
        </w:rPr>
        <w:t> </w:t>
      </w:r>
      <w:r>
        <w:rPr>
          <w:rFonts w:ascii="Arial" w:hAnsi="Arial" w:cs="Arial" w:eastAsia="Arial"/>
          <w:sz w:val="21"/>
          <w:szCs w:val="21"/>
          <w:color w:val="B6B8B8"/>
          <w:spacing w:val="2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124"/>
          <w:position w:val="-9"/>
        </w:rPr>
        <w:t>.•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  <w:cols w:num="2" w:equalWidth="0">
            <w:col w:w="4227" w:space="11"/>
            <w:col w:w="6762"/>
          </w:cols>
        </w:sectPr>
      </w:pPr>
      <w:rPr/>
    </w:p>
    <w:p>
      <w:pPr>
        <w:spacing w:before="0" w:after="0" w:line="397" w:lineRule="exact"/>
        <w:ind w:left="217" w:right="-20"/>
        <w:jc w:val="left"/>
        <w:tabs>
          <w:tab w:pos="2500" w:val="left"/>
          <w:tab w:pos="3900" w:val="left"/>
          <w:tab w:pos="89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34.411484pt;margin-top:30.914555pt;width:540.734939pt;height:786.296057pt;mso-position-horizontal-relative:page;mso-position-vertical-relative:page;z-index:-17486" coordorigin="688,618" coordsize="10815,15726">
            <v:group style="position:absolute;left:736;top:635;width:6835;height:2" coordorigin="736,635" coordsize="6835,2">
              <v:shape style="position:absolute;left:736;top:635;width:6835;height:2" coordorigin="736,635" coordsize="6835,0" path="m736,635l7571,635e" filled="f" stroked="t" strokeweight=".711962pt" strokecolor="#838383">
                <v:path arrowok="t"/>
              </v:shape>
            </v:group>
            <v:group style="position:absolute;left:968;top:633;width:1514;height:2" coordorigin="968,633" coordsize="1514,2">
              <v:shape style="position:absolute;left:968;top:633;width:1514;height:2" coordorigin="968,633" coordsize="1514,0" path="m968,633l2482,633e" filled="f" stroked="t" strokeweight=".711962pt" strokecolor="#A3A3A3">
                <v:path arrowok="t"/>
              </v:shape>
            </v:group>
            <v:group style="position:absolute;left:2425;top:635;width:328;height:2" coordorigin="2425,635" coordsize="328,2">
              <v:shape style="position:absolute;left:2425;top:635;width:328;height:2" coordorigin="2425,635" coordsize="328,0" path="m2425,635l2753,635e" filled="f" stroked="t" strokeweight=".474641pt" strokecolor="#777777">
                <v:path arrowok="t"/>
              </v:shape>
            </v:group>
            <v:group style="position:absolute;left:3432;top:635;width:584;height:2" coordorigin="3432,635" coordsize="584,2">
              <v:shape style="position:absolute;left:3432;top:635;width:584;height:2" coordorigin="3432,635" coordsize="584,0" path="m3432,635l4015,635e" filled="f" stroked="t" strokeweight=".474641pt" strokecolor="#6B6B6B">
                <v:path arrowok="t"/>
              </v:shape>
            </v:group>
            <v:group style="position:absolute;left:7490;top:640;width:503;height:2" coordorigin="7490,640" coordsize="503,2">
              <v:shape style="position:absolute;left:7490;top:640;width:503;height:2" coordorigin="7490,640" coordsize="503,0" path="m7490,640l7993,640e" filled="f" stroked="t" strokeweight=".474641pt" strokecolor="#606060">
                <v:path arrowok="t"/>
              </v:shape>
            </v:group>
            <v:group style="position:absolute;left:7608;top:637;width:3864;height:2" coordorigin="7608,637" coordsize="3864,2">
              <v:shape style="position:absolute;left:7608;top:637;width:3864;height:2" coordorigin="7608,637" coordsize="3864,0" path="m7608,637l11472,637e" filled="f" stroked="t" strokeweight=".711962pt" strokecolor="#7C7C7C">
                <v:path arrowok="t"/>
              </v:shape>
            </v:group>
            <v:group style="position:absolute;left:9303;top:625;width:2;height:1537" coordorigin="9303,625" coordsize="2,1537">
              <v:shape style="position:absolute;left:9303;top:625;width:2;height:1537" coordorigin="9303,625" coordsize="0,1537" path="m9303,2163l9303,625e" filled="f" stroked="t" strokeweight=".711962pt" strokecolor="#5B5B5B">
                <v:path arrowok="t"/>
              </v:shape>
            </v:group>
            <v:group style="position:absolute;left:10162;top:640;width:252;height:2" coordorigin="10162,640" coordsize="252,2">
              <v:shape style="position:absolute;left:10162;top:640;width:252;height:2" coordorigin="10162,640" coordsize="252,0" path="m10162,640l10414,640e" filled="f" stroked="t" strokeweight=".474641pt" strokecolor="#5B5B5B">
                <v:path arrowok="t"/>
              </v:shape>
            </v:group>
            <v:group style="position:absolute;left:11465;top:625;width:2;height:2535" coordorigin="11465,625" coordsize="2,2535">
              <v:shape style="position:absolute;left:11465;top:625;width:2;height:2535" coordorigin="11465,625" coordsize="0,2535" path="m11465,3160l11465,625e" filled="f" stroked="t" strokeweight=".711962pt" strokecolor="#707070">
                <v:path arrowok="t"/>
              </v:shape>
            </v:group>
            <v:group style="position:absolute;left:11463;top:1108;width:2;height:368" coordorigin="11463,1108" coordsize="2,368">
              <v:shape style="position:absolute;left:11463;top:1108;width:2;height:368" coordorigin="11463,1108" coordsize="0,368" path="m11463,1475l11463,1108e" filled="f" stroked="t" strokeweight=".474641pt" strokecolor="#4B4B4B">
                <v:path arrowok="t"/>
              </v:shape>
            </v:group>
            <v:group style="position:absolute;left:11463;top:1418;width:2;height:272" coordorigin="11463,1418" coordsize="2,272">
              <v:shape style="position:absolute;left:11463;top:1418;width:2;height:272" coordorigin="11463,1418" coordsize="0,272" path="m11463,1690l11463,1418e" filled="f" stroked="t" strokeweight=".474641pt" strokecolor="#606060">
                <v:path arrowok="t"/>
              </v:shape>
            </v:group>
            <v:group style="position:absolute;left:750;top:2151;width:2326;height:2" coordorigin="750,2151" coordsize="2326,2">
              <v:shape style="position:absolute;left:750;top:2151;width:2326;height:2" coordorigin="750,2151" coordsize="2326,0" path="m750,2151l3076,2151e" filled="f" stroked="t" strokeweight=".711962pt" strokecolor="#808080">
                <v:path arrowok="t"/>
              </v:shape>
            </v:group>
            <v:group style="position:absolute;left:3000;top:2148;width:318;height:2" coordorigin="3000,2148" coordsize="318,2">
              <v:shape style="position:absolute;left:3000;top:2148;width:318;height:2" coordorigin="3000,2148" coordsize="318,0" path="m3000,2148l3318,2148e" filled="f" stroked="t" strokeweight=".474641pt" strokecolor="#676767">
                <v:path arrowok="t"/>
              </v:shape>
            </v:group>
            <v:group style="position:absolute;left:3261;top:2151;width:3868;height:2" coordorigin="3261,2151" coordsize="3868,2">
              <v:shape style="position:absolute;left:3261;top:2151;width:3868;height:2" coordorigin="3261,2151" coordsize="3868,0" path="m3261,2151l7129,2151e" filled="f" stroked="t" strokeweight=".711962pt" strokecolor="#777777">
                <v:path arrowok="t"/>
              </v:shape>
            </v:group>
            <v:group style="position:absolute;left:7072;top:2153;width:475;height:2" coordorigin="7072,2153" coordsize="475,2">
              <v:shape style="position:absolute;left:7072;top:2153;width:475;height:2" coordorigin="7072,2153" coordsize="475,0" path="m7072,2153l7547,2153e" filled="f" stroked="t" strokeweight=".474641pt" strokecolor="#4F4F4F">
                <v:path arrowok="t"/>
              </v:shape>
            </v:group>
            <v:group style="position:absolute;left:7490;top:2156;width:3982;height:2" coordorigin="7490,2156" coordsize="3982,2">
              <v:shape style="position:absolute;left:7490;top:2156;width:3982;height:2" coordorigin="7490,2156" coordsize="3982,0" path="m7490,2156l11472,2156e" filled="f" stroked="t" strokeweight=".711962pt" strokecolor="#7C7C7C">
                <v:path arrowok="t"/>
              </v:shape>
            </v:group>
            <v:group style="position:absolute;left:750;top:2399;width:10717;height:2" coordorigin="750,2399" coordsize="10717,2">
              <v:shape style="position:absolute;left:750;top:2399;width:10717;height:2" coordorigin="750,2399" coordsize="10717,0" path="m750,2399l11467,2399e" filled="f" stroked="t" strokeweight=".711962pt" strokecolor="#777777">
                <v:path arrowok="t"/>
              </v:shape>
            </v:group>
            <v:group style="position:absolute;left:717;top:1661;width:2;height:482" coordorigin="717,1661" coordsize="2,482">
              <v:shape style="position:absolute;left:717;top:1661;width:2;height:482" coordorigin="717,1661" coordsize="0,482" path="m717,2144l717,1661e" filled="f" stroked="t" strokeweight=".711962pt" strokecolor="#000000">
                <v:path arrowok="t"/>
              </v:shape>
            </v:group>
            <v:group style="position:absolute;left:752;top:2101;width:2;height:554" coordorigin="752,2101" coordsize="2,554">
              <v:shape style="position:absolute;left:752;top:2101;width:2;height:554" coordorigin="752,2101" coordsize="0,554" path="m752,2654l752,2101e" filled="f" stroked="t" strokeweight=".474641pt" strokecolor="#4F4F4F">
                <v:path arrowok="t"/>
              </v:shape>
            </v:group>
            <v:group style="position:absolute;left:3000;top:2397;width:318;height:2" coordorigin="3000,2397" coordsize="318,2">
              <v:shape style="position:absolute;left:3000;top:2397;width:318;height:2" coordorigin="3000,2397" coordsize="318,0" path="m3000,2397l3318,2397e" filled="f" stroked="t" strokeweight=".474641pt" strokecolor="#646464">
                <v:path arrowok="t"/>
              </v:shape>
            </v:group>
            <v:group style="position:absolute;left:5202;top:2397;width:589;height:2" coordorigin="5202,2397" coordsize="589,2">
              <v:shape style="position:absolute;left:5202;top:2397;width:589;height:2" coordorigin="5202,2397" coordsize="589,0" path="m5202,2397l5791,2397e" filled="f" stroked="t" strokeweight=".474641pt" strokecolor="#676767">
                <v:path arrowok="t"/>
              </v:shape>
            </v:group>
            <v:group style="position:absolute;left:7983;top:2144;width:2;height:258" coordorigin="7983,2144" coordsize="2,258">
              <v:shape style="position:absolute;left:7983;top:2144;width:2;height:258" coordorigin="7983,2144" coordsize="0,258" path="m7983,2401l7983,2144e" filled="f" stroked="t" strokeweight=".949282pt" strokecolor="#5B5B5B">
                <v:path arrowok="t"/>
              </v:shape>
            </v:group>
            <v:group style="position:absolute;left:10357;top:2397;width:266;height:2" coordorigin="10357,2397" coordsize="266,2">
              <v:shape style="position:absolute;left:10357;top:2397;width:266;height:2" coordorigin="10357,2397" coordsize="266,0" path="m10357,2397l10622,2397e" filled="f" stroked="t" strokeweight=".474641pt" strokecolor="#747474">
                <v:path arrowok="t"/>
              </v:shape>
            </v:group>
            <v:group style="position:absolute;left:750;top:2638;width:10722;height:2" coordorigin="750,2638" coordsize="10722,2">
              <v:shape style="position:absolute;left:750;top:2638;width:10722;height:2" coordorigin="750,2638" coordsize="10722,0" path="m750,2638l11472,2638e" filled="f" stroked="t" strokeweight=".711962pt" strokecolor="#777777">
                <v:path arrowok="t"/>
              </v:shape>
            </v:group>
            <v:group style="position:absolute;left:5734;top:2640;width:1395;height:2" coordorigin="5734,2640" coordsize="1395,2">
              <v:shape style="position:absolute;left:5734;top:2640;width:1395;height:2" coordorigin="5734,2640" coordsize="1395,0" path="m5734,2640l7129,2640e" filled="f" stroked="t" strokeweight=".474641pt" strokecolor="#747474">
                <v:path arrowok="t"/>
              </v:shape>
            </v:group>
            <v:group style="position:absolute;left:8126;top:2640;width:370;height:2" coordorigin="8126,2640" coordsize="370,2">
              <v:shape style="position:absolute;left:8126;top:2640;width:370;height:2" coordorigin="8126,2640" coordsize="370,0" path="m8126,2640l8496,2640e" filled="f" stroked="t" strokeweight=".474641pt" strokecolor="#676767">
                <v:path arrowok="t"/>
              </v:shape>
            </v:group>
            <v:group style="position:absolute;left:9507;top:2640;width:470;height:2" coordorigin="9507,2640" coordsize="470,2">
              <v:shape style="position:absolute;left:9507;top:2640;width:470;height:2" coordorigin="9507,2640" coordsize="470,0" path="m9507,2640l9977,2640e" filled="f" stroked="t" strokeweight=".474641pt" strokecolor="#575757">
                <v:path arrowok="t"/>
              </v:shape>
            </v:group>
            <v:group style="position:absolute;left:10134;top:2642;width:693;height:2" coordorigin="10134,2642" coordsize="693,2">
              <v:shape style="position:absolute;left:10134;top:2642;width:693;height:2" coordorigin="10134,2642" coordsize="693,0" path="m10134,2642l10827,2642e" filled="f" stroked="t" strokeweight=".949282pt" strokecolor="#8C8C8C">
                <v:path arrowok="t"/>
              </v:shape>
            </v:group>
            <v:group style="position:absolute;left:11465;top:2363;width:2;height:291" coordorigin="11465,2363" coordsize="2,291">
              <v:shape style="position:absolute;left:11465;top:2363;width:2;height:291" coordorigin="11465,2363" coordsize="0,291" path="m11465,2654l11465,2363e" filled="f" stroked="t" strokeweight=".474641pt" strokecolor="#575757">
                <v:path arrowok="t"/>
              </v:shape>
            </v:group>
            <v:group style="position:absolute;left:745;top:2881;width:10732;height:2" coordorigin="745,2881" coordsize="10732,2">
              <v:shape style="position:absolute;left:745;top:2881;width:10732;height:2" coordorigin="745,2881" coordsize="10732,0" path="m745,2881l11477,2881e" filled="f" stroked="t" strokeweight=".711962pt" strokecolor="#7C7C7C">
                <v:path arrowok="t"/>
              </v:shape>
            </v:group>
            <v:group style="position:absolute;left:7490;top:2884;width:503;height:2" coordorigin="7490,2884" coordsize="503,2">
              <v:shape style="position:absolute;left:7490;top:2884;width:503;height:2" coordorigin="7490,2884" coordsize="503,0" path="m7490,2884l7993,2884e" filled="f" stroked="t" strokeweight=".474641pt" strokecolor="#606060">
                <v:path arrowok="t"/>
              </v:shape>
            </v:group>
            <v:group style="position:absolute;left:10162;top:2884;width:252;height:2" coordorigin="10162,2884" coordsize="252,2">
              <v:shape style="position:absolute;left:10162;top:2884;width:252;height:2" coordorigin="10162,2884" coordsize="252,0" path="m10162,2884l10414,2884e" filled="f" stroked="t" strokeweight=".474641pt" strokecolor="#575757">
                <v:path arrowok="t"/>
              </v:shape>
            </v:group>
            <v:group style="position:absolute;left:755;top:3122;width:9464;height:2" coordorigin="755,3122" coordsize="9464,2">
              <v:shape style="position:absolute;left:755;top:3122;width:9464;height:2" coordorigin="755,3122" coordsize="9464,0" path="m755,3122l10219,3122e" filled="f" stroked="t" strokeweight=".711962pt" strokecolor="#7C7C7C">
                <v:path arrowok="t"/>
              </v:shape>
            </v:group>
            <v:group style="position:absolute;left:6455;top:3122;width:460;height:2" coordorigin="6455,3122" coordsize="460,2">
              <v:shape style="position:absolute;left:6455;top:3122;width:460;height:2" coordorigin="6455,3122" coordsize="460,0" path="m6455,3122l6916,3122e" filled="f" stroked="t" strokeweight=".474641pt" strokecolor="#646464">
                <v:path arrowok="t"/>
              </v:shape>
            </v:group>
            <v:group style="position:absolute;left:7490;top:3122;width:342;height:2" coordorigin="7490,3122" coordsize="342,2">
              <v:shape style="position:absolute;left:7490;top:3122;width:342;height:2" coordorigin="7490,3122" coordsize="342,0" path="m7490,3122l7832,3122e" filled="f" stroked="t" strokeweight=".474641pt" strokecolor="#747474">
                <v:path arrowok="t"/>
              </v:shape>
            </v:group>
            <v:group style="position:absolute;left:7775;top:3122;width:408;height:2" coordorigin="7775,3122" coordsize="408,2">
              <v:shape style="position:absolute;left:7775;top:3122;width:408;height:2" coordorigin="7775,3122" coordsize="408,0" path="m7775,3122l8183,3122e" filled="f" stroked="t" strokeweight=".474641pt" strokecolor="#575757">
                <v:path arrowok="t"/>
              </v:shape>
            </v:group>
            <v:group style="position:absolute;left:9256;top:3125;width:309;height:2" coordorigin="9256,3125" coordsize="309,2">
              <v:shape style="position:absolute;left:9256;top:3125;width:309;height:2" coordorigin="9256,3125" coordsize="309,0" path="m9256,3125l9564,3125e" filled="f" stroked="t" strokeweight=".474641pt" strokecolor="#747474">
                <v:path arrowok="t"/>
              </v:shape>
            </v:group>
            <v:group style="position:absolute;left:10162;top:3122;width:460;height:2" coordorigin="10162,3122" coordsize="460,2">
              <v:shape style="position:absolute;left:10162;top:3122;width:460;height:2" coordorigin="10162,3122" coordsize="460,0" path="m10162,3122l10622,3122e" filled="f" stroked="t" strokeweight=".474641pt" strokecolor="#646464">
                <v:path arrowok="t"/>
              </v:shape>
            </v:group>
            <v:group style="position:absolute;left:10566;top:3122;width:907;height:2" coordorigin="10566,3122" coordsize="907,2">
              <v:shape style="position:absolute;left:10566;top:3122;width:907;height:2" coordorigin="10566,3122" coordsize="907,0" path="m10566,3122l11472,3122e" filled="f" stroked="t" strokeweight=".711962pt" strokecolor="#838383">
                <v:path arrowok="t"/>
              </v:shape>
            </v:group>
            <v:group style="position:absolute;left:750;top:3356;width:1096;height:2" coordorigin="750,3356" coordsize="1096,2">
              <v:shape style="position:absolute;left:750;top:3356;width:1096;height:2" coordorigin="750,3356" coordsize="1096,0" path="m750,3356l1846,3356e" filled="f" stroked="t" strokeweight=".474641pt" strokecolor="#838383">
                <v:path arrowok="t"/>
              </v:shape>
            </v:group>
            <v:group style="position:absolute;left:752;top:3089;width:2;height:726" coordorigin="752,3089" coordsize="2,726">
              <v:shape style="position:absolute;left:752;top:3089;width:2;height:726" coordorigin="752,3089" coordsize="0,726" path="m752,3815l752,3089e" filled="f" stroked="t" strokeweight=".474641pt" strokecolor="#484848">
                <v:path arrowok="t"/>
              </v:shape>
            </v:group>
            <v:group style="position:absolute;left:1789;top:3361;width:4770;height:2" coordorigin="1789,3361" coordsize="4770,2">
              <v:shape style="position:absolute;left:1789;top:3361;width:4770;height:2" coordorigin="1789,3361" coordsize="4770,0" path="m1789,3361l6560,3361e" filled="f" stroked="t" strokeweight=".711962pt" strokecolor="#7C7C7C">
                <v:path arrowok="t"/>
              </v:shape>
            </v:group>
            <v:group style="position:absolute;left:3959;top:3361;width:565;height:2" coordorigin="3959,3361" coordsize="565,2">
              <v:shape style="position:absolute;left:3959;top:3361;width:565;height:2" coordorigin="3959,3361" coordsize="565,0" path="m3959,3361l4523,3361e" filled="f" stroked="t" strokeweight=".474641pt" strokecolor="#575757">
                <v:path arrowok="t"/>
              </v:shape>
            </v:group>
            <v:group style="position:absolute;left:6455;top:3361;width:460;height:2" coordorigin="6455,3361" coordsize="460,2">
              <v:shape style="position:absolute;left:6455;top:3361;width:460;height:2" coordorigin="6455,3361" coordsize="460,0" path="m6455,3361l6916,3361e" filled="f" stroked="t" strokeweight=".474641pt" strokecolor="#676767">
                <v:path arrowok="t"/>
              </v:shape>
            </v:group>
            <v:group style="position:absolute;left:6859;top:3361;width:3555;height:2" coordorigin="6859,3361" coordsize="3555,2">
              <v:shape style="position:absolute;left:6859;top:3361;width:3555;height:2" coordorigin="6859,3361" coordsize="3555,0" path="m6859,3361l10414,3361e" filled="f" stroked="t" strokeweight=".711962pt" strokecolor="#7C7C7C">
                <v:path arrowok="t"/>
              </v:shape>
            </v:group>
            <v:group style="position:absolute;left:10357;top:3361;width:266;height:2" coordorigin="10357,3361" coordsize="266,2">
              <v:shape style="position:absolute;left:10357;top:3361;width:266;height:2" coordorigin="10357,3361" coordsize="266,0" path="m10357,3361l10622,3361e" filled="f" stroked="t" strokeweight=".474641pt" strokecolor="#707070">
                <v:path arrowok="t"/>
              </v:shape>
            </v:group>
            <v:group style="position:absolute;left:10566;top:3361;width:930;height:2" coordorigin="10566,3361" coordsize="930,2">
              <v:shape style="position:absolute;left:10566;top:3361;width:930;height:2" coordorigin="10566,3361" coordsize="930,0" path="m10566,3361l11496,3361e" filled="f" stroked="t" strokeweight=".711962pt" strokecolor="#878787">
                <v:path arrowok="t"/>
              </v:shape>
            </v:group>
            <v:group style="position:absolute;left:11467;top:3089;width:2;height:286" coordorigin="11467,3089" coordsize="2,286">
              <v:shape style="position:absolute;left:11467;top:3089;width:2;height:286" coordorigin="11467,3089" coordsize="0,286" path="m11467,3375l11467,3089e" filled="f" stroked="t" strokeweight=".474641pt" strokecolor="#5B5B5B">
                <v:path arrowok="t"/>
              </v:shape>
            </v:group>
            <v:group style="position:absolute;left:4020;top:3356;width:2;height:745" coordorigin="4020,3356" coordsize="2,745">
              <v:shape style="position:absolute;left:4020;top:3356;width:2;height:745" coordorigin="4020,3356" coordsize="0,745" path="m4020,4101l4020,3356e" filled="f" stroked="t" strokeweight=".474641pt" strokecolor="#606060">
                <v:path arrowok="t"/>
              </v:shape>
            </v:group>
            <v:group style="position:absolute;left:7122;top:3356;width:2;height:267" coordorigin="7122,3356" coordsize="2,267">
              <v:shape style="position:absolute;left:7122;top:3356;width:2;height:267" coordorigin="7122,3356" coordsize="0,267" path="m7122,3624l7122,3356e" filled="f" stroked="t" strokeweight=".949282pt" strokecolor="#646464">
                <v:path arrowok="t"/>
              </v:shape>
            </v:group>
            <v:group style="position:absolute;left:11467;top:3304;width:2;height:2096" coordorigin="11467,3304" coordsize="2,2096">
              <v:shape style="position:absolute;left:11467;top:3304;width:2;height:2096" coordorigin="11467,3304" coordsize="0,2096" path="m11467,5400l11467,3304e" filled="f" stroked="t" strokeweight=".711962pt" strokecolor="#6B6B6B">
                <v:path arrowok="t"/>
              </v:shape>
            </v:group>
            <v:group style="position:absolute;left:4015;top:3783;width:1956;height:2" coordorigin="4015,3783" coordsize="1956,2">
              <v:shape style="position:absolute;left:4015;top:3783;width:1956;height:2" coordorigin="4015,3783" coordsize="1956,0" path="m4015,3783l5971,3783e" filled="f" stroked="t" strokeweight=".474641pt" strokecolor="#747474">
                <v:path arrowok="t"/>
              </v:shape>
            </v:group>
            <v:group style="position:absolute;left:7096;top:3786;width:1372;height:2" coordorigin="7096,3786" coordsize="1372,2">
              <v:shape style="position:absolute;left:7096;top:3786;width:1372;height:2" coordorigin="7096,3786" coordsize="1372,0" path="m7096,3786l8468,3786e" filled="f" stroked="t" strokeweight=".237321pt" strokecolor="#343434">
                <v:path arrowok="t"/>
              </v:shape>
            </v:group>
            <v:group style="position:absolute;left:7124;top:3566;width:2;height:248" coordorigin="7124,3566" coordsize="2,248">
              <v:shape style="position:absolute;left:7124;top:3566;width:2;height:248" coordorigin="7124,3566" coordsize="0,248" path="m7124,3815l7124,3566e" filled="f" stroked="t" strokeweight=".474641pt" strokecolor="#2F2F2F">
                <v:path arrowok="t"/>
              </v:shape>
            </v:group>
            <v:group style="position:absolute;left:8468;top:3786;width:2231;height:2" coordorigin="8468,3786" coordsize="2231,2">
              <v:shape style="position:absolute;left:8468;top:3786;width:2231;height:2" coordorigin="8468,3786" coordsize="2231,0" path="m8468,3786l10698,3786e" filled="f" stroked="t" strokeweight=".237321pt" strokecolor="#000000">
                <v:path arrowok="t"/>
              </v:shape>
            </v:group>
            <v:group style="position:absolute;left:10698;top:3786;width:769;height:2" coordorigin="10698,3786" coordsize="769,2">
              <v:shape style="position:absolute;left:10698;top:3786;width:769;height:2" coordorigin="10698,3786" coordsize="769,0" path="m10698,3786l11467,3786e" filled="f" stroked="t" strokeweight=".237321pt" strokecolor="#6B6B6B">
                <v:path arrowok="t"/>
              </v:shape>
            </v:group>
            <v:group style="position:absolute;left:745;top:4091;width:522;height:2" coordorigin="745,4091" coordsize="522,2">
              <v:shape style="position:absolute;left:745;top:4091;width:522;height:2" coordorigin="745,4091" coordsize="522,0" path="m745,4091l1267,4091e" filled="f" stroked="t" strokeweight=".474641pt" strokecolor="#6B6B6B">
                <v:path arrowok="t"/>
              </v:shape>
            </v:group>
            <v:group style="position:absolute;left:935;top:4094;width:3014;height:2" coordorigin="935,4094" coordsize="3014,2">
              <v:shape style="position:absolute;left:935;top:4094;width:3014;height:2" coordorigin="935,4094" coordsize="3014,0" path="m935,4094l3949,4094e" filled="f" stroked="t" strokeweight=".711962pt" strokecolor="#7C7C7C">
                <v:path arrowok="t"/>
              </v:shape>
            </v:group>
            <v:group style="position:absolute;left:2516;top:4094;width:541;height:2" coordorigin="2516,4094" coordsize="541,2">
              <v:shape style="position:absolute;left:2516;top:4094;width:541;height:2" coordorigin="2516,4094" coordsize="541,0" path="m2516,4094l3057,4094e" filled="f" stroked="t" strokeweight=".474641pt" strokecolor="#646464">
                <v:path arrowok="t"/>
              </v:shape>
            </v:group>
            <v:group style="position:absolute;left:3797;top:4091;width:228;height:2" coordorigin="3797,4091" coordsize="228,2">
              <v:shape style="position:absolute;left:3797;top:4091;width:228;height:2" coordorigin="3797,4091" coordsize="228,0" path="m3797,4091l4025,4091e" filled="f" stroked="t" strokeweight=".474641pt" strokecolor="#707070">
                <v:path arrowok="t"/>
              </v:shape>
            </v:group>
            <v:group style="position:absolute;left:3954;top:4089;width:1115;height:2" coordorigin="3954,4089" coordsize="1115,2">
              <v:shape style="position:absolute;left:3954;top:4089;width:1115;height:2" coordorigin="3954,4089" coordsize="1115,0" path="m3954,4089l5069,4089e" filled="f" stroked="t" strokeweight=".949282pt" strokecolor="#3F3F3F">
                <v:path arrowok="t"/>
              </v:shape>
            </v:group>
            <v:group style="position:absolute;left:4884;top:4094;width:2226;height:2" coordorigin="4884,4094" coordsize="2226,2">
              <v:shape style="position:absolute;left:4884;top:4094;width:2226;height:2" coordorigin="4884,4094" coordsize="2226,0" path="m4884,4094l7110,4094e" filled="f" stroked="t" strokeweight=".711962pt" strokecolor="#575757">
                <v:path arrowok="t"/>
              </v:shape>
            </v:group>
            <v:group style="position:absolute;left:6455;top:4096;width:460;height:2" coordorigin="6455,4096" coordsize="460,2">
              <v:shape style="position:absolute;left:6455;top:4096;width:460;height:2" coordorigin="6455,4096" coordsize="460,0" path="m6455,4096l6916,4096e" filled="f" stroked="t" strokeweight=".474641pt" strokecolor="#575757">
                <v:path arrowok="t"/>
              </v:shape>
            </v:group>
            <v:group style="position:absolute;left:7124;top:3757;width:2;height:349" coordorigin="7124,3757" coordsize="2,349">
              <v:shape style="position:absolute;left:7124;top:3757;width:2;height:349" coordorigin="7124,3757" coordsize="0,349" path="m7124,4106l7124,3757e" filled="f" stroked="t" strokeweight=".474641pt" strokecolor="#444444">
                <v:path arrowok="t"/>
              </v:shape>
            </v:group>
            <v:group style="position:absolute;left:6859;top:4096;width:4618;height:2" coordorigin="6859,4096" coordsize="4618,2">
              <v:shape style="position:absolute;left:6859;top:4096;width:4618;height:2" coordorigin="6859,4096" coordsize="4618,0" path="m6859,4096l11477,4096e" filled="f" stroked="t" strokeweight=".711962pt" strokecolor="#7C7C7C">
                <v:path arrowok="t"/>
              </v:shape>
            </v:group>
            <v:group style="position:absolute;left:745;top:4368;width:1742;height:2" coordorigin="745,4368" coordsize="1742,2">
              <v:shape style="position:absolute;left:745;top:4368;width:1742;height:2" coordorigin="745,4368" coordsize="1742,0" path="m745,4368l2487,4368e" filled="f" stroked="t" strokeweight=".711962pt" strokecolor="#878787">
                <v:path arrowok="t"/>
              </v:shape>
            </v:group>
            <v:group style="position:absolute;left:2454;top:4068;width:2;height:296" coordorigin="2454,4068" coordsize="2,296">
              <v:shape style="position:absolute;left:2454;top:4068;width:2;height:296" coordorigin="2454,4068" coordsize="0,296" path="m2454,4364l2454,4068e" filled="f" stroked="t" strokeweight=".237321pt" strokecolor="#747474">
                <v:path arrowok="t"/>
              </v:shape>
            </v:group>
            <v:group style="position:absolute;left:2425;top:4371;width:631;height:2" coordorigin="2425,4371" coordsize="631,2">
              <v:shape style="position:absolute;left:2425;top:4371;width:631;height:2" coordorigin="2425,4371" coordsize="631,0" path="m2425,4371l3057,4371e" filled="f" stroked="t" strokeweight=".474641pt" strokecolor="#646464">
                <v:path arrowok="t"/>
              </v:shape>
            </v:group>
            <v:group style="position:absolute;left:3797;top:4371;width:422;height:2" coordorigin="3797,4371" coordsize="422,2">
              <v:shape style="position:absolute;left:3797;top:4371;width:422;height:2" coordorigin="3797,4371" coordsize="422,0" path="m3797,4371l4220,4371e" filled="f" stroked="t" strokeweight=".474641pt" strokecolor="#646464">
                <v:path arrowok="t"/>
              </v:shape>
            </v:group>
            <v:group style="position:absolute;left:2743;top:4373;width:7670;height:2" coordorigin="2743,4373" coordsize="7670,2">
              <v:shape style="position:absolute;left:2743;top:4373;width:7670;height:2" coordorigin="2743,4373" coordsize="7670,0" path="m2743,4373l10414,4373e" filled="f" stroked="t" strokeweight=".711962pt" strokecolor="#777777">
                <v:path arrowok="t"/>
              </v:shape>
            </v:group>
            <v:group style="position:absolute;left:5012;top:4371;width:247;height:2" coordorigin="5012,4371" coordsize="247,2">
              <v:shape style="position:absolute;left:5012;top:4371;width:247;height:2" coordorigin="5012,4371" coordsize="247,0" path="m5012,4371l5259,4371e" filled="f" stroked="t" strokeweight=".711962pt" strokecolor="#707070">
                <v:path arrowok="t"/>
              </v:shape>
            </v:group>
            <v:group style="position:absolute;left:7936;top:4373;width:247;height:2" coordorigin="7936,4373" coordsize="247,2">
              <v:shape style="position:absolute;left:7936;top:4373;width:247;height:2" coordorigin="7936,4373" coordsize="247,0" path="m7936,4373l8183,4373e" filled="f" stroked="t" strokeweight=".474641pt" strokecolor="#575757">
                <v:path arrowok="t"/>
              </v:shape>
            </v:group>
            <v:group style="position:absolute;left:8126;top:4375;width:370;height:2" coordorigin="8126,4375" coordsize="370,2">
              <v:shape style="position:absolute;left:8126;top:4375;width:370;height:2" coordorigin="8126,4375" coordsize="370,0" path="m8126,4375l8496,4375e" filled="f" stroked="t" strokeweight=".474641pt" strokecolor="#707070">
                <v:path arrowok="t"/>
              </v:shape>
            </v:group>
            <v:group style="position:absolute;left:9256;top:4375;width:309;height:2" coordorigin="9256,4375" coordsize="309,2">
              <v:shape style="position:absolute;left:9256;top:4375;width:309;height:2" coordorigin="9256,4375" coordsize="309,0" path="m9256,4375l9564,4375e" filled="f" stroked="t" strokeweight=".474641pt" strokecolor="#646464">
                <v:path arrowok="t"/>
              </v:shape>
            </v:group>
            <v:group style="position:absolute;left:10357;top:4375;width:370;height:2" coordorigin="10357,4375" coordsize="370,2">
              <v:shape style="position:absolute;left:10357;top:4375;width:370;height:2" coordorigin="10357,4375" coordsize="370,0" path="m10357,4375l10727,4375e" filled="f" stroked="t" strokeweight=".474641pt" strokecolor="#6B6B6B">
                <v:path arrowok="t"/>
              </v:shape>
            </v:group>
            <v:group style="position:absolute;left:10656;top:4373;width:816;height:2" coordorigin="10656,4373" coordsize="816,2">
              <v:shape style="position:absolute;left:10656;top:4373;width:816;height:2" coordorigin="10656,4373" coordsize="816,0" path="m10656,4373l11472,4373e" filled="f" stroked="t" strokeweight=".711962pt" strokecolor="#838383">
                <v:path arrowok="t"/>
              </v:shape>
            </v:group>
            <v:group style="position:absolute;left:2454;top:4349;width:2;height:253" coordorigin="2454,4349" coordsize="2,253">
              <v:shape style="position:absolute;left:2454;top:4349;width:2;height:253" coordorigin="2454,4349" coordsize="0,253" path="m2454,4602l2454,4349e" filled="f" stroked="t" strokeweight=".237321pt" strokecolor="#545454">
                <v:path arrowok="t"/>
              </v:shape>
            </v:group>
            <v:group style="position:absolute;left:2544;top:4614;width:2800;height:2" coordorigin="2544,4614" coordsize="2800,2">
              <v:shape style="position:absolute;left:2544;top:4614;width:2800;height:2" coordorigin="2544,4614" coordsize="2800,0" path="m2544,4614l5344,4614e" filled="f" stroked="t" strokeweight=".711962pt" strokecolor="#7C7C7C">
                <v:path arrowok="t"/>
              </v:shape>
            </v:group>
            <v:group style="position:absolute;left:5202;top:4612;width:589;height:2" coordorigin="5202,4612" coordsize="589,2">
              <v:shape style="position:absolute;left:5202;top:4612;width:589;height:2" coordorigin="5202,4612" coordsize="589,0" path="m5202,4612l5791,4612e" filled="f" stroked="t" strokeweight=".474641pt" strokecolor="#676767">
                <v:path arrowok="t"/>
              </v:shape>
            </v:group>
            <v:group style="position:absolute;left:5734;top:4614;width:5719;height:2" coordorigin="5734,4614" coordsize="5719,2">
              <v:shape style="position:absolute;left:5734;top:4614;width:5719;height:2" coordorigin="5734,4614" coordsize="5719,0" path="m5734,4614l11453,4614e" filled="f" stroked="t" strokeweight=".711962pt" strokecolor="#777777">
                <v:path arrowok="t"/>
              </v:shape>
            </v:group>
            <v:group style="position:absolute;left:7936;top:4614;width:560;height:2" coordorigin="7936,4614" coordsize="560,2">
              <v:shape style="position:absolute;left:7936;top:4614;width:560;height:2" coordorigin="7936,4614" coordsize="560,0" path="m7936,4614l8496,4614e" filled="f" stroked="t" strokeweight=".474641pt" strokecolor="#606060">
                <v:path arrowok="t"/>
              </v:shape>
            </v:group>
            <v:group style="position:absolute;left:9507;top:4617;width:470;height:2" coordorigin="9507,4617" coordsize="470,2">
              <v:shape style="position:absolute;left:9507;top:4617;width:470;height:2" coordorigin="9507,4617" coordsize="470,0" path="m9507,4617l9977,4617e" filled="f" stroked="t" strokeweight=".474641pt" strokecolor="#545454">
                <v:path arrowok="t"/>
              </v:shape>
            </v:group>
            <v:group style="position:absolute;left:10670;top:4617;width:807;height:2" coordorigin="10670,4617" coordsize="807,2">
              <v:shape style="position:absolute;left:10670;top:4617;width:807;height:2" coordorigin="10670,4617" coordsize="807,0" path="m10670,4617l11477,4617e" filled="f" stroked="t" strokeweight=".474641pt" strokecolor="#6B6B6B">
                <v:path arrowok="t"/>
              </v:shape>
            </v:group>
            <v:group style="position:absolute;left:748;top:4025;width:2;height:945" coordorigin="748,4025" coordsize="2,945">
              <v:shape style="position:absolute;left:748;top:4025;width:2;height:945" coordorigin="748,4025" coordsize="0,945" path="m748,4970l748,4025e" filled="f" stroked="t" strokeweight=".949282pt" strokecolor="#777777">
                <v:path arrowok="t"/>
              </v:shape>
            </v:group>
            <v:group style="position:absolute;left:2454;top:4602;width:2;height:726" coordorigin="2454,4602" coordsize="2,726">
              <v:shape style="position:absolute;left:2454;top:4602;width:2;height:726" coordorigin="2454,4602" coordsize="0,726" path="m2454,5328l2454,4602e" filled="f" stroked="t" strokeweight=".237321pt" strokecolor="#000000">
                <v:path arrowok="t"/>
              </v:shape>
            </v:group>
            <v:group style="position:absolute;left:5069;top:4602;width:2;height:162" coordorigin="5069,4602" coordsize="2,162">
              <v:shape style="position:absolute;left:5069;top:4602;width:2;height:162" coordorigin="5069,4602" coordsize="0,162" path="m5069,4765l5069,4602e" filled="f" stroked="t" strokeweight=".949282pt" strokecolor="#707070">
                <v:path arrowok="t"/>
              </v:shape>
            </v:group>
            <v:group style="position:absolute;left:7983;top:4607;width:2;height:497" coordorigin="7983,4607" coordsize="2,497">
              <v:shape style="position:absolute;left:7983;top:4607;width:2;height:497" coordorigin="7983,4607" coordsize="0,497" path="m7983,5104l7983,4607e" filled="f" stroked="t" strokeweight=".949282pt" strokecolor="#676767">
                <v:path arrowok="t"/>
              </v:shape>
            </v:group>
            <v:group style="position:absolute;left:748;top:1781;width:2;height:4306" coordorigin="748,1781" coordsize="2,4306">
              <v:shape style="position:absolute;left:748;top:1781;width:2;height:4306" coordorigin="748,1781" coordsize="0,4306" path="m748,6087l748,1781e" filled="f" stroked="t" strokeweight=".474641pt" strokecolor="#646464">
                <v:path arrowok="t"/>
              </v:shape>
            </v:group>
            <v:group style="position:absolute;left:5074;top:4822;width:2;height:286" coordorigin="5074,4822" coordsize="2,286">
              <v:shape style="position:absolute;left:5074;top:4822;width:2;height:286" coordorigin="5074,4822" coordsize="0,286" path="m5074,5108l5074,4822e" filled="f" stroked="t" strokeweight=".474641pt" strokecolor="#343434">
                <v:path arrowok="t"/>
              </v:shape>
            </v:group>
            <v:group style="position:absolute;left:5069;top:5101;width:190;height:2" coordorigin="5069,5101" coordsize="190,2">
              <v:shape style="position:absolute;left:5069;top:5101;width:190;height:2" coordorigin="5069,5101" coordsize="190,0" path="m5069,5101l5259,5101e" filled="f" stroked="t" strokeweight=".949282pt" strokecolor="#878787">
                <v:path arrowok="t"/>
              </v:shape>
            </v:group>
            <v:group style="position:absolute;left:5202;top:5099;width:589;height:2" coordorigin="5202,5099" coordsize="589,2">
              <v:shape style="position:absolute;left:5202;top:5099;width:589;height:2" coordorigin="5202,5099" coordsize="589,0" path="m5202,5099l5791,5099e" filled="f" stroked="t" strokeweight=".474641pt" strokecolor="#707070">
                <v:path arrowok="t"/>
              </v:shape>
            </v:group>
            <v:group style="position:absolute;left:5734;top:5101;width:5743;height:2" coordorigin="5734,5101" coordsize="5743,2">
              <v:shape style="position:absolute;left:5734;top:5101;width:5743;height:2" coordorigin="5734,5101" coordsize="5743,0" path="m5734,5101l11477,5101e" filled="f" stroked="t" strokeweight=".711962pt" strokecolor="#838383">
                <v:path arrowok="t"/>
              </v:shape>
            </v:group>
            <v:group style="position:absolute;left:6355;top:5099;width:157;height:2" coordorigin="6355,5099" coordsize="157,2">
              <v:shape style="position:absolute;left:6355;top:5099;width:157;height:2" coordorigin="6355,5099" coordsize="157,0" path="m6355,5099l6512,5099e" filled="f" stroked="t" strokeweight=".474641pt" strokecolor="#7C7C7C">
                <v:path arrowok="t"/>
              </v:shape>
            </v:group>
            <v:group style="position:absolute;left:6455;top:5099;width:460;height:2" coordorigin="6455,5099" coordsize="460,2">
              <v:shape style="position:absolute;left:6455;top:5099;width:460;height:2" coordorigin="6455,5099" coordsize="460,0" path="m6455,5099l6916,5099e" filled="f" stroked="t" strokeweight=".474641pt" strokecolor="#646464">
                <v:path arrowok="t"/>
              </v:shape>
            </v:group>
            <v:group style="position:absolute;left:7931;top:5101;width:565;height:2" coordorigin="7931,5101" coordsize="565,2">
              <v:shape style="position:absolute;left:7931;top:5101;width:565;height:2" coordorigin="7931,5101" coordsize="565,0" path="m7931,5101l8496,5101e" filled="f" stroked="t" strokeweight=".474641pt" strokecolor="#6B6B6B">
                <v:path arrowok="t"/>
              </v:shape>
            </v:group>
            <v:group style="position:absolute;left:9507;top:5104;width:470;height:2" coordorigin="9507,5104" coordsize="470,2">
              <v:shape style="position:absolute;left:9507;top:5104;width:470;height:2" coordorigin="9507,5104" coordsize="470,0" path="m9507,5104l9977,5104e" filled="f" stroked="t" strokeweight=".474641pt" strokecolor="#747474">
                <v:path arrowok="t"/>
              </v:shape>
            </v:group>
            <v:group style="position:absolute;left:5072;top:5051;width:2;height:578" coordorigin="5072,5051" coordsize="2,578">
              <v:shape style="position:absolute;left:5072;top:5051;width:2;height:578" coordorigin="5072,5051" coordsize="0,578" path="m5072,5629l5072,5051e" filled="f" stroked="t" strokeweight=".711962pt" strokecolor="#4B4B4B">
                <v:path arrowok="t"/>
              </v:shape>
            </v:group>
            <v:group style="position:absolute;left:5064;top:5345;width:6412;height:2" coordorigin="5064,5345" coordsize="6412,2">
              <v:shape style="position:absolute;left:5064;top:5345;width:6412;height:2" coordorigin="5064,5345" coordsize="6412,0" path="m5064,5345l11477,5345e" filled="f" stroked="t" strokeweight=".711962pt" strokecolor="#7C7C7C">
                <v:path arrowok="t"/>
              </v:shape>
            </v:group>
            <v:group style="position:absolute;left:10162;top:5347;width:460;height:2" coordorigin="10162,5347" coordsize="460,2">
              <v:shape style="position:absolute;left:10162;top:5347;width:460;height:2" coordorigin="10162,5347" coordsize="460,0" path="m10162,5347l10622,5347e" filled="f" stroked="t" strokeweight=".474641pt" strokecolor="#606060">
                <v:path arrowok="t"/>
              </v:shape>
            </v:group>
            <v:group style="position:absolute;left:750;top:5299;width:2;height:329" coordorigin="750,5299" coordsize="2,329">
              <v:shape style="position:absolute;left:750;top:5299;width:2;height:329" coordorigin="750,5299" coordsize="0,329" path="m750,5629l750,5299e" filled="f" stroked="t" strokeweight=".474641pt" strokecolor="#484848">
                <v:path arrowok="t"/>
              </v:shape>
            </v:group>
            <v:group style="position:absolute;left:2454;top:5328;width:2;height:272" coordorigin="2454,5328" coordsize="2,272">
              <v:shape style="position:absolute;left:2454;top:5328;width:2;height:272" coordorigin="2454,5328" coordsize="0,272" path="m2454,5600l2454,5328e" filled="f" stroked="t" strokeweight=".237321pt" strokecolor="#CCCCCC">
                <v:path arrowok="t"/>
              </v:shape>
            </v:group>
            <v:group style="position:absolute;left:5064;top:5583;width:6412;height:2" coordorigin="5064,5583" coordsize="6412,2">
              <v:shape style="position:absolute;left:5064;top:5583;width:6412;height:2" coordorigin="5064,5583" coordsize="6412,0" path="m5064,5583l11477,5583e" filled="f" stroked="t" strokeweight=".711962pt" strokecolor="#777777">
                <v:path arrowok="t"/>
              </v:shape>
            </v:group>
            <v:group style="position:absolute;left:10162;top:5586;width:470;height:2" coordorigin="10162,5586" coordsize="470,2">
              <v:shape style="position:absolute;left:10162;top:5586;width:470;height:2" coordorigin="10162,5586" coordsize="470,0" path="m10162,5586l10632,5586e" filled="f" stroked="t" strokeweight=".474641pt" strokecolor="#6B6B6B">
                <v:path arrowok="t"/>
              </v:shape>
            </v:group>
            <v:group style="position:absolute;left:11467;top:5295;width:2;height:554" coordorigin="11467,5295" coordsize="2,554">
              <v:shape style="position:absolute;left:11467;top:5295;width:2;height:554" coordorigin="11467,5295" coordsize="0,554" path="m11467,5848l11467,5295e" filled="f" stroked="t" strokeweight=".474641pt" strokecolor="#4F4F4F">
                <v:path arrowok="t"/>
              </v:shape>
            </v:group>
            <v:group style="position:absolute;left:2454;top:5600;width:2;height:210" coordorigin="2454,5600" coordsize="2,210">
              <v:shape style="position:absolute;left:2454;top:5600;width:2;height:210" coordorigin="2454,5600" coordsize="0,210" path="m2454,5810l2454,5600e" filled="f" stroked="t" strokeweight=".237321pt" strokecolor="#000000">
                <v:path arrowok="t"/>
              </v:shape>
            </v:group>
            <v:group style="position:absolute;left:2544;top:5820;width:209;height:2" coordorigin="2544,5820" coordsize="209,2">
              <v:shape style="position:absolute;left:2544;top:5820;width:209;height:2" coordorigin="2544,5820" coordsize="209,0" path="m2544,5820l2753,5820e" filled="f" stroked="t" strokeweight=".474641pt" strokecolor="#707070">
                <v:path arrowok="t"/>
              </v:shape>
            </v:group>
            <v:group style="position:absolute;left:2563;top:5824;width:8691;height:2" coordorigin="2563,5824" coordsize="8691,2">
              <v:shape style="position:absolute;left:2563;top:5824;width:8691;height:2" coordorigin="2563,5824" coordsize="8691,0" path="m2563,5824l11254,5824e" filled="f" stroked="t" strokeweight=".711962pt" strokecolor="#777777">
                <v:path arrowok="t"/>
              </v:shape>
            </v:group>
            <v:group style="position:absolute;left:3432;top:5820;width:422;height:2" coordorigin="3432,5820" coordsize="422,2">
              <v:shape style="position:absolute;left:3432;top:5820;width:422;height:2" coordorigin="3432,5820" coordsize="422,0" path="m3432,5820l3854,5820e" filled="f" stroked="t" strokeweight=".474641pt" strokecolor="#606060">
                <v:path arrowok="t"/>
              </v:shape>
            </v:group>
            <v:group style="position:absolute;left:3797;top:5820;width:218;height:2" coordorigin="3797,5820" coordsize="218,2">
              <v:shape style="position:absolute;left:3797;top:5820;width:218;height:2" coordorigin="3797,5820" coordsize="218,0" path="m3797,5820l4015,5820e" filled="f" stroked="t" strokeweight=".474641pt" strokecolor="#808080">
                <v:path arrowok="t"/>
              </v:shape>
            </v:group>
            <v:group style="position:absolute;left:4694;top:5820;width:384;height:2" coordorigin="4694,5820" coordsize="384,2">
              <v:shape style="position:absolute;left:4694;top:5820;width:384;height:2" coordorigin="4694,5820" coordsize="384,0" path="m4694,5820l5079,5820e" filled="f" stroked="t" strokeweight=".474641pt" strokecolor="#575757">
                <v:path arrowok="t"/>
              </v:shape>
            </v:group>
            <v:group style="position:absolute;left:9256;top:5827;width:309;height:2" coordorigin="9256,5827" coordsize="309,2">
              <v:shape style="position:absolute;left:9256;top:5827;width:309;height:2" coordorigin="9256,5827" coordsize="309,0" path="m9256,5827l9564,5827e" filled="f" stroked="t" strokeweight=".474641pt" strokecolor="#707070">
                <v:path arrowok="t"/>
              </v:shape>
            </v:group>
            <v:group style="position:absolute;left:9507;top:5829;width:470;height:2" coordorigin="9507,5829" coordsize="470,2">
              <v:shape style="position:absolute;left:9507;top:5829;width:470;height:2" coordorigin="9507,5829" coordsize="470,0" path="m9507,5829l9977,5829e" filled="f" stroked="t" strokeweight=".474641pt" strokecolor="#5B5B5B">
                <v:path arrowok="t"/>
              </v:shape>
            </v:group>
            <v:group style="position:absolute;left:10670;top:5829;width:812;height:2" coordorigin="10670,5829" coordsize="812,2">
              <v:shape style="position:absolute;left:10670;top:5829;width:812;height:2" coordorigin="10670,5829" coordsize="812,0" path="m10670,5829l11482,5829e" filled="f" stroked="t" strokeweight=".474641pt" strokecolor="#7C7C7C">
                <v:path arrowok="t"/>
              </v:shape>
            </v:group>
            <v:group style="position:absolute;left:693;top:6058;width:574;height:2" coordorigin="693,6058" coordsize="574,2">
              <v:shape style="position:absolute;left:693;top:6058;width:574;height:2" coordorigin="693,6058" coordsize="574,0" path="m693,6058l1267,6058e" filled="f" stroked="t" strokeweight=".474641pt" strokecolor="#838383">
                <v:path arrowok="t"/>
              </v:shape>
            </v:group>
            <v:group style="position:absolute;left:850;top:6061;width:3166;height:2" coordorigin="850,6061" coordsize="3166,2">
              <v:shape style="position:absolute;left:850;top:6061;width:3166;height:2" coordorigin="850,6061" coordsize="3166,0" path="m850,6061l4015,6061e" filled="f" stroked="t" strokeweight=".711962pt" strokecolor="#808080">
                <v:path arrowok="t"/>
              </v:shape>
            </v:group>
            <v:group style="position:absolute;left:2454;top:5810;width:2;height:306" coordorigin="2454,5810" coordsize="2,306">
              <v:shape style="position:absolute;left:2454;top:5810;width:2;height:306" coordorigin="2454,5810" coordsize="0,306" path="m2454,6116l2454,5810e" filled="f" stroked="t" strokeweight=".237321pt" strokecolor="#838383">
                <v:path arrowok="t"/>
              </v:shape>
            </v:group>
            <v:group style="position:absolute;left:3959;top:6063;width:565;height:2" coordorigin="3959,6063" coordsize="565,2">
              <v:shape style="position:absolute;left:3959;top:6063;width:565;height:2" coordorigin="3959,6063" coordsize="565,0" path="m3959,6063l4523,6063e" filled="f" stroked="t" strokeweight=".474641pt" strokecolor="#575757">
                <v:path arrowok="t"/>
              </v:shape>
            </v:group>
            <v:group style="position:absolute;left:4466;top:6066;width:4030;height:2" coordorigin="4466,6066" coordsize="4030,2">
              <v:shape style="position:absolute;left:4466;top:6066;width:4030;height:2" coordorigin="4466,6066" coordsize="4030,0" path="m4466,6066l8496,6066e" filled="f" stroked="t" strokeweight=".711962pt" strokecolor="#7C7C7C">
                <v:path arrowok="t"/>
              </v:shape>
            </v:group>
            <v:group style="position:absolute;left:5069;top:5548;width:2;height:850" coordorigin="5069,5548" coordsize="2,850">
              <v:shape style="position:absolute;left:5069;top:5548;width:2;height:850" coordorigin="5069,5548" coordsize="0,850" path="m5069,6397l5069,5548e" filled="f" stroked="t" strokeweight=".949282pt" strokecolor="#646464">
                <v:path arrowok="t"/>
              </v:shape>
            </v:group>
            <v:group style="position:absolute;left:7072;top:6068;width:475;height:2" coordorigin="7072,6068" coordsize="475,2">
              <v:shape style="position:absolute;left:7072;top:6068;width:475;height:2" coordorigin="7072,6068" coordsize="475,0" path="m7072,6068l7547,6068e" filled="f" stroked="t" strokeweight=".474641pt" strokecolor="#676767">
                <v:path arrowok="t"/>
              </v:shape>
            </v:group>
            <v:group style="position:absolute;left:8439;top:6070;width:873;height:2" coordorigin="8439,6070" coordsize="873,2">
              <v:shape style="position:absolute;left:8439;top:6070;width:873;height:2" coordorigin="8439,6070" coordsize="873,0" path="m8439,6070l9312,6070e" filled="f" stroked="t" strokeweight=".474641pt" strokecolor="#676767">
                <v:path arrowok="t"/>
              </v:shape>
            </v:group>
            <v:group style="position:absolute;left:9123;top:6070;width:854;height:2" coordorigin="9123,6070" coordsize="854,2">
              <v:shape style="position:absolute;left:9123;top:6070;width:854;height:2" coordorigin="9123,6070" coordsize="854,0" path="m9123,6070l9977,6070e" filled="f" stroked="t" strokeweight=".711962pt" strokecolor="#808080">
                <v:path arrowok="t"/>
              </v:shape>
            </v:group>
            <v:group style="position:absolute;left:9920;top:6070;width:702;height:2" coordorigin="9920,6070" coordsize="702,2">
              <v:shape style="position:absolute;left:9920;top:6070;width:702;height:2" coordorigin="9920,6070" coordsize="702,0" path="m9920,6070l10622,6070e" filled="f" stroked="t" strokeweight=".474641pt" strokecolor="#646464">
                <v:path arrowok="t"/>
              </v:shape>
            </v:group>
            <v:group style="position:absolute;left:10566;top:6073;width:911;height:2" coordorigin="10566,6073" coordsize="911,2">
              <v:shape style="position:absolute;left:10566;top:6073;width:911;height:2" coordorigin="10566,6073" coordsize="911,0" path="m10566,6073l11477,6073e" filled="f" stroked="t" strokeweight=".949282pt" strokecolor="#8C8C8C">
                <v:path arrowok="t"/>
              </v:shape>
            </v:group>
            <v:group style="position:absolute;left:7983;top:6058;width:2;height:726" coordorigin="7983,6058" coordsize="2,726">
              <v:shape style="position:absolute;left:7983;top:6058;width:2;height:726" coordorigin="7983,6058" coordsize="0,726" path="m7983,6784l7983,6058e" filled="f" stroked="t" strokeweight=".711962pt" strokecolor="#5B5B5B">
                <v:path arrowok="t"/>
              </v:shape>
            </v:group>
            <v:group style="position:absolute;left:2454;top:6116;width:2;height:649" coordorigin="2454,6116" coordsize="2,649">
              <v:shape style="position:absolute;left:2454;top:6116;width:2;height:649" coordorigin="2454,6116" coordsize="0,649" path="m2454,6765l2454,6116e" filled="f" stroked="t" strokeweight=".237321pt" strokecolor="#000000">
                <v:path arrowok="t"/>
              </v:shape>
            </v:group>
            <v:group style="position:absolute;left:5072;top:6311;width:2;height:468" coordorigin="5072,6311" coordsize="2,468">
              <v:shape style="position:absolute;left:5072;top:6311;width:2;height:468" coordorigin="5072,6311" coordsize="0,468" path="m5072,6779l5072,6311e" filled="f" stroked="t" strokeweight=".711962pt" strokecolor="#4F4F4F">
                <v:path arrowok="t"/>
              </v:shape>
            </v:group>
            <v:group style="position:absolute;left:3959;top:6531;width:603;height:2" coordorigin="3959,6531" coordsize="603,2">
              <v:shape style="position:absolute;left:3959;top:6531;width:603;height:2" coordorigin="3959,6531" coordsize="603,0" path="m3959,6531l4561,6531e" filled="f" stroked="t" strokeweight=".474641pt" strokecolor="#606060">
                <v:path arrowok="t"/>
              </v:shape>
            </v:group>
            <v:group style="position:absolute;left:2539;top:6533;width:3251;height:2" coordorigin="2539,6533" coordsize="3251,2">
              <v:shape style="position:absolute;left:2539;top:6533;width:3251;height:2" coordorigin="2539,6533" coordsize="3251,0" path="m2539,6533l5791,6533e" filled="f" stroked="t" strokeweight=".711962pt" strokecolor="#777777">
                <v:path arrowok="t"/>
              </v:shape>
            </v:group>
            <v:group style="position:absolute;left:5734;top:6536;width:679;height:2" coordorigin="5734,6536" coordsize="679,2">
              <v:shape style="position:absolute;left:5734;top:6536;width:679;height:2" coordorigin="5734,6536" coordsize="679,0" path="m5734,6536l6412,6536e" filled="f" stroked="t" strokeweight=".474641pt" strokecolor="#6B6B6B">
                <v:path arrowok="t"/>
              </v:shape>
            </v:group>
            <v:group style="position:absolute;left:6355;top:6536;width:774;height:2" coordorigin="6355,6536" coordsize="774,2">
              <v:shape style="position:absolute;left:6355;top:6536;width:774;height:2" coordorigin="6355,6536" coordsize="774,0" path="m6355,6536l7129,6536e" filled="f" stroked="t" strokeweight=".949282pt" strokecolor="#808080">
                <v:path arrowok="t"/>
              </v:shape>
            </v:group>
            <v:group style="position:absolute;left:7072;top:6536;width:475;height:2" coordorigin="7072,6536" coordsize="475,2">
              <v:shape style="position:absolute;left:7072;top:6536;width:475;height:2" coordorigin="7072,6536" coordsize="475,0" path="m7072,6536l7547,6536e" filled="f" stroked="t" strokeweight=".474641pt" strokecolor="#5B5B5B">
                <v:path arrowok="t"/>
              </v:shape>
            </v:group>
            <v:group style="position:absolute;left:7490;top:6538;width:2729;height:2" coordorigin="7490,6538" coordsize="2729,2">
              <v:shape style="position:absolute;left:7490;top:6538;width:2729;height:2" coordorigin="7490,6538" coordsize="2729,0" path="m7490,6538l10219,6538e" filled="f" stroked="t" strokeweight=".711962pt" strokecolor="#7C7C7C">
                <v:path arrowok="t"/>
              </v:shape>
            </v:group>
            <v:group style="position:absolute;left:10162;top:6541;width:460;height:2" coordorigin="10162,6541" coordsize="460,2">
              <v:shape style="position:absolute;left:10162;top:6541;width:460;height:2" coordorigin="10162,6541" coordsize="460,0" path="m10162,6541l10622,6541e" filled="f" stroked="t" strokeweight=".474641pt" strokecolor="#606060">
                <v:path arrowok="t"/>
              </v:shape>
            </v:group>
            <v:group style="position:absolute;left:10566;top:6541;width:911;height:2" coordorigin="10566,6541" coordsize="911,2">
              <v:shape style="position:absolute;left:10566;top:6541;width:911;height:2" coordorigin="10566,6541" coordsize="911,0" path="m10566,6541l11477,6541e" filled="f" stroked="t" strokeweight=".949282pt" strokecolor="#8C8C8C">
                <v:path arrowok="t"/>
              </v:shape>
            </v:group>
            <v:group style="position:absolute;left:2539;top:6779;width:8093;height:2" coordorigin="2539,6779" coordsize="8093,2">
              <v:shape style="position:absolute;left:2539;top:6779;width:8093;height:2" coordorigin="2539,6779" coordsize="8093,0" path="m2539,6779l10632,6779e" filled="f" stroked="t" strokeweight=".711962pt" strokecolor="#7C7C7C">
                <v:path arrowok="t"/>
              </v:shape>
            </v:group>
            <v:group style="position:absolute;left:4694;top:6774;width:384;height:2" coordorigin="4694,6774" coordsize="384,2">
              <v:shape style="position:absolute;left:4694;top:6774;width:384;height:2" coordorigin="4694,6774" coordsize="384,0" path="m4694,6774l5079,6774e" filled="f" stroked="t" strokeweight=".474641pt" strokecolor="#646464">
                <v:path arrowok="t"/>
              </v:shape>
            </v:group>
            <v:group style="position:absolute;left:5957;top:6777;width:555;height:2" coordorigin="5957,6777" coordsize="555,2">
              <v:shape style="position:absolute;left:5957;top:6777;width:555;height:2" coordorigin="5957,6777" coordsize="555,0" path="m5957,6777l6512,6777e" filled="f" stroked="t" strokeweight=".474641pt" strokecolor="#676767">
                <v:path arrowok="t"/>
              </v:shape>
            </v:group>
            <v:group style="position:absolute;left:7490;top:6779;width:693;height:2" coordorigin="7490,6779" coordsize="693,2">
              <v:shape style="position:absolute;left:7490;top:6779;width:693;height:2" coordorigin="7490,6779" coordsize="693,0" path="m7490,6779l8183,6779e" filled="f" stroked="t" strokeweight=".474641pt" strokecolor="#646464">
                <v:path arrowok="t"/>
              </v:shape>
            </v:group>
            <v:group style="position:absolute;left:9256;top:6782;width:309;height:2" coordorigin="9256,6782" coordsize="309,2">
              <v:shape style="position:absolute;left:9256;top:6782;width:309;height:2" coordorigin="9256,6782" coordsize="309,0" path="m9256,6782l9564,6782e" filled="f" stroked="t" strokeweight=".474641pt" strokecolor="#747474">
                <v:path arrowok="t"/>
              </v:shape>
            </v:group>
            <v:group style="position:absolute;left:10357;top:6782;width:370;height:2" coordorigin="10357,6782" coordsize="370,2">
              <v:shape style="position:absolute;left:10357;top:6782;width:370;height:2" coordorigin="10357,6782" coordsize="370,0" path="m10357,6782l10727,6782e" filled="f" stroked="t" strokeweight=".474641pt" strokecolor="#707070">
                <v:path arrowok="t"/>
              </v:shape>
            </v:group>
            <v:group style="position:absolute;left:10637;top:6782;width:835;height:2" coordorigin="10637,6782" coordsize="835,2">
              <v:shape style="position:absolute;left:10637;top:6782;width:835;height:2" coordorigin="10637,6782" coordsize="835,0" path="m10637,6782l11472,6782e" filled="f" stroked="t" strokeweight=".711962pt" strokecolor="#838383">
                <v:path arrowok="t"/>
              </v:shape>
            </v:group>
            <v:group style="position:absolute;left:11467;top:6531;width:2;height:539" coordorigin="11467,6531" coordsize="2,539">
              <v:shape style="position:absolute;left:11467;top:6531;width:2;height:539" coordorigin="11467,6531" coordsize="0,539" path="m11467,7070l11467,6531e" filled="f" stroked="t" strokeweight=".474641pt" strokecolor="#545454">
                <v:path arrowok="t"/>
              </v:shape>
            </v:group>
            <v:group style="position:absolute;left:750;top:6531;width:2;height:539" coordorigin="750,6531" coordsize="2,539">
              <v:shape style="position:absolute;left:750;top:6531;width:2;height:539" coordorigin="750,6531" coordsize="0,539" path="m750,7070l750,6531e" filled="f" stroked="t" strokeweight=".474641pt" strokecolor="#545454">
                <v:path arrowok="t"/>
              </v:shape>
            </v:group>
            <v:group style="position:absolute;left:740;top:7011;width:1106;height:2" coordorigin="740,7011" coordsize="1106,2">
              <v:shape style="position:absolute;left:740;top:7011;width:1106;height:2" coordorigin="740,7011" coordsize="1106,0" path="m740,7011l1846,7011e" filled="f" stroked="t" strokeweight=".949282pt" strokecolor="#8C8C8C">
                <v:path arrowok="t"/>
              </v:shape>
            </v:group>
            <v:group style="position:absolute;left:1789;top:7011;width:698;height:2" coordorigin="1789,7011" coordsize="698,2">
              <v:shape style="position:absolute;left:1789;top:7011;width:698;height:2" coordorigin="1789,7011" coordsize="698,0" path="m1789,7011l2487,7011e" filled="f" stroked="t" strokeweight=".474641pt" strokecolor="#707070">
                <v:path arrowok="t"/>
              </v:shape>
            </v:group>
            <v:group style="position:absolute;left:2454;top:6765;width:2;height:277" coordorigin="2454,6765" coordsize="2,277">
              <v:shape style="position:absolute;left:2454;top:6765;width:2;height:277" coordorigin="2454,6765" coordsize="0,277" path="m2454,7042l2454,6765e" filled="f" stroked="t" strokeweight=".237321pt" strokecolor="#646464">
                <v:path arrowok="t"/>
              </v:shape>
            </v:group>
            <v:group style="position:absolute;left:2425;top:7013;width:147;height:2" coordorigin="2425,7013" coordsize="147,2">
              <v:shape style="position:absolute;left:2425;top:7013;width:147;height:2" coordorigin="2425,7013" coordsize="147,0" path="m2425,7013l2573,7013e" filled="f" stroked="t" strokeweight=".474641pt" strokecolor="#545454">
                <v:path arrowok="t"/>
              </v:shape>
            </v:group>
            <v:group style="position:absolute;left:2516;top:7018;width:8211;height:2" coordorigin="2516,7018" coordsize="8211,2">
              <v:shape style="position:absolute;left:2516;top:7018;width:8211;height:2" coordorigin="2516,7018" coordsize="8211,0" path="m2516,7018l10727,7018e" filled="f" stroked="t" strokeweight=".711962pt" strokecolor="#7C7C7C">
                <v:path arrowok="t"/>
              </v:shape>
            </v:group>
            <v:group style="position:absolute;left:5012;top:7016;width:778;height:2" coordorigin="5012,7016" coordsize="778,2">
              <v:shape style="position:absolute;left:5012;top:7016;width:778;height:2" coordorigin="5012,7016" coordsize="778,0" path="m5012,7016l5791,7016e" filled="f" stroked="t" strokeweight=".474641pt" strokecolor="#6B6B6B">
                <v:path arrowok="t"/>
              </v:shape>
            </v:group>
            <v:group style="position:absolute;left:6455;top:7018;width:460;height:2" coordorigin="6455,7018" coordsize="460,2">
              <v:shape style="position:absolute;left:6455;top:7018;width:460;height:2" coordorigin="6455,7018" coordsize="460,0" path="m6455,7018l6916,7018e" filled="f" stroked="t" strokeweight=".474641pt" strokecolor="#676767">
                <v:path arrowok="t"/>
              </v:shape>
            </v:group>
            <v:group style="position:absolute;left:7775;top:7018;width:408;height:2" coordorigin="7775,7018" coordsize="408,2">
              <v:shape style="position:absolute;left:7775;top:7018;width:408;height:2" coordorigin="7775,7018" coordsize="408,0" path="m7775,7018l8183,7018e" filled="f" stroked="t" strokeweight=".474641pt" strokecolor="#606060">
                <v:path arrowok="t"/>
              </v:shape>
            </v:group>
            <v:group style="position:absolute;left:8126;top:7020;width:370;height:2" coordorigin="8126,7020" coordsize="370,2">
              <v:shape style="position:absolute;left:8126;top:7020;width:370;height:2" coordorigin="8126,7020" coordsize="370,0" path="m8126,7020l8496,7020e" filled="f" stroked="t" strokeweight=".474641pt" strokecolor="#777777">
                <v:path arrowok="t"/>
              </v:shape>
            </v:group>
            <v:group style="position:absolute;left:10670;top:7023;width:802;height:2" coordorigin="10670,7023" coordsize="802,2">
              <v:shape style="position:absolute;left:10670;top:7023;width:802;height:2" coordorigin="10670,7023" coordsize="802,0" path="m10670,7023l11472,7023e" filled="f" stroked="t" strokeweight=".474641pt" strokecolor="#777777">
                <v:path arrowok="t"/>
              </v:shape>
            </v:group>
            <v:group style="position:absolute;left:2454;top:7028;width:2;height:253" coordorigin="2454,7028" coordsize="2,253">
              <v:shape style="position:absolute;left:2454;top:7028;width:2;height:253" coordorigin="2454,7028" coordsize="0,253" path="m2454,7281l2454,7028e" filled="f" stroked="t" strokeweight=".237321pt" strokecolor="#000000">
                <v:path arrowok="t"/>
              </v:shape>
            </v:group>
            <v:group style="position:absolute;left:740;top:7488;width:2316;height:2" coordorigin="740,7488" coordsize="2316,2">
              <v:shape style="position:absolute;left:740;top:7488;width:2316;height:2" coordorigin="740,7488" coordsize="2316,0" path="m740,7488l3057,7488e" filled="f" stroked="t" strokeweight=".711962pt" strokecolor="#8C8C8C">
                <v:path arrowok="t"/>
              </v:shape>
            </v:group>
            <v:group style="position:absolute;left:2454;top:7281;width:2;height:439" coordorigin="2454,7281" coordsize="2,439">
              <v:shape style="position:absolute;left:2454;top:7281;width:2;height:439" coordorigin="2454,7281" coordsize="0,439" path="m2454,7720l2454,7281e" filled="f" stroked="t" strokeweight=".237321pt" strokecolor="#979797">
                <v:path arrowok="t"/>
              </v:shape>
            </v:group>
            <v:group style="position:absolute;left:3000;top:7488;width:489;height:2" coordorigin="3000,7488" coordsize="489,2">
              <v:shape style="position:absolute;left:3000;top:7488;width:489;height:2" coordorigin="3000,7488" coordsize="489,0" path="m3000,7488l3489,7488e" filled="f" stroked="t" strokeweight=".474641pt" strokecolor="#676767">
                <v:path arrowok="t"/>
              </v:shape>
            </v:group>
            <v:group style="position:absolute;left:3432;top:7488;width:1130;height:2" coordorigin="3432,7488" coordsize="1130,2">
              <v:shape style="position:absolute;left:3432;top:7488;width:1130;height:2" coordorigin="3432,7488" coordsize="1130,0" path="m3432,7488l4561,7488e" filled="f" stroked="t" strokeweight=".711962pt" strokecolor="#838383">
                <v:path arrowok="t"/>
              </v:shape>
            </v:group>
            <v:group style="position:absolute;left:4466;top:7491;width:285;height:2" coordorigin="4466,7491" coordsize="285,2">
              <v:shape style="position:absolute;left:4466;top:7491;width:285;height:2" coordorigin="4466,7491" coordsize="285,0" path="m4466,7491l4751,7491e" filled="f" stroked="t" strokeweight=".474641pt" strokecolor="#6B6B6B">
                <v:path arrowok="t"/>
              </v:shape>
            </v:group>
            <v:group style="position:absolute;left:4694;top:7491;width:375;height:2" coordorigin="4694,7491" coordsize="375,2">
              <v:shape style="position:absolute;left:4694;top:7491;width:375;height:2" coordorigin="4694,7491" coordsize="375,0" path="m4694,7491l5069,7491e" filled="f" stroked="t" strokeweight=".474641pt" strokecolor="#575757">
                <v:path arrowok="t"/>
              </v:shape>
            </v:group>
            <v:group style="position:absolute;left:5012;top:7491;width:6465;height:2" coordorigin="5012,7491" coordsize="6465,2">
              <v:shape style="position:absolute;left:5012;top:7491;width:6465;height:2" coordorigin="5012,7491" coordsize="6465,0" path="m5012,7491l11477,7491e" filled="f" stroked="t" strokeweight=".711962pt" strokecolor="#838383">
                <v:path arrowok="t"/>
              </v:shape>
            </v:group>
            <v:group style="position:absolute;left:5734;top:7491;width:280;height:2" coordorigin="5734,7491" coordsize="280,2">
              <v:shape style="position:absolute;left:5734;top:7491;width:280;height:2" coordorigin="5734,7491" coordsize="280,0" path="m5734,7491l6014,7491e" filled="f" stroked="t" strokeweight=".474641pt" strokecolor="#6B6B6B">
                <v:path arrowok="t"/>
              </v:shape>
            </v:group>
            <v:group style="position:absolute;left:5957;top:7491;width:456;height:2" coordorigin="5957,7491" coordsize="456,2">
              <v:shape style="position:absolute;left:5957;top:7491;width:456;height:2" coordorigin="5957,7491" coordsize="456,0" path="m5957,7491l6412,7491e" filled="f" stroked="t" strokeweight=".474641pt" strokecolor="#575757">
                <v:path arrowok="t"/>
              </v:shape>
            </v:group>
            <v:group style="position:absolute;left:6355;top:7493;width:157;height:2" coordorigin="6355,7493" coordsize="157,2">
              <v:shape style="position:absolute;left:6355;top:7493;width:157;height:2" coordorigin="6355,7493" coordsize="157,0" path="m6355,7493l6512,7493e" filled="f" stroked="t" strokeweight=".474641pt" strokecolor="#777777">
                <v:path arrowok="t"/>
              </v:shape>
            </v:group>
            <v:group style="position:absolute;left:7651;top:7493;width:342;height:2" coordorigin="7651,7493" coordsize="342,2">
              <v:shape style="position:absolute;left:7651;top:7493;width:342;height:2" coordorigin="7651,7493" coordsize="342,0" path="m7651,7493l7993,7493e" filled="f" stroked="t" strokeweight=".474641pt" strokecolor="#6B6B6B">
                <v:path arrowok="t"/>
              </v:shape>
            </v:group>
            <v:group style="position:absolute;left:10162;top:7495;width:460;height:2" coordorigin="10162,7495" coordsize="460,2">
              <v:shape style="position:absolute;left:10162;top:7495;width:460;height:2" coordorigin="10162,7495" coordsize="460,0" path="m10162,7495l10622,7495e" filled="f" stroked="t" strokeweight=".474641pt" strokecolor="#747474">
                <v:path arrowok="t"/>
              </v:shape>
            </v:group>
            <v:group style="position:absolute;left:5072;top:7476;width:2;height:764" coordorigin="5072,7476" coordsize="2,764">
              <v:shape style="position:absolute;left:5072;top:7476;width:2;height:764" coordorigin="5072,7476" coordsize="0,764" path="m5072,8240l5072,7476e" filled="f" stroked="t" strokeweight=".711962pt" strokecolor="#575757">
                <v:path arrowok="t"/>
              </v:shape>
            </v:group>
            <v:group style="position:absolute;left:5064;top:7736;width:6412;height:2" coordorigin="5064,7736" coordsize="6412,2">
              <v:shape style="position:absolute;left:5064;top:7736;width:6412;height:2" coordorigin="5064,7736" coordsize="6412,0" path="m5064,7736l11477,7736e" filled="f" stroked="t" strokeweight=".711962pt" strokecolor="#808080">
                <v:path arrowok="t"/>
              </v:shape>
            </v:group>
            <v:group style="position:absolute;left:7936;top:7734;width:247;height:2" coordorigin="7936,7734" coordsize="247,2">
              <v:shape style="position:absolute;left:7936;top:7734;width:247;height:2" coordorigin="7936,7734" coordsize="247,0" path="m7936,7734l8183,7734e" filled="f" stroked="t" strokeweight=".474641pt" strokecolor="#646464">
                <v:path arrowok="t"/>
              </v:shape>
            </v:group>
            <v:group style="position:absolute;left:10357;top:7734;width:266;height:2" coordorigin="10357,7734" coordsize="266,2">
              <v:shape style="position:absolute;left:10357;top:7734;width:266;height:2" coordorigin="10357,7734" coordsize="266,0" path="m10357,7734l10622,7734e" filled="f" stroked="t" strokeweight=".474641pt" strokecolor="#808080">
                <v:path arrowok="t"/>
              </v:shape>
            </v:group>
            <v:group style="position:absolute;left:2454;top:7720;width:2;height:258" coordorigin="2454,7720" coordsize="2,258">
              <v:shape style="position:absolute;left:2454;top:7720;width:2;height:258" coordorigin="2454,7720" coordsize="0,258" path="m2454,7978l2454,7720e" filled="f" stroked="t" strokeweight=".237321pt" strokecolor="#000000">
                <v:path arrowok="t"/>
              </v:shape>
            </v:group>
            <v:group style="position:absolute;left:5064;top:7973;width:726;height:2" coordorigin="5064,7973" coordsize="726,2">
              <v:shape style="position:absolute;left:5064;top:7973;width:726;height:2" coordorigin="5064,7973" coordsize="726,0" path="m5064,7973l5791,7973e" filled="f" stroked="t" strokeweight=".474641pt" strokecolor="#6B6B6B">
                <v:path arrowok="t"/>
              </v:shape>
            </v:group>
            <v:group style="position:absolute;left:5734;top:7975;width:2449;height:2" coordorigin="5734,7975" coordsize="2449,2">
              <v:shape style="position:absolute;left:5734;top:7975;width:2449;height:2" coordorigin="5734,7975" coordsize="2449,0" path="m5734,7975l8183,7975e" filled="f" stroked="t" strokeweight=".711962pt" strokecolor="#808080">
                <v:path arrowok="t"/>
              </v:shape>
            </v:group>
            <v:group style="position:absolute;left:8126;top:7978;width:370;height:2" coordorigin="8126,7978" coordsize="370,2">
              <v:shape style="position:absolute;left:8126;top:7978;width:370;height:2" coordorigin="8126,7978" coordsize="370,0" path="m8126,7978l8496,7978e" filled="f" stroked="t" strokeweight=".474641pt" strokecolor="#707070">
                <v:path arrowok="t"/>
              </v:shape>
            </v:group>
            <v:group style="position:absolute;left:8439;top:7980;width:3033;height:2" coordorigin="8439,7980" coordsize="3033,2">
              <v:shape style="position:absolute;left:8439;top:7980;width:3033;height:2" coordorigin="8439,7980" coordsize="3033,0" path="m8439,7980l11472,7980e" filled="f" stroked="t" strokeweight=".711962pt" strokecolor="#808080">
                <v:path arrowok="t"/>
              </v:shape>
            </v:group>
            <v:group style="position:absolute;left:11465;top:5777;width:2;height:4621" coordorigin="11465,5777" coordsize="2,4621">
              <v:shape style="position:absolute;left:11465;top:5777;width:2;height:4621" coordorigin="11465,5777" coordsize="0,4621" path="m11465,10398l11465,5777e" filled="f" stroked="t" strokeweight=".711962pt" strokecolor="#707070">
                <v:path arrowok="t"/>
              </v:shape>
            </v:group>
            <v:group style="position:absolute;left:750;top:7691;width:2;height:602" coordorigin="750,7691" coordsize="2,602">
              <v:shape style="position:absolute;left:750;top:7691;width:2;height:602" coordorigin="750,7691" coordsize="0,602" path="m750,8293l750,7691e" filled="f" stroked="t" strokeweight=".474641pt" strokecolor="#5B5B5B">
                <v:path arrowok="t"/>
              </v:shape>
            </v:group>
            <v:group style="position:absolute;left:740;top:8231;width:546;height:2" coordorigin="740,8231" coordsize="546,2">
              <v:shape style="position:absolute;left:740;top:8231;width:546;height:2" coordorigin="740,8231" coordsize="546,0" path="m740,8231l1286,8231e" filled="f" stroked="t" strokeweight=".949282pt" strokecolor="#909090">
                <v:path arrowok="t"/>
              </v:shape>
            </v:group>
            <v:group style="position:absolute;left:1210;top:8235;width:6384;height:2" coordorigin="1210,8235" coordsize="6384,2">
              <v:shape style="position:absolute;left:1210;top:8235;width:6384;height:2" coordorigin="1210,8235" coordsize="6384,0" path="m1210,8235l7594,8235e" filled="f" stroked="t" strokeweight=".711962pt" strokecolor="#7C7C7C">
                <v:path arrowok="t"/>
              </v:shape>
            </v:group>
            <v:group style="position:absolute;left:2454;top:7978;width:2;height:286" coordorigin="2454,7978" coordsize="2,286">
              <v:shape style="position:absolute;left:2454;top:7978;width:2;height:286" coordorigin="2454,7978" coordsize="0,286" path="m2454,8264l2454,7978e" filled="f" stroked="t" strokeweight=".237321pt" strokecolor="#7C7C7C">
                <v:path arrowok="t"/>
              </v:shape>
            </v:group>
            <v:group style="position:absolute;left:3261;top:8233;width:593;height:2" coordorigin="3261,8233" coordsize="593,2">
              <v:shape style="position:absolute;left:3261;top:8233;width:593;height:2" coordorigin="3261,8233" coordsize="593,0" path="m3261,8233l3854,8233e" filled="f" stroked="t" strokeweight=".474641pt" strokecolor="#646464">
                <v:path arrowok="t"/>
              </v:shape>
            </v:group>
            <v:group style="position:absolute;left:4694;top:8235;width:384;height:2" coordorigin="4694,8235" coordsize="384,2">
              <v:shape style="position:absolute;left:4694;top:8235;width:384;height:2" coordorigin="4694,8235" coordsize="384,0" path="m4694,8235l5079,8235e" filled="f" stroked="t" strokeweight=".474641pt" strokecolor="#575757">
                <v:path arrowok="t"/>
              </v:shape>
            </v:group>
            <v:group style="position:absolute;left:5007;top:8238;width:252;height:2" coordorigin="5007,8238" coordsize="252,2">
              <v:shape style="position:absolute;left:5007;top:8238;width:252;height:2" coordorigin="5007,8238" coordsize="252,0" path="m5007,8238l5259,8238e" filled="f" stroked="t" strokeweight=".474641pt" strokecolor="#707070">
                <v:path arrowok="t"/>
              </v:shape>
            </v:group>
            <v:group style="position:absolute;left:6355;top:8240;width:157;height:2" coordorigin="6355,8240" coordsize="157,2">
              <v:shape style="position:absolute;left:6355;top:8240;width:157;height:2" coordorigin="6355,8240" coordsize="157,0" path="m6355,8240l6512,8240e" filled="f" stroked="t" strokeweight=".474641pt" strokecolor="#707070">
                <v:path arrowok="t"/>
              </v:shape>
            </v:group>
            <v:group style="position:absolute;left:7490;top:8240;width:693;height:2" coordorigin="7490,8240" coordsize="693,2">
              <v:shape style="position:absolute;left:7490;top:8240;width:693;height:2" coordorigin="7490,8240" coordsize="693,0" path="m7490,8240l8183,8240e" filled="f" stroked="t" strokeweight=".474641pt" strokecolor="#676767">
                <v:path arrowok="t"/>
              </v:shape>
            </v:group>
            <v:group style="position:absolute;left:8126;top:8245;width:2601;height:2" coordorigin="8126,8245" coordsize="2601,2">
              <v:shape style="position:absolute;left:8126;top:8245;width:2601;height:2" coordorigin="8126,8245" coordsize="2601,0" path="m8126,8245l10727,8245e" filled="f" stroked="t" strokeweight=".711962pt" strokecolor="#838383">
                <v:path arrowok="t"/>
              </v:shape>
            </v:group>
            <v:group style="position:absolute;left:10670;top:8247;width:802;height:2" coordorigin="10670,8247" coordsize="802,2">
              <v:shape style="position:absolute;left:10670;top:8247;width:802;height:2" coordorigin="10670,8247" coordsize="802,0" path="m10670,8247l11472,8247e" filled="f" stroked="t" strokeweight=".474641pt" strokecolor="#7C7C7C">
                <v:path arrowok="t"/>
              </v:shape>
            </v:group>
            <v:group style="position:absolute;left:11467;top:7944;width:2;height:415" coordorigin="11467,7944" coordsize="2,415">
              <v:shape style="position:absolute;left:11467;top:7944;width:2;height:415" coordorigin="11467,7944" coordsize="0,415" path="m11467,8359l11467,7944e" filled="f" stroked="t" strokeweight=".474641pt" strokecolor="#545454">
                <v:path arrowok="t"/>
              </v:shape>
            </v:group>
            <v:group style="position:absolute;left:2454;top:8250;width:2;height:248" coordorigin="2454,8250" coordsize="2,248">
              <v:shape style="position:absolute;left:2454;top:8250;width:2;height:248" coordorigin="2454,8250" coordsize="0,248" path="m2454,8498l2454,8250e" filled="f" stroked="t" strokeweight=".237321pt" strokecolor="#000000">
                <v:path arrowok="t"/>
              </v:shape>
            </v:group>
            <v:group style="position:absolute;left:2454;top:8498;width:2;height:215" coordorigin="2454,8498" coordsize="2,215">
              <v:shape style="position:absolute;left:2454;top:8498;width:2;height:215" coordorigin="2454,8498" coordsize="0,215" path="m2454,8713l2454,8498e" filled="f" stroked="t" strokeweight=".237321pt" strokecolor="#343434">
                <v:path arrowok="t"/>
              </v:shape>
            </v:group>
            <v:group style="position:absolute;left:736;top:9040;width:2017;height:2" coordorigin="736,9040" coordsize="2017,2">
              <v:shape style="position:absolute;left:736;top:9040;width:2017;height:2" coordorigin="736,9040" coordsize="2017,0" path="m736,9040l2753,9040e" filled="f" stroked="t" strokeweight=".711962pt" strokecolor="#878787">
                <v:path arrowok="t"/>
              </v:shape>
            </v:group>
            <v:group style="position:absolute;left:745;top:6383;width:2;height:4230" coordorigin="745,6383" coordsize="2,4230">
              <v:shape style="position:absolute;left:745;top:6383;width:2;height:4230" coordorigin="745,6383" coordsize="0,4230" path="m745,10613l745,6383e" filled="f" stroked="t" strokeweight=".711962pt" strokecolor="#6B6B6B">
                <v:path arrowok="t"/>
              </v:shape>
            </v:group>
            <v:group style="position:absolute;left:2454;top:8713;width:2;height:592" coordorigin="2454,8713" coordsize="2,592">
              <v:shape style="position:absolute;left:2454;top:8713;width:2;height:592" coordorigin="2454,8713" coordsize="0,592" path="m2454,9305l2454,8713e" filled="f" stroked="t" strokeweight=".237321pt" strokecolor="#878787">
                <v:path arrowok="t"/>
              </v:shape>
            </v:group>
            <v:group style="position:absolute;left:2696;top:9042;width:622;height:2" coordorigin="2696,9042" coordsize="622,2">
              <v:shape style="position:absolute;left:2696;top:9042;width:622;height:2" coordorigin="2696,9042" coordsize="622,0" path="m2696,9042l3318,9042e" filled="f" stroked="t" strokeweight=".474641pt" strokecolor="#6B6B6B">
                <v:path arrowok="t"/>
              </v:shape>
            </v:group>
            <v:group style="position:absolute;left:3261;top:9042;width:755;height:2" coordorigin="3261,9042" coordsize="755,2">
              <v:shape style="position:absolute;left:3261;top:9042;width:755;height:2" coordorigin="3261,9042" coordsize="755,0" path="m3261,9042l4015,9042e" filled="f" stroked="t" strokeweight=".949282pt" strokecolor="#878787">
                <v:path arrowok="t"/>
              </v:shape>
            </v:group>
            <v:group style="position:absolute;left:3959;top:9042;width:565;height:2" coordorigin="3959,9042" coordsize="565,2">
              <v:shape style="position:absolute;left:3959;top:9042;width:565;height:2" coordorigin="3959,9042" coordsize="565,0" path="m3959,9042l4523,9042e" filled="f" stroked="t" strokeweight=".474641pt" strokecolor="#646464">
                <v:path arrowok="t"/>
              </v:shape>
            </v:group>
            <v:group style="position:absolute;left:4466;top:9045;width:2663;height:2" coordorigin="4466,9045" coordsize="2663,2">
              <v:shape style="position:absolute;left:4466;top:9045;width:2663;height:2" coordorigin="4466,9045" coordsize="2663,0" path="m4466,9045l7129,9045e" filled="f" stroked="t" strokeweight=".711962pt" strokecolor="#808080">
                <v:path arrowok="t"/>
              </v:shape>
            </v:group>
            <v:group style="position:absolute;left:7072;top:9047;width:475;height:2" coordorigin="7072,9047" coordsize="475,2">
              <v:shape style="position:absolute;left:7072;top:9047;width:475;height:2" coordorigin="7072,9047" coordsize="475,0" path="m7072,9047l7547,9047e" filled="f" stroked="t" strokeweight=".474641pt" strokecolor="#747474">
                <v:path arrowok="t"/>
              </v:shape>
            </v:group>
            <v:group style="position:absolute;left:7433;top:9047;width:769;height:2" coordorigin="7433,9047" coordsize="769,2">
              <v:shape style="position:absolute;left:7433;top:9047;width:769;height:2" coordorigin="7433,9047" coordsize="769,0" path="m7433,9047l8202,9047e" filled="f" stroked="t" strokeweight=".949282pt" strokecolor="#8C8C8C">
                <v:path arrowok="t"/>
              </v:shape>
            </v:group>
            <v:group style="position:absolute;left:8126;top:9047;width:370;height:2" coordorigin="8126,9047" coordsize="370,2">
              <v:shape style="position:absolute;left:8126;top:9047;width:370;height:2" coordorigin="8126,9047" coordsize="370,0" path="m8126,9047l8496,9047e" filled="f" stroked="t" strokeweight=".474641pt" strokecolor="#707070">
                <v:path arrowok="t"/>
              </v:shape>
            </v:group>
            <v:group style="position:absolute;left:8439;top:9049;width:1780;height:2" coordorigin="8439,9049" coordsize="1780,2">
              <v:shape style="position:absolute;left:8439;top:9049;width:1780;height:2" coordorigin="8439,9049" coordsize="1780,0" path="m8439,9049l10219,9049e" filled="f" stroked="t" strokeweight=".711962pt" strokecolor="#777777">
                <v:path arrowok="t"/>
              </v:shape>
            </v:group>
            <v:group style="position:absolute;left:10162;top:9052;width:252;height:2" coordorigin="10162,9052" coordsize="252,2">
              <v:shape style="position:absolute;left:10162;top:9052;width:252;height:2" coordorigin="10162,9052" coordsize="252,0" path="m10162,9052l10414,9052e" filled="f" stroked="t" strokeweight=".474641pt" strokecolor="#676767">
                <v:path arrowok="t"/>
              </v:shape>
            </v:group>
            <v:group style="position:absolute;left:10357;top:9049;width:1115;height:2" coordorigin="10357,9049" coordsize="1115,2">
              <v:shape style="position:absolute;left:10357;top:9049;width:1115;height:2" coordorigin="10357,9049" coordsize="1115,0" path="m10357,9049l11472,9049e" filled="f" stroked="t" strokeweight=".949282pt" strokecolor="#878787">
                <v:path arrowok="t"/>
              </v:shape>
            </v:group>
            <v:group style="position:absolute;left:2454;top:9305;width:2;height:229" coordorigin="2454,9305" coordsize="2,229">
              <v:shape style="position:absolute;left:2454;top:9305;width:2;height:229" coordorigin="2454,9305" coordsize="0,229" path="m2454,9534l2454,9305e" filled="f" stroked="t" strokeweight=".237321pt" strokecolor="#000000">
                <v:path arrowok="t"/>
              </v:shape>
            </v:group>
            <v:group style="position:absolute;left:11467;top:9276;width:2;height:286" coordorigin="11467,9276" coordsize="2,286">
              <v:shape style="position:absolute;left:11467;top:9276;width:2;height:286" coordorigin="11467,9276" coordsize="0,286" path="m11467,9563l11467,9276e" filled="f" stroked="t" strokeweight=".474641pt" strokecolor="#484848">
                <v:path arrowok="t"/>
              </v:shape>
            </v:group>
            <v:group style="position:absolute;left:740;top:9885;width:1106;height:2" coordorigin="740,9885" coordsize="1106,2">
              <v:shape style="position:absolute;left:740;top:9885;width:1106;height:2" coordorigin="740,9885" coordsize="1106,0" path="m740,9885l1846,9885e" filled="f" stroked="t" strokeweight=".711962pt" strokecolor="#979797">
                <v:path arrowok="t"/>
              </v:shape>
            </v:group>
            <v:group style="position:absolute;left:1571;top:9892;width:9061;height:2" coordorigin="1571,9892" coordsize="9061,2">
              <v:shape style="position:absolute;left:1571;top:9892;width:9061;height:2" coordorigin="1571,9892" coordsize="9061,0" path="m1571,9892l10632,9892e" filled="f" stroked="t" strokeweight=".711962pt" strokecolor="#7C7C7C">
                <v:path arrowok="t"/>
              </v:shape>
            </v:group>
            <v:group style="position:absolute;left:2454;top:9534;width:2;height:1313" coordorigin="2454,9534" coordsize="2,1313">
              <v:shape style="position:absolute;left:2454;top:9534;width:2;height:1313" coordorigin="2454,9534" coordsize="0,1313" path="m2454,10847l2454,9534e" filled="f" stroked="t" strokeweight=".237321pt" strokecolor="#575757">
                <v:path arrowok="t"/>
              </v:shape>
            </v:group>
            <v:group style="position:absolute;left:10162;top:9894;width:1315;height:2" coordorigin="10162,9894" coordsize="1315,2">
              <v:shape style="position:absolute;left:10162;top:9894;width:1315;height:2" coordorigin="10162,9894" coordsize="1315,0" path="m10162,9894l11477,9894e" filled="f" stroked="t" strokeweight=".474641pt" strokecolor="#7C7C80">
                <v:path arrowok="t"/>
              </v:shape>
            </v:group>
            <v:group style="position:absolute;left:736;top:10126;width:1751;height:2" coordorigin="736,10126" coordsize="1751,2">
              <v:shape style="position:absolute;left:736;top:10126;width:1751;height:2" coordorigin="736,10126" coordsize="1751,0" path="m736,10126l2487,10126e" filled="f" stroked="t" strokeweight=".711962pt" strokecolor="#909090">
                <v:path arrowok="t"/>
              </v:shape>
            </v:group>
            <v:group style="position:absolute;left:2425;top:10126;width:147;height:2" coordorigin="2425,10126" coordsize="147,2">
              <v:shape style="position:absolute;left:2425;top:10126;width:147;height:2" coordorigin="2425,10126" coordsize="147,0" path="m2425,10126l2573,10126e" filled="f" stroked="t" strokeweight=".474641pt" strokecolor="#575757">
                <v:path arrowok="t"/>
              </v:shape>
            </v:group>
            <v:group style="position:absolute;left:2516;top:10128;width:2255;height:2" coordorigin="2516,10128" coordsize="2255,2">
              <v:shape style="position:absolute;left:2516;top:10128;width:2255;height:2" coordorigin="2516,10128" coordsize="2255,0" path="m2516,10128l4770,10128e" filled="f" stroked="t" strokeweight=".711962pt" strokecolor="#808080">
                <v:path arrowok="t"/>
              </v:shape>
            </v:group>
            <v:group style="position:absolute;left:4694;top:10126;width:375;height:2" coordorigin="4694,10126" coordsize="375,2">
              <v:shape style="position:absolute;left:4694;top:10126;width:375;height:2" coordorigin="4694,10126" coordsize="375,0" path="m4694,10126l5069,10126e" filled="f" stroked="t" strokeweight=".474641pt" strokecolor="#6B6B6B">
                <v:path arrowok="t"/>
              </v:shape>
            </v:group>
            <v:group style="position:absolute;left:5012;top:10128;width:1400;height:2" coordorigin="5012,10128" coordsize="1400,2">
              <v:shape style="position:absolute;left:5012;top:10128;width:1400;height:2" coordorigin="5012,10128" coordsize="1400,0" path="m5012,10128l6412,10128e" filled="f" stroked="t" strokeweight=".711962pt" strokecolor="#808080">
                <v:path arrowok="t"/>
              </v:shape>
            </v:group>
            <v:group style="position:absolute;left:6355;top:10131;width:157;height:2" coordorigin="6355,10131" coordsize="157,2">
              <v:shape style="position:absolute;left:6355;top:10131;width:157;height:2" coordorigin="6355,10131" coordsize="157,0" path="m6355,10131l6512,10131e" filled="f" stroked="t" strokeweight=".474641pt" strokecolor="#747474">
                <v:path arrowok="t"/>
              </v:shape>
            </v:group>
            <v:group style="position:absolute;left:6455;top:10131;width:460;height:2" coordorigin="6455,10131" coordsize="460,2">
              <v:shape style="position:absolute;left:6455;top:10131;width:460;height:2" coordorigin="6455,10131" coordsize="460,0" path="m6455,10131l6916,10131e" filled="f" stroked="t" strokeweight=".474641pt" strokecolor="#606060">
                <v:path arrowok="t"/>
              </v:shape>
            </v:group>
            <v:group style="position:absolute;left:6859;top:10133;width:4618;height:2" coordorigin="6859,10133" coordsize="4618,2">
              <v:shape style="position:absolute;left:6859;top:10133;width:4618;height:2" coordorigin="6859,10133" coordsize="4618,0" path="m6859,10133l11477,10133e" filled="f" stroked="t" strokeweight=".711962pt" strokecolor="#808080">
                <v:path arrowok="t"/>
              </v:shape>
            </v:group>
            <v:group style="position:absolute;left:7936;top:10131;width:247;height:2" coordorigin="7936,10131" coordsize="247,2">
              <v:shape style="position:absolute;left:7936;top:10131;width:247;height:2" coordorigin="7936,10131" coordsize="247,0" path="m7936,10131l8183,10131e" filled="f" stroked="t" strokeweight=".474641pt" strokecolor="#707070">
                <v:path arrowok="t"/>
              </v:shape>
            </v:group>
            <v:group style="position:absolute;left:10357;top:10131;width:266;height:2" coordorigin="10357,10131" coordsize="266,2">
              <v:shape style="position:absolute;left:10357;top:10131;width:266;height:2" coordorigin="10357,10131" coordsize="266,0" path="m10357,10131l10622,10131e" filled="f" stroked="t" strokeweight=".474641pt" strokecolor="#676767">
                <v:path arrowok="t"/>
              </v:shape>
            </v:group>
            <v:group style="position:absolute;left:736;top:10369;width:9887;height:2" coordorigin="736,10369" coordsize="9887,2">
              <v:shape style="position:absolute;left:736;top:10369;width:9887;height:2" coordorigin="736,10369" coordsize="9887,0" path="m736,10369l10622,10369e" filled="f" stroked="t" strokeweight=".711962pt" strokecolor="#808080">
                <v:path arrowok="t"/>
              </v:shape>
            </v:group>
            <v:group style="position:absolute;left:3959;top:10369;width:565;height:2" coordorigin="3959,10369" coordsize="565,2">
              <v:shape style="position:absolute;left:3959;top:10369;width:565;height:2" coordorigin="3959,10369" coordsize="565,0" path="m3959,10369l4523,10369e" filled="f" stroked="t" strokeweight=".474641pt" strokecolor="#606060">
                <v:path arrowok="t"/>
              </v:shape>
            </v:group>
            <v:group style="position:absolute;left:5202;top:10369;width:589;height:2" coordorigin="5202,10369" coordsize="589,2">
              <v:shape style="position:absolute;left:5202;top:10369;width:589;height:2" coordorigin="5202,10369" coordsize="589,0" path="m5202,10369l5791,10369e" filled="f" stroked="t" strokeweight=".474641pt" strokecolor="#676767">
                <v:path arrowok="t"/>
              </v:shape>
            </v:group>
            <v:group style="position:absolute;left:6455;top:10369;width:536;height:2" coordorigin="6455,10369" coordsize="536,2">
              <v:shape style="position:absolute;left:6455;top:10369;width:536;height:2" coordorigin="6455,10369" coordsize="536,0" path="m6455,10369l6991,10369e" filled="f" stroked="t" strokeweight=".474641pt" strokecolor="#646464">
                <v:path arrowok="t"/>
              </v:shape>
            </v:group>
            <v:group style="position:absolute;left:7936;top:10372;width:560;height:2" coordorigin="7936,10372" coordsize="560,2">
              <v:shape style="position:absolute;left:7936;top:10372;width:560;height:2" coordorigin="7936,10372" coordsize="560,0" path="m7936,10372l8496,10372e" filled="f" stroked="t" strokeweight=".474641pt" strokecolor="#676767">
                <v:path arrowok="t"/>
              </v:shape>
            </v:group>
            <v:group style="position:absolute;left:9507;top:10374;width:470;height:2" coordorigin="9507,10374" coordsize="470,2">
              <v:shape style="position:absolute;left:9507;top:10374;width:470;height:2" coordorigin="9507,10374" coordsize="470,0" path="m9507,10374l9977,10374e" filled="f" stroked="t" strokeweight=".474641pt" strokecolor="#707070">
                <v:path arrowok="t"/>
              </v:shape>
            </v:group>
            <v:group style="position:absolute;left:10566;top:10372;width:907;height:2" coordorigin="10566,10372" coordsize="907,2">
              <v:shape style="position:absolute;left:10566;top:10372;width:907;height:2" coordorigin="10566,10372" coordsize="907,0" path="m10566,10372l11472,10372e" filled="f" stroked="t" strokeweight=".474641pt" strokecolor="#7C7C7C">
                <v:path arrowok="t"/>
              </v:shape>
            </v:group>
            <v:group style="position:absolute;left:11467;top:10326;width:2;height:549" coordorigin="11467,10326" coordsize="2,549">
              <v:shape style="position:absolute;left:11467;top:10326;width:2;height:549" coordorigin="11467,10326" coordsize="0,549" path="m11467,10875l11467,10326e" filled="f" stroked="t" strokeweight=".474641pt" strokecolor="#4F4F4F">
                <v:path arrowok="t"/>
              </v:shape>
            </v:group>
            <v:group style="position:absolute;left:859;top:10840;width:1628;height:2" coordorigin="859,10840" coordsize="1628,2">
              <v:shape style="position:absolute;left:859;top:10840;width:1628;height:2" coordorigin="859,10840" coordsize="1628,0" path="m859,10840l2487,10840e" filled="f" stroked="t" strokeweight=".711962pt" strokecolor="#878787">
                <v:path arrowok="t"/>
              </v:shape>
            </v:group>
            <v:group style="position:absolute;left:2425;top:10842;width:147;height:2" coordorigin="2425,10842" coordsize="147,2">
              <v:shape style="position:absolute;left:2425;top:10842;width:147;height:2" coordorigin="2425,10842" coordsize="147,0" path="m2425,10842l2573,10842e" filled="f" stroked="t" strokeweight=".474641pt" strokecolor="#4F4F4F">
                <v:path arrowok="t"/>
              </v:shape>
            </v:group>
            <v:group style="position:absolute;left:2516;top:10842;width:237;height:2" coordorigin="2516,10842" coordsize="237,2">
              <v:shape style="position:absolute;left:2516;top:10842;width:237;height:2" coordorigin="2516,10842" coordsize="237,0" path="m2516,10842l2753,10842e" filled="f" stroked="t" strokeweight=".474641pt" strokecolor="#646464">
                <v:path arrowok="t"/>
              </v:shape>
            </v:group>
            <v:group style="position:absolute;left:2696;top:10847;width:7936;height:2" coordorigin="2696,10847" coordsize="7936,2">
              <v:shape style="position:absolute;left:2696;top:10847;width:7936;height:2" coordorigin="2696,10847" coordsize="7936,0" path="m2696,10847l10632,10847e" filled="f" stroked="t" strokeweight=".711962pt" strokecolor="#808080">
                <v:path arrowok="t"/>
              </v:shape>
            </v:group>
            <v:group style="position:absolute;left:3432;top:10844;width:788;height:2" coordorigin="3432,10844" coordsize="788,2">
              <v:shape style="position:absolute;left:3432;top:10844;width:788;height:2" coordorigin="3432,10844" coordsize="788,0" path="m3432,10844l4220,10844e" filled="f" stroked="t" strokeweight=".474641pt" strokecolor="#676767">
                <v:path arrowok="t"/>
              </v:shape>
            </v:group>
            <v:group style="position:absolute;left:5012;top:10844;width:778;height:2" coordorigin="5012,10844" coordsize="778,2">
              <v:shape style="position:absolute;left:5012;top:10844;width:778;height:2" coordorigin="5012,10844" coordsize="778,0" path="m5012,10844l5791,10844e" filled="f" stroked="t" strokeweight=".474641pt" strokecolor="#646464">
                <v:path arrowok="t"/>
              </v:shape>
            </v:group>
            <v:group style="position:absolute;left:6455;top:10847;width:460;height:2" coordorigin="6455,10847" coordsize="460,2">
              <v:shape style="position:absolute;left:6455;top:10847;width:460;height:2" coordorigin="6455,10847" coordsize="460,0" path="m6455,10847l6916,10847e" filled="f" stroked="t" strokeweight=".474641pt" strokecolor="#646464">
                <v:path arrowok="t"/>
              </v:shape>
            </v:group>
            <v:group style="position:absolute;left:6859;top:10849;width:271;height:2" coordorigin="6859,10849" coordsize="271,2">
              <v:shape style="position:absolute;left:6859;top:10849;width:271;height:2" coordorigin="6859,10849" coordsize="271,0" path="m6859,10849l7129,10849e" filled="f" stroked="t" strokeweight=".474641pt" strokecolor="#777777">
                <v:path arrowok="t"/>
              </v:shape>
            </v:group>
            <v:group style="position:absolute;left:7490;top:10849;width:3982;height:2" coordorigin="7490,10849" coordsize="3982,2">
              <v:shape style="position:absolute;left:7490;top:10849;width:3982;height:2" coordorigin="7490,10849" coordsize="3982,0" path="m7490,10849l11472,10849e" filled="f" stroked="t" strokeweight=".474641pt" strokecolor="#838383">
                <v:path arrowok="t"/>
              </v:shape>
            </v:group>
            <v:group style="position:absolute;left:7775;top:10847;width:408;height:2" coordorigin="7775,10847" coordsize="408,2">
              <v:shape style="position:absolute;left:7775;top:10847;width:408;height:2" coordorigin="7775,10847" coordsize="408,0" path="m7775,10847l8183,10847e" filled="f" stroked="t" strokeweight=".474641pt" strokecolor="#707070">
                <v:path arrowok="t"/>
              </v:shape>
            </v:group>
            <v:group style="position:absolute;left:740;top:11088;width:7461;height:2" coordorigin="740,11088" coordsize="7461,2">
              <v:shape style="position:absolute;left:740;top:11088;width:7461;height:2" coordorigin="740,11088" coordsize="7461,0" path="m740,11088l8202,11088e" filled="f" stroked="t" strokeweight=".711962pt" strokecolor="#7C7C7C">
                <v:path arrowok="t"/>
              </v:shape>
            </v:group>
            <v:group style="position:absolute;left:743;top:10918;width:2;height:5390" coordorigin="743,10918" coordsize="2,5390">
              <v:shape style="position:absolute;left:743;top:10918;width:2;height:5390" coordorigin="743,10918" coordsize="0,5390" path="m743,16308l743,10918e" filled="f" stroked="t" strokeweight=".711962pt" strokecolor="#707070">
                <v:path arrowok="t"/>
              </v:shape>
            </v:group>
            <v:group style="position:absolute;left:2454;top:10832;width:2;height:520" coordorigin="2454,10832" coordsize="2,520">
              <v:shape style="position:absolute;left:2454;top:10832;width:2;height:520" coordorigin="2454,10832" coordsize="0,520" path="m2454,11353l2454,10832e" filled="f" stroked="t" strokeweight=".237321pt" strokecolor="#6B6B6B">
                <v:path arrowok="t"/>
              </v:shape>
            </v:group>
            <v:group style="position:absolute;left:4163;top:11086;width:361;height:2" coordorigin="4163,11086" coordsize="361,2">
              <v:shape style="position:absolute;left:4163;top:11086;width:361;height:2" coordorigin="4163,11086" coordsize="361,0" path="m4163,11086l4523,11086e" filled="f" stroked="t" strokeweight=".474641pt" strokecolor="#5B5B5B">
                <v:path arrowok="t"/>
              </v:shape>
            </v:group>
            <v:group style="position:absolute;left:8126;top:11090;width:370;height:2" coordorigin="8126,11090" coordsize="370,2">
              <v:shape style="position:absolute;left:8126;top:11090;width:370;height:2" coordorigin="8126,11090" coordsize="370,0" path="m8126,11090l8496,11090e" filled="f" stroked="t" strokeweight=".474641pt" strokecolor="#707070">
                <v:path arrowok="t"/>
              </v:shape>
            </v:group>
            <v:group style="position:absolute;left:8439;top:11093;width:2767;height:2" coordorigin="8439,11093" coordsize="2767,2">
              <v:shape style="position:absolute;left:8439;top:11093;width:2767;height:2" coordorigin="8439,11093" coordsize="2767,0" path="m8439,11093l11206,11093e" filled="f" stroked="t" strokeweight=".711962pt" strokecolor="#808080">
                <v:path arrowok="t"/>
              </v:shape>
            </v:group>
            <v:group style="position:absolute;left:9507;top:11090;width:470;height:2" coordorigin="9507,11090" coordsize="470,2">
              <v:shape style="position:absolute;left:9507;top:11090;width:470;height:2" coordorigin="9507,11090" coordsize="470,0" path="m9507,11090l9977,11090e" filled="f" stroked="t" strokeweight=".474641pt" strokecolor="#777777">
                <v:path arrowok="t"/>
              </v:shape>
            </v:group>
            <v:group style="position:absolute;left:10670;top:11090;width:807;height:2" coordorigin="10670,11090" coordsize="807,2">
              <v:shape style="position:absolute;left:10670;top:11090;width:807;height:2" coordorigin="10670,11090" coordsize="807,0" path="m10670,11090l11477,11090e" filled="f" stroked="t" strokeweight=".474641pt" strokecolor="#707070">
                <v:path arrowok="t"/>
              </v:shape>
            </v:group>
            <v:group style="position:absolute;left:1837;top:11081;width:2;height:855" coordorigin="1837,11081" coordsize="2,855">
              <v:shape style="position:absolute;left:1837;top:11081;width:2;height:855" coordorigin="1837,11081" coordsize="0,855" path="m1837,11935l1837,11081e" filled="f" stroked="t" strokeweight=".474641pt" strokecolor="#646464">
                <v:path arrowok="t"/>
              </v:shape>
            </v:group>
            <v:group style="position:absolute;left:736;top:11551;width:2041;height:2" coordorigin="736,11551" coordsize="2041,2">
              <v:shape style="position:absolute;left:736;top:11551;width:2041;height:2" coordorigin="736,11551" coordsize="2041,0" path="m736,11551l2777,11551e" filled="f" stroked="t" strokeweight=".711962pt" strokecolor="#808080">
                <v:path arrowok="t"/>
              </v:shape>
            </v:group>
            <v:group style="position:absolute;left:743;top:10918;width:2;height:664" coordorigin="743,10918" coordsize="2,664">
              <v:shape style="position:absolute;left:743;top:10918;width:2;height:664" coordorigin="743,10918" coordsize="0,664" path="m743,11582l743,10918e" filled="f" stroked="t" strokeweight=".474641pt" strokecolor="#5B5B5B">
                <v:path arrowok="t"/>
              </v:shape>
            </v:group>
            <v:group style="position:absolute;left:1263;top:11076;width:2;height:4507" coordorigin="1263,11076" coordsize="2,4507">
              <v:shape style="position:absolute;left:1263;top:11076;width:2;height:4507" coordorigin="1263,11076" coordsize="0,4507" path="m1263,15583l1263,11076e" filled="f" stroked="t" strokeweight=".711962pt" strokecolor="#6B6B6B">
                <v:path arrowok="t"/>
              </v:shape>
            </v:group>
            <v:group style="position:absolute;left:2454;top:11353;width:2;height:692" coordorigin="2454,11353" coordsize="2,692">
              <v:shape style="position:absolute;left:2454;top:11353;width:2;height:692" coordorigin="2454,11353" coordsize="0,692" path="m2454,12045l2454,11353e" filled="f" stroked="t" strokeweight=".237321pt" strokecolor="#838383">
                <v:path arrowok="t"/>
              </v:shape>
            </v:group>
            <v:group style="position:absolute;left:2696;top:11553;width:622;height:2" coordorigin="2696,11553" coordsize="622,2">
              <v:shape style="position:absolute;left:2696;top:11553;width:622;height:2" coordorigin="2696,11553" coordsize="622,0" path="m2696,11553l3318,11553e" filled="f" stroked="t" strokeweight=".474641pt" strokecolor="#6B6B6B">
                <v:path arrowok="t"/>
              </v:shape>
            </v:group>
            <v:group style="position:absolute;left:3261;top:11556;width:959;height:2" coordorigin="3261,11556" coordsize="959,2">
              <v:shape style="position:absolute;left:3261;top:11556;width:959;height:2" coordorigin="3261,11556" coordsize="959,0" path="m3261,11556l4220,11556e" filled="f" stroked="t" strokeweight=".711962pt" strokecolor="#838383">
                <v:path arrowok="t"/>
              </v:shape>
            </v:group>
            <v:group style="position:absolute;left:4163;top:11553;width:361;height:2" coordorigin="4163,11553" coordsize="361,2">
              <v:shape style="position:absolute;left:4163;top:11553;width:361;height:2" coordorigin="4163,11553" coordsize="361,0" path="m4163,11553l4523,11553e" filled="f" stroked="t" strokeweight=".474641pt" strokecolor="#646464">
                <v:path arrowok="t"/>
              </v:shape>
            </v:group>
            <v:group style="position:absolute;left:4466;top:11556;width:1324;height:2" coordorigin="4466,11556" coordsize="1324,2">
              <v:shape style="position:absolute;left:4466;top:11556;width:1324;height:2" coordorigin="4466,11556" coordsize="1324,0" path="m4466,11556l5791,11556e" filled="f" stroked="t" strokeweight=".711962pt" strokecolor="#7C7C7C">
                <v:path arrowok="t"/>
              </v:shape>
            </v:group>
            <v:group style="position:absolute;left:5734;top:11558;width:280;height:2" coordorigin="5734,11558" coordsize="280,2">
              <v:shape style="position:absolute;left:5734;top:11558;width:280;height:2" coordorigin="5734,11558" coordsize="280,0" path="m5734,11558l6014,11558e" filled="f" stroked="t" strokeweight=".474641pt" strokecolor="#6B6B6B">
                <v:path arrowok="t"/>
              </v:shape>
            </v:group>
            <v:group style="position:absolute;left:5957;top:11556;width:1030;height:2" coordorigin="5957,11556" coordsize="1030,2">
              <v:shape style="position:absolute;left:5957;top:11556;width:1030;height:2" coordorigin="5957,11556" coordsize="1030,0" path="m5957,11556l6987,11556e" filled="f" stroked="t" strokeweight=".949282pt" strokecolor="#878787">
                <v:path arrowok="t"/>
              </v:shape>
            </v:group>
            <v:group style="position:absolute;left:6859;top:11556;width:271;height:2" coordorigin="6859,11556" coordsize="271,2">
              <v:shape style="position:absolute;left:6859;top:11556;width:271;height:2" coordorigin="6859,11556" coordsize="271,0" path="m6859,11556l7129,11556e" filled="f" stroked="t" strokeweight=".474641pt" strokecolor="#707070">
                <v:path arrowok="t"/>
              </v:shape>
            </v:group>
            <v:group style="position:absolute;left:7072;top:11558;width:484;height:2" coordorigin="7072,11558" coordsize="484,2">
              <v:shape style="position:absolute;left:7072;top:11558;width:484;height:2" coordorigin="7072,11558" coordsize="484,0" path="m7072,11558l7556,11558e" filled="f" stroked="t" strokeweight=".474641pt" strokecolor="#575757">
                <v:path arrowok="t"/>
              </v:shape>
            </v:group>
            <v:group style="position:absolute;left:7525;top:11076;width:2;height:1871" coordorigin="7525,11076" coordsize="2,1871">
              <v:shape style="position:absolute;left:7525;top:11076;width:2;height:1871" coordorigin="7525,11076" coordsize="0,1871" path="m7525,12947l7525,11076e" filled="f" stroked="t" strokeweight=".711962pt" strokecolor="#646464">
                <v:path arrowok="t"/>
              </v:shape>
            </v:group>
            <v:group style="position:absolute;left:7485;top:11561;width:3992;height:2" coordorigin="7485,11561" coordsize="3992,2">
              <v:shape style="position:absolute;left:7485;top:11561;width:3992;height:2" coordorigin="7485,11561" coordsize="3992,0" path="m7485,11561l11477,11561e" filled="f" stroked="t" strokeweight=".711962pt" strokecolor="#808080">
                <v:path arrowok="t"/>
              </v:shape>
            </v:group>
            <v:group style="position:absolute;left:8126;top:11558;width:370;height:2" coordorigin="8126,11558" coordsize="370,2">
              <v:shape style="position:absolute;left:8126;top:11558;width:370;height:2" coordorigin="8126,11558" coordsize="370,0" path="m8126,11558l8496,11558e" filled="f" stroked="t" strokeweight=".474641pt" strokecolor="#747474">
                <v:path arrowok="t"/>
              </v:shape>
            </v:group>
            <v:group style="position:absolute;left:10290;top:11558;width:551;height:2" coordorigin="10290,11558" coordsize="551,2">
              <v:shape style="position:absolute;left:10290;top:11558;width:551;height:2" coordorigin="10290,11558" coordsize="551,0" path="m10290,11558l10841,11558e" filled="f" stroked="t" strokeweight=".949282pt" strokecolor="#939393">
                <v:path arrowok="t"/>
              </v:shape>
            </v:group>
            <v:group style="position:absolute;left:11467;top:11510;width:2;height:563" coordorigin="11467,11510" coordsize="2,563">
              <v:shape style="position:absolute;left:11467;top:11510;width:2;height:563" coordorigin="11467,11510" coordsize="0,563" path="m11467,12074l11467,11510e" filled="f" stroked="t" strokeweight=".474641pt" strokecolor="#545454">
                <v:path arrowok="t"/>
              </v:shape>
            </v:group>
            <v:group style="position:absolute;left:2454;top:12045;width:2;height:1332" coordorigin="2454,12045" coordsize="2,1332">
              <v:shape style="position:absolute;left:2454;top:12045;width:2;height:1332" coordorigin="2454,12045" coordsize="0,1332" path="m2454,13377l2454,12045e" filled="f" stroked="t" strokeweight=".237321pt" strokecolor="#000000">
                <v:path arrowok="t"/>
              </v:shape>
            </v:group>
            <v:group style="position:absolute;left:745;top:12250;width:2;height:258" coordorigin="745,12250" coordsize="2,258">
              <v:shape style="position:absolute;left:745;top:12250;width:2;height:258" coordorigin="745,12250" coordsize="0,258" path="m745,12508l745,12250e" filled="f" stroked="t" strokeweight=".474641pt" strokecolor="#676767">
                <v:path arrowok="t"/>
              </v:shape>
            </v:group>
            <v:group style="position:absolute;left:740;top:12537;width:2;height:162" coordorigin="740,12537" coordsize="2,162">
              <v:shape style="position:absolute;left:740;top:12537;width:2;height:162" coordorigin="740,12537" coordsize="0,162" path="m740,12699l740,12537e" filled="f" stroked="t" strokeweight=".474641pt" strokecolor="#5B5B5B">
                <v:path arrowok="t"/>
              </v:shape>
            </v:group>
            <v:group style="position:absolute;left:1263;top:12537;width:2;height:411" coordorigin="1263,12537" coordsize="2,411">
              <v:shape style="position:absolute;left:1263;top:12537;width:2;height:411" coordorigin="1263,12537" coordsize="0,411" path="m1263,12947l1263,12537e" filled="f" stroked="t" strokeweight=".474641pt" strokecolor="#4F4F4F">
                <v:path arrowok="t"/>
              </v:shape>
            </v:group>
            <v:group style="position:absolute;left:7528;top:12890;width:2;height:138" coordorigin="7528,12890" coordsize="2,138">
              <v:shape style="position:absolute;left:7528;top:12890;width:2;height:138" coordorigin="7528,12890" coordsize="0,138" path="m7528,13029l7528,12890e" filled="f" stroked="t" strokeweight=".474641pt" strokecolor="#2F2F2F">
                <v:path arrowok="t"/>
              </v:shape>
            </v:group>
            <v:group style="position:absolute;left:7528;top:12971;width:2;height:167" coordorigin="7528,12971" coordsize="2,167">
              <v:shape style="position:absolute;left:7528;top:12971;width:2;height:167" coordorigin="7528,12971" coordsize="0,167" path="m7528,13138l7528,12971e" filled="f" stroked="t" strokeweight=".474641pt" strokecolor="#444444">
                <v:path arrowok="t"/>
              </v:shape>
            </v:group>
            <v:group style="position:absolute;left:743;top:12838;width:2;height:568" coordorigin="743,12838" coordsize="2,568">
              <v:shape style="position:absolute;left:743;top:12838;width:2;height:568" coordorigin="743,12838" coordsize="0,568" path="m743,13406l743,12838e" filled="f" stroked="t" strokeweight=".949282pt" strokecolor="#838383">
                <v:path arrowok="t"/>
              </v:shape>
            </v:group>
            <v:group style="position:absolute;left:736;top:13623;width:1770;height:2" coordorigin="736,13623" coordsize="1770,2">
              <v:shape style="position:absolute;left:736;top:13623;width:1770;height:2" coordorigin="736,13623" coordsize="1770,0" path="m736,13623l2506,13623e" filled="f" stroked="t" strokeweight=".711962pt" strokecolor="#909090">
                <v:path arrowok="t"/>
              </v:shape>
            </v:group>
            <v:group style="position:absolute;left:745;top:13348;width:2;height:339" coordorigin="745,13348" coordsize="2,339">
              <v:shape style="position:absolute;left:745;top:13348;width:2;height:339" coordorigin="745,13348" coordsize="0,339" path="m745,13687l745,13348e" filled="f" stroked="t" strokeweight=".474641pt" strokecolor="#5B5B5B">
                <v:path arrowok="t"/>
              </v:shape>
            </v:group>
            <v:group style="position:absolute;left:2454;top:13377;width:2;height:282" coordorigin="2454,13377" coordsize="2,282">
              <v:shape style="position:absolute;left:2454;top:13377;width:2;height:282" coordorigin="2454,13377" coordsize="0,282" path="m2454,13659l2454,13377e" filled="f" stroked="t" strokeweight=".237321pt" strokecolor="#808080">
                <v:path arrowok="t"/>
              </v:shape>
            </v:group>
            <v:group style="position:absolute;left:2425;top:13625;width:119;height:2" coordorigin="2425,13625" coordsize="119,2">
              <v:shape style="position:absolute;left:2425;top:13625;width:119;height:2" coordorigin="2425,13625" coordsize="119,0" path="m2425,13625l2544,13625e" filled="f" stroked="t" strokeweight=".711962pt" strokecolor="#777777">
                <v:path arrowok="t"/>
              </v:shape>
            </v:group>
            <v:group style="position:absolute;left:2454;top:13644;width:2;height:1566" coordorigin="2454,13644" coordsize="2,1566">
              <v:shape style="position:absolute;left:2454;top:13644;width:2;height:1566" coordorigin="2454,13644" coordsize="0,1566" path="m2454,15210l2454,13644e" filled="f" stroked="t" strokeweight=".237321pt" strokecolor="#000000">
                <v:path arrowok="t"/>
              </v:shape>
            </v:group>
            <v:group style="position:absolute;left:740;top:13740;width:2;height:516" coordorigin="740,13740" coordsize="2,516">
              <v:shape style="position:absolute;left:740;top:13740;width:2;height:516" coordorigin="740,13740" coordsize="0,516" path="m740,14256l740,13740e" filled="f" stroked="t" strokeweight=".474641pt" strokecolor="#4B4B4B">
                <v:path arrowok="t"/>
              </v:shape>
            </v:group>
            <v:group style="position:absolute;left:7525;top:13081;width:2;height:955" coordorigin="7525,13081" coordsize="2,955">
              <v:shape style="position:absolute;left:7525;top:13081;width:2;height:955" coordorigin="7525,13081" coordsize="0,955" path="m7525,14036l7525,13081e" filled="f" stroked="t" strokeweight=".949282pt" strokecolor="#6B6B6B">
                <v:path arrowok="t"/>
              </v:shape>
            </v:group>
            <v:group style="position:absolute;left:11467;top:12642;width:2;height:497" coordorigin="11467,12642" coordsize="2,497">
              <v:shape style="position:absolute;left:11467;top:12642;width:2;height:497" coordorigin="11467,12642" coordsize="0,497" path="m11467,13138l11467,12642e" filled="f" stroked="t" strokeweight=".474641pt" strokecolor="#545454">
                <v:path arrowok="t"/>
              </v:shape>
            </v:group>
            <v:group style="position:absolute;left:11467;top:13305;width:2;height:687" coordorigin="11467,13305" coordsize="2,687">
              <v:shape style="position:absolute;left:11467;top:13305;width:2;height:687" coordorigin="11467,13305" coordsize="0,687" path="m11467,13993l11467,13305e" filled="f" stroked="t" strokeweight=".949282pt" strokecolor="#808080">
                <v:path arrowok="t"/>
              </v:shape>
            </v:group>
            <v:group style="position:absolute;left:8468;top:13912;width:2995;height:2" coordorigin="8468,13912" coordsize="2995,2">
              <v:shape style="position:absolute;left:8468;top:13912;width:2995;height:2" coordorigin="8468,13912" coordsize="2995,0" path="m8468,13912l11463,13912e" filled="f" stroked="t" strokeweight="1.898565pt" strokecolor="#4F5460">
                <v:path arrowok="t"/>
              </v:shape>
            </v:group>
            <v:group style="position:absolute;left:11465;top:10804;width:2;height:4029" coordorigin="11465,10804" coordsize="2,4029">
              <v:shape style="position:absolute;left:11465;top:10804;width:2;height:4029" coordorigin="11465,10804" coordsize="0,4029" path="m11465,14833l11465,10804e" filled="f" stroked="t" strokeweight=".711962pt" strokecolor="#6B6B6B">
                <v:path arrowok="t"/>
              </v:shape>
            </v:group>
            <v:group style="position:absolute;left:1263;top:13979;width:2;height:277" coordorigin="1263,13979" coordsize="2,277">
              <v:shape style="position:absolute;left:1263;top:13979;width:2;height:277" coordorigin="1263,13979" coordsize="0,277" path="m1263,14256l1263,13979e" filled="f" stroked="t" strokeweight=".474641pt" strokecolor="#3F3F3F">
                <v:path arrowok="t"/>
              </v:shape>
            </v:group>
            <v:group style="position:absolute;left:7528;top:13979;width:2;height:473" coordorigin="7528,13979" coordsize="2,473">
              <v:shape style="position:absolute;left:7528;top:13979;width:2;height:473" coordorigin="7528,13979" coordsize="0,473" path="m7528,14451l7528,13979e" filled="f" stroked="t" strokeweight=".474641pt" strokecolor="#3B3B3B">
                <v:path arrowok="t"/>
              </v:shape>
            </v:group>
            <v:group style="position:absolute;left:11467;top:13979;width:2;height:473" coordorigin="11467,13979" coordsize="2,473">
              <v:shape style="position:absolute;left:11467;top:13979;width:2;height:473" coordorigin="11467,13979" coordsize="0,473" path="m11467,14451l11467,13979e" filled="f" stroked="t" strokeweight=".474641pt" strokecolor="#4F4F4F">
                <v:path arrowok="t"/>
              </v:shape>
            </v:group>
            <v:group style="position:absolute;left:4191;top:14423;width:532;height:2" coordorigin="4191,14423" coordsize="532,2">
              <v:shape style="position:absolute;left:4191;top:14423;width:532;height:2" coordorigin="4191,14423" coordsize="532,0" path="m4191,14423l4723,14423e" filled="f" stroked="t" strokeweight=".237321pt" strokecolor="#2F2F93">
                <v:path arrowok="t"/>
              </v:shape>
            </v:group>
            <v:group style="position:absolute;left:4478;top:14308;width:2;height:148" coordorigin="4478,14308" coordsize="2,148">
              <v:shape style="position:absolute;left:4478;top:14308;width:2;height:148" coordorigin="4478,14308" coordsize="0,148" path="m4478,14456l4478,14308e" filled="f" stroked="t" strokeweight="1.186603pt" strokecolor="#34349C">
                <v:path arrowok="t"/>
              </v:shape>
            </v:group>
            <v:group style="position:absolute;left:4723;top:14423;width:318;height:2" coordorigin="4723,14423" coordsize="318,2">
              <v:shape style="position:absolute;left:4723;top:14423;width:318;height:2" coordorigin="4723,14423" coordsize="318,0" path="m4723,14423l5041,14423e" filled="f" stroked="t" strokeweight=".237321pt" strokecolor="#4F4BAF">
                <v:path arrowok="t"/>
              </v:shape>
            </v:group>
            <v:group style="position:absolute;left:1837;top:12016;width:2;height:406" coordorigin="1837,12016" coordsize="2,406">
              <v:shape style="position:absolute;left:1837;top:12016;width:2;height:406" coordorigin="1837,12016" coordsize="0,406" path="m1837,12422l1837,12016e" filled="f" stroked="t" strokeweight=".474641pt" strokecolor="#3B3B3B">
                <v:path arrowok="t"/>
              </v:shape>
            </v:group>
            <v:group style="position:absolute;left:1837;top:13081;width:2;height:325" coordorigin="1837,13081" coordsize="2,325">
              <v:shape style="position:absolute;left:1837;top:13081;width:2;height:325" coordorigin="1837,13081" coordsize="0,325" path="m1837,13406l1837,13081e" filled="f" stroked="t" strokeweight=".474641pt" strokecolor="#5B5B5B">
                <v:path arrowok="t"/>
              </v:shape>
            </v:group>
            <v:group style="position:absolute;left:1837;top:11081;width:2;height:5228" coordorigin="1837,11081" coordsize="2,5228">
              <v:shape style="position:absolute;left:1837;top:11081;width:2;height:5228" coordorigin="1837,11081" coordsize="0,5228" path="m1837,16308l1837,11081e" filled="f" stroked="t" strokeweight=".711962pt" strokecolor="#676767">
                <v:path arrowok="t"/>
              </v:shape>
            </v:group>
            <v:group style="position:absolute;left:7528;top:14394;width:2;height:654" coordorigin="7528,14394" coordsize="2,654">
              <v:shape style="position:absolute;left:7528;top:14394;width:2;height:654" coordorigin="7528,14394" coordsize="0,654" path="m7528,15048l7528,14394e" filled="f" stroked="t" strokeweight=".949282pt" strokecolor="#707070">
                <v:path arrowok="t"/>
              </v:shape>
            </v:group>
            <v:group style="position:absolute;left:1837;top:14513;width:2;height:430" coordorigin="1837,14513" coordsize="2,430">
              <v:shape style="position:absolute;left:1837;top:14513;width:2;height:430" coordorigin="1837,14513" coordsize="0,430" path="m1837,14943l1837,14513e" filled="f" stroked="t" strokeweight=".474641pt" strokecolor="#4F4F4F">
                <v:path arrowok="t"/>
              </v:shape>
            </v:group>
            <v:group style="position:absolute;left:1263;top:11076;width:2;height:5228" coordorigin="1263,11076" coordsize="2,5228">
              <v:shape style="position:absolute;left:1263;top:11076;width:2;height:5228" coordorigin="1263,11076" coordsize="0,5228" path="m1263,16304l1263,11076e" filled="f" stroked="t" strokeweight=".711962pt" strokecolor="#707070">
                <v:path arrowok="t"/>
              </v:shape>
            </v:group>
            <v:group style="position:absolute;left:740;top:14991;width:2;height:248" coordorigin="740,14991" coordsize="2,248">
              <v:shape style="position:absolute;left:740;top:14991;width:2;height:248" coordorigin="740,14991" coordsize="0,248" path="m740,15239l740,14991e" filled="f" stroked="t" strokeweight=".474641pt" strokecolor="#4F4F4F">
                <v:path arrowok="t"/>
              </v:shape>
            </v:group>
            <v:group style="position:absolute;left:7528;top:14991;width:2;height:248" coordorigin="7528,14991" coordsize="2,248">
              <v:shape style="position:absolute;left:7528;top:14991;width:2;height:248" coordorigin="7528,14991" coordsize="0,248" path="m7528,15239l7528,14991e" filled="f" stroked="t" strokeweight=".474641pt" strokecolor="#606060">
                <v:path arrowok="t"/>
              </v:shape>
            </v:group>
            <v:group style="position:absolute;left:11465;top:14513;width:2;height:1795" coordorigin="11465,14513" coordsize="2,1795">
              <v:shape style="position:absolute;left:11465;top:14513;width:2;height:1795" coordorigin="11465,14513" coordsize="0,1795" path="m11465,16308l11465,14513e" filled="f" stroked="t" strokeweight=".949282pt" strokecolor="#808080">
                <v:path arrowok="t"/>
              </v:shape>
            </v:group>
            <v:group style="position:absolute;left:726;top:16301;width:1975;height:2" coordorigin="726,16301" coordsize="1975,2">
              <v:shape style="position:absolute;left:726;top:16301;width:1975;height:2" coordorigin="726,16301" coordsize="1975,0" path="m726,16301l2701,16301e" filled="f" stroked="t" strokeweight=".711962pt" strokecolor="#939393">
                <v:path arrowok="t"/>
              </v:shape>
            </v:group>
            <v:group style="position:absolute;left:2454;top:15210;width:2;height:1131" coordorigin="2454,15210" coordsize="2,1131">
              <v:shape style="position:absolute;left:2454;top:15210;width:2;height:1131" coordorigin="2454,15210" coordsize="0,1131" path="m2454,16342l2454,15210e" filled="f" stroked="t" strokeweight=".237321pt" strokecolor="#8C8C8C">
                <v:path arrowok="t"/>
              </v:shape>
            </v:group>
            <v:group style="position:absolute;left:2425;top:16304;width:8819;height:2" coordorigin="2425,16304" coordsize="8819,2">
              <v:shape style="position:absolute;left:2425;top:16304;width:8819;height:2" coordorigin="2425,16304" coordsize="8819,0" path="m2425,16304l11244,16304e" filled="f" stroked="t" strokeweight=".711962pt" strokecolor="#808080">
                <v:path arrowok="t"/>
              </v:shape>
            </v:group>
            <v:group style="position:absolute;left:4694;top:16299;width:456;height:2" coordorigin="4694,16299" coordsize="456,2">
              <v:shape style="position:absolute;left:4694;top:16299;width:456;height:2" coordorigin="4694,16299" coordsize="456,0" path="m4694,16299l5150,16299e" filled="f" stroked="t" strokeweight=".474641pt" strokecolor="#747474">
                <v:path arrowok="t"/>
              </v:shape>
            </v:group>
            <v:group style="position:absolute;left:7528;top:15182;width:2;height:1127" coordorigin="7528,15182" coordsize="2,1127">
              <v:shape style="position:absolute;left:7528;top:15182;width:2;height:1127" coordorigin="7528,15182" coordsize="0,1127" path="m7528,16308l7528,15182e" filled="f" stroked="t" strokeweight=".711962pt" strokecolor="#747474">
                <v:path arrowok="t"/>
              </v:shape>
            </v:group>
            <v:group style="position:absolute;left:7936;top:16304;width:247;height:2" coordorigin="7936,16304" coordsize="247,2">
              <v:shape style="position:absolute;left:7936;top:16304;width:247;height:2" coordorigin="7936,16304" coordsize="247,0" path="m7936,16304l8183,16304e" filled="f" stroked="t" strokeweight=".474641pt" strokecolor="#7C7C7C">
                <v:path arrowok="t"/>
              </v:shape>
            </v:group>
            <v:group style="position:absolute;left:8439;top:16304;width:873;height:2" coordorigin="8439,16304" coordsize="873,2">
              <v:shape style="position:absolute;left:8439;top:16304;width:873;height:2" coordorigin="8439,16304" coordsize="873,0" path="m8439,16304l9312,16304e" filled="f" stroked="t" strokeweight=".474641pt" strokecolor="#646464">
                <v:path arrowok="t"/>
              </v:shape>
            </v:group>
            <v:group style="position:absolute;left:9920;top:16304;width:702;height:2" coordorigin="9920,16304" coordsize="702,2">
              <v:shape style="position:absolute;left:9920;top:16304;width:702;height:2" coordorigin="9920,16304" coordsize="702,0" path="m9920,16304l10622,16304e" filled="f" stroked="t" strokeweight=".474641pt" strokecolor="#707070">
                <v:path arrowok="t"/>
              </v:shape>
            </v:group>
            <v:group style="position:absolute;left:10670;top:16304;width:807;height:2" coordorigin="10670,16304" coordsize="807,2">
              <v:shape style="position:absolute;left:10670;top:16304;width:807;height:2" coordorigin="10670,16304" coordsize="807,0" path="m10670,16304l11477,16304e" filled="f" stroked="t" strokeweight=".474641pt" strokecolor="#8C8C8C">
                <v:path arrowok="t"/>
              </v:shape>
            </v:group>
            <v:group style="position:absolute;left:9660;top:13849;width:2;height:164" coordorigin="9660,13849" coordsize="2,164">
              <v:shape style="position:absolute;left:9660;top:13849;width:2;height:164" coordorigin="9660,13849" coordsize="0,164" path="m9660,14013l9660,13849e" filled="f" stroked="t" strokeweight="1.78pt" strokecolor="#D8DDE1">
                <v:path arrowok="t"/>
              </v:shape>
            </v:group>
            <v:group style="position:absolute;left:9261;top:14654;width:2;height:121" coordorigin="9261,14654" coordsize="2,121">
              <v:shape style="position:absolute;left:9261;top:14654;width:2;height:121" coordorigin="9261,14654" coordsize="0,121" path="m9261,14775l9261,14654e" filled="f" stroked="t" strokeweight="1.7425pt" strokecolor="#D8DDE1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306213pt;margin-top:5.206196pt;width:80.534085pt;height:70pt;mso-position-horizontal-relative:page;mso-position-vertical-relative:paragraph;z-index:-17477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40"/>
                      <w:szCs w:val="140"/>
                      <w:color w:val="42466B"/>
                      <w:spacing w:val="-691"/>
                      <w:w w:val="100"/>
                      <w:i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82"/>
                    </w:rPr>
                    <w:t>ibralıiı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82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37"/>
                      <w:w w:val="100"/>
                      <w:position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-80"/>
                      <w:w w:val="103"/>
                      <w:position w:val="82"/>
                    </w:rPr>
                    <w:t>D</w:t>
                  </w:r>
                  <w:r>
                    <w:rPr>
                      <w:rFonts w:ascii="Arial" w:hAnsi="Arial" w:cs="Arial" w:eastAsia="Arial"/>
                      <w:sz w:val="140"/>
                      <w:szCs w:val="140"/>
                      <w:color w:val="42466B"/>
                      <w:spacing w:val="-698"/>
                      <w:w w:val="107"/>
                      <w:i/>
                      <w:position w:val="-1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2"/>
                      <w:position w:val="82"/>
                    </w:rPr>
                    <w:t>ÖNMEZ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63636"/>
          <w:w w:val="57"/>
          <w:position w:val="-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51"/>
          <w:w w:val="57"/>
          <w:position w:val="-3"/>
        </w:rPr>
        <w:t>:</w:t>
      </w:r>
      <w:r>
        <w:rPr>
          <w:rFonts w:ascii="Arial" w:hAnsi="Arial" w:cs="Arial" w:eastAsia="Arial"/>
          <w:sz w:val="13"/>
          <w:szCs w:val="13"/>
          <w:color w:val="494949"/>
          <w:spacing w:val="-21"/>
          <w:w w:val="83"/>
          <w:position w:val="10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37"/>
          <w:w w:val="58"/>
          <w:position w:val="-3"/>
        </w:rPr>
        <w:t>r</w:t>
      </w:r>
      <w:r>
        <w:rPr>
          <w:rFonts w:ascii="Arial" w:hAnsi="Arial" w:cs="Arial" w:eastAsia="Arial"/>
          <w:sz w:val="13"/>
          <w:szCs w:val="13"/>
          <w:color w:val="494949"/>
          <w:spacing w:val="-4"/>
          <w:w w:val="82"/>
          <w:position w:val="1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8"/>
          <w:w w:val="57"/>
          <w:position w:val="-3"/>
        </w:rPr>
        <w:t>: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82"/>
          <w:position w:val="10"/>
        </w:rPr>
        <w:t>ı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2"/>
          <w:w w:val="144"/>
          <w:position w:val="1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83F8A"/>
          <w:spacing w:val="0"/>
          <w:w w:val="108"/>
          <w:position w:val="11"/>
        </w:rPr>
        <w:t>--=:;,;:.:</w:t>
      </w:r>
      <w:r>
        <w:rPr>
          <w:rFonts w:ascii="Times New Roman" w:hAnsi="Times New Roman" w:cs="Times New Roman" w:eastAsia="Times New Roman"/>
          <w:sz w:val="16"/>
          <w:szCs w:val="16"/>
          <w:color w:val="383F8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F8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color w:val="42466B"/>
          <w:spacing w:val="-19"/>
          <w:w w:val="175"/>
          <w:position w:val="1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75"/>
          <w:position w:val="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14"/>
          <w:w w:val="175"/>
          <w:position w:val="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2466B"/>
          <w:spacing w:val="0"/>
          <w:w w:val="175"/>
          <w:position w:val="1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42466B"/>
          <w:spacing w:val="0"/>
          <w:w w:val="175"/>
          <w:position w:val="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2466B"/>
          <w:spacing w:val="0"/>
          <w:w w:val="175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66B"/>
          <w:spacing w:val="20"/>
          <w:w w:val="175"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68"/>
          <w:position w:val="11"/>
        </w:rPr>
        <w:t>ın</w:t>
      </w:r>
      <w:r>
        <w:rPr>
          <w:rFonts w:ascii="Arial" w:hAnsi="Arial" w:cs="Arial" w:eastAsia="Arial"/>
          <w:sz w:val="25"/>
          <w:szCs w:val="25"/>
          <w:color w:val="494949"/>
          <w:spacing w:val="-24"/>
          <w:w w:val="68"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4"/>
          <w:szCs w:val="14"/>
          <w:color w:val="A3A5A5"/>
          <w:spacing w:val="0"/>
          <w:w w:val="68"/>
          <w:position w:val="17"/>
        </w:rPr>
        <w:t>.-..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580" w:right="340"/>
        </w:sectPr>
      </w:pPr>
      <w:rPr/>
    </w:p>
    <w:p>
      <w:pPr>
        <w:spacing w:before="48" w:after="0" w:line="223" w:lineRule="auto"/>
        <w:ind w:left="734" w:right="-158" w:firstLine="4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82828"/>
          <w:spacing w:val="-386"/>
          <w:w w:val="158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4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509" w:right="4387" w:firstLine="-1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360001pt;margin-top:15.713011pt;width:304.997611pt;height:41pt;mso-position-horizontal-relative:page;mso-position-vertical-relative:paragraph;z-index:-1747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tabs>
                      <w:tab w:pos="5440" w:val="left"/>
                    </w:tabs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-1"/>
                      <w:w w:val="109"/>
                      <w:position w:val="3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9"/>
                      <w:position w:val="3"/>
                    </w:rPr>
                    <w:t>ANGl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9"/>
                      <w:position w:val="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20"/>
                      <w:w w:val="109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9"/>
                      <w:position w:val="3"/>
                    </w:rPr>
                    <w:t>RAPORU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464848"/>
                      <w:spacing w:val="0"/>
                      <w:w w:val="23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074402pt;margin-top:-10.942174pt;width:29.365606pt;height:59.5pt;mso-position-horizontal-relative:page;mso-position-vertical-relative:paragraph;z-index:-17470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9"/>
                    <w:jc w:val="left"/>
                    <w:rPr>
                      <w:rFonts w:ascii="Times New Roman" w:hAnsi="Times New Roman" w:cs="Times New Roman" w:eastAsia="Times New Roman"/>
                      <w:sz w:val="119"/>
                      <w:szCs w:val="1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464848"/>
                      <w:spacing w:val="-907"/>
                      <w:w w:val="188"/>
                      <w:b/>
                      <w:bCs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0" w:right="180"/>
          <w:cols w:num="2" w:equalWidth="0">
            <w:col w:w="1766" w:space="1690"/>
            <w:col w:w="8284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40" w:right="-20"/>
        <w:jc w:val="left"/>
        <w:tabs>
          <w:tab w:pos="1640" w:val="left"/>
          <w:tab w:pos="3320" w:val="left"/>
          <w:tab w:pos="57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18:22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tr'el: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64" w:right="-20"/>
        <w:jc w:val="left"/>
        <w:tabs>
          <w:tab w:pos="1640" w:val="left"/>
          <w:tab w:pos="3320" w:val="left"/>
          <w:tab w:pos="47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3236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Balatçı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Hv.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Şosesi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Tekel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Lojmanları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İçi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59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Balatçı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Hv.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Şosesi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Tekel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Lojmanları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İçi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</w:sectPr>
      </w:pPr>
      <w:rPr/>
    </w:p>
    <w:p>
      <w:pPr>
        <w:spacing w:before="25" w:after="0" w:line="258" w:lineRule="auto"/>
        <w:ind w:left="259" w:right="711" w:firstLine="5"/>
        <w:jc w:val="left"/>
        <w:tabs>
          <w:tab w:pos="1640" w:val="left"/>
          <w:tab w:pos="3820" w:val="left"/>
          <w:tab w:pos="418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2" w:lineRule="exact"/>
        <w:ind w:left="3821" w:right="-1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7.167816pt;margin-top:1.705744pt;width:.1pt;height:32.742189pt;mso-position-horizontal-relative:page;mso-position-vertical-relative:paragraph;z-index:-17473" coordorigin="5743,34" coordsize="2,655">
            <v:shape style="position:absolute;left:5743;top:34;width:2;height:655" coordorigin="5743,34" coordsize="0,655" path="m5743,689l5743,34e" filled="f" stroked="t" strokeweight="3.0916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3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2" w:lineRule="exact"/>
        <w:ind w:left="3821" w:right="-20"/>
        <w:jc w:val="left"/>
        <w:tabs>
          <w:tab w:pos="4640" w:val="left"/>
          <w:tab w:pos="5240" w:val="left"/>
          <w:tab w:pos="5760" w:val="left"/>
          <w:tab w:pos="6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6"/>
          <w:position w:val="1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6"/>
          <w:position w:val="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3"/>
          <w:w w:val="116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6"/>
          <w:position w:val="1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9"/>
          <w:w w:val="116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4"/>
        </w:rPr>
      </w:r>
      <w:r>
        <w:rPr>
          <w:rFonts w:ascii="Arial" w:hAnsi="Arial" w:cs="Arial" w:eastAsia="Arial"/>
          <w:sz w:val="48"/>
          <w:szCs w:val="48"/>
          <w:color w:val="282828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48"/>
          <w:szCs w:val="48"/>
          <w:color w:val="464848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46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464848"/>
          <w:spacing w:val="0"/>
          <w:w w:val="100"/>
          <w:position w:val="0"/>
        </w:rPr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1"/>
          <w:position w:val="1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5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nıı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64848"/>
          <w:spacing w:val="-40"/>
          <w:w w:val="52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18:50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6447" w:space="484"/>
            <w:col w:w="4809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"/>
          <w:w w:val="17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Çelebi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Üniversitesi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5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w w:val="85"/>
        </w:rPr>
        <w:t>IKiı·a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8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Çelebi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3" w:equalWidth="0">
            <w:col w:w="1334" w:space="960"/>
            <w:col w:w="2708" w:space="920"/>
            <w:col w:w="5818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18:23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18:28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3" w:equalWidth="0">
            <w:col w:w="786" w:space="1509"/>
            <w:col w:w="2033" w:space="559"/>
            <w:col w:w="6853"/>
          </w:cols>
        </w:sectPr>
      </w:pPr>
      <w:rPr/>
    </w:p>
    <w:p>
      <w:pPr>
        <w:spacing w:before="30" w:after="0" w:line="240" w:lineRule="auto"/>
        <w:ind w:left="259" w:right="-20"/>
        <w:jc w:val="left"/>
        <w:tabs>
          <w:tab w:pos="2320" w:val="left"/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,-----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2323" w:right="1115" w:firstLine="-205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left="23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4513" w:space="374"/>
            <w:col w:w="6853"/>
          </w:cols>
        </w:sectPr>
      </w:pPr>
      <w:rPr/>
    </w:p>
    <w:p>
      <w:pPr>
        <w:spacing w:before="65" w:after="0" w:line="240" w:lineRule="auto"/>
        <w:ind w:left="25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282828"/>
          <w:w w:val="58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1"/>
          <w:w w:val="5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1721" w:space="573"/>
            <w:col w:w="9446"/>
          </w:cols>
        </w:sectPr>
      </w:pPr>
      <w:rPr/>
    </w:p>
    <w:p>
      <w:pPr>
        <w:spacing w:before="20" w:after="0" w:line="240" w:lineRule="auto"/>
        <w:ind w:left="2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right="849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54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82828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4" w:equalWidth="0">
            <w:col w:w="1527" w:space="869"/>
            <w:col w:w="1308" w:space="1184"/>
            <w:col w:w="2839" w:space="684"/>
            <w:col w:w="3329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]söndürme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1991" w:space="361"/>
            <w:col w:w="9388"/>
          </w:cols>
        </w:sectPr>
      </w:pPr>
      <w:rPr/>
    </w:p>
    <w:p>
      <w:pPr>
        <w:spacing w:before="44" w:after="0" w:line="240" w:lineRule="auto"/>
        <w:ind w:left="269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500TL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14" w:lineRule="exact"/>
        <w:ind w:left="25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Tekel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Lojmanları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ağaçlı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</w:sectPr>
      </w:pPr>
      <w:rPr/>
    </w:p>
    <w:p>
      <w:pPr>
        <w:spacing w:before="25" w:after="0" w:line="240" w:lineRule="auto"/>
        <w:ind w:left="2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5" w:lineRule="auto"/>
        <w:ind w:right="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ağaçlarda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1948" w:space="366"/>
            <w:col w:w="9426"/>
          </w:cols>
        </w:sectPr>
      </w:pPr>
      <w:rPr/>
    </w:p>
    <w:p>
      <w:pPr>
        <w:spacing w:before="7" w:after="0" w:line="240" w:lineRule="auto"/>
        <w:ind w:left="225" w:right="4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0" w:lineRule="exact"/>
        <w:ind w:left="3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310"/>
          <w:position w:val="-4"/>
        </w:rPr>
        <w:t>P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-44"/>
          <w:w w:val="3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left="-16" w:right="147"/>
        <w:jc w:val="center"/>
        <w:tabs>
          <w:tab w:pos="14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282828"/>
          <w:spacing w:val="0"/>
          <w:w w:val="361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6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1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3" w:equalWidth="0">
            <w:col w:w="1720" w:space="593"/>
            <w:col w:w="1052" w:space="3633"/>
            <w:col w:w="4742"/>
          </w:cols>
        </w:sectPr>
      </w:pPr>
      <w:rPr/>
    </w:p>
    <w:p>
      <w:pPr>
        <w:spacing w:before="0" w:after="0" w:line="194" w:lineRule="exact"/>
        <w:ind w:left="2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76pt;margin-top:6.803165pt;width:5.15968pt;height:4pt;mso-position-horizontal-relative:page;mso-position-vertical-relative:paragraph;z-index:-17472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spacing w:val="0"/>
                      <w:w w:val="232"/>
                    </w:rPr>
                    <w:t>0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Ya..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Çelebi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Üniversitesi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güvenli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görevlisine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2" w:equalWidth="0">
            <w:col w:w="1754" w:space="570"/>
            <w:col w:w="9416"/>
          </w:cols>
        </w:sectPr>
      </w:pPr>
      <w:rPr/>
    </w:p>
    <w:p>
      <w:pPr>
        <w:spacing w:before="35" w:after="0" w:line="240" w:lineRule="auto"/>
        <w:ind w:left="269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360" w:right="-69"/>
        <w:jc w:val="left"/>
        <w:tabs>
          <w:tab w:pos="1180" w:val="left"/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:19:02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  <w:cols w:num="3" w:equalWidth="0">
            <w:col w:w="5211" w:space="1118"/>
            <w:col w:w="919" w:space="1626"/>
            <w:col w:w="2866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1.16pt;margin-top:30.360001pt;width:570.960012pt;height:795.360002pt;mso-position-horizontal-relative:page;mso-position-vertical-relative:page;z-index:-17474" coordorigin="223,607" coordsize="11419,15907">
            <v:group style="position:absolute;left:845;top:648;width:10752;height:2" coordorigin="845,648" coordsize="10752,2">
              <v:shape style="position:absolute;left:845;top:648;width:10752;height:2" coordorigin="845,648" coordsize="10752,0" path="m845,648l11597,648e" filled="f" stroked="t" strokeweight=".48pt" strokecolor="#3B3B3B">
                <v:path arrowok="t"/>
              </v:shape>
            </v:group>
            <v:group style="position:absolute;left:2294;top:634;width:2;height:1536" coordorigin="2294,634" coordsize="2,1536">
              <v:shape style="position:absolute;left:2294;top:634;width:2;height:1536" coordorigin="2294,634" coordsize="0,1536" path="m2294,2170l2294,634e" filled="f" stroked="t" strokeweight=".72pt" strokecolor="#2F2F2F">
                <v:path arrowok="t"/>
              </v:shape>
            </v:group>
            <v:group style="position:absolute;left:9134;top:643;width:2;height:1536" coordorigin="9134,643" coordsize="2,1536">
              <v:shape style="position:absolute;left:9134;top:643;width:2;height:1536" coordorigin="9134,643" coordsize="0,1536" path="m9134,2179l9134,643e" filled="f" stroked="t" strokeweight=".48pt" strokecolor="#232323">
                <v:path arrowok="t"/>
              </v:shape>
            </v:group>
            <v:group style="position:absolute;left:250;top:614;width:2;height:15893" coordorigin="250,614" coordsize="2,15893">
              <v:shape style="position:absolute;left:250;top:614;width:2;height:15893" coordorigin="250,614" coordsize="0,15893" path="m250,16507l250,614e" filled="f" stroked="t" strokeweight=".72pt" strokecolor="#484848">
                <v:path arrowok="t"/>
              </v:shape>
            </v:group>
            <v:group style="position:absolute;left:230;top:2165;width:11366;height:2" coordorigin="230,2165" coordsize="11366,2">
              <v:shape style="position:absolute;left:230;top:2165;width:11366;height:2" coordorigin="230,2165" coordsize="11366,0" path="m230,2165l11597,2165e" filled="f" stroked="t" strokeweight=".48pt" strokecolor="#3B3B3B">
                <v:path arrowok="t"/>
              </v:shape>
            </v:group>
            <v:group style="position:absolute;left:240;top:2405;width:11357;height:2" coordorigin="240,2405" coordsize="11357,2">
              <v:shape style="position:absolute;left:240;top:2405;width:11357;height:2" coordorigin="240,2405" coordsize="11357,0" path="m240,2405l11597,2405e" filled="f" stroked="t" strokeweight=".48pt" strokecolor="#2F2F2F">
                <v:path arrowok="t"/>
              </v:shape>
            </v:group>
            <v:group style="position:absolute;left:240;top:2650;width:11357;height:2" coordorigin="240,2650" coordsize="11357,2">
              <v:shape style="position:absolute;left:240;top:2650;width:11357;height:2" coordorigin="240,2650" coordsize="11357,0" path="m240,2650l11597,2650e" filled="f" stroked="t" strokeweight=".96pt" strokecolor="#4B4B4B">
                <v:path arrowok="t"/>
              </v:shape>
            </v:group>
            <v:group style="position:absolute;left:240;top:2890;width:11357;height:2" coordorigin="240,2890" coordsize="11357,2">
              <v:shape style="position:absolute;left:240;top:2890;width:11357;height:2" coordorigin="240,2890" coordsize="11357,0" path="m240,2890l11597,2890e" filled="f" stroked="t" strokeweight=".96pt" strokecolor="#606060">
                <v:path arrowok="t"/>
              </v:shape>
            </v:group>
            <v:group style="position:absolute;left:240;top:3130;width:11357;height:2" coordorigin="240,3130" coordsize="11357,2">
              <v:shape style="position:absolute;left:240;top:3130;width:11357;height:2" coordorigin="240,3130" coordsize="11357,0" path="m240,3130l11597,3130e" filled="f" stroked="t" strokeweight=".96pt" strokecolor="#606060">
                <v:path arrowok="t"/>
              </v:shape>
            </v:group>
            <v:group style="position:absolute;left:3802;top:3370;width:2;height:1008" coordorigin="3802,3370" coordsize="2,1008">
              <v:shape style="position:absolute;left:3802;top:3370;width:2;height:1008" coordorigin="3802,3370" coordsize="0,1008" path="m3802,4378l3802,3370e" filled="f" stroked="t" strokeweight=".96pt" strokecolor="#3F3F3F">
                <v:path arrowok="t"/>
              </v:shape>
            </v:group>
            <v:group style="position:absolute;left:230;top:3374;width:11366;height:2" coordorigin="230,3374" coordsize="11366,2">
              <v:shape style="position:absolute;left:230;top:3374;width:11366;height:2" coordorigin="230,3374" coordsize="11366,0" path="m230,3374l11597,3374e" filled="f" stroked="t" strokeweight=".48pt" strokecolor="#2F2F2F">
                <v:path arrowok="t"/>
              </v:shape>
            </v:group>
            <v:group style="position:absolute;left:6941;top:3370;width:2;height:1008" coordorigin="6941,3370" coordsize="2,1008">
              <v:shape style="position:absolute;left:6941;top:3370;width:2;height:1008" coordorigin="6941,3370" coordsize="0,1008" path="m6941,4378l6941,3370e" filled="f" stroked="t" strokeweight=".96pt" strokecolor="#575757">
                <v:path arrowok="t"/>
              </v:shape>
            </v:group>
            <v:group style="position:absolute;left:6931;top:3744;width:4670;height:2" coordorigin="6931,3744" coordsize="4670,2">
              <v:shape style="position:absolute;left:6931;top:3744;width:4670;height:2" coordorigin="6931,3744" coordsize="4670,0" path="m6931,3744l11602,3744e" filled="f" stroked="t" strokeweight=".72pt" strokecolor="#4B4B4B">
                <v:path arrowok="t"/>
              </v:shape>
            </v:group>
            <v:group style="position:absolute;left:2309;top:4358;width:2;height:12139" coordorigin="2309,4358" coordsize="2,12139">
              <v:shape style="position:absolute;left:2309;top:4358;width:2;height:12139" coordorigin="2309,4358" coordsize="0,12139" path="m2309,16498l2309,4358e" filled="f" stroked="t" strokeweight=".72pt" strokecolor="#444444">
                <v:path arrowok="t"/>
              </v:shape>
            </v:group>
            <v:group style="position:absolute;left:230;top:4368;width:11376;height:2" coordorigin="230,4368" coordsize="11376,2">
              <v:shape style="position:absolute;left:230;top:4368;width:11376;height:2" coordorigin="230,4368" coordsize="11376,0" path="m230,4368l11606,4368e" filled="f" stroked="t" strokeweight=".72pt" strokecolor="#3B3B3B">
                <v:path arrowok="t"/>
              </v:shape>
            </v:group>
            <v:group style="position:absolute;left:240;top:4646;width:11366;height:2" coordorigin="240,4646" coordsize="11366,2">
              <v:shape style="position:absolute;left:240;top:4646;width:11366;height:2" coordorigin="240,4646" coordsize="11366,0" path="m240,4646l11606,4646e" filled="f" stroked="t" strokeweight=".96pt" strokecolor="#4B4B4B">
                <v:path arrowok="t"/>
              </v:shape>
            </v:group>
            <v:group style="position:absolute;left:4877;top:4877;width:2;height:2189" coordorigin="4877,4877" coordsize="2,2189">
              <v:shape style="position:absolute;left:4877;top:4877;width:2;height:2189" coordorigin="4877,4877" coordsize="0,2189" path="m4877,7066l4877,4877e" filled="f" stroked="t" strokeweight=".72pt" strokecolor="#343434">
                <v:path arrowok="t"/>
              </v:shape>
            </v:group>
            <v:group style="position:absolute;left:2285;top:4886;width:9322;height:2" coordorigin="2285,4886" coordsize="9322,2">
              <v:shape style="position:absolute;left:2285;top:4886;width:9322;height:2" coordorigin="2285,4886" coordsize="9322,0" path="m2285,4886l11606,4886e" filled="f" stroked="t" strokeweight=".96pt" strokecolor="#4B4B4B">
                <v:path arrowok="t"/>
              </v:shape>
            </v:group>
            <v:group style="position:absolute;left:4867;top:5376;width:6739;height:2" coordorigin="4867,5376" coordsize="6739,2">
              <v:shape style="position:absolute;left:4867;top:5376;width:6739;height:2" coordorigin="4867,5376" coordsize="6739,0" path="m4867,5376l11606,5376e" filled="f" stroked="t" strokeweight=".96pt" strokecolor="#545454">
                <v:path arrowok="t"/>
              </v:shape>
            </v:group>
            <v:group style="position:absolute;left:4877;top:5616;width:6730;height:2" coordorigin="4877,5616" coordsize="6730,2">
              <v:shape style="position:absolute;left:4877;top:5616;width:6730;height:2" coordorigin="4877,5616" coordsize="6730,0" path="m4877,5616l11606,5616e" filled="f" stroked="t" strokeweight=".96pt" strokecolor="#4B4B4B">
                <v:path arrowok="t"/>
              </v:shape>
            </v:group>
            <v:group style="position:absolute;left:4877;top:5856;width:6730;height:2" coordorigin="4877,5856" coordsize="6730,2">
              <v:shape style="position:absolute;left:4877;top:5856;width:6730;height:2" coordorigin="4877,5856" coordsize="6730,0" path="m4877,5856l11606,5856e" filled="f" stroked="t" strokeweight=".96pt" strokecolor="#4F4F4F">
                <v:path arrowok="t"/>
              </v:shape>
            </v:group>
            <v:group style="position:absolute;left:11611;top:6806;width:2;height:9691" coordorigin="11611,6806" coordsize="2,9691">
              <v:shape style="position:absolute;left:11611;top:6806;width:2;height:9691" coordorigin="11611,6806" coordsize="0,9691" path="m11611,16498l11611,6806e" filled="f" stroked="t" strokeweight=".72pt" strokecolor="#5B5B5B">
                <v:path arrowok="t"/>
              </v:shape>
            </v:group>
            <v:group style="position:absolute;left:7810;top:6326;width:2;height:739" coordorigin="7810,6326" coordsize="2,739">
              <v:shape style="position:absolute;left:7810;top:6326;width:2;height:739" coordorigin="7810,6326" coordsize="0,739" path="m7810,7066l7810,6326e" filled="f" stroked="t" strokeweight=".48pt" strokecolor="#1F1F1F">
                <v:path arrowok="t"/>
              </v:shape>
            </v:group>
            <v:group style="position:absolute;left:2294;top:6816;width:9322;height:2" coordorigin="2294,6816" coordsize="9322,2">
              <v:shape style="position:absolute;left:2294;top:6816;width:9322;height:2" coordorigin="2294,6816" coordsize="9322,0" path="m2294,6816l11616,6816e" filled="f" stroked="t" strokeweight=".96pt" strokecolor="#4F4F4F">
                <v:path arrowok="t"/>
              </v:shape>
            </v:group>
            <v:group style="position:absolute;left:2294;top:6096;width:9312;height:2" coordorigin="2294,6096" coordsize="9312,2">
              <v:shape style="position:absolute;left:2294;top:6096;width:9312;height:2" coordorigin="2294,6096" coordsize="9312,0" path="m2294,6096l11606,6096e" filled="f" stroked="t" strokeweight=".96pt" strokecolor="#4B4B4B">
                <v:path arrowok="t"/>
              </v:shape>
            </v:group>
            <v:group style="position:absolute;left:2294;top:7061;width:9322;height:2" coordorigin="2294,7061" coordsize="9322,2">
              <v:shape style="position:absolute;left:2294;top:7061;width:9322;height:2" coordorigin="2294,7061" coordsize="9322,0" path="m2294,7061l11616,7061e" filled="f" stroked="t" strokeweight=".48pt" strokecolor="#232323">
                <v:path arrowok="t"/>
              </v:shape>
            </v:group>
            <v:group style="position:absolute;left:240;top:7306;width:11376;height:2" coordorigin="240,7306" coordsize="11376,2">
              <v:shape style="position:absolute;left:240;top:7306;width:11376;height:2" coordorigin="240,7306" coordsize="11376,0" path="m240,7306l11616,7306e" filled="f" stroked="t" strokeweight=".72pt" strokecolor="#4B4B4B">
                <v:path arrowok="t"/>
              </v:shape>
            </v:group>
            <v:group style="position:absolute;left:4896;top:7766;width:2;height:739" coordorigin="4896,7766" coordsize="2,739">
              <v:shape style="position:absolute;left:4896;top:7766;width:2;height:739" coordorigin="4896,7766" coordsize="0,739" path="m4896,8506l4896,7766e" filled="f" stroked="t" strokeweight=".96pt" strokecolor="#3F3F3F">
                <v:path arrowok="t"/>
              </v:shape>
            </v:group>
            <v:group style="position:absolute;left:4877;top:8021;width:6739;height:2" coordorigin="4877,8021" coordsize="6739,2">
              <v:shape style="position:absolute;left:4877;top:8021;width:6739;height:2" coordorigin="4877,8021" coordsize="6739,0" path="m4877,8021l11616,8021e" filled="f" stroked="t" strokeweight=".48pt" strokecolor="#1C1C1C">
                <v:path arrowok="t"/>
              </v:shape>
            </v:group>
            <v:group style="position:absolute;left:4877;top:8256;width:6739;height:2" coordorigin="4877,8256" coordsize="6739,2">
              <v:shape style="position:absolute;left:4877;top:8256;width:6739;height:2" coordorigin="4877,8256" coordsize="6739,0" path="m4877,8256l11616,8256e" filled="f" stroked="t" strokeweight=".96pt" strokecolor="#545454">
                <v:path arrowok="t"/>
              </v:shape>
            </v:group>
            <v:group style="position:absolute;left:240;top:8501;width:11376;height:2" coordorigin="240,8501" coordsize="11376,2">
              <v:shape style="position:absolute;left:240;top:8501;width:11376;height:2" coordorigin="240,8501" coordsize="11376,0" path="m240,8501l11616,8501e" filled="f" stroked="t" strokeweight=".48pt" strokecolor="#232323">
                <v:path arrowok="t"/>
              </v:shape>
            </v:group>
            <v:group style="position:absolute;left:240;top:7776;width:11376;height:2" coordorigin="240,7776" coordsize="11376,2">
              <v:shape style="position:absolute;left:240;top:7776;width:11376;height:2" coordorigin="240,7776" coordsize="11376,0" path="m240,7776l11616,7776e" filled="f" stroked="t" strokeweight=".96pt" strokecolor="#4F4F4F">
                <v:path arrowok="t"/>
              </v:shape>
            </v:group>
            <v:group style="position:absolute;left:240;top:9312;width:11386;height:2" coordorigin="240,9312" coordsize="11386,2">
              <v:shape style="position:absolute;left:240;top:9312;width:11386;height:2" coordorigin="240,9312" coordsize="11386,0" path="m240,9312l11626,9312e" filled="f" stroked="t" strokeweight=".72pt" strokecolor="#4B4B4B">
                <v:path arrowok="t"/>
              </v:shape>
            </v:group>
            <v:group style="position:absolute;left:240;top:10248;width:11386;height:2" coordorigin="240,10248" coordsize="11386,2">
              <v:shape style="position:absolute;left:240;top:10248;width:11386;height:2" coordorigin="240,10248" coordsize="11386,0" path="m240,10248l11626,10248e" filled="f" stroked="t" strokeweight=".48pt" strokecolor="#343434">
                <v:path arrowok="t"/>
              </v:shape>
            </v:group>
            <v:group style="position:absolute;left:240;top:10483;width:11386;height:2" coordorigin="240,10483" coordsize="11386,2">
              <v:shape style="position:absolute;left:240;top:10483;width:11386;height:2" coordorigin="240,10483" coordsize="11386,0" path="m240,10483l11626,10483e" filled="f" stroked="t" strokeweight=".72pt" strokecolor="#3B3B3B">
                <v:path arrowok="t"/>
              </v:shape>
            </v:group>
            <v:group style="position:absolute;left:240;top:11213;width:11386;height:2" coordorigin="240,11213" coordsize="11386,2">
              <v:shape style="position:absolute;left:240;top:11213;width:11386;height:2" coordorigin="240,11213" coordsize="11386,0" path="m240,11213l11626,11213e" filled="f" stroked="t" strokeweight=".72pt" strokecolor="#4F4F4F">
                <v:path arrowok="t"/>
              </v:shape>
            </v:group>
            <v:group style="position:absolute;left:1642;top:11453;width:2;height:5054" coordorigin="1642,11453" coordsize="2,5054">
              <v:shape style="position:absolute;left:1642;top:11453;width:2;height:5054" coordorigin="1642,11453" coordsize="0,5054" path="m1642,16507l1642,11453e" filled="f" stroked="t" strokeweight=".48pt" strokecolor="#2F2F2F">
                <v:path arrowok="t"/>
              </v:shape>
            </v:group>
            <v:group style="position:absolute;left:240;top:11453;width:11386;height:2" coordorigin="240,11453" coordsize="11386,2">
              <v:shape style="position:absolute;left:240;top:11453;width:11386;height:2" coordorigin="240,11453" coordsize="11386,0" path="m240,11453l11626,11453e" filled="f" stroked="t" strokeweight=".96pt" strokecolor="#4F4F4F">
                <v:path arrowok="t"/>
              </v:shape>
            </v:group>
            <v:group style="position:absolute;left:1056;top:11453;width:2;height:5054" coordorigin="1056,11453" coordsize="2,5054">
              <v:shape style="position:absolute;left:1056;top:11453;width:2;height:5054" coordorigin="1056,11453" coordsize="0,5054" path="m1056,16507l1056,11453e" filled="f" stroked="t" strokeweight=".72pt" strokecolor="#484848">
                <v:path arrowok="t"/>
              </v:shape>
            </v:group>
            <v:group style="position:absolute;left:240;top:11693;width:11386;height:2" coordorigin="240,11693" coordsize="11386,2">
              <v:shape style="position:absolute;left:240;top:11693;width:11386;height:2" coordorigin="240,11693" coordsize="11386,0" path="m240,11693l11626,11693e" filled="f" stroked="t" strokeweight=".72pt" strokecolor="#484848">
                <v:path arrowok="t"/>
              </v:shape>
            </v:group>
            <v:group style="position:absolute;left:250;top:13790;width:2064;height:2" coordorigin="250,13790" coordsize="2064,2">
              <v:shape style="position:absolute;left:250;top:13790;width:2064;height:2" coordorigin="250,13790" coordsize="2064,0" path="m250,13790l2314,13790e" filled="f" stroked="t" strokeweight=".48pt" strokecolor="#1F1F1F">
                <v:path arrowok="t"/>
              </v:shape>
            </v:group>
            <v:group style="position:absolute;left:250;top:16488;width:11386;height:2" coordorigin="250,16488" coordsize="11386,2">
              <v:shape style="position:absolute;left:250;top:16488;width:11386;height:2" coordorigin="250,16488" coordsize="11386,0" path="m250,16488l11635,16488e" filled="f" stroked="t" strokeweight=".72pt" strokecolor="#4F4F4F">
                <v:path arrowok="t"/>
              </v:shape>
            </v:group>
            <v:group style="position:absolute;left:7363;top:11443;width:2;height:5054" coordorigin="7363,11443" coordsize="2,5054">
              <v:shape style="position:absolute;left:7363;top:11443;width:2;height:5054" coordorigin="7363,11443" coordsize="0,5054" path="m7363,16498l7363,11443e" filled="f" stroked="t" strokeweight=".72pt" strokecolor="#3F3F3F">
                <v:path arrowok="t"/>
              </v:shape>
            </v:group>
            <v:group style="position:absolute;left:1310;top:10682;width:62;height:2" coordorigin="1310,10682" coordsize="62,2">
              <v:shape style="position:absolute;left:1310;top:10682;width:62;height:2" coordorigin="1310,10682" coordsize="62,0" path="m1310,10682l1373,10682e" filled="f" stroked="t" strokeweight=".24pt" strokecolor="#000000">
                <v:path arrowok="t"/>
              </v:shape>
            </v:group>
            <v:group style="position:absolute;left:6301;top:4038;width:632;height:2" coordorigin="6301,4038" coordsize="632,2">
              <v:shape style="position:absolute;left:6301;top:4038;width:632;height:2" coordorigin="6301,4038" coordsize="632,0" path="m6301,4038l6933,4038e" filled="f" stroked="t" strokeweight=".36pt" strokecolor="#BEBEBE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2" w:lineRule="auto"/>
        <w:ind w:left="268" w:right="-45" w:firstLine="-79"/>
        <w:jc w:val="center"/>
        <w:tabs>
          <w:tab w:pos="1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464F89"/>
          <w:w w:val="156"/>
        </w:rPr>
      </w:r>
      <w:r>
        <w:rPr>
          <w:rFonts w:ascii="Times New Roman" w:hAnsi="Times New Roman" w:cs="Times New Roman" w:eastAsia="Times New Roman"/>
          <w:sz w:val="33"/>
          <w:szCs w:val="33"/>
          <w:color w:val="464F89"/>
          <w:w w:val="156"/>
          <w:u w:val="single" w:color="4854A8"/>
        </w:rPr>
        <w:t>/?</w:t>
      </w:r>
      <w:r>
        <w:rPr>
          <w:rFonts w:ascii="Times New Roman" w:hAnsi="Times New Roman" w:cs="Times New Roman" w:eastAsia="Times New Roman"/>
          <w:sz w:val="33"/>
          <w:szCs w:val="33"/>
          <w:color w:val="464F89"/>
          <w:w w:val="156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464F89"/>
          <w:spacing w:val="-33"/>
          <w:w w:val="156"/>
          <w:u w:val="single" w:color="4854A8"/>
        </w:rPr>
        <w:t>?</w:t>
      </w:r>
      <w:r>
        <w:rPr>
          <w:rFonts w:ascii="Times New Roman" w:hAnsi="Times New Roman" w:cs="Times New Roman" w:eastAsia="Times New Roman"/>
          <w:sz w:val="33"/>
          <w:szCs w:val="33"/>
          <w:color w:val="464F89"/>
          <w:spacing w:val="-33"/>
          <w:w w:val="156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464F89"/>
          <w:spacing w:val="-64"/>
          <w:w w:val="100"/>
          <w:u w:val="single" w:color="4854A8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64F89"/>
          <w:spacing w:val="-64"/>
          <w:w w:val="100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464F89"/>
          <w:spacing w:val="-64"/>
          <w:w w:val="100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28"/>
          <w:u w:val="single" w:color="4854A8"/>
        </w:rPr>
        <w:t>_</w:t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28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100"/>
          <w:u w:val="single" w:color="4854A8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100"/>
          <w:u w:val="single" w:color="4854A8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100"/>
          <w:u w:val="single" w:color="4854A8"/>
        </w:rPr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100"/>
        </w:rPr>
      </w:r>
      <w:r>
        <w:rPr>
          <w:rFonts w:ascii="Times New Roman" w:hAnsi="Times New Roman" w:cs="Times New Roman" w:eastAsia="Times New Roman"/>
          <w:sz w:val="33"/>
          <w:szCs w:val="33"/>
          <w:color w:val="6B809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795F4"/>
          <w:spacing w:val="0"/>
          <w:w w:val="81"/>
          <w:b/>
          <w:bCs/>
        </w:rPr>
        <w:t>Mt</w:t>
      </w:r>
      <w:r>
        <w:rPr>
          <w:rFonts w:ascii="Times New Roman" w:hAnsi="Times New Roman" w:cs="Times New Roman" w:eastAsia="Times New Roman"/>
          <w:sz w:val="25"/>
          <w:szCs w:val="25"/>
          <w:color w:val="5795F4"/>
          <w:spacing w:val="3"/>
          <w:w w:val="82"/>
          <w:b/>
          <w:bCs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7EA8DB"/>
          <w:spacing w:val="0"/>
          <w:w w:val="70"/>
          <w:b/>
          <w:bCs/>
        </w:rPr>
        <w:t>arrı</w:t>
      </w:r>
      <w:r>
        <w:rPr>
          <w:rFonts w:ascii="Times New Roman" w:hAnsi="Times New Roman" w:cs="Times New Roman" w:eastAsia="Times New Roman"/>
          <w:sz w:val="25"/>
          <w:szCs w:val="25"/>
          <w:color w:val="7EA8DB"/>
          <w:spacing w:val="14"/>
          <w:w w:val="71"/>
          <w:b/>
          <w:bCs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48AD1"/>
          <w:spacing w:val="0"/>
          <w:w w:val="84"/>
          <w:b/>
          <w:bCs/>
        </w:rPr>
        <w:t>i'ifi\</w:t>
      </w:r>
      <w:r>
        <w:rPr>
          <w:rFonts w:ascii="Times New Roman" w:hAnsi="Times New Roman" w:cs="Times New Roman" w:eastAsia="Times New Roman"/>
          <w:sz w:val="25"/>
          <w:szCs w:val="25"/>
          <w:color w:val="648AD1"/>
          <w:spacing w:val="0"/>
          <w:w w:val="85"/>
          <w:b/>
          <w:bCs/>
        </w:rPr>
        <w:t>VA</w:t>
      </w:r>
      <w:r>
        <w:rPr>
          <w:rFonts w:ascii="Times New Roman" w:hAnsi="Times New Roman" w:cs="Times New Roman" w:eastAsia="Times New Roman"/>
          <w:sz w:val="25"/>
          <w:szCs w:val="25"/>
          <w:color w:val="648AD1"/>
          <w:spacing w:val="-35"/>
          <w:w w:val="85"/>
          <w:b/>
          <w:bCs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5795F4"/>
          <w:spacing w:val="0"/>
          <w:w w:val="82"/>
          <w:b/>
          <w:bCs/>
        </w:rPr>
        <w:t>3AY</w:t>
      </w:r>
      <w:r>
        <w:rPr>
          <w:rFonts w:ascii="Times New Roman" w:hAnsi="Times New Roman" w:cs="Times New Roman" w:eastAsia="Times New Roman"/>
          <w:sz w:val="25"/>
          <w:szCs w:val="25"/>
          <w:color w:val="5795F4"/>
          <w:spacing w:val="0"/>
          <w:w w:val="82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5795F4"/>
          <w:spacing w:val="0"/>
          <w:w w:val="107"/>
        </w:rPr>
        <w:t>lıf;J'/</w:t>
      </w:r>
      <w:r>
        <w:rPr>
          <w:rFonts w:ascii="Arial" w:hAnsi="Arial" w:cs="Arial" w:eastAsia="Arial"/>
          <w:sz w:val="17"/>
          <w:szCs w:val="17"/>
          <w:color w:val="5795F4"/>
          <w:spacing w:val="0"/>
          <w:w w:val="107"/>
        </w:rPr>
        <w:t>0</w:t>
      </w:r>
      <w:r>
        <w:rPr>
          <w:rFonts w:ascii="Arial" w:hAnsi="Arial" w:cs="Arial" w:eastAsia="Arial"/>
          <w:sz w:val="17"/>
          <w:szCs w:val="17"/>
          <w:color w:val="5795F4"/>
          <w:spacing w:val="48"/>
          <w:w w:val="107"/>
        </w:rPr>
        <w:t> </w:t>
      </w:r>
      <w:r>
        <w:rPr>
          <w:rFonts w:ascii="Arial" w:hAnsi="Arial" w:cs="Arial" w:eastAsia="Arial"/>
          <w:sz w:val="18"/>
          <w:szCs w:val="18"/>
          <w:color w:val="5795F4"/>
          <w:spacing w:val="0"/>
          <w:w w:val="107"/>
        </w:rPr>
        <w:t>K:ue</w:t>
      </w:r>
      <w:r>
        <w:rPr>
          <w:rFonts w:ascii="Arial" w:hAnsi="Arial" w:cs="Arial" w:eastAsia="Arial"/>
          <w:sz w:val="18"/>
          <w:szCs w:val="18"/>
          <w:color w:val="5795F4"/>
          <w:spacing w:val="0"/>
          <w:w w:val="107"/>
        </w:rPr>
        <w:t>y</w:t>
      </w:r>
      <w:r>
        <w:rPr>
          <w:rFonts w:ascii="Arial" w:hAnsi="Arial" w:cs="Arial" w:eastAsia="Arial"/>
          <w:sz w:val="18"/>
          <w:szCs w:val="18"/>
          <w:color w:val="5795F4"/>
          <w:spacing w:val="38"/>
          <w:w w:val="107"/>
        </w:rPr>
        <w:t> </w:t>
      </w:r>
      <w:r>
        <w:rPr>
          <w:rFonts w:ascii="Arial" w:hAnsi="Arial" w:cs="Arial" w:eastAsia="Arial"/>
          <w:sz w:val="18"/>
          <w:szCs w:val="18"/>
          <w:color w:val="5795F4"/>
          <w:spacing w:val="0"/>
          <w:w w:val="107"/>
        </w:rPr>
        <w:t>Bölge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left="363" w:right="5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0"/>
          <w:w w:val="100"/>
        </w:rPr>
        <w:t>2.Pm</w:t>
      </w:r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95F4"/>
          <w:spacing w:val="0"/>
          <w:w w:val="94"/>
        </w:rPr>
        <w:t>C</w:t>
      </w:r>
      <w:r>
        <w:rPr>
          <w:rFonts w:ascii="Arial" w:hAnsi="Arial" w:cs="Arial" w:eastAsia="Arial"/>
          <w:sz w:val="19"/>
          <w:szCs w:val="19"/>
          <w:color w:val="5795F4"/>
          <w:spacing w:val="0"/>
          <w:w w:val="94"/>
        </w:rPr>
        <w:t>r</w:t>
      </w:r>
      <w:r>
        <w:rPr>
          <w:rFonts w:ascii="Arial" w:hAnsi="Arial" w:cs="Arial" w:eastAsia="Arial"/>
          <w:sz w:val="19"/>
          <w:szCs w:val="19"/>
          <w:color w:val="5795F4"/>
          <w:spacing w:val="12"/>
          <w:w w:val="94"/>
        </w:rPr>
        <w:t>ı</w:t>
      </w:r>
      <w:r>
        <w:rPr>
          <w:rFonts w:ascii="Arial" w:hAnsi="Arial" w:cs="Arial" w:eastAsia="Arial"/>
          <w:sz w:val="17"/>
          <w:szCs w:val="17"/>
          <w:color w:val="5795F4"/>
          <w:spacing w:val="0"/>
          <w:w w:val="94"/>
        </w:rPr>
        <w:t>,pl;:ı</w:t>
      </w:r>
      <w:r>
        <w:rPr>
          <w:rFonts w:ascii="Arial" w:hAnsi="Arial" w:cs="Arial" w:eastAsia="Arial"/>
          <w:sz w:val="17"/>
          <w:szCs w:val="17"/>
          <w:color w:val="5795F4"/>
          <w:spacing w:val="0"/>
          <w:w w:val="94"/>
        </w:rPr>
        <w:t>r</w:t>
      </w:r>
      <w:r>
        <w:rPr>
          <w:rFonts w:ascii="Arial" w:hAnsi="Arial" w:cs="Arial" w:eastAsia="Arial"/>
          <w:sz w:val="17"/>
          <w:szCs w:val="17"/>
          <w:color w:val="5795F4"/>
          <w:spacing w:val="5"/>
          <w:w w:val="94"/>
        </w:rPr>
        <w:t> </w:t>
      </w:r>
      <w:r>
        <w:rPr>
          <w:rFonts w:ascii="Arial" w:hAnsi="Arial" w:cs="Arial" w:eastAsia="Arial"/>
          <w:sz w:val="17"/>
          <w:szCs w:val="17"/>
          <w:color w:val="5795F4"/>
          <w:spacing w:val="0"/>
          <w:w w:val="111"/>
        </w:rPr>
        <w:t>Amiri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27" w:right="115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D56"/>
          <w:spacing w:val="0"/>
          <w:w w:val="95"/>
          <w:b/>
          <w:bCs/>
          <w:i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4" w:lineRule="exact"/>
        <w:ind w:left="77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848"/>
          <w:spacing w:val="0"/>
          <w:w w:val="101"/>
          <w:i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4" w:lineRule="exact"/>
        <w:ind w:left="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97"/>
        </w:rPr>
        <w:t>B</w:t>
      </w:r>
      <w:r>
        <w:rPr>
          <w:rFonts w:ascii="Arial" w:hAnsi="Arial" w:cs="Arial" w:eastAsia="Arial"/>
          <w:sz w:val="18"/>
          <w:szCs w:val="18"/>
          <w:color w:val="464848"/>
          <w:spacing w:val="-4"/>
          <w:w w:val="98"/>
        </w:rPr>
        <w:t>ö</w:t>
      </w:r>
      <w:r>
        <w:rPr>
          <w:rFonts w:ascii="Arial" w:hAnsi="Arial" w:cs="Arial" w:eastAsia="Arial"/>
          <w:sz w:val="18"/>
          <w:szCs w:val="18"/>
          <w:color w:val="282828"/>
          <w:spacing w:val="-19"/>
          <w:w w:val="182"/>
        </w:rPr>
        <w:t>l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8"/>
        </w:rPr>
        <w:t>ge</w:t>
      </w:r>
      <w:r>
        <w:rPr>
          <w:rFonts w:ascii="Arial" w:hAnsi="Arial" w:cs="Arial" w:eastAsia="Arial"/>
          <w:sz w:val="18"/>
          <w:szCs w:val="18"/>
          <w:color w:val="464848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122" w:right="51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1.839996pt;margin-top:-6.130857pt;width:147.839996pt;height:108.480003pt;mso-position-horizontal-relative:page;mso-position-vertical-relative:paragraph;z-index:-17475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464F89"/>
          <w:spacing w:val="0"/>
          <w:w w:val="72"/>
          <w:i/>
        </w:rPr>
        <w:t>1</w:t>
      </w:r>
      <w:r>
        <w:rPr>
          <w:rFonts w:ascii="Arial" w:hAnsi="Arial" w:cs="Arial" w:eastAsia="Arial"/>
          <w:sz w:val="42"/>
          <w:szCs w:val="42"/>
          <w:color w:val="464F89"/>
          <w:spacing w:val="0"/>
          <w:w w:val="72"/>
          <w:i/>
        </w:rPr>
        <w:t>\\</w:t>
      </w:r>
      <w:r>
        <w:rPr>
          <w:rFonts w:ascii="Arial" w:hAnsi="Arial" w:cs="Arial" w:eastAsia="Arial"/>
          <w:sz w:val="42"/>
          <w:szCs w:val="42"/>
          <w:color w:val="464F89"/>
          <w:spacing w:val="3"/>
          <w:w w:val="72"/>
          <w:i/>
        </w:rPr>
        <w:t> </w:t>
      </w:r>
      <w:r>
        <w:rPr>
          <w:rFonts w:ascii="Arial" w:hAnsi="Arial" w:cs="Arial" w:eastAsia="Arial"/>
          <w:sz w:val="42"/>
          <w:szCs w:val="42"/>
          <w:color w:val="464F89"/>
          <w:spacing w:val="0"/>
          <w:w w:val="72"/>
          <w:i/>
        </w:rPr>
        <w:t>t!J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-17" w:right="54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47.679993pt;margin-top:68.389137pt;width:65.279999pt;height:56.639999pt;mso-position-horizontal-relative:page;mso-position-vertical-relative:paragraph;z-index:-17476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526E"/>
          <w:spacing w:val="0"/>
          <w:w w:val="24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26E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26E"/>
          <w:spacing w:val="1"/>
          <w:w w:val="24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D56"/>
          <w:spacing w:val="0"/>
          <w:w w:val="12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A2D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YVAZ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0" w:right="180"/>
          <w:cols w:num="3" w:equalWidth="0">
            <w:col w:w="937" w:space="1530"/>
            <w:col w:w="2264" w:space="132"/>
            <w:col w:w="6877"/>
          </w:cols>
        </w:sectPr>
      </w:pPr>
      <w:rPr/>
    </w:p>
    <w:p>
      <w:pPr>
        <w:spacing w:before="69" w:after="0" w:line="221" w:lineRule="auto"/>
        <w:ind w:left="629" w:right="-143" w:firstLine="-18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83838"/>
          <w:spacing w:val="-747"/>
          <w:w w:val="16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7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77" w:right="439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86.720001pt;margin-top:-5.847107pt;width:52.799999pt;height:48pt;mso-position-horizontal-relative:page;mso-position-vertical-relative:paragraph;z-index:-17469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21" w:right="520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00" w:right="300"/>
          <w:cols w:num="2" w:equalWidth="0">
            <w:col w:w="1652" w:space="1534"/>
            <w:col w:w="8234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358398" w:type="dxa"/>
      </w:tblPr>
      <w:tblGrid/>
      <w:tr>
        <w:trPr>
          <w:trHeight w:val="241" w:hRule="exact"/>
        </w:trPr>
        <w:tc>
          <w:tcPr>
            <w:tcW w:w="1295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9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18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5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83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6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4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12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single" w:sz="5.71392" w:space="0" w:color="606060"/>
            </w:tcBorders>
          </w:tcPr>
          <w:p>
            <w:pPr>
              <w:spacing w:before="6" w:after="0" w:line="240" w:lineRule="auto"/>
              <w:ind w:left="160" w:right="-20"/>
              <w:jc w:val="left"/>
              <w:tabs>
                <w:tab w:pos="2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1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7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"/>
                <w:w w:val="117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0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14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95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7"/>
              </w:rPr>
              <w:t>Kay.ıt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5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18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2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18.05.2017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83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23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6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74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11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  <w:position w:val="-1"/>
              </w:rPr>
              <w:t>3235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12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single" w:sz="5.71392" w:space="0" w:color="606060"/>
            </w:tcBorders>
          </w:tcPr>
          <w:p>
            <w:pPr>
              <w:spacing w:before="9" w:after="0" w:line="213" w:lineRule="exact"/>
              <w:ind w:left="1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4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1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Bahri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  <w:position w:val="-1"/>
              </w:rPr>
              <w:t>KAPTAN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0" w:after="0" w:line="207" w:lineRule="exact"/>
        <w:ind w:left="167"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Dikili-iZMiR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2" w:equalWidth="0">
            <w:col w:w="2893" w:space="2544"/>
            <w:col w:w="5983"/>
          </w:cols>
        </w:sectPr>
      </w:pPr>
      <w:rPr/>
    </w:p>
    <w:p>
      <w:pPr>
        <w:spacing w:before="29" w:after="0" w:line="240" w:lineRule="auto"/>
        <w:ind w:left="167" w:right="-20"/>
        <w:jc w:val="left"/>
        <w:tabs>
          <w:tab w:pos="18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Isınetpaşa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mah.8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No:l6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Dikili-İZMİR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2" w:right="-20"/>
        <w:jc w:val="left"/>
        <w:tabs>
          <w:tab w:pos="1520" w:val="left"/>
          <w:tab w:pos="43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Yaı'!ı_!ll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4" w:lineRule="exact"/>
        <w:ind w:left="162" w:right="-20"/>
        <w:jc w:val="left"/>
        <w:tabs>
          <w:tab w:pos="35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22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55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080643pt;margin-top:.221907pt;width:35.862291pt;height:24pt;mso-position-horizontal-relative:page;mso-position-vertical-relative:paragraph;z-index:-1746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99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55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-90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-90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56"/>
        </w:rPr>
        <w:t>ceırrı-</w:t>
      </w:r>
      <w:r>
        <w:rPr>
          <w:rFonts w:ascii="Arial" w:hAnsi="Arial" w:cs="Arial" w:eastAsia="Arial"/>
          <w:sz w:val="19"/>
          <w:szCs w:val="19"/>
          <w:color w:val="383838"/>
          <w:spacing w:val="-9"/>
          <w:w w:val="56"/>
        </w:rPr>
        <w:t>-</w:t>
      </w:r>
      <w:r>
        <w:rPr>
          <w:rFonts w:ascii="Arial" w:hAnsi="Arial" w:cs="Arial" w:eastAsia="Arial"/>
          <w:sz w:val="19"/>
          <w:szCs w:val="19"/>
          <w:color w:val="C1C1C1"/>
          <w:spacing w:val="-34"/>
          <w:w w:val="50"/>
        </w:rPr>
        <w:t>·</w:t>
      </w:r>
      <w:r>
        <w:rPr>
          <w:rFonts w:ascii="Arial" w:hAnsi="Arial" w:cs="Arial" w:eastAsia="Arial"/>
          <w:sz w:val="19"/>
          <w:szCs w:val="19"/>
          <w:color w:val="383838"/>
          <w:spacing w:val="-5"/>
          <w:w w:val="57"/>
        </w:rPr>
        <w:t>-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414"/>
        </w:rPr>
        <w:t>--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296"/>
        </w:rPr>
        <w:t>---·</w:t>
      </w:r>
      <w:r>
        <w:rPr>
          <w:rFonts w:ascii="Arial" w:hAnsi="Arial" w:cs="Arial" w:eastAsia="Arial"/>
          <w:sz w:val="19"/>
          <w:szCs w:val="19"/>
          <w:color w:val="5E5E5E"/>
          <w:spacing w:val="-106"/>
          <w:w w:val="296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492"/>
        </w:rPr>
        <w:t>--</w:t>
      </w:r>
      <w:r>
        <w:rPr>
          <w:rFonts w:ascii="Arial" w:hAnsi="Arial" w:cs="Arial" w:eastAsia="Arial"/>
          <w:sz w:val="16"/>
          <w:szCs w:val="16"/>
          <w:color w:val="4D4D4D"/>
          <w:spacing w:val="-63"/>
          <w:w w:val="492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492"/>
        </w:rPr>
        <w:t>--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262626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383"/>
        </w:rPr>
        <w:t>----------1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left="5471" w:right="-20"/>
        <w:jc w:val="left"/>
        <w:tabs>
          <w:tab w:pos="59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53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x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18.20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82" w:after="0" w:line="240" w:lineRule="auto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43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Beytulla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TUFAN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2" w:equalWidth="0">
            <w:col w:w="1226" w:space="826"/>
            <w:col w:w="9368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\,raç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1"/>
        </w:rPr>
        <w:t>\,raç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5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3" w:equalWidth="0">
            <w:col w:w="635" w:space="1403"/>
            <w:col w:w="2028" w:space="589"/>
            <w:col w:w="6765"/>
          </w:cols>
        </w:sectPr>
      </w:pPr>
      <w:rPr/>
    </w:p>
    <w:p>
      <w:pPr>
        <w:spacing w:before="0" w:after="0" w:line="257" w:lineRule="exact"/>
        <w:ind w:left="171" w:right="-20"/>
        <w:jc w:val="left"/>
        <w:tabs>
          <w:tab w:pos="460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28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6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40" w:right="552" w:firstLine="-4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5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3" w:equalWidth="0">
            <w:col w:w="1886" w:space="176"/>
            <w:col w:w="2173" w:space="375"/>
            <w:col w:w="6810"/>
          </w:cols>
        </w:sectPr>
      </w:pPr>
      <w:rPr/>
    </w:p>
    <w:p>
      <w:pPr>
        <w:spacing w:before="9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2"/>
        </w:rPr>
        <w:t>playınGörüldüğ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0"/>
        </w:rPr>
        <w:t>ev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anl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4575" w:right="39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24" w:after="0" w:line="151" w:lineRule="exact"/>
        <w:ind w:left="2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6"/>
        </w:rPr>
        <w:t>öııdürme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9" w:after="0" w:line="147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"/>
          <w:w w:val="44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6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3" w:equalWidth="0">
            <w:col w:w="1406" w:space="798"/>
            <w:col w:w="1347" w:space="1057"/>
            <w:col w:w="6812"/>
          </w:cols>
        </w:sectPr>
      </w:pPr>
      <w:rPr/>
    </w:p>
    <w:p>
      <w:pPr>
        <w:spacing w:before="0" w:after="0" w:line="356" w:lineRule="exact"/>
        <w:ind w:left="4833" w:right="-20"/>
        <w:jc w:val="left"/>
        <w:tabs>
          <w:tab w:pos="6520" w:val="left"/>
          <w:tab w:pos="80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E6E70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6E6E70"/>
          <w:spacing w:val="-59"/>
          <w:w w:val="63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6E6E7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6E6E70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2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1" w:right="50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1" w:right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8" w:right="70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9" w:lineRule="auto"/>
        <w:ind w:left="152" w:right="19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8" w:right="11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görüldü.Maddi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3" w:lineRule="auto"/>
        <w:ind w:right="152" w:firstLine="7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sonucu,yangı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İsmetpaşa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Mah.8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sok.No:l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yoldan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atmaları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nalyo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4"/>
          <w:w w:val="100"/>
        </w:rPr>
        <w:t>o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.)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406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22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200" w:right="300"/>
          <w:cols w:num="2" w:equalWidth="0">
            <w:col w:w="1881" w:space="176"/>
            <w:col w:w="9363"/>
          </w:cols>
        </w:sectPr>
      </w:pPr>
      <w:rPr/>
    </w:p>
    <w:p>
      <w:pPr>
        <w:spacing w:before="3" w:after="0" w:line="240" w:lineRule="auto"/>
        <w:ind w:left="176" w:right="-20"/>
        <w:jc w:val="left"/>
        <w:tabs>
          <w:tab w:pos="204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lfar.i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18.25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62" w:right="-20"/>
        <w:jc w:val="left"/>
        <w:tabs>
          <w:tab w:pos="1000" w:val="left"/>
          <w:tab w:pos="148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EKİP:2.ci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65" w:right="5127"/>
        <w:jc w:val="center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83F90"/>
          <w:spacing w:val="0"/>
          <w:w w:val="151"/>
          <w:i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383F9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83F9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2705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935364pt;margin-top:7.346717pt;width:30.837976pt;height:52.5pt;mso-position-horizontal-relative:page;mso-position-vertical-relative:paragraph;z-index:-17466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Times New Roman" w:hAnsi="Times New Roman" w:cs="Times New Roman" w:eastAsia="Times New Roman"/>
                      <w:sz w:val="105"/>
                      <w:szCs w:val="10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5D6490"/>
                      <w:spacing w:val="0"/>
                      <w:w w:val="151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564DB5"/>
          <w:spacing w:val="6"/>
          <w:w w:val="190"/>
          <w:i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83F90"/>
          <w:spacing w:val="0"/>
          <w:w w:val="600"/>
          <w:i/>
        </w:rPr>
        <w:t>Ô</w:t>
      </w:r>
      <w:r>
        <w:rPr>
          <w:rFonts w:ascii="Times New Roman" w:hAnsi="Times New Roman" w:cs="Times New Roman" w:eastAsia="Times New Roman"/>
          <w:sz w:val="22"/>
          <w:szCs w:val="22"/>
          <w:color w:val="383F9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F9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3" w:lineRule="exact"/>
        <w:ind w:left="2624" w:right="-20"/>
        <w:jc w:val="left"/>
        <w:tabs>
          <w:tab w:pos="50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  <w:t>u</w:t>
      </w:r>
      <w:r>
        <w:rPr>
          <w:rFonts w:ascii="Arial" w:hAnsi="Arial" w:cs="Arial" w:eastAsia="Arial"/>
          <w:sz w:val="23"/>
          <w:szCs w:val="23"/>
          <w:color w:val="4D87DB"/>
          <w:spacing w:val="-9"/>
          <w:w w:val="100"/>
          <w:b/>
          <w:bCs/>
          <w:position w:val="-2"/>
        </w:rPr>
        <w:t>h</w:t>
      </w:r>
      <w:r>
        <w:rPr>
          <w:rFonts w:ascii="Arial" w:hAnsi="Arial" w:cs="Arial" w:eastAsia="Arial"/>
          <w:sz w:val="23"/>
          <w:szCs w:val="23"/>
          <w:color w:val="7093D1"/>
          <w:spacing w:val="0"/>
          <w:w w:val="100"/>
          <w:b/>
          <w:bCs/>
          <w:position w:val="-2"/>
        </w:rPr>
        <w:t>arre</w:t>
      </w:r>
      <w:r>
        <w:rPr>
          <w:rFonts w:ascii="Arial" w:hAnsi="Arial" w:cs="Arial" w:eastAsia="Arial"/>
          <w:sz w:val="23"/>
          <w:szCs w:val="23"/>
          <w:color w:val="7093D1"/>
          <w:spacing w:val="4"/>
          <w:w w:val="100"/>
          <w:b/>
          <w:bCs/>
          <w:position w:val="-2"/>
        </w:rPr>
        <w:t>m</w:t>
      </w:r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  <w:t>iN</w:t>
      </w:r>
      <w:r>
        <w:rPr>
          <w:rFonts w:ascii="Arial" w:hAnsi="Arial" w:cs="Arial" w:eastAsia="Arial"/>
          <w:sz w:val="23"/>
          <w:szCs w:val="23"/>
          <w:color w:val="4D87DB"/>
          <w:spacing w:val="4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23"/>
          <w:szCs w:val="23"/>
          <w:color w:val="7093D1"/>
          <w:spacing w:val="-5"/>
          <w:w w:val="100"/>
          <w:b/>
          <w:bCs/>
          <w:position w:val="-2"/>
        </w:rPr>
        <w:t>L</w:t>
      </w:r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  <w:t>B</w:t>
      </w:r>
      <w:r>
        <w:rPr>
          <w:rFonts w:ascii="Arial" w:hAnsi="Arial" w:cs="Arial" w:eastAsia="Arial"/>
          <w:sz w:val="23"/>
          <w:szCs w:val="23"/>
          <w:color w:val="4D87DB"/>
          <w:spacing w:val="-13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  <w:t>v</w:t>
      </w:r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D87DB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3"/>
          <w:szCs w:val="23"/>
          <w:color w:val="7093D1"/>
          <w:spacing w:val="0"/>
          <w:w w:val="429"/>
          <w:b/>
          <w:bCs/>
          <w:position w:val="-2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643" w:right="-20"/>
        <w:jc w:val="left"/>
        <w:tabs>
          <w:tab w:pos="4740" w:val="left"/>
          <w:tab w:pos="52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D87DB"/>
          <w:spacing w:val="-15"/>
          <w:w w:val="162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7093D1"/>
          <w:spacing w:val="0"/>
          <w:w w:val="93"/>
          <w:position w:val="-1"/>
        </w:rPr>
        <w:t>ttaiy</w:t>
      </w:r>
      <w:r>
        <w:rPr>
          <w:rFonts w:ascii="Arial" w:hAnsi="Arial" w:cs="Arial" w:eastAsia="Arial"/>
          <w:sz w:val="20"/>
          <w:szCs w:val="20"/>
          <w:color w:val="7093D1"/>
          <w:spacing w:val="0"/>
          <w:w w:val="94"/>
          <w:position w:val="-1"/>
        </w:rPr>
        <w:t>(</w:t>
      </w:r>
      <w:r>
        <w:rPr>
          <w:rFonts w:ascii="Arial" w:hAnsi="Arial" w:cs="Arial" w:eastAsia="Arial"/>
          <w:sz w:val="20"/>
          <w:szCs w:val="20"/>
          <w:color w:val="7093D1"/>
          <w:spacing w:val="0"/>
          <w:w w:val="93"/>
          <w:position w:val="-1"/>
        </w:rPr>
        <w:t>;</w:t>
      </w:r>
      <w:r>
        <w:rPr>
          <w:rFonts w:ascii="Arial" w:hAnsi="Arial" w:cs="Arial" w:eastAsia="Arial"/>
          <w:sz w:val="20"/>
          <w:szCs w:val="20"/>
          <w:color w:val="7093D1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5A0C6"/>
          <w:spacing w:val="0"/>
          <w:w w:val="90"/>
          <w:position w:val="-1"/>
        </w:rPr>
        <w:t>Ku.ze</w:t>
      </w:r>
      <w:r>
        <w:rPr>
          <w:rFonts w:ascii="Arial" w:hAnsi="Arial" w:cs="Arial" w:eastAsia="Arial"/>
          <w:sz w:val="19"/>
          <w:szCs w:val="19"/>
          <w:color w:val="85A0C6"/>
          <w:spacing w:val="0"/>
          <w:w w:val="9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85A0C6"/>
          <w:spacing w:val="7"/>
          <w:w w:val="9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7093D1"/>
          <w:spacing w:val="0"/>
          <w:w w:val="100"/>
          <w:position w:val="-1"/>
        </w:rPr>
        <w:t>Gölge</w:t>
      </w:r>
      <w:r>
        <w:rPr>
          <w:rFonts w:ascii="Arial" w:hAnsi="Arial" w:cs="Arial" w:eastAsia="Arial"/>
          <w:sz w:val="19"/>
          <w:szCs w:val="19"/>
          <w:color w:val="7093D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7093D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7C82A5"/>
          <w:spacing w:val="0"/>
          <w:w w:val="48"/>
          <w:i/>
          <w:position w:val="-1"/>
        </w:rPr>
        <w:t>..:</w:t>
      </w:r>
      <w:r>
        <w:rPr>
          <w:rFonts w:ascii="Arial" w:hAnsi="Arial" w:cs="Arial" w:eastAsia="Arial"/>
          <w:sz w:val="19"/>
          <w:szCs w:val="19"/>
          <w:color w:val="7C82A5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7C82A5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9"/>
          <w:szCs w:val="19"/>
          <w:color w:val="97A8B8"/>
          <w:spacing w:val="0"/>
          <w:w w:val="188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2533" w:right="-20"/>
        <w:jc w:val="left"/>
        <w:tabs>
          <w:tab w:pos="4200" w:val="left"/>
          <w:tab w:pos="46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9"/>
          <w:szCs w:val="19"/>
          <w:color w:val="5B7EC6"/>
          <w:spacing w:val="-10"/>
          <w:w w:val="111"/>
          <w:position w:val="-11"/>
        </w:rPr>
        <w:t>2</w:t>
      </w:r>
      <w:r>
        <w:rPr>
          <w:rFonts w:ascii="Arial" w:hAnsi="Arial" w:cs="Arial" w:eastAsia="Arial"/>
          <w:sz w:val="19"/>
          <w:szCs w:val="19"/>
          <w:color w:val="5D6490"/>
          <w:spacing w:val="-19"/>
          <w:w w:val="149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7093D1"/>
          <w:spacing w:val="0"/>
          <w:w w:val="102"/>
          <w:position w:val="-11"/>
        </w:rPr>
        <w:t>Post</w:t>
      </w:r>
      <w:r>
        <w:rPr>
          <w:rFonts w:ascii="Arial" w:hAnsi="Arial" w:cs="Arial" w:eastAsia="Arial"/>
          <w:sz w:val="19"/>
          <w:szCs w:val="19"/>
          <w:color w:val="7093D1"/>
          <w:spacing w:val="0"/>
          <w:w w:val="103"/>
          <w:position w:val="-11"/>
        </w:rPr>
        <w:t>a</w:t>
      </w:r>
      <w:r>
        <w:rPr>
          <w:rFonts w:ascii="Arial" w:hAnsi="Arial" w:cs="Arial" w:eastAsia="Arial"/>
          <w:sz w:val="19"/>
          <w:szCs w:val="19"/>
          <w:color w:val="7093D1"/>
          <w:spacing w:val="-5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85A0C6"/>
          <w:spacing w:val="0"/>
          <w:w w:val="111"/>
          <w:position w:val="-11"/>
        </w:rPr>
        <w:t>Gru</w:t>
      </w:r>
      <w:r>
        <w:rPr>
          <w:rFonts w:ascii="Arial" w:hAnsi="Arial" w:cs="Arial" w:eastAsia="Arial"/>
          <w:sz w:val="19"/>
          <w:szCs w:val="19"/>
          <w:color w:val="85A0C6"/>
          <w:spacing w:val="-1"/>
          <w:w w:val="111"/>
          <w:position w:val="-11"/>
        </w:rPr>
        <w:t>p</w:t>
      </w:r>
      <w:r>
        <w:rPr>
          <w:rFonts w:ascii="Arial" w:hAnsi="Arial" w:cs="Arial" w:eastAsia="Arial"/>
          <w:sz w:val="19"/>
          <w:szCs w:val="19"/>
          <w:color w:val="5B7EC6"/>
          <w:spacing w:val="0"/>
          <w:w w:val="111"/>
          <w:position w:val="-11"/>
        </w:rPr>
        <w:t>lar,</w:t>
      </w:r>
      <w:r>
        <w:rPr>
          <w:rFonts w:ascii="Arial" w:hAnsi="Arial" w:cs="Arial" w:eastAsia="Arial"/>
          <w:sz w:val="19"/>
          <w:szCs w:val="19"/>
          <w:color w:val="5B7EC6"/>
          <w:spacing w:val="-56"/>
          <w:w w:val="111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B7EC6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5B7EC6"/>
          <w:spacing w:val="0"/>
          <w:w w:val="100"/>
          <w:position w:val="-11"/>
        </w:rPr>
      </w:r>
      <w:r>
        <w:rPr>
          <w:rFonts w:ascii="Arial" w:hAnsi="Arial" w:cs="Arial" w:eastAsia="Arial"/>
          <w:sz w:val="27"/>
          <w:szCs w:val="27"/>
          <w:color w:val="97A8B8"/>
          <w:spacing w:val="8"/>
          <w:w w:val="65"/>
          <w:i/>
          <w:position w:val="-11"/>
        </w:rPr>
        <w:t>·</w:t>
      </w:r>
      <w:r>
        <w:rPr>
          <w:rFonts w:ascii="Arial" w:hAnsi="Arial" w:cs="Arial" w:eastAsia="Arial"/>
          <w:sz w:val="27"/>
          <w:szCs w:val="27"/>
          <w:color w:val="7093D1"/>
          <w:spacing w:val="0"/>
          <w:w w:val="65"/>
          <w:i/>
          <w:position w:val="-11"/>
        </w:rPr>
        <w:t>n</w:t>
      </w:r>
      <w:r>
        <w:rPr>
          <w:rFonts w:ascii="Arial" w:hAnsi="Arial" w:cs="Arial" w:eastAsia="Arial"/>
          <w:sz w:val="27"/>
          <w:szCs w:val="27"/>
          <w:color w:val="7093D1"/>
          <w:spacing w:val="-48"/>
          <w:w w:val="65"/>
          <w:i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7093D1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27"/>
          <w:szCs w:val="27"/>
          <w:color w:val="7093D1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11"/>
          <w:szCs w:val="11"/>
          <w:color w:val="2D315D"/>
          <w:spacing w:val="0"/>
          <w:w w:val="125"/>
          <w:i/>
          <w:position w:val="-11"/>
        </w:rPr>
        <w:t>t'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</w:sectPr>
      </w:pPr>
      <w:rPr/>
    </w:p>
    <w:p>
      <w:pPr>
        <w:spacing w:before="0" w:after="0" w:line="194" w:lineRule="exact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2" w:lineRule="atLeast"/>
        <w:ind w:left="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88" w:lineRule="auto"/>
        <w:ind w:left="2319" w:right="5148" w:firstLine="-2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Beytulla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TUFAN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İtf.Çvş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490"/>
          <w:spacing w:val="0"/>
          <w:w w:val="6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496" w:lineRule="exact"/>
        <w:ind w:left="804" w:right="5811"/>
        <w:jc w:val="center"/>
        <w:tabs>
          <w:tab w:pos="268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037445pt;margin-top:4.025112pt;width:83.416508pt;height:57.0pt;mso-position-horizontal-relative:page;mso-position-vertical-relative:paragraph;z-index:-17465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tabs>
                      <w:tab w:pos="1360" w:val="left"/>
                    </w:tabs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383F90"/>
                      <w:spacing w:val="0"/>
                      <w:w w:val="178"/>
                      <w:position w:val="-1"/>
                    </w:rPr>
                    <w:t>/i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83F9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83F9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5D6490"/>
                      <w:spacing w:val="-177"/>
                      <w:w w:val="65"/>
                      <w:i/>
                      <w:position w:val="-1"/>
                    </w:rPr>
                    <w:t>4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2D315D"/>
          <w:spacing w:val="0"/>
          <w:w w:val="160"/>
          <w:position w:val="-2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2D31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2D315D"/>
          <w:spacing w:val="0"/>
          <w:w w:val="100"/>
          <w:position w:val="-2"/>
        </w:rPr>
      </w:r>
      <w:r>
        <w:rPr>
          <w:rFonts w:ascii="Arial" w:hAnsi="Arial" w:cs="Arial" w:eastAsia="Arial"/>
          <w:sz w:val="44"/>
          <w:szCs w:val="44"/>
          <w:color w:val="2D315D"/>
          <w:spacing w:val="0"/>
          <w:w w:val="386"/>
          <w:position w:val="-2"/>
        </w:rPr>
        <w:t>,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2328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6E6E70"/>
          <w:spacing w:val="0"/>
          <w:w w:val="102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31" w:after="0" w:line="211" w:lineRule="exact"/>
        <w:ind w:left="123" w:right="5319"/>
        <w:jc w:val="center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F90"/>
          <w:spacing w:val="0"/>
          <w:w w:val="505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F9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F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AKGÜN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5"/>
          <w:position w:val="-18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2" w:equalWidth="0">
            <w:col w:w="761" w:space="1544"/>
            <w:col w:w="9115"/>
          </w:cols>
        </w:sectPr>
      </w:pPr>
      <w:rPr/>
    </w:p>
    <w:p>
      <w:pPr>
        <w:spacing w:before="0" w:after="0" w:line="169" w:lineRule="exact"/>
        <w:ind w:left="2309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.308479pt;margin-top:21.389839pt;width:568.331534pt;height:765.9204pt;mso-position-horizontal-relative:page;mso-position-vertical-relative:page;z-index:-17468" coordorigin="326,428" coordsize="11367,15318">
            <v:shape style="position:absolute;left:8544;top:11424;width:3149;height:2246" type="#_x0000_t75">
              <v:imagedata r:id="rId20" o:title=""/>
            </v:shape>
            <v:group style="position:absolute;left:333;top:454;width:11052;height:2" coordorigin="333,454" coordsize="11052,2">
              <v:shape style="position:absolute;left:333;top:454;width:11052;height:2" coordorigin="333,454" coordsize="11052,0" path="m333,454l11385,454e" filled="f" stroked="t" strokeweight=".71424pt" strokecolor="#606060">
                <v:path arrowok="t"/>
              </v:shape>
            </v:group>
            <v:group style="position:absolute;left:352;top:435;width:2;height:15304" coordorigin="352,435" coordsize="2,15304">
              <v:shape style="position:absolute;left:352;top:435;width:2;height:15304" coordorigin="352,435" coordsize="0,15304" path="m352,15739l352,435e" filled="f" stroked="t" strokeweight=".71424pt" strokecolor="#575757">
                <v:path arrowok="t"/>
              </v:shape>
            </v:group>
            <v:group style="position:absolute;left:2233;top:440;width:2;height:1491" coordorigin="2233,440" coordsize="2,1491">
              <v:shape style="position:absolute;left:2233;top:440;width:2;height:1491" coordorigin="2233,440" coordsize="0,1491" path="m2233,1931l2233,440e" filled="f" stroked="t" strokeweight=".71424pt" strokecolor="#707070">
                <v:path arrowok="t"/>
              </v:shape>
            </v:group>
            <v:group style="position:absolute;left:9002;top:449;width:2;height:1482" coordorigin="9002,449" coordsize="2,1482">
              <v:shape style="position:absolute;left:9002;top:449;width:2;height:1482" coordorigin="9002,449" coordsize="0,1482" path="m9002,1931l9002,449e" filled="f" stroked="t" strokeweight=".47616pt" strokecolor="#444444">
                <v:path arrowok="t"/>
              </v:shape>
            </v:group>
            <v:group style="position:absolute;left:11395;top:454;width:2;height:10950" coordorigin="11395,454" coordsize="2,10950">
              <v:shape style="position:absolute;left:11395;top:454;width:2;height:10950" coordorigin="11395,454" coordsize="0,10950" path="m11395,11404l11395,454e" filled="f" stroked="t" strokeweight=".71424pt" strokecolor="#606060">
                <v:path arrowok="t"/>
              </v:shape>
            </v:group>
            <v:group style="position:absolute;left:338;top:2643;width:11056;height:2" coordorigin="338,2643" coordsize="11056,2">
              <v:shape style="position:absolute;left:338;top:2643;width:11056;height:2" coordorigin="338,2643" coordsize="11056,0" path="m338,2643l11395,2643e" filled="f" stroked="t" strokeweight=".71424pt" strokecolor="#606060">
                <v:path arrowok="t"/>
              </v:shape>
            </v:group>
            <v:group style="position:absolute;left:338;top:2882;width:11061;height:2" coordorigin="338,2882" coordsize="11061,2">
              <v:shape style="position:absolute;left:338;top:2882;width:11061;height:2" coordorigin="338,2882" coordsize="11061,0" path="m338,2882l11399,2882e" filled="f" stroked="t" strokeweight=".71424pt" strokecolor="#606060">
                <v:path arrowok="t"/>
              </v:shape>
            </v:group>
            <v:group style="position:absolute;left:333;top:3123;width:11066;height:2" coordorigin="333,3123" coordsize="11066,2">
              <v:shape style="position:absolute;left:333;top:3123;width:11066;height:2" coordorigin="333,3123" coordsize="11066,0" path="m333,3123l11399,3123e" filled="f" stroked="t" strokeweight=".71424pt" strokecolor="#5B5B5B">
                <v:path arrowok="t"/>
              </v:shape>
            </v:group>
            <v:group style="position:absolute;left:3733;top:3116;width:2;height:774" coordorigin="3733,3116" coordsize="2,774">
              <v:shape style="position:absolute;left:3733;top:3116;width:2;height:774" coordorigin="3733,3116" coordsize="0,774" path="m3733,3891l3733,3116e" filled="f" stroked="t" strokeweight=".95232pt" strokecolor="#606060">
                <v:path arrowok="t"/>
              </v:shape>
            </v:group>
            <v:group style="position:absolute;left:338;top:3881;width:11061;height:2" coordorigin="338,3881" coordsize="11061,2">
              <v:shape style="position:absolute;left:338;top:3881;width:11061;height:2" coordorigin="338,3881" coordsize="11061,0" path="m338,3881l11399,3881e" filled="f" stroked="t" strokeweight=".71424pt" strokecolor="#545454">
                <v:path arrowok="t"/>
              </v:shape>
            </v:group>
            <v:group style="position:absolute;left:2252;top:3871;width:2;height:11863" coordorigin="2252,3871" coordsize="2,11863">
              <v:shape style="position:absolute;left:2252;top:3871;width:2;height:11863" coordorigin="2252,3871" coordsize="0,11863" path="m2252,15734l2252,3871e" filled="f" stroked="t" strokeweight=".71424pt" strokecolor="#5B5B5B">
                <v:path arrowok="t"/>
              </v:shape>
            </v:group>
            <v:group style="position:absolute;left:338;top:4225;width:11066;height:2" coordorigin="338,4225" coordsize="11066,2">
              <v:shape style="position:absolute;left:338;top:4225;width:11066;height:2" coordorigin="338,4225" coordsize="11066,0" path="m338,4225l11404,4225e" filled="f" stroked="t" strokeweight=".71424pt" strokecolor="#5B5B5B">
                <v:path arrowok="t"/>
              </v:shape>
            </v:group>
            <v:group style="position:absolute;left:2233;top:4469;width:9166;height:2" coordorigin="2233,4469" coordsize="9166,2">
              <v:shape style="position:absolute;left:2233;top:4469;width:9166;height:2" coordorigin="2233,4469" coordsize="9166,0" path="m2233,4469l11399,4469e" filled="f" stroked="t" strokeweight=".71424pt" strokecolor="#5B5B5B">
                <v:path arrowok="t"/>
              </v:shape>
            </v:group>
            <v:group style="position:absolute;left:4795;top:4459;width:2;height:2170" coordorigin="4795,4459" coordsize="2,2170">
              <v:shape style="position:absolute;left:4795;top:4459;width:2;height:2170" coordorigin="4795,4459" coordsize="0,2170" path="m4795,6629l4795,4459e" filled="f" stroked="t" strokeweight=".71424pt" strokecolor="#575757">
                <v:path arrowok="t"/>
              </v:shape>
            </v:group>
            <v:group style="position:absolute;left:4790;top:4952;width:6614;height:2" coordorigin="4790,4952" coordsize="6614,2">
              <v:shape style="position:absolute;left:4790;top:4952;width:6614;height:2" coordorigin="4790,4952" coordsize="6614,0" path="m4790,4952l11404,4952e" filled="f" stroked="t" strokeweight=".71424pt" strokecolor="#5B5B5B">
                <v:path arrowok="t"/>
              </v:shape>
            </v:group>
            <v:group style="position:absolute;left:4790;top:5191;width:6614;height:2" coordorigin="4790,5191" coordsize="6614,2">
              <v:shape style="position:absolute;left:4790;top:5191;width:6614;height:2" coordorigin="4790,5191" coordsize="6614,0" path="m4790,5191l11404,5191e" filled="f" stroked="t" strokeweight=".71424pt" strokecolor="#5B5B5B">
                <v:path arrowok="t"/>
              </v:shape>
            </v:group>
            <v:group style="position:absolute;left:4785;top:5430;width:6652;height:2" coordorigin="4785,5430" coordsize="6652,2">
              <v:shape style="position:absolute;left:4785;top:5430;width:6652;height:2" coordorigin="4785,5430" coordsize="6652,0" path="m4785,5430l11437,5430e" filled="f" stroked="t" strokeweight=".71424pt" strokecolor="#5B5B5B">
                <v:path arrowok="t"/>
              </v:shape>
            </v:group>
            <v:group style="position:absolute;left:2233;top:5671;width:9171;height:2" coordorigin="2233,5671" coordsize="9171,2">
              <v:shape style="position:absolute;left:2233;top:5671;width:9171;height:2" coordorigin="2233,5671" coordsize="9171,0" path="m2233,5671l11404,5671e" filled="f" stroked="t" strokeweight=".71424pt" strokecolor="#5B5B5B">
                <v:path arrowok="t"/>
              </v:shape>
            </v:group>
            <v:group style="position:absolute;left:338;top:5908;width:11071;height:2" coordorigin="338,5908" coordsize="11071,2">
              <v:shape style="position:absolute;left:338;top:5908;width:11071;height:2" coordorigin="338,5908" coordsize="11071,0" path="m338,5908l11409,5908e" filled="f" stroked="t" strokeweight=".71424pt" strokecolor="#606060">
                <v:path arrowok="t"/>
              </v:shape>
            </v:group>
            <v:group style="position:absolute;left:7697;top:5903;width:2;height:731" coordorigin="7697,5903" coordsize="2,731">
              <v:shape style="position:absolute;left:7697;top:5903;width:2;height:731" coordorigin="7697,5903" coordsize="0,731" path="m7697,6634l7697,5903e" filled="f" stroked="t" strokeweight=".47616pt" strokecolor="#444444">
                <v:path arrowok="t"/>
              </v:shape>
            </v:group>
            <v:group style="position:absolute;left:2238;top:6381;width:9171;height:2" coordorigin="2238,6381" coordsize="9171,2">
              <v:shape style="position:absolute;left:2238;top:6381;width:9171;height:2" coordorigin="2238,6381" coordsize="9171,0" path="m2238,6381l11409,6381e" filled="f" stroked="t" strokeweight=".71424pt" strokecolor="#606060">
                <v:path arrowok="t"/>
              </v:shape>
            </v:group>
            <v:group style="position:absolute;left:2238;top:6620;width:9171;height:2" coordorigin="2238,6620" coordsize="9171,2">
              <v:shape style="position:absolute;left:2238;top:6620;width:9171;height:2" coordorigin="2238,6620" coordsize="9171,0" path="m2238,6620l11409,6620e" filled="f" stroked="t" strokeweight=".71424pt" strokecolor="#646464">
                <v:path arrowok="t"/>
              </v:shape>
            </v:group>
            <v:group style="position:absolute;left:343;top:6863;width:11071;height:2" coordorigin="343,6863" coordsize="11071,2">
              <v:shape style="position:absolute;left:343;top:6863;width:11071;height:2" coordorigin="343,6863" coordsize="11071,0" path="m343,6863l11414,6863e" filled="f" stroked="t" strokeweight=".71424pt" strokecolor="#606060">
                <v:path arrowok="t"/>
              </v:shape>
            </v:group>
            <v:group style="position:absolute;left:338;top:7107;width:11075;height:2" coordorigin="338,7107" coordsize="11075,2">
              <v:shape style="position:absolute;left:338;top:7107;width:11075;height:2" coordorigin="338,7107" coordsize="11075,0" path="m338,7107l11414,7107e" filled="f" stroked="t" strokeweight=".71424pt" strokecolor="#5B5B5B">
                <v:path arrowok="t"/>
              </v:shape>
            </v:group>
            <v:group style="position:absolute;left:4800;top:7098;width:2;height:746" coordorigin="4800,7098" coordsize="2,746">
              <v:shape style="position:absolute;left:4800;top:7098;width:2;height:746" coordorigin="4800,7098" coordsize="0,746" path="m4800,7843l4800,7098e" filled="f" stroked="t" strokeweight=".47616pt" strokecolor="#3B3B3B">
                <v:path arrowok="t"/>
              </v:shape>
            </v:group>
            <v:group style="position:absolute;left:4795;top:7351;width:6619;height:2" coordorigin="4795,7351" coordsize="6619,2">
              <v:shape style="position:absolute;left:4795;top:7351;width:6619;height:2" coordorigin="4795,7351" coordsize="6619,0" path="m4795,7351l11414,7351e" filled="f" stroked="t" strokeweight=".71424pt" strokecolor="#5B5B5B">
                <v:path arrowok="t"/>
              </v:shape>
            </v:group>
            <v:group style="position:absolute;left:4795;top:7590;width:6619;height:2" coordorigin="4795,7590" coordsize="6619,2">
              <v:shape style="position:absolute;left:4795;top:7590;width:6619;height:2" coordorigin="4795,7590" coordsize="6619,0" path="m4795,7590l11414,7590e" filled="f" stroked="t" strokeweight=".71424pt" strokecolor="#575757">
                <v:path arrowok="t"/>
              </v:shape>
            </v:group>
            <v:group style="position:absolute;left:343;top:7831;width:11071;height:2" coordorigin="343,7831" coordsize="11071,2">
              <v:shape style="position:absolute;left:343;top:7831;width:11071;height:2" coordorigin="343,7831" coordsize="11071,0" path="m343,7831l11414,7831e" filled="f" stroked="t" strokeweight=".71424pt" strokecolor="#646464">
                <v:path arrowok="t"/>
              </v:shape>
            </v:group>
            <v:group style="position:absolute;left:343;top:8531;width:11071;height:2" coordorigin="343,8531" coordsize="11071,2">
              <v:shape style="position:absolute;left:343;top:8531;width:11071;height:2" coordorigin="343,8531" coordsize="11071,0" path="m343,8531l11414,8531e" filled="f" stroked="t" strokeweight=".71424pt" strokecolor="#646464">
                <v:path arrowok="t"/>
              </v:shape>
            </v:group>
            <v:group style="position:absolute;left:343;top:9461;width:11075;height:2" coordorigin="343,9461" coordsize="11075,2">
              <v:shape style="position:absolute;left:343;top:9461;width:11075;height:2" coordorigin="343,9461" coordsize="11075,0" path="m343,9461l11418,9461e" filled="f" stroked="t" strokeweight=".71424pt" strokecolor="#646464">
                <v:path arrowok="t"/>
              </v:shape>
            </v:group>
            <v:group style="position:absolute;left:343;top:9702;width:11075;height:2" coordorigin="343,9702" coordsize="11075,2">
              <v:shape style="position:absolute;left:343;top:9702;width:11075;height:2" coordorigin="343,9702" coordsize="11075,0" path="m343,9702l11418,9702e" filled="f" stroked="t" strokeweight=".71424pt" strokecolor="#606060">
                <v:path arrowok="t"/>
              </v:shape>
            </v:group>
            <v:group style="position:absolute;left:343;top:9939;width:11075;height:2" coordorigin="343,9939" coordsize="11075,2">
              <v:shape style="position:absolute;left:343;top:9939;width:11075;height:2" coordorigin="343,9939" coordsize="11075,0" path="m343,9939l11418,9939e" filled="f" stroked="t" strokeweight=".71424pt" strokecolor="#5B5B5B">
                <v:path arrowok="t"/>
              </v:shape>
            </v:group>
            <v:group style="position:absolute;left:348;top:10410;width:11075;height:2" coordorigin="348,10410" coordsize="11075,2">
              <v:shape style="position:absolute;left:348;top:10410;width:11075;height:2" coordorigin="348,10410" coordsize="11075,0" path="m348,10410l11423,10410e" filled="f" stroked="t" strokeweight=".71424pt" strokecolor="#606060">
                <v:path arrowok="t"/>
              </v:shape>
            </v:group>
            <v:group style="position:absolute;left:348;top:10654;width:11075;height:2" coordorigin="348,10654" coordsize="11075,2">
              <v:shape style="position:absolute;left:348;top:10654;width:11075;height:2" coordorigin="348,10654" coordsize="11075,0" path="m348,10654l11423,10654e" filled="f" stroked="t" strokeweight=".71424pt" strokecolor="#606060">
                <v:path arrowok="t"/>
              </v:shape>
            </v:group>
            <v:group style="position:absolute;left:7264;top:10639;width:2;height:5076" coordorigin="7264,10639" coordsize="2,5076">
              <v:shape style="position:absolute;left:7264;top:10639;width:2;height:5076" coordorigin="7264,10639" coordsize="0,5076" path="m7264,15715l7264,10639e" filled="f" stroked="t" strokeweight=".71424pt" strokecolor="#6B6B6B">
                <v:path arrowok="t"/>
              </v:shape>
            </v:group>
            <v:group style="position:absolute;left:1083;top:10649;width:2;height:5090" coordorigin="1083,10649" coordsize="2,5090">
              <v:shape style="position:absolute;left:1083;top:10649;width:2;height:5090" coordorigin="1083,10649" coordsize="0,5090" path="m1083,15739l1083,10649e" filled="f" stroked="t" strokeweight=".71424pt" strokecolor="#5B5B5B">
                <v:path arrowok="t"/>
              </v:shape>
            </v:group>
            <v:group style="position:absolute;left:1638;top:10654;width:2;height:5085" coordorigin="1638,10654" coordsize="2,5085">
              <v:shape style="position:absolute;left:1638;top:10654;width:2;height:5085" coordorigin="1638,10654" coordsize="0,5085" path="m1638,15739l1638,10654e" filled="f" stroked="t" strokeweight=".47616pt" strokecolor="#4B4B4B">
                <v:path arrowok="t"/>
              </v:shape>
            </v:group>
            <v:group style="position:absolute;left:348;top:10893;width:11075;height:2" coordorigin="348,10893" coordsize="11075,2">
              <v:shape style="position:absolute;left:348;top:10893;width:11075;height:2" coordorigin="348,10893" coordsize="11075,0" path="m348,10893l11423,10893e" filled="f" stroked="t" strokeweight=".71424pt" strokecolor="#646464">
                <v:path arrowok="t"/>
              </v:shape>
            </v:group>
            <v:group style="position:absolute;left:352;top:13323;width:1914;height:2" coordorigin="352,13323" coordsize="1914,2">
              <v:shape style="position:absolute;left:352;top:13323;width:1914;height:2" coordorigin="352,13323" coordsize="1914,0" path="m352,13323l2267,13323e" filled="f" stroked="t" strokeweight=".95232pt" strokecolor="#7C7C7C">
                <v:path arrowok="t"/>
              </v:shape>
            </v:group>
            <v:group style="position:absolute;left:357;top:15720;width:10599;height:2" coordorigin="357,15720" coordsize="10599,2">
              <v:shape style="position:absolute;left:357;top:15720;width:10599;height:2" coordorigin="357,15720" coordsize="10599,0" path="m357,15720l10956,15720e" filled="f" stroked="t" strokeweight=".71424pt" strokecolor="#808080">
                <v:path arrowok="t"/>
              </v:shape>
            </v:group>
            <v:group style="position:absolute;left:6974;top:3330;width:2;height:259" coordorigin="6974,3330" coordsize="2,259">
              <v:shape style="position:absolute;left:6974;top:3330;width:2;height:259" coordorigin="6974,3330" coordsize="0,259" path="m6974,3589l6974,3330e" filled="f" stroked="t" strokeweight="1.68175pt" strokecolor="#E1E1E1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1"/>
        </w:rPr>
        <w:t>rfaiy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6"/>
          <w:position w:val="1"/>
        </w:rPr>
        <w:t>,Kuze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6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4D4D4D"/>
          <w:spacing w:val="-13"/>
          <w:w w:val="96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position w:val="1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6"/>
          <w:w w:val="93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6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9"/>
        </w:rPr>
        <w:t>ltf.Ed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300"/>
          <w:cols w:num="2" w:equalWidth="0">
            <w:col w:w="4266" w:space="610"/>
            <w:col w:w="6544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pict>
          <v:shape style="position:absolute;margin-left:431.040009pt;margin-top:602.880005pt;width:121.919997pt;height:102.72pt;mso-position-horizontal-relative:page;mso-position-vertical-relative:page;z-index:-17464" type="#_x0000_t75">
            <v:imagedata r:id="rId21" o:title=""/>
          </v:shape>
        </w:pict>
      </w:r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7.356663" w:type="dxa"/>
      </w:tblPr>
      <w:tblGrid/>
      <w:tr>
        <w:trPr>
          <w:trHeight w:val="1487" w:hRule="exact"/>
        </w:trPr>
        <w:tc>
          <w:tcPr>
            <w:tcW w:w="2021" w:type="dxa"/>
            <w:gridSpan w:val="3"/>
            <w:tcBorders>
              <w:top w:val="single" w:sz="5.67984" w:space="0" w:color="606060"/>
              <w:bottom w:val="single" w:sz="5.67984" w:space="0" w:color="5B5B5B"/>
              <w:left w:val="single" w:sz="5.67984" w:space="0" w:color="545454"/>
              <w:right w:val="single" w:sz="5.67984" w:space="0" w:color="4F4F4F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5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168" w:lineRule="exact"/>
              <w:ind w:left="471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2A2A2A"/>
                <w:w w:val="103"/>
                <w:b/>
                <w:bCs/>
                <w:position w:val="-1"/>
              </w:rPr>
              <w:t>BÜ</w:t>
            </w:r>
            <w:r>
              <w:rPr>
                <w:rFonts w:ascii="Arial" w:hAnsi="Arial" w:cs="Arial" w:eastAsia="Arial"/>
                <w:sz w:val="15"/>
                <w:szCs w:val="15"/>
                <w:color w:val="2A2A2A"/>
                <w:spacing w:val="2"/>
                <w:w w:val="102"/>
                <w:b/>
                <w:bCs/>
                <w:position w:val="-1"/>
              </w:rPr>
              <w:t>Y</w:t>
            </w:r>
            <w:r>
              <w:rPr>
                <w:rFonts w:ascii="Arial" w:hAnsi="Arial" w:cs="Arial" w:eastAsia="Arial"/>
                <w:sz w:val="15"/>
                <w:szCs w:val="15"/>
                <w:color w:val="2A2A2A"/>
                <w:spacing w:val="0"/>
                <w:w w:val="102"/>
                <w:b/>
                <w:bCs/>
                <w:position w:val="-1"/>
              </w:rPr>
              <w:t>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59" w:lineRule="exact"/>
              <w:ind w:left="51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3D3D3D"/>
                <w:spacing w:val="0"/>
                <w:w w:val="100"/>
              </w:rPr>
              <w:t>BELEDIYESI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6697" w:type="dxa"/>
            <w:gridSpan w:val="6"/>
            <w:tcBorders>
              <w:top w:val="single" w:sz="5.67984" w:space="0" w:color="606060"/>
              <w:bottom w:val="single" w:sz="5.67984" w:space="0" w:color="5B5B5B"/>
              <w:left w:val="single" w:sz="5.67984" w:space="0" w:color="4F4F4F"/>
              <w:right w:val="single" w:sz="5.67984" w:space="0" w:color="575757"/>
            </w:tcBorders>
          </w:tcPr>
          <w:p>
            <w:pPr>
              <w:spacing w:before="5" w:after="0" w:line="180" w:lineRule="exact"/>
              <w:jc w:val="left"/>
              <w:rPr>
                <w:sz w:val="18"/>
                <w:szCs w:val="18"/>
              </w:rPr>
            </w:pPr>
            <w:rPr/>
            <w:r>
              <w:rPr>
                <w:sz w:val="18"/>
                <w:szCs w:val="18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164" w:lineRule="auto"/>
              <w:ind w:left="1227" w:right="264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BÜYÜKŞEHiR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88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3"/>
                <w:w w:val="108"/>
              </w:rPr>
              <w:t>·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8"/>
              </w:rPr>
              <w:t>DiYE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8"/>
              </w:rPr>
              <w:t>İ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İTFAİYE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BAŞKANLI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505050"/>
                <w:spacing w:val="0"/>
                <w:w w:val="92"/>
              </w:rPr>
              <w:t>·ı</w:t>
            </w:r>
            <w:r>
              <w:rPr>
                <w:rFonts w:ascii="Arial" w:hAnsi="Arial" w:cs="Arial" w:eastAsia="Arial"/>
                <w:sz w:val="24"/>
                <w:szCs w:val="24"/>
                <w:color w:val="000000"/>
                <w:spacing w:val="0"/>
                <w:w w:val="100"/>
              </w:rPr>
            </w:r>
          </w:p>
          <w:p>
            <w:pPr>
              <w:spacing w:before="16" w:after="0" w:line="240" w:lineRule="auto"/>
              <w:ind w:left="15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1830" w:right="3336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RAPORU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86" w:type="dxa"/>
            <w:tcBorders>
              <w:top w:val="single" w:sz="5.67984" w:space="0" w:color="606060"/>
              <w:bottom w:val="single" w:sz="5.67984" w:space="0" w:color="5B5B5B"/>
              <w:left w:val="single" w:sz="5.67984" w:space="0" w:color="575757"/>
              <w:right w:val="single" w:sz="5.67984" w:space="0" w:color="606060"/>
            </w:tcBorders>
          </w:tcPr>
          <w:p>
            <w:pPr/>
            <w:rPr/>
          </w:p>
        </w:tc>
      </w:tr>
      <w:tr>
        <w:trPr>
          <w:trHeight w:val="215" w:hRule="exact"/>
        </w:trPr>
        <w:tc>
          <w:tcPr>
            <w:tcW w:w="11104" w:type="dxa"/>
            <w:gridSpan w:val="10"/>
            <w:tcBorders>
              <w:top w:val="single" w:sz="5.67984" w:space="0" w:color="5B5B5B"/>
              <w:bottom w:val="single" w:sz="5.67984" w:space="0" w:color="606060"/>
              <w:left w:val="single" w:sz="5.67984" w:space="0" w:color="545454"/>
              <w:right w:val="single" w:sz="5.67984" w:space="0" w:color="606060"/>
            </w:tcBorders>
          </w:tcPr>
          <w:p>
            <w:pPr>
              <w:spacing w:before="1" w:after="0" w:line="199" w:lineRule="exact"/>
              <w:ind w:left="2" w:right="-20"/>
              <w:jc w:val="left"/>
              <w:tabs>
                <w:tab w:pos="1200" w:val="left"/>
                <w:tab w:pos="3020" w:val="left"/>
                <w:tab w:pos="5380" w:val="left"/>
                <w:tab w:pos="74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w w:val="78"/>
              </w:rPr>
              <w:t>Qlııy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w w:val="79"/>
              </w:rPr>
              <w:t>_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Tarihi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5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18/05/2017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88"/>
              </w:rPr>
              <w:t>LBildirinı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9"/>
                <w:w w:val="12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18:00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  <w:position w:val="-1"/>
              </w:rPr>
              <w:t>rel: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5" w:hRule="exact"/>
        </w:trPr>
        <w:tc>
          <w:tcPr>
            <w:tcW w:w="11104" w:type="dxa"/>
            <w:gridSpan w:val="10"/>
            <w:tcBorders>
              <w:top w:val="single" w:sz="5.67984" w:space="0" w:color="606060"/>
              <w:bottom w:val="single" w:sz="5.67984" w:space="0" w:color="5B5B5B"/>
              <w:left w:val="single" w:sz="5.67984" w:space="0" w:color="545454"/>
              <w:right w:val="single" w:sz="5.67984" w:space="0" w:color="606060"/>
            </w:tcBorders>
          </w:tcPr>
          <w:p>
            <w:pPr>
              <w:spacing w:before="6" w:after="0" w:line="195" w:lineRule="exact"/>
              <w:ind w:left="12" w:right="-20"/>
              <w:jc w:val="left"/>
              <w:tabs>
                <w:tab w:pos="1220" w:val="left"/>
                <w:tab w:pos="3040" w:val="left"/>
                <w:tab w:pos="4240" w:val="left"/>
                <w:tab w:pos="53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8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18/05/2017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76"/>
              </w:rPr>
              <w:t>!K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5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39"/>
                <w:w w:val="15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3234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95"/>
              </w:rPr>
              <w:t>IBi!diriı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5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7" w:hRule="exact"/>
        </w:trPr>
        <w:tc>
          <w:tcPr>
            <w:tcW w:w="11104" w:type="dxa"/>
            <w:gridSpan w:val="10"/>
            <w:tcBorders>
              <w:top w:val="single" w:sz="5.67984" w:space="0" w:color="5B5B5B"/>
              <w:bottom w:val="single" w:sz="5.67984" w:space="0" w:color="606060"/>
              <w:left w:val="single" w:sz="5.67984" w:space="0" w:color="545454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5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35"/>
                <w:w w:val="15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Gürçeşnıe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Cad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2201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No:2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7" w:hRule="exact"/>
        </w:trPr>
        <w:tc>
          <w:tcPr>
            <w:tcW w:w="11104" w:type="dxa"/>
            <w:gridSpan w:val="10"/>
            <w:tcBorders>
              <w:top w:val="single" w:sz="5.67984" w:space="0" w:color="606060"/>
              <w:bottom w:val="single" w:sz="5.67984" w:space="0" w:color="5B5B5B"/>
              <w:left w:val="single" w:sz="5.67984" w:space="0" w:color="545454"/>
              <w:right w:val="single" w:sz="5.67984" w:space="0" w:color="606060"/>
            </w:tcBorders>
          </w:tcPr>
          <w:p>
            <w:pPr>
              <w:spacing w:before="3" w:after="0" w:line="240" w:lineRule="auto"/>
              <w:ind w:left="7" w:right="-20"/>
              <w:jc w:val="left"/>
              <w:tabs>
                <w:tab w:pos="12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Gür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4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cad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2201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No:2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1104" w:type="dxa"/>
            <w:gridSpan w:val="10"/>
            <w:tcBorders>
              <w:top w:val="single" w:sz="5.67984" w:space="0" w:color="5B5B5B"/>
              <w:bottom w:val="single" w:sz="5.67984" w:space="0" w:color="606060"/>
              <w:left w:val="single" w:sz="5.67984" w:space="0" w:color="545454"/>
              <w:right w:val="single" w:sz="5.67984" w:space="0" w:color="606060"/>
            </w:tcBorders>
          </w:tcPr>
          <w:p>
            <w:pPr>
              <w:spacing w:before="6" w:after="0" w:line="195" w:lineRule="exact"/>
              <w:ind w:left="7" w:right="-20"/>
              <w:jc w:val="left"/>
              <w:tabs>
                <w:tab w:pos="1200" w:val="left"/>
                <w:tab w:pos="3780" w:val="left"/>
                <w:tab w:pos="61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Tüıil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35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8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92"/>
              </w:rPr>
              <w:t>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4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30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4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14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734" w:hRule="exact"/>
        </w:trPr>
        <w:tc>
          <w:tcPr>
            <w:tcW w:w="3498" w:type="dxa"/>
            <w:gridSpan w:val="4"/>
            <w:tcBorders>
              <w:top w:val="single" w:sz="5.67984" w:space="0" w:color="606060"/>
              <w:bottom w:val="single" w:sz="5.67984" w:space="0" w:color="545454"/>
              <w:left w:val="single" w:sz="5.67984" w:space="0" w:color="545454"/>
              <w:right w:val="single" w:sz="5.67984" w:space="0" w:color="444444"/>
            </w:tcBorders>
          </w:tcPr>
          <w:p>
            <w:pPr>
              <w:spacing w:before="0" w:after="0" w:line="210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D3D3D"/>
                <w:spacing w:val="0"/>
                <w:w w:val="52"/>
              </w:rPr>
              <w:t>1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D3D3D"/>
                <w:spacing w:val="0"/>
                <w:w w:val="52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D3D3D"/>
                <w:spacing w:val="22"/>
                <w:w w:val="5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05050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05050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0"/>
                <w:w w:val="108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077" w:type="dxa"/>
            <w:gridSpan w:val="2"/>
            <w:tcBorders>
              <w:top w:val="single" w:sz="5.67984" w:space="0" w:color="606060"/>
              <w:bottom w:val="single" w:sz="5.67984" w:space="0" w:color="545454"/>
              <w:left w:val="single" w:sz="5.67984" w:space="0" w:color="444444"/>
              <w:right w:val="single" w:sz="5.67984" w:space="0" w:color="5B5B5B"/>
            </w:tcBorders>
          </w:tcPr>
          <w:p>
            <w:pPr>
              <w:spacing w:before="6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9" w:after="0" w:line="240" w:lineRule="auto"/>
              <w:ind w:left="7" w:right="-20"/>
              <w:jc w:val="left"/>
              <w:tabs>
                <w:tab w:pos="20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Betonarıııe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Kagi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Ahşap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elik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Diğer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86" w:after="0" w:line="240" w:lineRule="auto"/>
              <w:ind w:left="348" w:right="-20"/>
              <w:jc w:val="left"/>
              <w:tabs>
                <w:tab w:pos="800" w:val="left"/>
                <w:tab w:pos="1400" w:val="left"/>
              </w:tabs>
              <w:rPr>
                <w:rFonts w:ascii="Arial" w:hAnsi="Arial" w:cs="Arial" w:eastAsia="Arial"/>
                <w:sz w:val="11"/>
                <w:szCs w:val="11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b/>
                <w:bCs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b/>
                <w:bCs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b/>
                <w:bCs/>
              </w:rPr>
            </w:r>
            <w:r>
              <w:rPr>
                <w:rFonts w:ascii="Arial" w:hAnsi="Arial" w:cs="Arial" w:eastAsia="Arial"/>
                <w:sz w:val="14"/>
                <w:szCs w:val="14"/>
                <w:color w:val="505050"/>
                <w:spacing w:val="0"/>
                <w:w w:val="55"/>
                <w:b/>
                <w:bCs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color w:val="505050"/>
                <w:spacing w:val="0"/>
                <w:w w:val="100"/>
                <w:b/>
                <w:bCs/>
              </w:rPr>
              <w:tab/>
            </w:r>
            <w:r>
              <w:rPr>
                <w:rFonts w:ascii="Arial" w:hAnsi="Arial" w:cs="Arial" w:eastAsia="Arial"/>
                <w:sz w:val="14"/>
                <w:szCs w:val="14"/>
                <w:color w:val="505050"/>
                <w:spacing w:val="0"/>
                <w:w w:val="100"/>
                <w:b/>
                <w:bCs/>
              </w:rPr>
            </w:r>
            <w:r>
              <w:rPr>
                <w:rFonts w:ascii="Arial" w:hAnsi="Arial" w:cs="Arial" w:eastAsia="Arial"/>
                <w:sz w:val="11"/>
                <w:szCs w:val="11"/>
                <w:color w:val="2A2A2A"/>
                <w:spacing w:val="0"/>
                <w:w w:val="55"/>
                <w:b/>
                <w:bCs/>
              </w:rPr>
              <w:t>1</w:t>
            </w:r>
            <w:r>
              <w:rPr>
                <w:rFonts w:ascii="Arial" w:hAnsi="Arial" w:cs="Arial" w:eastAsia="Arial"/>
                <w:sz w:val="11"/>
                <w:szCs w:val="11"/>
                <w:color w:val="000000"/>
                <w:spacing w:val="0"/>
                <w:w w:val="100"/>
              </w:rPr>
            </w:r>
          </w:p>
        </w:tc>
        <w:tc>
          <w:tcPr>
            <w:tcW w:w="4530" w:type="dxa"/>
            <w:gridSpan w:val="4"/>
            <w:tcBorders>
              <w:top w:val="single" w:sz="5.67984" w:space="0" w:color="606060"/>
              <w:bottom w:val="single" w:sz="5.67984" w:space="0" w:color="545454"/>
              <w:left w:val="single" w:sz="5.67984" w:space="0" w:color="5B5B5B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Metruk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4" w:after="0" w:line="251" w:lineRule="auto"/>
              <w:ind w:left="2" w:right="627" w:firstLine="47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7"/>
                <w:w w:val="12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6"/>
                <w:w w:val="103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7"/>
              </w:rPr>
              <w:t>..........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19"/>
                <w:w w:val="107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3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19"/>
                <w:w w:val="155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58585"/>
                <w:spacing w:val="-7"/>
                <w:w w:val="12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4"/>
              </w:rPr>
              <w:t>..................................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"/>
                <w:w w:val="10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6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5"/>
              </w:rPr>
              <w:t>..................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1"/>
                <w:w w:val="105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6"/>
                <w:w w:val="103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8"/>
              </w:rPr>
              <w:t>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"/>
                <w:w w:val="108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9"/>
              </w:rPr>
              <w:t>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6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2"/>
                <w:szCs w:val="12"/>
                <w:color w:val="3D3D3D"/>
                <w:spacing w:val="0"/>
                <w:w w:val="50"/>
              </w:rPr>
              <w:t>J</w:t>
            </w:r>
            <w:r>
              <w:rPr>
                <w:rFonts w:ascii="Arial" w:hAnsi="Arial" w:cs="Arial" w:eastAsia="Arial"/>
                <w:sz w:val="12"/>
                <w:szCs w:val="12"/>
                <w:color w:val="3D3D3D"/>
                <w:spacing w:val="0"/>
                <w:w w:val="50"/>
              </w:rPr>
              <w:t> </w:t>
            </w:r>
            <w:r>
              <w:rPr>
                <w:rFonts w:ascii="Arial" w:hAnsi="Arial" w:cs="Arial" w:eastAsia="Arial"/>
                <w:sz w:val="12"/>
                <w:szCs w:val="12"/>
                <w:color w:val="3D3D3D"/>
                <w:spacing w:val="8"/>
                <w:w w:val="5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8:13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77" w:hRule="exact"/>
        </w:trPr>
        <w:tc>
          <w:tcPr>
            <w:tcW w:w="2021" w:type="dxa"/>
            <w:gridSpan w:val="3"/>
            <w:tcBorders>
              <w:top w:val="single" w:sz="5.67984" w:space="0" w:color="545454"/>
              <w:bottom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6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545454"/>
              <w:bottom w:val="single" w:sz="5.67984" w:space="0" w:color="5B5B5B"/>
              <w:left w:val="single" w:sz="5.67984" w:space="0" w:color="4B4B4B"/>
              <w:right w:val="nil" w:sz="6" w:space="0" w:color="auto"/>
            </w:tcBorders>
          </w:tcPr>
          <w:p>
            <w:pPr>
              <w:spacing w:before="10" w:after="0" w:line="178" w:lineRule="exact"/>
              <w:ind w:left="-2" w:right="-20"/>
              <w:jc w:val="left"/>
              <w:tabs>
                <w:tab w:pos="35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w w:val="98"/>
                <w:position w:val="-2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w w:val="97"/>
                <w:position w:val="-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28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85"/>
                <w:position w:val="-2"/>
              </w:rPr>
              <w:t>lıi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7"/>
                <w:w w:val="85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2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2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38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52"/>
                <w:position w:val="-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2"/>
              </w:rPr>
              <w:t>Kiracı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2"/>
              </w:rPr>
              <w:t>veya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2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2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1"/>
                <w:position w:val="-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74" w:lineRule="exact"/>
              <w:ind w:left="3519" w:right="5453"/>
              <w:jc w:val="center"/>
              <w:rPr>
                <w:rFonts w:ascii="Times New Roman" w:hAnsi="Times New Roman" w:cs="Times New Roman" w:eastAsia="Times New Roman"/>
                <w:sz w:val="11"/>
                <w:szCs w:val="11"/>
              </w:rPr>
            </w:pPr>
            <w:rPr/>
            <w:r>
              <w:rPr>
                <w:rFonts w:ascii="Times New Roman" w:hAnsi="Times New Roman" w:cs="Times New Roman" w:eastAsia="Times New Roman"/>
                <w:sz w:val="11"/>
                <w:szCs w:val="11"/>
                <w:color w:val="B3B3B3"/>
                <w:spacing w:val="0"/>
                <w:w w:val="4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9" w:hRule="exact"/>
        </w:trPr>
        <w:tc>
          <w:tcPr>
            <w:tcW w:w="2021" w:type="dxa"/>
            <w:vMerge w:val="restart"/>
            <w:gridSpan w:val="3"/>
            <w:tcBorders>
              <w:top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6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Giden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4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5B5B5B"/>
              <w:bottom w:val="single" w:sz="5.67984" w:space="0" w:color="606060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0" w:after="0" w:line="195" w:lineRule="exact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20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98"/>
              </w:rPr>
              <w:t>Ça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vuş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Sami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DiLSiZ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77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 w:val="restart"/>
            <w:gridSpan w:val="2"/>
            <w:tcBorders>
              <w:top w:val="single" w:sz="5.67984" w:space="0" w:color="606060"/>
              <w:left w:val="single" w:sz="5.67984" w:space="0" w:color="4B4B4B"/>
              <w:right w:val="single" w:sz="5.67984" w:space="0" w:color="4B4B4B"/>
            </w:tcBorders>
          </w:tcPr>
          <w:p>
            <w:pPr>
              <w:spacing w:before="6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45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5"/>
                <w:b/>
                <w:bCs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Plakası:3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CFE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33"/>
              </w:rPr>
              <w:t>16-35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" w:after="0" w:line="240" w:lineRule="auto"/>
              <w:ind w:left="-2" w:right="-2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Pr/>
            <w:r>
              <w:rPr>
                <w:rFonts w:ascii="Courier New" w:hAnsi="Courier New" w:cs="Courier New" w:eastAsia="Courier New"/>
                <w:sz w:val="20"/>
                <w:szCs w:val="20"/>
                <w:color w:val="3D3D3D"/>
                <w:spacing w:val="0"/>
                <w:w w:val="78"/>
              </w:rPr>
              <w:t>652</w:t>
            </w:r>
            <w:r>
              <w:rPr>
                <w:rFonts w:ascii="Courier New" w:hAnsi="Courier New" w:cs="Courier New" w:eastAsia="Courier New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565" w:type="dxa"/>
            <w:gridSpan w:val="5"/>
            <w:tcBorders>
              <w:top w:val="single" w:sz="5.67984" w:space="0" w:color="606060"/>
              <w:bottom w:val="single" w:sz="5.67984" w:space="0" w:color="747474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0" w:after="0" w:line="211" w:lineRule="exact"/>
              <w:ind w:left="-2" w:right="-20"/>
              <w:jc w:val="left"/>
              <w:tabs>
                <w:tab w:pos="28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w w:val="102"/>
              </w:rPr>
              <w:t>Çı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w w:val="10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18:01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2"/>
                <w:position w:val="1"/>
              </w:rPr>
              <w:t>Var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"/>
                <w:w w:val="82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82"/>
                <w:position w:val="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7"/>
                <w:w w:val="82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color w:val="3D3D3D"/>
                <w:spacing w:val="-2"/>
                <w:w w:val="195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  <w:position w:val="1"/>
              </w:rPr>
              <w:t>8:03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3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/>
            <w:gridSpan w:val="2"/>
            <w:tcBorders>
              <w:left w:val="single" w:sz="5.67984" w:space="0" w:color="4B4B4B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6565" w:type="dxa"/>
            <w:gridSpan w:val="5"/>
            <w:tcBorders>
              <w:top w:val="single" w:sz="5.67984" w:space="0" w:color="747474"/>
              <w:bottom w:val="single" w:sz="5.67984" w:space="0" w:color="676767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5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6"/>
                <w:w w:val="92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73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7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8"/>
              </w:rPr>
              <w:t>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9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/>
            <w:gridSpan w:val="2"/>
            <w:tcBorders>
              <w:left w:val="single" w:sz="5.67984" w:space="0" w:color="4B4B4B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6565" w:type="dxa"/>
            <w:gridSpan w:val="5"/>
            <w:tcBorders>
              <w:top w:val="single" w:sz="5.67984" w:space="0" w:color="676767"/>
              <w:bottom w:val="single" w:sz="5.67984" w:space="0" w:color="606060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0" w:after="0" w:line="240" w:lineRule="auto"/>
              <w:ind w:left="26" w:right="-20"/>
              <w:jc w:val="left"/>
              <w:tabs>
                <w:tab w:pos="21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112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58585"/>
                <w:spacing w:val="0"/>
                <w:w w:val="15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9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/>
            <w:gridSpan w:val="2"/>
            <w:tcBorders>
              <w:bottom w:val="single" w:sz="5.67984" w:space="0" w:color="5B5B5B"/>
              <w:left w:val="single" w:sz="5.67984" w:space="0" w:color="4B4B4B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6565" w:type="dxa"/>
            <w:gridSpan w:val="5"/>
            <w:tcBorders>
              <w:top w:val="single" w:sz="5.67984" w:space="0" w:color="606060"/>
              <w:bottom w:val="single" w:sz="5.67984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0" w:after="0" w:line="195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Emniyet-Jandarımı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4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3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5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5"/>
              </w:rPr>
              <w:t>18:20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9" w:hRule="exact"/>
        </w:trPr>
        <w:tc>
          <w:tcPr>
            <w:tcW w:w="2021" w:type="dxa"/>
            <w:vMerge/>
            <w:gridSpan w:val="3"/>
            <w:tcBorders>
              <w:bottom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gridSpan w:val="2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4B4B4B"/>
            </w:tcBorders>
          </w:tcPr>
          <w:p>
            <w:pPr>
              <w:spacing w:before="0" w:after="0" w:line="203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w w:val="99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1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6"/>
              </w:rPr>
              <w:t>rson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3"/>
                <w:w w:val="105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Sayı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61616"/>
                <w:spacing w:val="0"/>
                <w:w w:val="100"/>
              </w:rPr>
              <w:t>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6161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61616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1"/>
              </w:rPr>
              <w:t>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565" w:type="dxa"/>
            <w:gridSpan w:val="5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Doğalg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22" w:hRule="exact"/>
        </w:trPr>
        <w:tc>
          <w:tcPr>
            <w:tcW w:w="2021" w:type="dxa"/>
            <w:vMerge w:val="restart"/>
            <w:gridSpan w:val="3"/>
            <w:tcBorders>
              <w:top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6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Gitınişse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8" w:type="dxa"/>
            <w:gridSpan w:val="2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4B4B4B"/>
            </w:tcBorders>
          </w:tcPr>
          <w:p>
            <w:pPr>
              <w:spacing w:before="10" w:after="0" w:line="251" w:lineRule="auto"/>
              <w:ind w:left="7" w:right="1525" w:firstLine="-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Saat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4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5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887" w:type="dxa"/>
            <w:gridSpan w:val="3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5B5B5B"/>
            </w:tcBorders>
          </w:tcPr>
          <w:p>
            <w:pPr>
              <w:spacing w:before="10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0"/>
              </w:rPr>
              <w:t>\raç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678" w:type="dxa"/>
            <w:gridSpan w:val="2"/>
            <w:tcBorders>
              <w:top w:val="single" w:sz="5.67984" w:space="0" w:color="5B5B5B"/>
              <w:bottom w:val="single" w:sz="5.67984" w:space="0" w:color="5B5B5B"/>
              <w:left w:val="single" w:sz="5.67984" w:space="0" w:color="5B5B5B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2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ersonel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7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gridSpan w:val="2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4B4B4B"/>
            </w:tcBorders>
          </w:tcPr>
          <w:p>
            <w:pPr>
              <w:spacing w:before="7" w:after="0" w:line="195" w:lineRule="exact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'[ardı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</w:rPr>
              <w:t>A.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887" w:type="dxa"/>
            <w:gridSpan w:val="3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5B5B5B"/>
            </w:tcBorders>
          </w:tcPr>
          <w:p>
            <w:pPr/>
            <w:rPr/>
          </w:p>
        </w:tc>
        <w:tc>
          <w:tcPr>
            <w:tcW w:w="3678" w:type="dxa"/>
            <w:gridSpan w:val="2"/>
            <w:tcBorders>
              <w:top w:val="single" w:sz="5.67984" w:space="0" w:color="5B5B5B"/>
              <w:bottom w:val="single" w:sz="5.67984" w:space="0" w:color="5B5B5B"/>
              <w:left w:val="single" w:sz="5.67984" w:space="0" w:color="5B5B5B"/>
              <w:right w:val="single" w:sz="5.67984" w:space="0" w:color="606060"/>
            </w:tcBorders>
          </w:tcPr>
          <w:p>
            <w:pPr/>
            <w:rPr/>
          </w:p>
        </w:tc>
      </w:tr>
      <w:tr>
        <w:trPr>
          <w:trHeight w:val="219" w:hRule="exact"/>
        </w:trPr>
        <w:tc>
          <w:tcPr>
            <w:tcW w:w="2021" w:type="dxa"/>
            <w:vMerge/>
            <w:gridSpan w:val="3"/>
            <w:tcBorders>
              <w:bottom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9083" w:type="dxa"/>
            <w:gridSpan w:val="7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0" w:after="0" w:line="195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"/>
                <w:w w:val="139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Adı-Soyad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2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24" w:hRule="exact"/>
        </w:trPr>
        <w:tc>
          <w:tcPr>
            <w:tcW w:w="2021" w:type="dxa"/>
            <w:gridSpan w:val="3"/>
            <w:tcBorders>
              <w:top w:val="single" w:sz="5.67984" w:space="0" w:color="5B5B5B"/>
              <w:bottom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6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Görüldüğ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Durum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5B5B5B"/>
              <w:bottom w:val="single" w:sz="5.67984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yanınakla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görüldü.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9" w:hRule="exact"/>
        </w:trPr>
        <w:tc>
          <w:tcPr>
            <w:tcW w:w="2021" w:type="dxa"/>
            <w:vMerge w:val="restart"/>
            <w:gridSpan w:val="3"/>
            <w:tcBorders>
              <w:top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Söndürıne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Tüıil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8" w:type="dxa"/>
            <w:vMerge w:val="restart"/>
            <w:gridSpan w:val="2"/>
            <w:tcBorders>
              <w:top w:val="single" w:sz="5.67984" w:space="0" w:color="5B5B5B"/>
              <w:left w:val="single" w:sz="5.67984" w:space="0" w:color="4B4B4B"/>
              <w:right w:val="single" w:sz="7.57312" w:space="0" w:color="575757"/>
            </w:tcBorders>
          </w:tcPr>
          <w:p>
            <w:pPr>
              <w:spacing w:before="10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7"/>
              </w:rPr>
              <w:t>Su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565" w:type="dxa"/>
            <w:gridSpan w:val="5"/>
            <w:tcBorders>
              <w:top w:val="single" w:sz="5.67984" w:space="0" w:color="5B5B5B"/>
              <w:bottom w:val="single" w:sz="5.67984" w:space="0" w:color="606060"/>
              <w:left w:val="single" w:sz="7.57312" w:space="0" w:color="575757"/>
              <w:right w:val="single" w:sz="5.67984" w:space="0" w:color="606060"/>
            </w:tcBorders>
          </w:tcPr>
          <w:p>
            <w:pPr>
              <w:spacing w:before="10" w:after="0" w:line="195" w:lineRule="exact"/>
              <w:ind w:left="3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12"/>
              </w:rPr>
              <w:t>öndürınede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1"/>
                <w:w w:val="11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söndüri.icü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9" w:hRule="exact"/>
        </w:trPr>
        <w:tc>
          <w:tcPr>
            <w:tcW w:w="2021" w:type="dxa"/>
            <w:vMerge/>
            <w:gridSpan w:val="3"/>
            <w:tcBorders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/>
            <w:gridSpan w:val="2"/>
            <w:tcBorders>
              <w:left w:val="single" w:sz="5.67984" w:space="0" w:color="4B4B4B"/>
              <w:right w:val="single" w:sz="7.57312" w:space="0" w:color="575757"/>
            </w:tcBorders>
          </w:tcPr>
          <w:p>
            <w:pPr/>
            <w:rPr/>
          </w:p>
        </w:tc>
        <w:tc>
          <w:tcPr>
            <w:tcW w:w="6565" w:type="dxa"/>
            <w:gridSpan w:val="5"/>
            <w:tcBorders>
              <w:top w:val="single" w:sz="5.67984" w:space="0" w:color="606060"/>
              <w:bottom w:val="single" w:sz="5.67984" w:space="0" w:color="606060"/>
              <w:left w:val="single" w:sz="7.57312" w:space="0" w:color="575757"/>
              <w:right w:val="single" w:sz="5.67984" w:space="0" w:color="606060"/>
            </w:tcBorders>
          </w:tcPr>
          <w:p>
            <w:pPr>
              <w:spacing w:before="0" w:after="0" w:line="205" w:lineRule="exact"/>
              <w:ind w:left="-9" w:right="-20"/>
              <w:jc w:val="left"/>
              <w:tabs>
                <w:tab w:pos="1900" w:val="left"/>
                <w:tab w:pos="3440" w:val="left"/>
                <w:tab w:pos="50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ls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m3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IK.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4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16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19"/>
                <w:szCs w:val="19"/>
                <w:color w:val="606060"/>
                <w:spacing w:val="0"/>
                <w:w w:val="88"/>
                <w:position w:val="-1"/>
              </w:rPr>
              <w:t>IC0</w:t>
            </w:r>
            <w:r>
              <w:rPr>
                <w:rFonts w:ascii="Arial" w:hAnsi="Arial" w:cs="Arial" w:eastAsia="Arial"/>
                <w:sz w:val="19"/>
                <w:szCs w:val="19"/>
                <w:color w:val="606060"/>
                <w:spacing w:val="0"/>
                <w:w w:val="88"/>
                <w:position w:val="-1"/>
              </w:rPr>
              <w:t>2</w:t>
            </w:r>
            <w:r>
              <w:rPr>
                <w:rFonts w:ascii="Arial" w:hAnsi="Arial" w:cs="Arial" w:eastAsia="Arial"/>
                <w:sz w:val="19"/>
                <w:szCs w:val="19"/>
                <w:color w:val="606060"/>
                <w:spacing w:val="15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  <w:position w:val="-1"/>
              </w:rPr>
              <w:t>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5" w:hRule="exact"/>
        </w:trPr>
        <w:tc>
          <w:tcPr>
            <w:tcW w:w="2021" w:type="dxa"/>
            <w:vMerge/>
            <w:gridSpan w:val="3"/>
            <w:tcBorders>
              <w:bottom w:val="single" w:sz="5.67984" w:space="0" w:color="606060"/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2518" w:type="dxa"/>
            <w:vMerge/>
            <w:gridSpan w:val="2"/>
            <w:tcBorders>
              <w:bottom w:val="single" w:sz="5.67984" w:space="0" w:color="606060"/>
              <w:left w:val="single" w:sz="5.67984" w:space="0" w:color="4B4B4B"/>
              <w:right w:val="single" w:sz="7.57312" w:space="0" w:color="575757"/>
            </w:tcBorders>
          </w:tcPr>
          <w:p>
            <w:pPr/>
            <w:rPr/>
          </w:p>
        </w:tc>
        <w:tc>
          <w:tcPr>
            <w:tcW w:w="6565" w:type="dxa"/>
            <w:gridSpan w:val="5"/>
            <w:tcBorders>
              <w:top w:val="single" w:sz="5.67984" w:space="0" w:color="606060"/>
              <w:bottom w:val="single" w:sz="5.67984" w:space="0" w:color="606060"/>
              <w:left w:val="single" w:sz="7.57312" w:space="0" w:color="575757"/>
              <w:right w:val="single" w:sz="5.67984" w:space="0" w:color="606060"/>
            </w:tcBorders>
          </w:tcPr>
          <w:p>
            <w:pPr>
              <w:spacing w:before="0" w:after="0" w:line="200" w:lineRule="exact"/>
              <w:ind w:left="19" w:right="-20"/>
              <w:jc w:val="left"/>
              <w:tabs>
                <w:tab w:pos="1900" w:val="left"/>
                <w:tab w:pos="3460" w:val="left"/>
                <w:tab w:pos="5020" w:val="left"/>
              </w:tabs>
              <w:rPr>
                <w:rFonts w:ascii="Arial" w:hAnsi="Arial" w:cs="Arial" w:eastAsia="Arial"/>
                <w:sz w:val="30"/>
                <w:szCs w:val="30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80"/>
                <w:b/>
                <w:bCs/>
                <w:position w:val="-2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  <w:b/>
                <w:bCs/>
                <w:position w:val="-2"/>
              </w:rPr>
              <w:tab/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  <w:b/>
                <w:bCs/>
                <w:position w:val="-2"/>
              </w:rPr>
            </w:r>
            <w:r>
              <w:rPr>
                <w:rFonts w:ascii="Arial" w:hAnsi="Arial" w:cs="Arial" w:eastAsia="Arial"/>
                <w:sz w:val="14"/>
                <w:szCs w:val="14"/>
                <w:color w:val="2A2A2A"/>
                <w:spacing w:val="0"/>
                <w:w w:val="57"/>
                <w:position w:val="-2"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color w:val="2A2A2A"/>
                <w:spacing w:val="0"/>
                <w:w w:val="100"/>
                <w:position w:val="-2"/>
              </w:rPr>
              <w:tab/>
            </w:r>
            <w:r>
              <w:rPr>
                <w:rFonts w:ascii="Arial" w:hAnsi="Arial" w:cs="Arial" w:eastAsia="Arial"/>
                <w:sz w:val="14"/>
                <w:szCs w:val="14"/>
                <w:color w:val="2A2A2A"/>
                <w:spacing w:val="0"/>
                <w:w w:val="100"/>
                <w:position w:val="-2"/>
              </w:rPr>
            </w:r>
            <w:r>
              <w:rPr>
                <w:rFonts w:ascii="Arial" w:hAnsi="Arial" w:cs="Arial" w:eastAsia="Arial"/>
                <w:sz w:val="30"/>
                <w:szCs w:val="30"/>
                <w:color w:val="2A2A2A"/>
                <w:spacing w:val="0"/>
                <w:w w:val="57"/>
                <w:position w:val="-2"/>
              </w:rPr>
              <w:t>ı</w:t>
            </w:r>
            <w:r>
              <w:rPr>
                <w:rFonts w:ascii="Arial" w:hAnsi="Arial" w:cs="Arial" w:eastAsia="Arial"/>
                <w:sz w:val="30"/>
                <w:szCs w:val="30"/>
                <w:color w:val="2A2A2A"/>
                <w:spacing w:val="0"/>
                <w:w w:val="100"/>
                <w:position w:val="-2"/>
              </w:rPr>
              <w:tab/>
            </w:r>
            <w:r>
              <w:rPr>
                <w:rFonts w:ascii="Arial" w:hAnsi="Arial" w:cs="Arial" w:eastAsia="Arial"/>
                <w:sz w:val="30"/>
                <w:szCs w:val="30"/>
                <w:color w:val="2A2A2A"/>
                <w:spacing w:val="0"/>
                <w:w w:val="100"/>
                <w:position w:val="-2"/>
              </w:rPr>
            </w:r>
            <w:r>
              <w:rPr>
                <w:rFonts w:ascii="Arial" w:hAnsi="Arial" w:cs="Arial" w:eastAsia="Arial"/>
                <w:sz w:val="30"/>
                <w:szCs w:val="30"/>
                <w:color w:val="747474"/>
                <w:spacing w:val="0"/>
                <w:w w:val="57"/>
                <w:b/>
                <w:bCs/>
                <w:position w:val="-2"/>
              </w:rPr>
              <w:t>ı</w:t>
            </w:r>
            <w:r>
              <w:rPr>
                <w:rFonts w:ascii="Arial" w:hAnsi="Arial" w:cs="Arial" w:eastAsia="Arial"/>
                <w:sz w:val="30"/>
                <w:szCs w:val="3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08" w:hRule="exact"/>
        </w:trPr>
        <w:tc>
          <w:tcPr>
            <w:tcW w:w="2021" w:type="dxa"/>
            <w:gridSpan w:val="3"/>
            <w:tcBorders>
              <w:top w:val="single" w:sz="5.67984" w:space="0" w:color="606060"/>
              <w:bottom w:val="single" w:sz="5.67984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6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63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Hasar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Duıumu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606060"/>
              <w:bottom w:val="single" w:sz="5.67984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6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3D3D3D"/>
                <w:spacing w:val="0"/>
                <w:w w:val="91"/>
                <w:b/>
                <w:bCs/>
              </w:rPr>
              <w:t>:Z,ara</w:t>
            </w:r>
            <w:r>
              <w:rPr>
                <w:rFonts w:ascii="Arial" w:hAnsi="Arial" w:cs="Arial" w:eastAsia="Arial"/>
                <w:sz w:val="16"/>
                <w:szCs w:val="16"/>
                <w:color w:val="3D3D3D"/>
                <w:spacing w:val="0"/>
                <w:w w:val="91"/>
                <w:b/>
                <w:bCs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color w:val="3D3D3D"/>
                <w:spacing w:val="6"/>
                <w:w w:val="91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  <w:b/>
                <w:bCs/>
              </w:rPr>
              <w:t>yok.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880" w:hRule="exact"/>
        </w:trPr>
        <w:tc>
          <w:tcPr>
            <w:tcW w:w="2021" w:type="dxa"/>
            <w:gridSpan w:val="3"/>
            <w:tcBorders>
              <w:top w:val="single" w:sz="5.67984" w:space="0" w:color="5B5B5B"/>
              <w:bottom w:val="single" w:sz="5.67984" w:space="0" w:color="606060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8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5B5B5B"/>
              <w:bottom w:val="single" w:sz="5.67984" w:space="0" w:color="606060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3" w:after="0" w:line="253" w:lineRule="auto"/>
              <w:ind w:left="-2" w:right="5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başlangıcının;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zemi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katlı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pencereleri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kapıları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tuğlatarla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örül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metru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binanın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pürçeşme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Caddesine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baka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kısmında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olup;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araştınna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soruşturmada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binanı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penceresini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kırılmış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tuğlalarında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içeri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kimliği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belirsiz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kişi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kişilerce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atıla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sönmemi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izmaritini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buluna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00"/>
              </w:rPr>
              <w:t>çöpleri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tutuşması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neticesi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çıkmı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olabileceği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varılmıştır.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334" w:hRule="exact"/>
        </w:trPr>
        <w:tc>
          <w:tcPr>
            <w:tcW w:w="2021" w:type="dxa"/>
            <w:gridSpan w:val="3"/>
            <w:tcBorders>
              <w:top w:val="single" w:sz="5.67984" w:space="0" w:color="606060"/>
              <w:bottom w:val="single" w:sz="5.67984" w:space="0" w:color="606060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4"/>
              </w:rPr>
              <w:t>:-;igortalı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ise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606060"/>
              <w:bottom w:val="single" w:sz="5.67984" w:space="0" w:color="606060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5" w:after="0" w:line="240" w:lineRule="auto"/>
              <w:ind w:left="47" w:right="-20"/>
              <w:jc w:val="left"/>
              <w:tabs>
                <w:tab w:pos="45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9"/>
              </w:rPr>
              <w:t>irkeli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9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7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Ad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9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3"/>
              </w:rPr>
              <w:t>jBedel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93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2021" w:type="dxa"/>
            <w:gridSpan w:val="3"/>
            <w:tcBorders>
              <w:top w:val="single" w:sz="5.67984" w:space="0" w:color="606060"/>
              <w:bottom w:val="single" w:sz="3.78656" w:space="0" w:color="5B5B5B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606060"/>
              <w:bottom w:val="single" w:sz="3.78656" w:space="0" w:color="5B5B5B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1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Yok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79" w:hRule="exact"/>
        </w:trPr>
        <w:tc>
          <w:tcPr>
            <w:tcW w:w="2021" w:type="dxa"/>
            <w:gridSpan w:val="3"/>
            <w:tcBorders>
              <w:top w:val="single" w:sz="3.78656" w:space="0" w:color="5B5B5B"/>
              <w:bottom w:val="single" w:sz="5.67984" w:space="0" w:color="606060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Kime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4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Teslim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083" w:type="dxa"/>
            <w:gridSpan w:val="7"/>
            <w:tcBorders>
              <w:top w:val="single" w:sz="3.78656" w:space="0" w:color="5B5B5B"/>
              <w:bottom w:val="single" w:sz="5.67984" w:space="0" w:color="606060"/>
              <w:left w:val="single" w:sz="5.67984" w:space="0" w:color="4B4B4B"/>
              <w:right w:val="single" w:sz="5.67984" w:space="0" w:color="606060"/>
            </w:tcBorders>
          </w:tcPr>
          <w:p>
            <w:pPr/>
            <w:rPr/>
          </w:p>
        </w:tc>
      </w:tr>
      <w:tr>
        <w:trPr>
          <w:trHeight w:val="205" w:hRule="exact"/>
        </w:trPr>
        <w:tc>
          <w:tcPr>
            <w:tcW w:w="2021" w:type="dxa"/>
            <w:vMerge w:val="restart"/>
            <w:gridSpan w:val="3"/>
            <w:tcBorders>
              <w:top w:val="single" w:sz="5.67984" w:space="0" w:color="606060"/>
              <w:left w:val="single" w:sz="5.67984" w:space="0" w:color="545454"/>
              <w:right w:val="single" w:sz="5.67984" w:space="0" w:color="4B4B4B"/>
            </w:tcBorders>
          </w:tcPr>
          <w:p>
            <w:pPr>
              <w:spacing w:before="1" w:after="0" w:line="158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w w:val="82"/>
                <w:position w:val="-3"/>
              </w:rPr>
              <w:t>E.ld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4"/>
                <w:w w:val="82"/>
                <w:position w:val="-3"/>
              </w:rPr>
              <w:t>J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34"/>
                <w:w w:val="127"/>
                <w:position w:val="-3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5"/>
                <w:w w:val="83"/>
                <w:position w:val="-3"/>
              </w:rPr>
              <w:t>·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1"/>
                <w:w w:val="155"/>
                <w:position w:val="-3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72"/>
                <w:position w:val="-3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7"/>
                <w:position w:val="-3"/>
              </w:rPr>
              <w:t>Dö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6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6"/>
                <w:u w:val="single" w:color="000000"/>
                <w:position w:val="-3"/>
              </w:rPr>
              <w:t>ııil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6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9"/>
                <w:w w:val="97"/>
                <w:u w:val="single" w:color="000000"/>
                <w:position w:val="-3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9"/>
                <w:w w:val="97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9"/>
                <w:w w:val="97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0"/>
                <w:w w:val="133"/>
                <w:u w:val="single" w:color="000000"/>
                <w:position w:val="-3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0"/>
                <w:w w:val="133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0"/>
                <w:w w:val="133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  <w:u w:val="single" w:color="000000"/>
                <w:position w:val="-3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  <w:u w:val="single" w:color="0000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  <w:u w:val="single" w:color="0000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06" w:lineRule="exact"/>
              <w:ind w:left="2" w:right="-20"/>
              <w:jc w:val="left"/>
              <w:tabs>
                <w:tab w:pos="8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32"/>
                <w:szCs w:val="32"/>
                <w:color w:val="505050"/>
                <w:spacing w:val="-229"/>
                <w:w w:val="91"/>
                <w:position w:val="2"/>
              </w:rPr>
              <w:t>V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747474"/>
                <w:spacing w:val="0"/>
                <w:w w:val="43"/>
                <w:position w:val="-9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747474"/>
                <w:spacing w:val="0"/>
                <w:w w:val="100"/>
                <w:position w:val="-9"/>
              </w:rPr>
              <w:tab/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747474"/>
                <w:spacing w:val="0"/>
                <w:w w:val="100"/>
                <w:position w:val="-9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2"/>
              </w:rPr>
              <w:t>ÖIO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2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  <w:position w:val="2"/>
              </w:rPr>
              <w:t> 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505050"/>
                <w:spacing w:val="-139"/>
                <w:w w:val="109"/>
                <w:position w:val="-9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8"/>
                <w:position w:val="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2"/>
                <w:w w:val="97"/>
                <w:position w:val="2"/>
              </w:rPr>
              <w:t>a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505050"/>
                <w:spacing w:val="-147"/>
                <w:w w:val="109"/>
                <w:position w:val="-9"/>
              </w:rPr>
              <w:t>+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7"/>
                <w:position w:val="2"/>
              </w:rPr>
              <w:t>ralı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083" w:type="dxa"/>
            <w:gridSpan w:val="7"/>
            <w:tcBorders>
              <w:top w:val="single" w:sz="5.67984" w:space="0" w:color="606060"/>
              <w:bottom w:val="nil" w:sz="6" w:space="0" w:color="auto"/>
              <w:left w:val="single" w:sz="5.67984" w:space="0" w:color="4B4B4B"/>
              <w:right w:val="single" w:sz="5.67984" w:space="0" w:color="606060"/>
            </w:tcBorders>
          </w:tcPr>
          <w:p>
            <w:pPr>
              <w:spacing w:before="0" w:after="0" w:line="198" w:lineRule="exact"/>
              <w:ind w:left="-2" w:right="-20"/>
              <w:jc w:val="left"/>
              <w:tabs>
                <w:tab w:pos="38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9"/>
              </w:rPr>
              <w:t>IT'arih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9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5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33"/>
                <w:w w:val="15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05/20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  <w:position w:val="-1"/>
              </w:rPr>
              <w:t>ısaali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8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D3D3D"/>
                <w:spacing w:val="-4"/>
                <w:w w:val="116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2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"/>
                <w:w w:val="10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  <w:position w:val="-1"/>
              </w:rPr>
              <w:t>50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7" w:hRule="exact"/>
        </w:trPr>
        <w:tc>
          <w:tcPr>
            <w:tcW w:w="2021" w:type="dxa"/>
            <w:vMerge/>
            <w:gridSpan w:val="3"/>
            <w:tcBorders>
              <w:bottom w:val="nil" w:sz="6" w:space="0" w:color="auto"/>
              <w:left w:val="single" w:sz="5.67984" w:space="0" w:color="545454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4970" w:type="dxa"/>
            <w:vMerge w:val="restart"/>
            <w:gridSpan w:val="4"/>
            <w:tcBorders>
              <w:top w:val="nil" w:sz="6" w:space="0" w:color="auto"/>
              <w:left w:val="single" w:sz="5.67984" w:space="0" w:color="4B4B4B"/>
              <w:right w:val="single" w:sz="5.67984" w:space="0" w:color="575757"/>
            </w:tcBorders>
          </w:tcPr>
          <w:p>
            <w:pPr>
              <w:spacing w:before="21" w:after="0" w:line="240" w:lineRule="auto"/>
              <w:ind w:left="-2" w:right="-117"/>
              <w:jc w:val="left"/>
              <w:rPr>
                <w:rFonts w:ascii="Courier New" w:hAnsi="Courier New" w:cs="Courier New" w:eastAsia="Courier New"/>
                <w:sz w:val="31"/>
                <w:szCs w:val="31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0"/>
                <w:position w:val="12"/>
              </w:rPr>
              <w:t>pjDE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0"/>
                <w:position w:val="12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10"/>
                <w:position w:val="1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10"/>
                <w:position w:val="12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"/>
                <w:w w:val="110"/>
                <w:position w:val="12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110"/>
                <w:position w:val="1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12"/>
                <w:w w:val="110"/>
                <w:position w:val="1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2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  <w:position w:val="1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7"/>
                <w:w w:val="100"/>
                <w:position w:val="12"/>
              </w:rPr>
              <w:t>2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505050"/>
                <w:spacing w:val="-181"/>
                <w:w w:val="100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  <w:position w:val="1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8"/>
                <w:w w:val="100"/>
                <w:position w:val="12"/>
              </w:rPr>
              <w:t>P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505050"/>
                <w:spacing w:val="-193"/>
                <w:w w:val="109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2"/>
              </w:rPr>
              <w:t>os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9"/>
                <w:w w:val="99"/>
                <w:position w:val="12"/>
              </w:rPr>
              <w:t>t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-117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99"/>
                <w:position w:val="12"/>
              </w:rPr>
              <w:t>a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0"/>
                <w:w w:val="63"/>
                <w:position w:val="0"/>
              </w:rPr>
              <w:t>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98"/>
                <w:position w:val="0"/>
              </w:rPr>
              <w:t>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72" w:after="0" w:line="240" w:lineRule="auto"/>
              <w:ind w:left="130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Koyan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25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7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90.080009pt;height:141.12pt;mso-position-horizontal-relative:char;mso-position-vertical-relative:line" type="#_x0000_t75">
                  <v:imagedata r:id="rId2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0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764" w:right="-20"/>
              <w:jc w:val="left"/>
              <w:tabs>
                <w:tab w:pos="1040" w:val="left"/>
              </w:tabs>
              <w:rPr>
                <w:rFonts w:ascii="Arial" w:hAnsi="Arial" w:cs="Arial" w:eastAsia="Arial"/>
                <w:sz w:val="13"/>
                <w:szCs w:val="13"/>
              </w:rPr>
            </w:pPr>
            <w:rPr/>
            <w:r>
              <w:rPr>
                <w:rFonts w:ascii="Arial" w:hAnsi="Arial" w:cs="Arial" w:eastAsia="Arial"/>
                <w:sz w:val="13"/>
                <w:szCs w:val="13"/>
                <w:color w:val="858585"/>
                <w:spacing w:val="0"/>
                <w:w w:val="164"/>
              </w:rPr>
              <w:t>ı</w:t>
            </w:r>
            <w:r>
              <w:rPr>
                <w:rFonts w:ascii="Arial" w:hAnsi="Arial" w:cs="Arial" w:eastAsia="Arial"/>
                <w:sz w:val="13"/>
                <w:szCs w:val="13"/>
                <w:color w:val="858585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3"/>
                <w:szCs w:val="13"/>
                <w:color w:val="858585"/>
                <w:spacing w:val="2"/>
                <w:w w:val="59"/>
              </w:rPr>
              <w:t>•</w:t>
            </w:r>
            <w:r>
              <w:rPr>
                <w:rFonts w:ascii="Arial" w:hAnsi="Arial" w:cs="Arial" w:eastAsia="Arial"/>
                <w:sz w:val="13"/>
                <w:szCs w:val="13"/>
                <w:color w:val="B3B3B3"/>
                <w:spacing w:val="0"/>
                <w:w w:val="88"/>
              </w:rPr>
              <w:t>•</w:t>
            </w:r>
            <w:r>
              <w:rPr>
                <w:rFonts w:ascii="Arial" w:hAnsi="Arial" w:cs="Arial" w:eastAsia="Arial"/>
                <w:sz w:val="13"/>
                <w:szCs w:val="13"/>
                <w:color w:val="000000"/>
                <w:spacing w:val="0"/>
                <w:w w:val="100"/>
              </w:rPr>
            </w:r>
          </w:p>
        </w:tc>
        <w:tc>
          <w:tcPr>
            <w:tcW w:w="4113" w:type="dxa"/>
            <w:vMerge w:val="restart"/>
            <w:gridSpan w:val="3"/>
            <w:tcBorders>
              <w:top w:val="nil" w:sz="6" w:space="0" w:color="auto"/>
              <w:left w:val="single" w:sz="5.67984" w:space="0" w:color="575757"/>
              <w:right w:val="single" w:sz="5.67984" w:space="0" w:color="606060"/>
            </w:tcBorders>
          </w:tcPr>
          <w:p>
            <w:pPr>
              <w:spacing w:before="21" w:after="0" w:line="240" w:lineRule="auto"/>
              <w:ind w:left="8" w:right="-20"/>
              <w:jc w:val="left"/>
              <w:rPr>
                <w:rFonts w:ascii="Courier New" w:hAnsi="Courier New" w:cs="Courier New" w:eastAsia="Courier New"/>
                <w:sz w:val="31"/>
                <w:szCs w:val="31"/>
              </w:rPr>
            </w:pPr>
            <w:rPr/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-53"/>
                <w:w w:val="63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63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3"/>
                <w:w w:val="63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0"/>
                <w:w w:val="69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A2A2A"/>
                <w:spacing w:val="-51"/>
                <w:w w:val="69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63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3"/>
                <w:w w:val="63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0"/>
                <w:w w:val="62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142"/>
                <w:w w:val="62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9"/>
                <w:w w:val="100"/>
                <w:position w:val="12"/>
              </w:rPr>
              <w:t>O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131"/>
                <w:w w:val="62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7"/>
                <w:w w:val="100"/>
                <w:position w:val="12"/>
              </w:rPr>
              <w:t>N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120"/>
                <w:w w:val="62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3"/>
                <w:w w:val="100"/>
                <w:position w:val="12"/>
              </w:rPr>
              <w:t>A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46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9"/>
                <w:w w:val="100"/>
                <w:position w:val="12"/>
              </w:rPr>
              <w:t>Y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39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75"/>
                <w:w w:val="99"/>
                <w:position w:val="12"/>
              </w:rPr>
              <w:t>L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7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1"/>
                <w:w w:val="100"/>
                <w:position w:val="12"/>
              </w:rPr>
              <w:t>A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173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"/>
                <w:w w:val="100"/>
                <w:position w:val="1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2"/>
                <w:w w:val="98"/>
                <w:position w:val="12"/>
              </w:rPr>
              <w:t>A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0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172"/>
                <w:w w:val="63"/>
                <w:position w:val="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6"/>
                <w:w w:val="98"/>
                <w:position w:val="12"/>
              </w:rPr>
              <w:t>N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69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-51"/>
                <w:w w:val="69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0"/>
                <w:w w:val="63"/>
                <w:position w:val="0"/>
              </w:rPr>
              <w:t>---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3D3D3D"/>
                <w:spacing w:val="-53"/>
                <w:w w:val="63"/>
                <w:position w:val="0"/>
              </w:rPr>
              <w:t>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606060"/>
                <w:spacing w:val="0"/>
                <w:w w:val="76"/>
                <w:position w:val="0"/>
              </w:rPr>
              <w:t>--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9" w:after="0" w:line="190" w:lineRule="exact"/>
              <w:jc w:val="left"/>
              <w:rPr>
                <w:sz w:val="19"/>
                <w:szCs w:val="19"/>
              </w:rPr>
            </w:pPr>
            <w:rPr/>
            <w:r>
              <w:rPr>
                <w:sz w:val="19"/>
                <w:szCs w:val="19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418" w:right="1448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Pr/>
            <w:r>
              <w:rPr>
                <w:rFonts w:ascii="Times New Roman" w:hAnsi="Times New Roman" w:cs="Times New Roman" w:eastAsia="Times New Roman"/>
                <w:sz w:val="30"/>
                <w:szCs w:val="30"/>
                <w:color w:val="2A2A2A"/>
                <w:spacing w:val="0"/>
                <w:w w:val="68"/>
                <w:b/>
                <w:bCs/>
              </w:rPr>
              <w:t>2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2A2A2A"/>
                <w:spacing w:val="13"/>
                <w:w w:val="68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3D3D3D"/>
                <w:spacing w:val="0"/>
                <w:w w:val="68"/>
                <w:b/>
                <w:bCs/>
              </w:rPr>
              <w:t>7</w:t>
            </w:r>
            <w:r>
              <w:rPr>
                <w:rFonts w:ascii="Arial" w:hAnsi="Arial" w:cs="Arial" w:eastAsia="Arial"/>
                <w:sz w:val="25"/>
                <w:szCs w:val="25"/>
                <w:color w:val="3D3D3D"/>
                <w:spacing w:val="9"/>
                <w:w w:val="68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D3D3D"/>
                <w:spacing w:val="0"/>
                <w:w w:val="55"/>
                <w:b/>
                <w:bCs/>
              </w:rPr>
              <w:t>tMaY1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D3D3D"/>
                <w:spacing w:val="0"/>
                <w:w w:val="55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D3D3D"/>
                <w:spacing w:val="2"/>
                <w:w w:val="55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D3D3D"/>
                <w:spacing w:val="0"/>
                <w:w w:val="55"/>
                <w:b/>
                <w:bCs/>
              </w:rPr>
              <w:t>ırı7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000000"/>
                <w:spacing w:val="0"/>
                <w:w w:val="100"/>
              </w:rPr>
            </w:r>
          </w:p>
        </w:tc>
      </w:tr>
      <w:tr>
        <w:trPr>
          <w:trHeight w:val="2060" w:hRule="exact"/>
        </w:trPr>
        <w:tc>
          <w:tcPr>
            <w:tcW w:w="790" w:type="dxa"/>
            <w:tcBorders>
              <w:top w:val="nil" w:sz="6" w:space="0" w:color="auto"/>
              <w:bottom w:val="single" w:sz="5.67984" w:space="0" w:color="606060"/>
              <w:left w:val="single" w:sz="5.67984" w:space="0" w:color="545454"/>
              <w:right w:val="single" w:sz="5.67984" w:space="0" w:color="4F4F4F"/>
            </w:tcBorders>
          </w:tcPr>
          <w:p>
            <w:pPr>
              <w:spacing w:before="6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1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1.52pt;height:30.72pt;mso-position-horizontal-relative:char;mso-position-vertical-relative:line" type="#_x0000_t75">
                  <v:imagedata r:id="rId23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2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</w:tc>
        <w:tc>
          <w:tcPr>
            <w:tcW w:w="577" w:type="dxa"/>
            <w:tcBorders>
              <w:top w:val="nil" w:sz="6" w:space="0" w:color="auto"/>
              <w:bottom w:val="single" w:sz="5.67984" w:space="0" w:color="606060"/>
              <w:left w:val="single" w:sz="5.67984" w:space="0" w:color="4F4F4F"/>
              <w:right w:val="single" w:sz="5.67984" w:space="0" w:color="4F4F4F"/>
            </w:tcBorders>
          </w:tcPr>
          <w:p>
            <w:pPr/>
            <w:rPr/>
          </w:p>
        </w:tc>
        <w:tc>
          <w:tcPr>
            <w:tcW w:w="653" w:type="dxa"/>
            <w:tcBorders>
              <w:top w:val="nil" w:sz="6" w:space="0" w:color="auto"/>
              <w:bottom w:val="single" w:sz="5.67984" w:space="0" w:color="606060"/>
              <w:left w:val="single" w:sz="5.67984" w:space="0" w:color="4F4F4F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4970" w:type="dxa"/>
            <w:vMerge/>
            <w:gridSpan w:val="4"/>
            <w:tcBorders>
              <w:left w:val="single" w:sz="5.67984" w:space="0" w:color="4B4B4B"/>
              <w:right w:val="single" w:sz="5.67984" w:space="0" w:color="575757"/>
            </w:tcBorders>
          </w:tcPr>
          <w:p>
            <w:pPr/>
            <w:rPr/>
          </w:p>
        </w:tc>
        <w:tc>
          <w:tcPr>
            <w:tcW w:w="4113" w:type="dxa"/>
            <w:vMerge/>
            <w:gridSpan w:val="3"/>
            <w:tcBorders>
              <w:left w:val="single" w:sz="5.67984" w:space="0" w:color="575757"/>
              <w:right w:val="single" w:sz="5.67984" w:space="0" w:color="606060"/>
            </w:tcBorders>
          </w:tcPr>
          <w:p>
            <w:pPr/>
            <w:rPr/>
          </w:p>
        </w:tc>
      </w:tr>
      <w:tr>
        <w:trPr>
          <w:trHeight w:val="2365" w:hRule="exact"/>
        </w:trPr>
        <w:tc>
          <w:tcPr>
            <w:tcW w:w="790" w:type="dxa"/>
            <w:tcBorders>
              <w:top w:val="single" w:sz="5.67984" w:space="0" w:color="606060"/>
              <w:bottom w:val="single" w:sz="5.67984" w:space="0" w:color="777777"/>
              <w:left w:val="single" w:sz="5.67984" w:space="0" w:color="545454"/>
              <w:right w:val="single" w:sz="5.67984" w:space="0" w:color="4F4F4F"/>
            </w:tcBorders>
          </w:tcPr>
          <w:p>
            <w:pPr/>
            <w:rPr/>
          </w:p>
        </w:tc>
        <w:tc>
          <w:tcPr>
            <w:tcW w:w="577" w:type="dxa"/>
            <w:tcBorders>
              <w:top w:val="single" w:sz="5.67984" w:space="0" w:color="606060"/>
              <w:bottom w:val="single" w:sz="5.67984" w:space="0" w:color="777777"/>
              <w:left w:val="single" w:sz="5.67984" w:space="0" w:color="4F4F4F"/>
              <w:right w:val="single" w:sz="5.67984" w:space="0" w:color="4F4F4F"/>
            </w:tcBorders>
          </w:tcPr>
          <w:p>
            <w:pPr/>
            <w:rPr/>
          </w:p>
        </w:tc>
        <w:tc>
          <w:tcPr>
            <w:tcW w:w="653" w:type="dxa"/>
            <w:tcBorders>
              <w:top w:val="single" w:sz="5.67984" w:space="0" w:color="606060"/>
              <w:bottom w:val="single" w:sz="5.67984" w:space="0" w:color="777777"/>
              <w:left w:val="single" w:sz="5.67984" w:space="0" w:color="4F4F4F"/>
              <w:right w:val="single" w:sz="5.67984" w:space="0" w:color="4B4B4B"/>
            </w:tcBorders>
          </w:tcPr>
          <w:p>
            <w:pPr/>
            <w:rPr/>
          </w:p>
        </w:tc>
        <w:tc>
          <w:tcPr>
            <w:tcW w:w="4970" w:type="dxa"/>
            <w:vMerge/>
            <w:gridSpan w:val="4"/>
            <w:tcBorders>
              <w:bottom w:val="single" w:sz="5.67984" w:space="0" w:color="777777"/>
              <w:left w:val="single" w:sz="5.67984" w:space="0" w:color="4B4B4B"/>
              <w:right w:val="single" w:sz="5.67984" w:space="0" w:color="575757"/>
            </w:tcBorders>
          </w:tcPr>
          <w:p>
            <w:pPr/>
            <w:rPr/>
          </w:p>
        </w:tc>
        <w:tc>
          <w:tcPr>
            <w:tcW w:w="4113" w:type="dxa"/>
            <w:vMerge/>
            <w:gridSpan w:val="3"/>
            <w:tcBorders>
              <w:bottom w:val="single" w:sz="5.67984" w:space="0" w:color="777777"/>
              <w:left w:val="single" w:sz="5.67984" w:space="0" w:color="575757"/>
              <w:right w:val="single" w:sz="5.67984" w:space="0" w:color="606060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480" w:bottom="280" w:left="2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1" w:lineRule="auto"/>
        <w:ind w:left="879" w:right="5318" w:firstLine="2547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193726pt;margin-top:-17.973156pt;width:38.939462pt;height:43.5pt;mso-position-horizontal-relative:page;mso-position-vertical-relative:paragraph;z-index:-1746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42424"/>
                      <w:spacing w:val="0"/>
                      <w:w w:val="16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8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2"/>
          <w:position w:val="0"/>
        </w:rPr>
        <w:t>J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19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ITAİYE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616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-2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1"/>
          <w:position w:val="3"/>
        </w:rPr>
        <w:t>ı</w:t>
      </w:r>
      <w:r>
        <w:rPr>
          <w:rFonts w:ascii="Arial" w:hAnsi="Arial" w:cs="Arial" w:eastAsia="Arial"/>
          <w:sz w:val="20"/>
          <w:szCs w:val="20"/>
          <w:color w:val="3B3B3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59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tabs>
          <w:tab w:pos="148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Pla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1"/>
          <w:position w:val="2"/>
        </w:rPr>
        <w:t>l13ilcliı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2"/>
        </w:rPr>
        <w:t>iııı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2"/>
        </w:rPr>
        <w:t>l13ildiriı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17:55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42" w:right="-20"/>
        <w:jc w:val="left"/>
        <w:tabs>
          <w:tab w:pos="1500" w:val="left"/>
          <w:tab w:pos="318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5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46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4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46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1"/>
        </w:rPr>
        <w:t>No</w:t>
      </w:r>
      <w:r>
        <w:rPr>
          <w:rFonts w:ascii="Arial" w:hAnsi="Arial" w:cs="Arial" w:eastAsia="Arial"/>
          <w:sz w:val="16"/>
          <w:szCs w:val="16"/>
          <w:color w:val="4F4F4F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3233/1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2"/>
        </w:rPr>
        <w:t>IBiidirü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2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1093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Numara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65/1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42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Do_gru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1093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Numara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65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8" w:right="-20"/>
        <w:jc w:val="left"/>
        <w:tabs>
          <w:tab w:pos="1340" w:val="left"/>
          <w:tab w:pos="1780" w:val="left"/>
          <w:tab w:pos="3760" w:val="left"/>
          <w:tab w:pos="496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9.637634pt;margin-top:10.429072pt;width:3.74504pt;height:26pt;mso-position-horizontal-relative:page;mso-position-vertical-relative:paragraph;z-index:-1746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99999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32"/>
        </w:rPr>
        <w:t>: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:E.K.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42" w:right="-20"/>
        <w:jc w:val="left"/>
        <w:tabs>
          <w:tab w:pos="3680" w:val="left"/>
          <w:tab w:pos="6840" w:val="left"/>
          <w:tab w:pos="1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322769pt;margin-top:12.300157pt;width:12.093821pt;height:37pt;mso-position-horizontal-relative:page;mso-position-vertical-relative:paragraph;z-index:-17460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4F4F4F"/>
                      <w:spacing w:val="0"/>
                      <w:w w:val="11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6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7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72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44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75"/>
          <w:position w:val="4"/>
        </w:rPr>
        <w:t>p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7"/>
          <w:position w:val="4"/>
        </w:rPr>
        <w:t>ını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8"/>
          <w:position w:val="4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B8B8B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B8B8B8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B8B8B8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85" w:right="-20"/>
        <w:jc w:val="left"/>
        <w:tabs>
          <w:tab w:pos="6220" w:val="left"/>
          <w:tab w:pos="84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1B1B1"/>
          <w:w w:val="38"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2"/>
          <w:w w:val="100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7"/>
          <w:position w:val="5"/>
        </w:rPr>
        <w:t>&lt;:t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8"/>
          <w:position w:val="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>narnıc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5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5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BFC3C1"/>
          <w:spacing w:val="0"/>
          <w:w w:val="369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3974" w:right="5241"/>
        <w:jc w:val="center"/>
        <w:tabs>
          <w:tab w:pos="5020" w:val="left"/>
          <w:tab w:pos="5540" w:val="left"/>
          <w:tab w:pos="616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4"/>
          <w:szCs w:val="14"/>
          <w:color w:val="3B3B3B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51"/>
          <w:szCs w:val="51"/>
          <w:color w:val="242424"/>
          <w:spacing w:val="0"/>
          <w:w w:val="52"/>
          <w:position w:val="-21"/>
        </w:rPr>
        <w:t>ı</w:t>
      </w:r>
      <w:r>
        <w:rPr>
          <w:rFonts w:ascii="Arial" w:hAnsi="Arial" w:cs="Arial" w:eastAsia="Arial"/>
          <w:sz w:val="51"/>
          <w:szCs w:val="51"/>
          <w:color w:val="242424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51"/>
          <w:szCs w:val="51"/>
          <w:color w:val="242424"/>
          <w:spacing w:val="0"/>
          <w:w w:val="100"/>
          <w:position w:val="-21"/>
        </w:rPr>
      </w:r>
      <w:r>
        <w:rPr>
          <w:rFonts w:ascii="Arial" w:hAnsi="Arial" w:cs="Arial" w:eastAsia="Arial"/>
          <w:sz w:val="53"/>
          <w:szCs w:val="53"/>
          <w:color w:val="999999"/>
          <w:spacing w:val="0"/>
          <w:w w:val="144"/>
          <w:position w:val="-21"/>
        </w:rPr>
        <w:t>l</w:t>
      </w:r>
      <w:r>
        <w:rPr>
          <w:rFonts w:ascii="Arial" w:hAnsi="Arial" w:cs="Arial" w:eastAsia="Arial"/>
          <w:sz w:val="53"/>
          <w:szCs w:val="53"/>
          <w:color w:val="999999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53"/>
          <w:szCs w:val="53"/>
          <w:color w:val="999999"/>
          <w:spacing w:val="0"/>
          <w:w w:val="100"/>
          <w:position w:val="-21"/>
        </w:rPr>
      </w:r>
      <w:r>
        <w:rPr>
          <w:rFonts w:ascii="Arial" w:hAnsi="Arial" w:cs="Arial" w:eastAsia="Arial"/>
          <w:sz w:val="52"/>
          <w:szCs w:val="52"/>
          <w:color w:val="B1B1B1"/>
          <w:spacing w:val="0"/>
          <w:w w:val="51"/>
          <w:position w:val="-22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160" w:right="1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80" w:lineRule="atLeast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8" w:lineRule="exact"/>
        <w:ind w:left="39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1B1B1"/>
          <w:w w:val="79"/>
        </w:rPr>
        <w:t>.</w:t>
      </w:r>
      <w:r>
        <w:rPr>
          <w:rFonts w:ascii="Arial" w:hAnsi="Arial" w:cs="Arial" w:eastAsia="Arial"/>
          <w:sz w:val="18"/>
          <w:szCs w:val="18"/>
          <w:color w:val="B1B1B1"/>
          <w:spacing w:val="-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Yangıı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8"/>
        </w:rPr>
        <w:t>altın</w:t>
      </w:r>
      <w:r>
        <w:rPr>
          <w:rFonts w:ascii="Arial" w:hAnsi="Arial" w:cs="Arial" w:eastAsia="Arial"/>
          <w:sz w:val="17"/>
          <w:szCs w:val="17"/>
          <w:color w:val="3B3B3B"/>
          <w:spacing w:val="-6"/>
          <w:w w:val="10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8:02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8" w:lineRule="exact"/>
        <w:ind w:left="299" w:right="-20"/>
        <w:jc w:val="left"/>
        <w:tabs>
          <w:tab w:pos="2940" w:val="left"/>
          <w:tab w:pos="5340" w:val="left"/>
          <w:tab w:pos="840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2"/>
          <w:position w:val="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8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4"/>
          <w:position w:val="8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64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0"/>
          <w:w w:val="152"/>
          <w:i/>
          <w:position w:val="8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1"/>
          <w:w w:val="152"/>
          <w:i/>
          <w:position w:val="8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2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8"/>
        </w:rPr>
        <w:t>DIN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7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Fatma'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9"/>
        </w:rPr>
        <w:t>YlJZK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87"/>
          <w:position w:val="9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78"/>
          <w:position w:val="9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67"/>
          <w:position w:val="9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3"/>
          <w:w w:val="67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36"/>
          <w:szCs w:val="36"/>
          <w:color w:val="999999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90"/>
          <w:position w:val="1"/>
        </w:rPr>
        <w:t>lt</w:t>
      </w:r>
      <w:r>
        <w:rPr>
          <w:rFonts w:ascii="Arial" w:hAnsi="Arial" w:cs="Arial" w:eastAsia="Arial"/>
          <w:sz w:val="22"/>
          <w:szCs w:val="22"/>
          <w:color w:val="3B3B3B"/>
          <w:spacing w:val="-40"/>
          <w:w w:val="90"/>
          <w:position w:val="1"/>
        </w:rPr>
        <w:t>J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90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626262"/>
          <w:spacing w:val="-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5"/>
          <w:w w:val="4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1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9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40"/>
          <w:position w:val="1"/>
        </w:rPr>
        <w:t>_v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91"/>
          <w:position w:val="1"/>
        </w:rPr>
        <w:t>ğdnş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ÖZBEK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3" w:equalWidth="0">
            <w:col w:w="1187" w:space="981"/>
            <w:col w:w="610" w:space="49"/>
            <w:col w:w="8813"/>
          </w:cols>
        </w:sectPr>
      </w:pPr>
      <w:rPr/>
    </w:p>
    <w:p>
      <w:pPr>
        <w:spacing w:before="0" w:after="0" w:line="233" w:lineRule="exact"/>
        <w:ind w:left="2167" w:right="-20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1"/>
        </w:rPr>
        <w:t>Anıç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1"/>
          <w:szCs w:val="21"/>
          <w:color w:val="3B3B3B"/>
          <w:spacing w:val="-57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91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17:56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18:01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6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6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  <w:position w:val="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8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8"/>
          <w:position w:val="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61"/>
          <w:i/>
          <w:position w:val="6"/>
        </w:rPr>
        <w:t>:;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61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3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723" w:right="48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161" w:lineRule="auto"/>
        <w:ind w:left="2177" w:right="4526" w:firstLine="2567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59"/>
          <w:position w:val="4"/>
        </w:rPr>
        <w:t>: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59"/>
          <w:position w:val="4"/>
        </w:rPr>
        <w:t>)</w:t>
      </w:r>
      <w:r>
        <w:rPr>
          <w:rFonts w:ascii="Arial" w:hAnsi="Arial" w:cs="Arial" w:eastAsia="Arial"/>
          <w:sz w:val="23"/>
          <w:szCs w:val="23"/>
          <w:color w:val="747474"/>
          <w:spacing w:val="-37"/>
          <w:w w:val="59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74747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5" w:after="0" w:line="196" w:lineRule="auto"/>
        <w:ind w:left="2177" w:right="2628" w:firstLine="-2040"/>
        <w:jc w:val="left"/>
        <w:tabs>
          <w:tab w:pos="60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49"/>
          <w:w w:val="59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BFC3C1"/>
          <w:spacing w:val="-19"/>
          <w:w w:val="8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91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8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Vardıımı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l'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2"/>
        </w:rPr>
        <w:t>bs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91" w:lineRule="exact"/>
        <w:ind w:left="2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9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6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68"/>
          <w:position w:val="-2"/>
        </w:rPr>
        <w:t>·:·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4"/>
          <w:w w:val="69"/>
          <w:position w:val="-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8"/>
          <w:position w:val="-2"/>
        </w:rPr>
        <w:t>ıclı: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69"/>
          <w:position w:val="1"/>
        </w:rPr>
        <w:t>pıayın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8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vaı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3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95"/>
          <w:position w:val="1"/>
        </w:rPr>
        <w:t>ı!</w:t>
      </w:r>
      <w:r>
        <w:rPr>
          <w:rFonts w:ascii="Arial" w:hAnsi="Arial" w:cs="Arial" w:eastAsia="Arial"/>
          <w:sz w:val="17"/>
          <w:szCs w:val="17"/>
          <w:color w:val="626262"/>
          <w:spacing w:val="-18"/>
          <w:w w:val="96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96"/>
          <w:position w:val="1"/>
        </w:rPr>
        <w:t>..</w:t>
      </w:r>
      <w:r>
        <w:rPr>
          <w:rFonts w:ascii="Arial" w:hAnsi="Arial" w:cs="Arial" w:eastAsia="Arial"/>
          <w:sz w:val="17"/>
          <w:szCs w:val="17"/>
          <w:color w:val="626262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5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7" w:right="-20"/>
        <w:jc w:val="left"/>
        <w:tabs>
          <w:tab w:pos="216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Durttm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çekleşti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75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8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8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7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rnııı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1"/>
        </w:rPr>
        <w:t>ldL.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4700" w:right="43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Söndürıııcde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7" w:lineRule="exact"/>
        <w:ind w:left="118" w:right="-20"/>
        <w:jc w:val="left"/>
        <w:tabs>
          <w:tab w:pos="4720" w:val="left"/>
          <w:tab w:pos="6660" w:val="left"/>
          <w:tab w:pos="8220" w:val="left"/>
          <w:tab w:pos="9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2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6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3"/>
          <w:w w:val="11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IC0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6659" w:right="-20"/>
        <w:jc w:val="left"/>
        <w:tabs>
          <w:tab w:pos="8220" w:val="left"/>
          <w:tab w:pos="8760" w:val="left"/>
          <w:tab w:pos="9480" w:val="left"/>
          <w:tab w:pos="98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6"/>
          <w:szCs w:val="36"/>
          <w:color w:val="3B3B3B"/>
          <w:w w:val="59"/>
          <w:position w:val="-3"/>
        </w:rPr>
        <w:t>ı</w:t>
      </w:r>
      <w:r>
        <w:rPr>
          <w:rFonts w:ascii="Arial" w:hAnsi="Arial" w:cs="Arial" w:eastAsia="Arial"/>
          <w:sz w:val="36"/>
          <w:szCs w:val="36"/>
          <w:color w:val="3B3B3B"/>
          <w:w w:val="100"/>
          <w:position w:val="-3"/>
        </w:rPr>
        <w:tab/>
      </w:r>
      <w:r>
        <w:rPr>
          <w:rFonts w:ascii="Arial" w:hAnsi="Arial" w:cs="Arial" w:eastAsia="Arial"/>
          <w:sz w:val="36"/>
          <w:szCs w:val="36"/>
          <w:color w:val="3B3B3B"/>
          <w:w w:val="44"/>
          <w:position w:val="-3"/>
        </w:rPr>
        <w:t>ı</w:t>
      </w:r>
      <w:r>
        <w:rPr>
          <w:rFonts w:ascii="Arial" w:hAnsi="Arial" w:cs="Arial" w:eastAsia="Arial"/>
          <w:sz w:val="36"/>
          <w:szCs w:val="36"/>
          <w:color w:val="3B3B3B"/>
          <w:w w:val="100"/>
          <w:position w:val="-3"/>
        </w:rPr>
        <w:tab/>
      </w:r>
      <w:r>
        <w:rPr>
          <w:rFonts w:ascii="Arial" w:hAnsi="Arial" w:cs="Arial" w:eastAsia="Arial"/>
          <w:sz w:val="36"/>
          <w:szCs w:val="36"/>
          <w:color w:val="3B3B3B"/>
          <w:w w:val="100"/>
          <w:position w:val="-3"/>
        </w:rPr>
      </w:r>
      <w:r>
        <w:rPr>
          <w:rFonts w:ascii="Arial" w:hAnsi="Arial" w:cs="Arial" w:eastAsia="Arial"/>
          <w:sz w:val="27"/>
          <w:szCs w:val="27"/>
          <w:color w:val="4F4F4F"/>
          <w:w w:val="99"/>
          <w:b/>
          <w:bCs/>
          <w:position w:val="-3"/>
        </w:rPr>
      </w:r>
      <w:r>
        <w:rPr>
          <w:rFonts w:ascii="Arial" w:hAnsi="Arial" w:cs="Arial" w:eastAsia="Arial"/>
          <w:sz w:val="27"/>
          <w:szCs w:val="27"/>
          <w:color w:val="4F4F4F"/>
          <w:w w:val="99"/>
          <w:b/>
          <w:bCs/>
          <w:u w:val="single" w:color="3B3B3B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F4F4F"/>
          <w:w w:val="100"/>
          <w:b/>
          <w:bCs/>
          <w:u w:val="single" w:color="3B3B3B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4F4F4F"/>
          <w:w w:val="100"/>
          <w:b/>
          <w:bCs/>
          <w:u w:val="single" w:color="3B3B3B"/>
          <w:position w:val="-3"/>
        </w:rPr>
      </w:r>
      <w:r>
        <w:rPr>
          <w:rFonts w:ascii="Arial" w:hAnsi="Arial" w:cs="Arial" w:eastAsia="Arial"/>
          <w:sz w:val="27"/>
          <w:szCs w:val="27"/>
          <w:color w:val="4F4F4F"/>
          <w:w w:val="51"/>
          <w:b/>
          <w:bCs/>
          <w:u w:val="single" w:color="3B3B3B"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4F4F4F"/>
          <w:w w:val="51"/>
          <w:b/>
          <w:bCs/>
          <w:u w:val="single" w:color="3B3B3B"/>
          <w:position w:val="-3"/>
        </w:rPr>
      </w:r>
      <w:r>
        <w:rPr>
          <w:rFonts w:ascii="Arial" w:hAnsi="Arial" w:cs="Arial" w:eastAsia="Arial"/>
          <w:sz w:val="27"/>
          <w:szCs w:val="27"/>
          <w:color w:val="4F4F4F"/>
          <w:w w:val="99"/>
          <w:b/>
          <w:bCs/>
          <w:u w:val="single" w:color="3B3B3B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F4F4F"/>
          <w:w w:val="100"/>
          <w:b/>
          <w:bCs/>
          <w:u w:val="single" w:color="3B3B3B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4F4F4F"/>
          <w:w w:val="100"/>
          <w:b/>
          <w:bCs/>
          <w:u w:val="single" w:color="3B3B3B"/>
          <w:position w:val="-3"/>
        </w:rPr>
      </w:r>
      <w:r>
        <w:rPr>
          <w:rFonts w:ascii="Arial" w:hAnsi="Arial" w:cs="Arial" w:eastAsia="Arial"/>
          <w:sz w:val="27"/>
          <w:szCs w:val="27"/>
          <w:color w:val="4F4F4F"/>
          <w:w w:val="100"/>
          <w:b/>
          <w:bCs/>
          <w:position w:val="-3"/>
        </w:rPr>
      </w:r>
      <w:r>
        <w:rPr>
          <w:rFonts w:ascii="Arial" w:hAnsi="Arial" w:cs="Arial" w:eastAsia="Arial"/>
          <w:sz w:val="27"/>
          <w:szCs w:val="27"/>
          <w:color w:val="000000"/>
          <w:w w:val="100"/>
          <w:position w:val="0"/>
        </w:rPr>
      </w:r>
    </w:p>
    <w:p>
      <w:pPr>
        <w:spacing w:before="0" w:after="0" w:line="194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82"/>
        </w:rPr>
        <w:t>:·ı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8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73" w:right="-20"/>
        <w:jc w:val="left"/>
        <w:tabs>
          <w:tab w:pos="2600" w:val="left"/>
          <w:tab w:pos="51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4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  <w:position w:val="4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68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22"/>
          <w:w w:val="6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  <w:position w:val="4"/>
        </w:rPr>
        <w:t>!:şy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93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300TL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OTL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Toplam: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4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left="99" w:right="104" w:firstLine="2040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>;,ı: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1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99999"/>
          <w:spacing w:val="0"/>
          <w:w w:val="64"/>
        </w:rPr>
        <w:t>,</w:t>
      </w:r>
      <w:r>
        <w:rPr>
          <w:rFonts w:ascii="Arial" w:hAnsi="Arial" w:cs="Arial" w:eastAsia="Arial"/>
          <w:sz w:val="14"/>
          <w:szCs w:val="14"/>
          <w:color w:val="999999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30"/>
        </w:rPr>
        <w:t>ıı</w:t>
      </w:r>
      <w:r>
        <w:rPr>
          <w:rFonts w:ascii="Arial" w:hAnsi="Arial" w:cs="Arial" w:eastAsia="Arial"/>
          <w:sz w:val="14"/>
          <w:szCs w:val="14"/>
          <w:color w:val="4F4F4F"/>
          <w:spacing w:val="22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Yangııı</w:t>
      </w:r>
      <w:r>
        <w:rPr>
          <w:rFonts w:ascii="Arial" w:hAnsi="Arial" w:cs="Arial" w:eastAsia="Arial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7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limU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:yn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2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8"/>
          <w:w w:val="22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73"/>
        </w:rPr>
        <w:t>i</w:t>
      </w:r>
      <w:r>
        <w:rPr>
          <w:rFonts w:ascii="Arial" w:hAnsi="Arial" w:cs="Arial" w:eastAsia="Arial"/>
          <w:sz w:val="15"/>
          <w:szCs w:val="15"/>
          <w:color w:val="4F4F4F"/>
          <w:spacing w:val="-2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747474"/>
          <w:spacing w:val="0"/>
          <w:w w:val="63"/>
        </w:rPr>
        <w:t>:</w:t>
      </w:r>
      <w:r>
        <w:rPr>
          <w:rFonts w:ascii="Arial" w:hAnsi="Arial" w:cs="Arial" w:eastAsia="Arial"/>
          <w:sz w:val="15"/>
          <w:szCs w:val="15"/>
          <w:color w:val="747474"/>
          <w:spacing w:val="0"/>
          <w:w w:val="63"/>
        </w:rPr>
        <w:t> </w:t>
      </w:r>
      <w:r>
        <w:rPr>
          <w:rFonts w:ascii="Arial" w:hAnsi="Arial" w:cs="Arial" w:eastAsia="Arial"/>
          <w:sz w:val="15"/>
          <w:szCs w:val="15"/>
          <w:color w:val="747474"/>
          <w:spacing w:val="4"/>
          <w:w w:val="63"/>
        </w:rPr>
        <w:t> 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73"/>
        </w:rPr>
        <w:t>:</w:t>
      </w:r>
      <w:r>
        <w:rPr>
          <w:rFonts w:ascii="Arial" w:hAnsi="Arial" w:cs="Arial" w:eastAsia="Arial"/>
          <w:sz w:val="13"/>
          <w:szCs w:val="13"/>
          <w:color w:val="999999"/>
          <w:spacing w:val="-21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F4F4F"/>
          <w:spacing w:val="0"/>
          <w:w w:val="166"/>
        </w:rPr>
        <w:t>ı</w:t>
      </w:r>
      <w:r>
        <w:rPr>
          <w:rFonts w:ascii="Arial" w:hAnsi="Arial" w:cs="Arial" w:eastAsia="Arial"/>
          <w:sz w:val="13"/>
          <w:szCs w:val="13"/>
          <w:color w:val="4F4F4F"/>
          <w:spacing w:val="-31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(k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bloları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aşınmı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nedenlerden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233"/>
        </w:rPr>
        <w:t>l,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-33"/>
          <w:w w:val="2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3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:ayı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izalasyonlarını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oldugtı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205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15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7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aatine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varılnıı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8"/>
          <w:w w:val="6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6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64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2"/>
          <w:w w:val="6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40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" w:after="0" w:line="240" w:lineRule="auto"/>
        <w:ind w:left="127" w:right="-20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Sigortal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  <w:position w:val="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7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0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62"/>
          <w:position w:val="-1"/>
        </w:rPr>
        <w:t>Y: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62"/>
          <w:position w:val="-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71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-5"/>
          <w:w w:val="100"/>
          <w:position w:val="-1"/>
        </w:rPr>
        <w:t>-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7"/>
          <w:b/>
          <w:bCs/>
          <w:position w:val="3"/>
        </w:rPr>
        <w:t>YUZKAYA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5"/>
          <w:w w:val="78"/>
          <w:b/>
          <w:bCs/>
          <w:position w:val="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0"/>
          <w:w w:val="38"/>
          <w:b/>
          <w:bCs/>
          <w:position w:val="3"/>
        </w:rPr>
        <w:t>.-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77"/>
        </w:rPr>
        <w:t>Eı.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7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2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.Jigi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37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51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12"/>
          <w:w w:val="51"/>
        </w:rPr>
        <w:t> </w:t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100"/>
          <w:i/>
        </w:rPr>
        <w:t>!</w:t>
      </w:r>
      <w:r>
        <w:rPr>
          <w:rFonts w:ascii="Arial" w:hAnsi="Arial" w:cs="Arial" w:eastAsia="Arial"/>
          <w:sz w:val="16"/>
          <w:szCs w:val="16"/>
          <w:color w:val="878787"/>
          <w:spacing w:val="-41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85"/>
          <w:position w:val="1"/>
        </w:rPr>
        <w:t>ISaali: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8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8" w:right="-20"/>
        <w:jc w:val="left"/>
        <w:tabs>
          <w:tab w:pos="1040" w:val="left"/>
          <w:tab w:pos="154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3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"/>
          <w:w w:val="85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BFC3C1"/>
          <w:spacing w:val="-18"/>
          <w:w w:val="122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2"/>
          <w:w w:val="6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0"/>
        </w:rPr>
        <w:t>:ılc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2" w:lineRule="exact"/>
        <w:ind w:left="28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51"/>
          <w:position w:val="-1"/>
        </w:rPr>
        <w:t>·c::ı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3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10"/>
          <w:position w:val="-1"/>
        </w:rPr>
        <w:t>(1)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81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31"/>
          <w:i/>
          <w:position w:val="-1"/>
        </w:rPr>
        <w:t>.ô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2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55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25"/>
          <w:w w:val="50"/>
          <w:position w:val="-8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1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55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46"/>
          <w:w w:val="50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55"/>
          <w:position w:val="-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23"/>
          <w:w w:val="50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2"/>
        </w:rPr>
        <w:t>Aııı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84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7"/>
          <w:w w:val="8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0"/>
          <w:w w:val="53"/>
          <w:i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27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65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7"/>
          <w:w w:val="65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3B3B3B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55"/>
          <w:b/>
          <w:bCs/>
        </w:rPr>
        <w:t>aY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-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54"/>
          <w:b/>
          <w:bCs/>
        </w:rPr>
        <w:t>SzıQ11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49" w:lineRule="exact"/>
        <w:ind w:left="5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2"/>
          <w:position w:val="-14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3"/>
          <w:position w:val="-1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999999"/>
          <w:spacing w:val="-23"/>
          <w:w w:val="49"/>
          <w:position w:val="-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0"/>
          <w:w w:val="102"/>
          <w:position w:val="-1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999999"/>
          <w:spacing w:val="0"/>
          <w:w w:val="49"/>
          <w:position w:val="-24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999999"/>
          <w:spacing w:val="-8"/>
          <w:w w:val="49"/>
          <w:position w:val="-2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7"/>
          <w:w w:val="102"/>
          <w:position w:val="-1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999999"/>
          <w:spacing w:val="0"/>
          <w:w w:val="49"/>
          <w:position w:val="-2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99999"/>
          <w:spacing w:val="-29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2"/>
          <w:position w:val="-1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47"/>
          <w:i/>
          <w:position w:val="-2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77"/>
          <w:w w:val="46"/>
          <w:i/>
          <w:position w:val="-24"/>
        </w:rPr>
        <w:t>C</w:t>
      </w:r>
      <w:r>
        <w:rPr>
          <w:rFonts w:ascii="Arial" w:hAnsi="Arial" w:cs="Arial" w:eastAsia="Arial"/>
          <w:sz w:val="28"/>
          <w:szCs w:val="28"/>
          <w:color w:val="878787"/>
          <w:spacing w:val="-33"/>
          <w:w w:val="68"/>
          <w:position w:val="-1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-33"/>
          <w:w w:val="129"/>
          <w:i/>
          <w:position w:val="-24"/>
        </w:rPr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29"/>
          <w:emboss/>
          <w:i/>
          <w:position w:val="-2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29"/>
          <w:emboss/>
          <w:i/>
          <w:position w:val="-24"/>
        </w:rPr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29"/>
          <w:i/>
          <w:position w:val="-24"/>
        </w:rPr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-19"/>
          <w:w w:val="100"/>
          <w:i/>
          <w:position w:val="-24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-16"/>
          <w:w w:val="74"/>
          <w:position w:val="-14"/>
        </w:rPr>
        <w:t>r</w:t>
      </w:r>
      <w:r>
        <w:rPr>
          <w:rFonts w:ascii="Arial" w:hAnsi="Arial" w:cs="Arial" w:eastAsia="Arial"/>
          <w:sz w:val="28"/>
          <w:szCs w:val="28"/>
          <w:color w:val="747474"/>
          <w:spacing w:val="0"/>
          <w:w w:val="46"/>
          <w:position w:val="-14"/>
        </w:rPr>
        <w:t>"</w:t>
      </w:r>
      <w:r>
        <w:rPr>
          <w:rFonts w:ascii="Arial" w:hAnsi="Arial" w:cs="Arial" w:eastAsia="Arial"/>
          <w:sz w:val="28"/>
          <w:szCs w:val="28"/>
          <w:color w:val="747474"/>
          <w:spacing w:val="-75"/>
          <w:w w:val="46"/>
          <w:position w:val="-1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BFC3C1"/>
          <w:spacing w:val="-4"/>
          <w:w w:val="63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4F4F4F"/>
          <w:spacing w:val="-28"/>
          <w:w w:val="86"/>
          <w:position w:val="-14"/>
        </w:rPr>
        <w:t>W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3"/>
          <w:w w:val="42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86"/>
          <w:position w:val="-14"/>
        </w:rPr>
        <w:t>l'J\</w:t>
      </w:r>
      <w:r>
        <w:rPr>
          <w:rFonts w:ascii="Arial" w:hAnsi="Arial" w:cs="Arial" w:eastAsia="Arial"/>
          <w:sz w:val="28"/>
          <w:szCs w:val="28"/>
          <w:color w:val="4F4F4F"/>
          <w:spacing w:val="-10"/>
          <w:w w:val="100"/>
          <w:position w:val="-14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4"/>
        </w:rPr>
        <w:t>ri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3" w:equalWidth="0">
            <w:col w:w="487" w:space="1814"/>
            <w:col w:w="3579" w:space="2808"/>
            <w:col w:w="2952"/>
          </w:cols>
        </w:sectPr>
      </w:pPr>
      <w:rPr/>
    </w:p>
    <w:p>
      <w:pPr>
        <w:spacing w:before="0" w:after="0" w:line="400" w:lineRule="exact"/>
        <w:ind w:left="2732" w:right="-159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383D5B"/>
          <w:w w:val="52"/>
          <w:i/>
          <w:position w:val="-32"/>
        </w:rPr>
        <w:t>Cli</w:t>
      </w:r>
      <w:r>
        <w:rPr>
          <w:rFonts w:ascii="Times New Roman" w:hAnsi="Times New Roman" w:cs="Times New Roman" w:eastAsia="Times New Roman"/>
          <w:sz w:val="79"/>
          <w:szCs w:val="79"/>
          <w:color w:val="383D5B"/>
          <w:w w:val="53"/>
          <w:i/>
          <w:position w:val="-32"/>
        </w:rPr>
        <w:t>(</w:t>
      </w:r>
      <w:r>
        <w:rPr>
          <w:rFonts w:ascii="Times New Roman" w:hAnsi="Times New Roman" w:cs="Times New Roman" w:eastAsia="Times New Roman"/>
          <w:sz w:val="79"/>
          <w:szCs w:val="79"/>
          <w:color w:val="383D5B"/>
          <w:w w:val="52"/>
          <w:i/>
          <w:position w:val="-32"/>
        </w:rPr>
        <w:t>}S!;</w:t>
      </w:r>
      <w:r>
        <w:rPr>
          <w:rFonts w:ascii="Times New Roman" w:hAnsi="Times New Roman" w:cs="Times New Roman" w:eastAsia="Times New Roman"/>
          <w:sz w:val="79"/>
          <w:szCs w:val="79"/>
          <w:color w:val="383D5B"/>
          <w:spacing w:val="-100"/>
          <w:w w:val="53"/>
          <w:i/>
          <w:position w:val="-32"/>
        </w:rPr>
        <w:t>;</w:t>
      </w:r>
      <w:r>
        <w:rPr>
          <w:rFonts w:ascii="Times New Roman" w:hAnsi="Times New Roman" w:cs="Times New Roman" w:eastAsia="Times New Roman"/>
          <w:sz w:val="79"/>
          <w:szCs w:val="79"/>
          <w:color w:val="626262"/>
          <w:spacing w:val="-114"/>
          <w:w w:val="68"/>
          <w:i/>
          <w:position w:val="-32"/>
        </w:rPr>
        <w:t>,</w:t>
      </w:r>
      <w:r>
        <w:rPr>
          <w:rFonts w:ascii="Times New Roman" w:hAnsi="Times New Roman" w:cs="Times New Roman" w:eastAsia="Times New Roman"/>
          <w:sz w:val="79"/>
          <w:szCs w:val="79"/>
          <w:color w:val="646989"/>
          <w:spacing w:val="-232"/>
          <w:w w:val="40"/>
          <w:i/>
          <w:position w:val="-32"/>
        </w:rPr>
        <w:t>;</w:t>
      </w:r>
      <w:r>
        <w:rPr>
          <w:rFonts w:ascii="Times New Roman" w:hAnsi="Times New Roman" w:cs="Times New Roman" w:eastAsia="Times New Roman"/>
          <w:sz w:val="79"/>
          <w:szCs w:val="79"/>
          <w:color w:val="383D5B"/>
          <w:spacing w:val="11"/>
          <w:w w:val="52"/>
          <w:i/>
          <w:position w:val="-32"/>
        </w:rPr>
        <w:t>'</w:t>
      </w:r>
      <w:r>
        <w:rPr>
          <w:rFonts w:ascii="Times New Roman" w:hAnsi="Times New Roman" w:cs="Times New Roman" w:eastAsia="Times New Roman"/>
          <w:sz w:val="79"/>
          <w:szCs w:val="79"/>
          <w:color w:val="646989"/>
          <w:spacing w:val="-172"/>
          <w:w w:val="40"/>
          <w:i/>
          <w:position w:val="-32"/>
        </w:rPr>
        <w:t>;</w:t>
      </w:r>
      <w:r>
        <w:rPr>
          <w:rFonts w:ascii="Times New Roman" w:hAnsi="Times New Roman" w:cs="Times New Roman" w:eastAsia="Times New Roman"/>
          <w:sz w:val="79"/>
          <w:szCs w:val="79"/>
          <w:color w:val="3F4487"/>
          <w:spacing w:val="-481"/>
          <w:w w:val="89"/>
          <w:i/>
          <w:position w:val="-32"/>
        </w:rPr>
        <w:t>U</w:t>
      </w:r>
      <w:r>
        <w:rPr>
          <w:rFonts w:ascii="Times New Roman" w:hAnsi="Times New Roman" w:cs="Times New Roman" w:eastAsia="Times New Roman"/>
          <w:sz w:val="79"/>
          <w:szCs w:val="79"/>
          <w:color w:val="646989"/>
          <w:spacing w:val="0"/>
          <w:w w:val="40"/>
          <w:i/>
          <w:position w:val="-32"/>
        </w:rPr>
        <w:t>: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right="-159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9"/>
          <w:szCs w:val="79"/>
          <w:color w:val="3F4487"/>
          <w:spacing w:val="0"/>
          <w:w w:val="100"/>
          <w:i/>
          <w:position w:val="-32"/>
        </w:rPr>
        <w:t>f-{[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33" w:lineRule="exact"/>
        <w:ind w:right="-82"/>
        <w:jc w:val="left"/>
        <w:tabs>
          <w:tab w:pos="7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8"/>
          <w:szCs w:val="28"/>
          <w:color w:val="878787"/>
          <w:spacing w:val="0"/>
          <w:w w:val="208"/>
          <w:position w:val="-8"/>
        </w:rPr>
        <w:t>/</w:t>
      </w:r>
      <w:r>
        <w:rPr>
          <w:rFonts w:ascii="Arial" w:hAnsi="Arial" w:cs="Arial" w:eastAsia="Arial"/>
          <w:sz w:val="28"/>
          <w:szCs w:val="28"/>
          <w:color w:val="87878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878787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4"/>
          <w:szCs w:val="24"/>
          <w:color w:val="999999"/>
          <w:spacing w:val="0"/>
          <w:w w:val="70"/>
          <w:position w:val="-8"/>
        </w:rPr>
        <w:t>_.-:'•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1B1B1"/>
          <w:w w:val="103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-23"/>
          <w:w w:val="103"/>
        </w:rPr>
        <w:t>&gt;</w:t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27"/>
        </w:rPr>
        <w:t>.,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4" w:equalWidth="0">
            <w:col w:w="4489" w:space="323"/>
            <w:col w:w="983" w:space="2904"/>
            <w:col w:w="1074" w:space="281"/>
            <w:col w:w="1586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3.263885pt;margin-top:-1.835883pt;width:349.89503pt;height:12.853613pt;mso-position-horizontal-relative:page;mso-position-vertical-relative:paragraph;z-index:-17459" type="#_x0000_t202" filled="f" stroked="f">
            <v:textbox inset="0,0,0,0">
              <w:txbxContent>
                <w:p>
                  <w:pPr>
                    <w:spacing w:before="0" w:after="0" w:line="257" w:lineRule="exact"/>
                    <w:ind w:right="-79"/>
                    <w:jc w:val="left"/>
                    <w:tabs>
                      <w:tab w:pos="5020" w:val="left"/>
                      <w:tab w:pos="5400" w:val="left"/>
                      <w:tab w:pos="664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26262"/>
                      <w:spacing w:val="0"/>
                      <w:w w:val="100"/>
                      <w:i/>
                      <w:position w:val="-1"/>
                    </w:rPr>
                    <w:t>eı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26262"/>
                      <w:spacing w:val="-8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-1"/>
                    </w:rPr>
                    <w:t>Grup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2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-1"/>
                    </w:rPr>
                    <w:t>mır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1B1B1"/>
                      <w:spacing w:val="0"/>
                      <w:w w:val="156"/>
                      <w:position w:val="9"/>
                    </w:rPr>
                    <w:t>)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1B1B1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1B1B1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59"/>
                      <w:position w:val="9"/>
                    </w:rPr>
                    <w:t>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-6"/>
                      <w:w w:val="59"/>
                      <w:position w:val="9"/>
                    </w:rPr>
                    <w:t>&gt;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99999"/>
                      <w:spacing w:val="0"/>
                      <w:w w:val="59"/>
                      <w:position w:val="9"/>
                    </w:rPr>
                    <w:t>-&gt;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99999"/>
                      <w:spacing w:val="0"/>
                      <w:w w:val="59"/>
                      <w:position w:val="9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99999"/>
                      <w:spacing w:val="14"/>
                      <w:w w:val="59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132"/>
                      <w:position w:val="9"/>
                    </w:rPr>
                    <w:t>\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2A3164"/>
                      <w:spacing w:val="0"/>
                      <w:w w:val="242"/>
                      <w:position w:val="9"/>
                    </w:rPr>
                    <w:t>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2A3164"/>
                      <w:spacing w:val="-21"/>
                      <w:w w:val="100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47474"/>
                      <w:spacing w:val="0"/>
                      <w:w w:val="100"/>
                      <w:position w:val="9"/>
                    </w:rPr>
                    <w:t>;.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47474"/>
                      <w:spacing w:val="0"/>
                      <w:w w:val="100"/>
                      <w:position w:val="9"/>
                    </w:rPr>
                    <w:t> 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47474"/>
                      <w:spacing w:val="25"/>
                      <w:w w:val="100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1B1B1"/>
                      <w:spacing w:val="0"/>
                      <w:w w:val="232"/>
                      <w:position w:val="9"/>
                    </w:rPr>
                    <w:t>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21" w:lineRule="exact"/>
        <w:ind w:left="635" w:right="-20"/>
        <w:jc w:val="left"/>
        <w:tabs>
          <w:tab w:pos="1320" w:val="left"/>
          <w:tab w:pos="49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5"/>
        </w:rPr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7"/>
          <w:position w:val="-5"/>
        </w:rPr>
        <w:t>lı</w:t>
      </w:r>
      <w:r>
        <w:rPr>
          <w:rFonts w:ascii="Arial" w:hAnsi="Arial" w:cs="Arial" w:eastAsia="Arial"/>
          <w:sz w:val="25"/>
          <w:szCs w:val="25"/>
          <w:color w:val="3B3B3B"/>
          <w:spacing w:val="-30"/>
          <w:w w:val="88"/>
          <w:position w:val="-5"/>
        </w:rPr>
        <w:t>r</w:t>
      </w:r>
      <w:r>
        <w:rPr>
          <w:rFonts w:ascii="Arial" w:hAnsi="Arial" w:cs="Arial" w:eastAsia="Arial"/>
          <w:sz w:val="25"/>
          <w:szCs w:val="25"/>
          <w:color w:val="747474"/>
          <w:spacing w:val="0"/>
          <w:w w:val="95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747474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40"/>
          <w:szCs w:val="40"/>
          <w:color w:val="4F4F4F"/>
          <w:spacing w:val="0"/>
          <w:w w:val="116"/>
          <w:position w:val="2"/>
        </w:rPr>
        <w:t>ıJ'iı'i</w:t>
      </w:r>
      <w:r>
        <w:rPr>
          <w:rFonts w:ascii="Times New Roman" w:hAnsi="Times New Roman" w:cs="Times New Roman" w:eastAsia="Times New Roman"/>
          <w:sz w:val="40"/>
          <w:szCs w:val="40"/>
          <w:color w:val="4F4F4F"/>
          <w:spacing w:val="0"/>
          <w:w w:val="116"/>
          <w:position w:val="2"/>
        </w:rPr>
        <w:t>$</w:t>
      </w:r>
      <w:r>
        <w:rPr>
          <w:rFonts w:ascii="Times New Roman" w:hAnsi="Times New Roman" w:cs="Times New Roman" w:eastAsia="Times New Roman"/>
          <w:sz w:val="40"/>
          <w:szCs w:val="40"/>
          <w:color w:val="4F4F4F"/>
          <w:spacing w:val="20"/>
          <w:w w:val="116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2"/>
        </w:rPr>
        <w:t>su</w:t>
      </w:r>
      <w:r>
        <w:rPr>
          <w:rFonts w:ascii="Arial" w:hAnsi="Arial" w:cs="Arial" w:eastAsia="Arial"/>
          <w:sz w:val="38"/>
          <w:szCs w:val="38"/>
          <w:color w:val="3B3B3B"/>
          <w:spacing w:val="19"/>
          <w:w w:val="100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999999"/>
          <w:spacing w:val="0"/>
          <w:w w:val="49"/>
          <w:position w:val="2"/>
        </w:rPr>
        <w:t>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5069" w:right="-20"/>
        <w:jc w:val="left"/>
        <w:tabs>
          <w:tab w:pos="58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2"/>
        </w:rPr>
        <w:t>: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3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65"/>
          <w:b/>
          <w:bCs/>
          <w:position w:val="-2"/>
        </w:rPr>
        <w:t>fa!H</w:t>
      </w:r>
      <w:r>
        <w:rPr>
          <w:rFonts w:ascii="Arial" w:hAnsi="Arial" w:cs="Arial" w:eastAsia="Arial"/>
          <w:sz w:val="19"/>
          <w:szCs w:val="19"/>
          <w:color w:val="4F4F4F"/>
          <w:spacing w:val="6"/>
          <w:w w:val="65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6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69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21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31F52"/>
          <w:spacing w:val="0"/>
          <w:w w:val="4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31F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31F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  <w:i/>
          <w:position w:val="-2"/>
        </w:rPr>
        <w:t>:•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8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27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4963" w:right="-20"/>
        <w:jc w:val="left"/>
        <w:tabs>
          <w:tab w:pos="64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4"/>
          <w:w w:val="55"/>
          <w:position w:val="-4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BFC3C1"/>
          <w:spacing w:val="-8"/>
          <w:w w:val="55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83D5B"/>
          <w:spacing w:val="0"/>
          <w:w w:val="55"/>
          <w:position w:val="-4"/>
        </w:rPr>
        <w:t>Q.:</w:t>
      </w:r>
      <w:r>
        <w:rPr>
          <w:rFonts w:ascii="Times New Roman" w:hAnsi="Times New Roman" w:cs="Times New Roman" w:eastAsia="Times New Roman"/>
          <w:sz w:val="23"/>
          <w:szCs w:val="23"/>
          <w:color w:val="383D5B"/>
          <w:spacing w:val="-4"/>
          <w:w w:val="55"/>
          <w:position w:val="-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0"/>
          <w:w w:val="55"/>
          <w:position w:val="-4"/>
        </w:rPr>
        <w:t>'"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0"/>
          <w:w w:val="55"/>
          <w:position w:val="-4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7"/>
          <w:w w:val="55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9999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99999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99999"/>
          <w:spacing w:val="56"/>
          <w:w w:val="100"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57"/>
          <w:i/>
          <w:position w:val="-4"/>
        </w:rPr>
        <w:t>-</w:t>
      </w:r>
      <w:r>
        <w:rPr>
          <w:rFonts w:ascii="Arial" w:hAnsi="Arial" w:cs="Arial" w:eastAsia="Arial"/>
          <w:sz w:val="29"/>
          <w:szCs w:val="29"/>
          <w:color w:val="B1B1B1"/>
          <w:spacing w:val="-35"/>
          <w:w w:val="100"/>
          <w:i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BFC3C1"/>
          <w:spacing w:val="0"/>
          <w:w w:val="100"/>
          <w:position w:val="-24"/>
        </w:rPr>
        <w:t>.</w:t>
      </w:r>
      <w:r>
        <w:rPr>
          <w:rFonts w:ascii="Arial" w:hAnsi="Arial" w:cs="Arial" w:eastAsia="Arial"/>
          <w:sz w:val="37"/>
          <w:szCs w:val="37"/>
          <w:color w:val="BFC3C1"/>
          <w:spacing w:val="5"/>
          <w:w w:val="100"/>
          <w:position w:val="-24"/>
        </w:rPr>
        <w:t> </w:t>
      </w:r>
      <w:r>
        <w:rPr>
          <w:rFonts w:ascii="Arial" w:hAnsi="Arial" w:cs="Arial" w:eastAsia="Arial"/>
          <w:sz w:val="37"/>
          <w:szCs w:val="37"/>
          <w:color w:val="878787"/>
          <w:spacing w:val="0"/>
          <w:w w:val="201"/>
          <w:position w:val="-24"/>
        </w:rPr>
        <w:t>·</w:t>
      </w:r>
      <w:r>
        <w:rPr>
          <w:rFonts w:ascii="Arial" w:hAnsi="Arial" w:cs="Arial" w:eastAsia="Arial"/>
          <w:sz w:val="37"/>
          <w:szCs w:val="37"/>
          <w:color w:val="878787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7"/>
          <w:szCs w:val="37"/>
          <w:color w:val="878787"/>
          <w:spacing w:val="0"/>
          <w:w w:val="201"/>
          <w:position w:val="-24"/>
        </w:rPr>
        <w:t>·</w:t>
      </w:r>
      <w:r>
        <w:rPr>
          <w:rFonts w:ascii="Arial" w:hAnsi="Arial" w:cs="Arial" w:eastAsia="Arial"/>
          <w:sz w:val="37"/>
          <w:szCs w:val="37"/>
          <w:color w:val="878787"/>
          <w:spacing w:val="-139"/>
          <w:w w:val="201"/>
          <w:position w:val="-24"/>
        </w:rPr>
        <w:t> 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56"/>
          <w:i/>
          <w:position w:val="-4"/>
        </w:rPr>
        <w:t>J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2" w:equalWidth="0">
            <w:col w:w="3420" w:space="85"/>
            <w:col w:w="8135"/>
          </w:cols>
        </w:sectPr>
      </w:pPr>
      <w:rPr/>
    </w:p>
    <w:p>
      <w:pPr>
        <w:spacing w:before="0" w:after="0" w:line="200" w:lineRule="exact"/>
        <w:ind w:left="2550" w:right="-171"/>
        <w:jc w:val="left"/>
        <w:rPr>
          <w:rFonts w:ascii="Times New Roman" w:hAnsi="Times New Roman" w:cs="Times New Roman" w:eastAsia="Times New Roman"/>
          <w:sz w:val="87"/>
          <w:szCs w:val="8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801453pt;margin-top:5.205212pt;width:.895121pt;height:14pt;mso-position-horizontal-relative:page;mso-position-vertical-relative:paragraph;z-index:-1745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1B1B1"/>
                      <w:spacing w:val="-64"/>
                      <w:w w:val="136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7"/>
          <w:szCs w:val="87"/>
          <w:color w:val="3B3B3B"/>
          <w:w w:val="59"/>
          <w:position w:val="-54"/>
        </w:rPr>
        <w:t>.u.•</w:t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-122"/>
          <w:w w:val="59"/>
          <w:position w:val="-54"/>
        </w:rPr>
        <w:t>'</w:t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0"/>
          <w:w w:val="22"/>
          <w:position w:val="-54"/>
        </w:rPr>
        <w:t>Ç</w:t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25"/>
          <w:w w:val="22"/>
          <w:position w:val="-54"/>
        </w:rPr>
        <w:t>L</w:t>
      </w:r>
      <w:r>
        <w:rPr>
          <w:rFonts w:ascii="Times New Roman" w:hAnsi="Times New Roman" w:cs="Times New Roman" w:eastAsia="Times New Roman"/>
          <w:sz w:val="87"/>
          <w:szCs w:val="87"/>
          <w:color w:val="3F4487"/>
          <w:spacing w:val="0"/>
          <w:w w:val="173"/>
          <w:position w:val="-54"/>
        </w:rPr>
        <w:t>U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spacing w:before="24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989"/>
          <w:w w:val="64"/>
          <w:position w:val="-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46989"/>
          <w:spacing w:val="-15"/>
          <w:w w:val="64"/>
          <w:position w:val="-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46989"/>
          <w:spacing w:val="0"/>
          <w:w w:val="63"/>
          <w:position w:val="-1"/>
        </w:rPr>
        <w:t>";</w:t>
      </w:r>
      <w:r>
        <w:rPr>
          <w:rFonts w:ascii="Times New Roman" w:hAnsi="Times New Roman" w:cs="Times New Roman" w:eastAsia="Times New Roman"/>
          <w:sz w:val="19"/>
          <w:szCs w:val="19"/>
          <w:color w:val="646989"/>
          <w:spacing w:val="-14"/>
          <w:w w:val="64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" w:lineRule="atLeast"/>
        <w:ind w:left="105" w:right="-84"/>
        <w:jc w:val="left"/>
        <w:tabs>
          <w:tab w:pos="44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107666pt;margin-top:2.872307pt;width:7.0081pt;height:23pt;mso-position-horizontal-relative:page;mso-position-vertical-relative:paragraph;z-index:-17458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B1B1B1"/>
                      <w:spacing w:val="0"/>
                      <w:w w:val="54"/>
                    </w:rPr>
                    <w:t>..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272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BFC3C1"/>
          <w:spacing w:val="0"/>
          <w:w w:val="52"/>
          <w:position w:val="0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2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39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39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39"/>
          <w:i/>
          <w:position w:val="-4"/>
        </w:rPr>
        <w:t>··: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99999"/>
          <w:w w:val="53"/>
          <w:b/>
          <w:bCs/>
          <w:position w:val="-22"/>
        </w:rPr>
        <w:t>•1"o;</w:t>
      </w:r>
      <w:r>
        <w:rPr>
          <w:rFonts w:ascii="Times New Roman" w:hAnsi="Times New Roman" w:cs="Times New Roman" w:eastAsia="Times New Roman"/>
          <w:sz w:val="9"/>
          <w:szCs w:val="9"/>
          <w:color w:val="999999"/>
          <w:spacing w:val="-14"/>
          <w:w w:val="100"/>
          <w:b/>
          <w:bCs/>
          <w:position w:val="-2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40"/>
          <w:position w:val="-2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40"/>
          <w:position w:val="-22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40"/>
          <w:position w:val="-2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40"/>
          <w:position w:val="-2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30"/>
          <w:w w:val="140"/>
          <w:position w:val="-2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-52"/>
          <w:w w:val="101"/>
          <w:position w:val="-22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B1B1B1"/>
          <w:spacing w:val="0"/>
          <w:w w:val="27"/>
          <w:position w:val="-22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3" w:equalWidth="0">
            <w:col w:w="4626" w:space="4072"/>
            <w:col w:w="536" w:space="618"/>
            <w:col w:w="1788"/>
          </w:cols>
        </w:sectPr>
      </w:pPr>
      <w:rPr/>
    </w:p>
    <w:p>
      <w:pPr>
        <w:spacing w:before="55" w:after="0" w:line="240" w:lineRule="auto"/>
        <w:ind w:left="285" w:right="-71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-15"/>
          <w:w w:val="105"/>
        </w:rPr>
        <w:t>:</w:t>
      </w:r>
      <w:r>
        <w:rPr>
          <w:rFonts w:ascii="Arial" w:hAnsi="Arial" w:cs="Arial" w:eastAsia="Arial"/>
          <w:sz w:val="33"/>
          <w:szCs w:val="33"/>
          <w:color w:val="3B3B3B"/>
          <w:spacing w:val="-88"/>
          <w:w w:val="63"/>
        </w:rPr>
        <w:t>"</w:t>
      </w:r>
      <w:r>
        <w:rPr>
          <w:rFonts w:ascii="Arial" w:hAnsi="Arial" w:cs="Arial" w:eastAsia="Arial"/>
          <w:sz w:val="20"/>
          <w:szCs w:val="20"/>
          <w:color w:val="3B3B3B"/>
          <w:spacing w:val="-3"/>
          <w:w w:val="105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-58"/>
          <w:w w:val="105"/>
        </w:rPr>
        <w:t>:</w:t>
      </w:r>
      <w:r>
        <w:rPr>
          <w:rFonts w:ascii="Arial" w:hAnsi="Arial" w:cs="Arial" w:eastAsia="Arial"/>
          <w:sz w:val="33"/>
          <w:szCs w:val="33"/>
          <w:color w:val="3B3B3B"/>
          <w:spacing w:val="0"/>
          <w:w w:val="63"/>
        </w:rPr>
        <w:t>'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97" w:after="0" w:line="240" w:lineRule="auto"/>
        <w:ind w:right="-20"/>
        <w:jc w:val="left"/>
        <w:tabs>
          <w:tab w:pos="15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B3B3B"/>
          <w:w w:val="78"/>
          <w:b/>
          <w:bCs/>
        </w:rPr>
        <w:t>ltflıy</w:t>
      </w:r>
      <w:r>
        <w:rPr>
          <w:rFonts w:ascii="Arial" w:hAnsi="Arial" w:cs="Arial" w:eastAsia="Arial"/>
          <w:sz w:val="25"/>
          <w:szCs w:val="25"/>
          <w:color w:val="3B3B3B"/>
          <w:w w:val="79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3B3B3B"/>
          <w:spacing w:val="-48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4"/>
          <w:b/>
          <w:bCs/>
        </w:rPr>
        <w:t>Mm</w:t>
      </w:r>
      <w:r>
        <w:rPr>
          <w:rFonts w:ascii="Arial" w:hAnsi="Arial" w:cs="Arial" w:eastAsia="Arial"/>
          <w:sz w:val="25"/>
          <w:szCs w:val="25"/>
          <w:color w:val="4F4F4F"/>
          <w:spacing w:val="-50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F4487"/>
          <w:spacing w:val="0"/>
          <w:w w:val="58"/>
          <w:b/>
          <w:bCs/>
        </w:rPr>
        <w:t>..</w:t>
      </w:r>
      <w:r>
        <w:rPr>
          <w:rFonts w:ascii="Arial" w:hAnsi="Arial" w:cs="Arial" w:eastAsia="Arial"/>
          <w:sz w:val="25"/>
          <w:szCs w:val="25"/>
          <w:color w:val="3F4487"/>
          <w:spacing w:val="0"/>
          <w:w w:val="58"/>
          <w:b/>
          <w:bCs/>
        </w:rPr>
        <w:t>-</w:t>
      </w:r>
      <w:r>
        <w:rPr>
          <w:rFonts w:ascii="Arial" w:hAnsi="Arial" w:cs="Arial" w:eastAsia="Arial"/>
          <w:sz w:val="25"/>
          <w:szCs w:val="25"/>
          <w:color w:val="3F4487"/>
          <w:spacing w:val="1"/>
          <w:w w:val="5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58"/>
          <w:b/>
          <w:bCs/>
        </w:rPr>
        <w:t>B</w:t>
      </w:r>
      <w:r>
        <w:rPr>
          <w:rFonts w:ascii="Arial" w:hAnsi="Arial" w:cs="Arial" w:eastAsia="Arial"/>
          <w:sz w:val="25"/>
          <w:szCs w:val="25"/>
          <w:color w:val="4F4F4F"/>
          <w:spacing w:val="-19"/>
          <w:w w:val="5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b/>
          <w:bCs/>
        </w:rPr>
      </w:r>
      <w:r>
        <w:rPr>
          <w:rFonts w:ascii="Arial" w:hAnsi="Arial" w:cs="Arial" w:eastAsia="Arial"/>
          <w:sz w:val="25"/>
          <w:szCs w:val="25"/>
          <w:color w:val="BFC3C1"/>
          <w:spacing w:val="0"/>
          <w:w w:val="13"/>
          <w:b/>
          <w:bCs/>
        </w:rPr>
        <w:t>_</w:t>
      </w:r>
      <w:r>
        <w:rPr>
          <w:rFonts w:ascii="Arial" w:hAnsi="Arial" w:cs="Arial" w:eastAsia="Arial"/>
          <w:sz w:val="25"/>
          <w:szCs w:val="25"/>
          <w:color w:val="BFC3C1"/>
          <w:spacing w:val="0"/>
          <w:w w:val="13"/>
          <w:b/>
          <w:bCs/>
        </w:rPr>
        <w:t>               </w:t>
      </w:r>
      <w:r>
        <w:rPr>
          <w:rFonts w:ascii="Arial" w:hAnsi="Arial" w:cs="Arial" w:eastAsia="Arial"/>
          <w:sz w:val="25"/>
          <w:szCs w:val="25"/>
          <w:color w:val="BFC3C1"/>
          <w:spacing w:val="7"/>
          <w:w w:val="1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b/>
          <w:bCs/>
        </w:rPr>
        <w:t>Amir: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3" w:lineRule="exact"/>
        <w:ind w:left="20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EmrahAŞKIN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737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0"/>
          <w:w w:val="223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-45"/>
          <w:w w:val="22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0"/>
          <w:w w:val="223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-57"/>
          <w:w w:val="22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59EC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8" w:lineRule="exact"/>
        <w:ind w:right="-20"/>
        <w:jc w:val="left"/>
        <w:tabs>
          <w:tab w:pos="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61"/>
          <w:position w:val="3"/>
        </w:rPr>
        <w:t>·</w:t>
      </w:r>
      <w:r>
        <w:rPr>
          <w:rFonts w:ascii="Arial" w:hAnsi="Arial" w:cs="Arial" w:eastAsia="Arial"/>
          <w:sz w:val="23"/>
          <w:szCs w:val="23"/>
          <w:color w:val="B1B1B1"/>
          <w:spacing w:val="-36"/>
          <w:w w:val="61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999999"/>
          <w:spacing w:val="0"/>
          <w:w w:val="61"/>
          <w:position w:val="7"/>
        </w:rPr>
        <w:t>.</w:t>
      </w:r>
      <w:r>
        <w:rPr>
          <w:rFonts w:ascii="Arial" w:hAnsi="Arial" w:cs="Arial" w:eastAsia="Arial"/>
          <w:sz w:val="41"/>
          <w:szCs w:val="41"/>
          <w:color w:val="999999"/>
          <w:spacing w:val="0"/>
          <w:w w:val="61"/>
          <w:position w:val="7"/>
        </w:rPr>
        <w:t> </w:t>
      </w:r>
      <w:r>
        <w:rPr>
          <w:rFonts w:ascii="Arial" w:hAnsi="Arial" w:cs="Arial" w:eastAsia="Arial"/>
          <w:sz w:val="41"/>
          <w:szCs w:val="41"/>
          <w:color w:val="999999"/>
          <w:spacing w:val="1"/>
          <w:w w:val="6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29"/>
          <w:position w:val="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29"/>
          <w:position w:val="6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7"/>
          <w:w w:val="29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402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1B1B1"/>
          <w:spacing w:val="0"/>
          <w:w w:val="176"/>
        </w:rPr>
        <w:t>-</w:t>
      </w:r>
      <w:r>
        <w:rPr>
          <w:rFonts w:ascii="Arial" w:hAnsi="Arial" w:cs="Arial" w:eastAsia="Arial"/>
          <w:sz w:val="8"/>
          <w:szCs w:val="8"/>
          <w:color w:val="B1B1B1"/>
          <w:spacing w:val="-1"/>
          <w:w w:val="176"/>
        </w:rPr>
        <w:t> </w:t>
      </w:r>
      <w:r>
        <w:rPr>
          <w:rFonts w:ascii="Arial" w:hAnsi="Arial" w:cs="Arial" w:eastAsia="Arial"/>
          <w:sz w:val="8"/>
          <w:szCs w:val="8"/>
          <w:color w:val="BFC3C1"/>
          <w:spacing w:val="0"/>
          <w:w w:val="100"/>
          <w:b/>
          <w:bCs/>
        </w:rPr>
        <w:t>a""</w:t>
      </w:r>
      <w:r>
        <w:rPr>
          <w:rFonts w:ascii="Arial" w:hAnsi="Arial" w:cs="Arial" w:eastAsia="Arial"/>
          <w:sz w:val="8"/>
          <w:szCs w:val="8"/>
          <w:color w:val="BFC3C1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8"/>
          <w:szCs w:val="8"/>
          <w:color w:val="BFC3C1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999999"/>
          <w:spacing w:val="0"/>
          <w:w w:val="100"/>
        </w:rPr>
        <w:t>.,.,....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  <w:cols w:num="3" w:equalWidth="0">
            <w:col w:w="462" w:space="2093"/>
            <w:col w:w="3196" w:space="3235"/>
            <w:col w:w="26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2.928721pt;margin-top:25.04464pt;width:571.018516pt;height:768.823088pt;mso-position-horizontal-relative:page;mso-position-vertical-relative:page;z-index:-17463" coordorigin="259,501" coordsize="11420,15376">
            <v:group style="position:absolute;left:268;top:518;width:445;height:2" coordorigin="268,518" coordsize="445,2">
              <v:shape style="position:absolute;left:268;top:518;width:445;height:2" coordorigin="268,518" coordsize="445,0" path="m268,518l713,518e" filled="f" stroked="t" strokeweight=".478842pt" strokecolor="#545454">
                <v:path arrowok="t"/>
              </v:shape>
            </v:group>
            <v:group style="position:absolute;left:275;top:513;width:2;height:1031" coordorigin="275,513" coordsize="2,1031">
              <v:shape style="position:absolute;left:275;top:513;width:2;height:1031" coordorigin="275,513" coordsize="0,1031" path="m275,1543l275,513e" filled="f" stroked="t" strokeweight=".478842pt" strokecolor="#606060">
                <v:path arrowok="t"/>
              </v:shape>
            </v:group>
            <v:group style="position:absolute;left:690;top:520;width:1614;height:2" coordorigin="690,520" coordsize="1614,2">
              <v:shape style="position:absolute;left:690;top:520;width:1614;height:2" coordorigin="690,520" coordsize="1614,0" path="m690,520l2303,520e" filled="f" stroked="t" strokeweight=".957683pt" strokecolor="#808080">
                <v:path arrowok="t"/>
              </v:shape>
            </v:group>
            <v:group style="position:absolute;left:268;top:520;width:11396;height:2" coordorigin="268,520" coordsize="11396,2">
              <v:shape style="position:absolute;left:268;top:520;width:11396;height:2" coordorigin="268,520" coordsize="11396,0" path="m268,520l11665,520e" filled="f" stroked="t" strokeweight=".718262pt" strokecolor="#676767">
                <v:path arrowok="t"/>
              </v:shape>
            </v:group>
            <v:group style="position:absolute;left:2318;top:518;width:2;height:853" coordorigin="2318,518" coordsize="2,853">
              <v:shape style="position:absolute;left:2318;top:518;width:2;height:853" coordorigin="2318,518" coordsize="0,853" path="m2318,1371l2318,518e" filled="f" stroked="t" strokeweight=".718262pt" strokecolor="#606060">
                <v:path arrowok="t"/>
              </v:shape>
            </v:group>
            <v:group style="position:absolute;left:2270;top:522;width:1039;height:2" coordorigin="2270,522" coordsize="1039,2">
              <v:shape style="position:absolute;left:2270;top:522;width:1039;height:2" coordorigin="2270,522" coordsize="1039,0" path="m2270,522l3309,522e" filled="f" stroked="t" strokeweight=".478842pt" strokecolor="#343434">
                <v:path arrowok="t"/>
              </v:shape>
            </v:group>
            <v:group style="position:absolute;left:6728;top:522;width:1571;height:2" coordorigin="6728,522" coordsize="1571,2">
              <v:shape style="position:absolute;left:6728;top:522;width:1571;height:2" coordorigin="6728,522" coordsize="1571,0" path="m6728,522l8298,522e" filled="f" stroked="t" strokeweight=".478842pt" strokecolor="#3F3F3F">
                <v:path arrowok="t"/>
              </v:shape>
            </v:group>
            <v:group style="position:absolute;left:8437;top:522;width:551;height:2" coordorigin="8437,522" coordsize="551,2">
              <v:shape style="position:absolute;left:8437;top:522;width:551;height:2" coordorigin="8437,522" coordsize="551,0" path="m8437,522l8988,522e" filled="f" stroked="t" strokeweight=".957683pt" strokecolor="#7C7C7C">
                <v:path arrowok="t"/>
              </v:shape>
            </v:group>
            <v:group style="position:absolute;left:9127;top:522;width:19;height:2" coordorigin="9127,522" coordsize="19,2">
              <v:shape style="position:absolute;left:9127;top:522;width:19;height:2" coordorigin="9127,522" coordsize="19,0" path="m9127,522l9146,522e" filled="f" stroked="t" strokeweight=".958633pt" strokecolor="#606060">
                <v:path arrowok="t"/>
              </v:shape>
            </v:group>
            <v:group style="position:absolute;left:11655;top:508;width:2;height:3537" coordorigin="11655,508" coordsize="2,3537">
              <v:shape style="position:absolute;left:11655;top:508;width:2;height:3537" coordorigin="11655,508" coordsize="0,3537" path="m11655,4045l11655,508e" filled="f" stroked="t" strokeweight=".718262pt" strokecolor="#4F4F4F">
                <v:path arrowok="t"/>
              </v:shape>
            </v:group>
            <v:group style="position:absolute;left:2318;top:1313;width:2;height:719" coordorigin="2318,1313" coordsize="2,719">
              <v:shape style="position:absolute;left:2318;top:1313;width:2;height:719" coordorigin="2318,1313" coordsize="0,719" path="m2318,2032l2318,1313e" filled="f" stroked="t" strokeweight=".478842pt" strokecolor="#3B3B3B">
                <v:path arrowok="t"/>
              </v:shape>
            </v:group>
            <v:group style="position:absolute;left:273;top:2023;width:3036;height:2" coordorigin="273,2023" coordsize="3036,2">
              <v:shape style="position:absolute;left:273;top:2023;width:3036;height:2" coordorigin="273,2023" coordsize="3036,0" path="m273,2023l3309,2023e" filled="f" stroked="t" strokeweight=".718262pt" strokecolor="#646464">
                <v:path arrowok="t"/>
              </v:shape>
            </v:group>
            <v:group style="position:absolute;left:3251;top:2023;width:479;height:2" coordorigin="3251,2023" coordsize="479,2">
              <v:shape style="position:absolute;left:3251;top:2023;width:479;height:2" coordorigin="3251,2023" coordsize="479,0" path="m3251,2023l3730,2023e" filled="f" stroked="t" strokeweight=".957683pt" strokecolor="#979797">
                <v:path arrowok="t"/>
              </v:shape>
            </v:group>
            <v:group style="position:absolute;left:3759;top:2023;width:455;height:2" coordorigin="3759,2023" coordsize="455,2">
              <v:shape style="position:absolute;left:3759;top:2023;width:455;height:2" coordorigin="3759,2023" coordsize="455,0" path="m3759,2023l4214,2023e" filled="f" stroked="t" strokeweight=".478842pt" strokecolor="#A0A0A0">
                <v:path arrowok="t"/>
              </v:shape>
            </v:group>
            <v:group style="position:absolute;left:4065;top:2025;width:4922;height:2" coordorigin="4065,2025" coordsize="4922,2">
              <v:shape style="position:absolute;left:4065;top:2025;width:4922;height:2" coordorigin="4065,2025" coordsize="4922,0" path="m4065,2025l8988,2025e" filled="f" stroked="t" strokeweight=".718262pt" strokecolor="#6B6B6B">
                <v:path arrowok="t"/>
              </v:shape>
            </v:group>
            <v:group style="position:absolute;left:9136;top:1184;width:2;height:853" coordorigin="9136,1184" coordsize="2,853">
              <v:shape style="position:absolute;left:9136;top:1184;width:2;height:853" coordorigin="9136,1184" coordsize="0,853" path="m9136,2037l9136,1184e" filled="f" stroked="t" strokeweight=".478842pt" strokecolor="#484848">
                <v:path arrowok="t"/>
              </v:shape>
            </v:group>
            <v:group style="position:absolute;left:8930;top:2023;width:235;height:2" coordorigin="8930,2023" coordsize="235,2">
              <v:shape style="position:absolute;left:8930;top:2023;width:235;height:2" coordorigin="8930,2023" coordsize="235,0" path="m8930,2023l9165,2023e" filled="f" stroked="t" strokeweight=".478842pt" strokecolor="#5B5B5B">
                <v:path arrowok="t"/>
              </v:shape>
            </v:group>
            <v:group style="position:absolute;left:9093;top:2028;width:2571;height:2" coordorigin="9093,2028" coordsize="2571,2">
              <v:shape style="position:absolute;left:9093;top:2028;width:2571;height:2" coordorigin="9093,2028" coordsize="2571,0" path="m9093,2028l11665,2028e" filled="f" stroked="t" strokeweight=".718262pt" strokecolor="#646464">
                <v:path arrowok="t"/>
              </v:shape>
            </v:group>
            <v:group style="position:absolute;left:3950;top:2265;width:800;height:2" coordorigin="3950,2265" coordsize="800,2">
              <v:shape style="position:absolute;left:3950;top:2265;width:800;height:2" coordorigin="3950,2265" coordsize="800,0" path="m3950,2265l4750,2265e" filled="f" stroked="t" strokeweight=".478842pt" strokecolor="#606060">
                <v:path arrowok="t"/>
              </v:shape>
            </v:group>
            <v:group style="position:absolute;left:4693;top:2262;width:1020;height:2" coordorigin="4693,2262" coordsize="1020,2">
              <v:shape style="position:absolute;left:4693;top:2262;width:1020;height:2" coordorigin="4693,2262" coordsize="1020,0" path="m4693,2262l5713,2262e" filled="f" stroked="t" strokeweight=".478842pt" strokecolor="#3F3F3F">
                <v:path arrowok="t"/>
              </v:shape>
            </v:group>
            <v:group style="position:absolute;left:5655;top:2262;width:1714;height:2" coordorigin="5655,2262" coordsize="1714,2">
              <v:shape style="position:absolute;left:5655;top:2262;width:1714;height:2" coordorigin="5655,2262" coordsize="1714,0" path="m5655,2262l7369,2262e" filled="f" stroked="t" strokeweight=".957683pt" strokecolor="#747474">
                <v:path arrowok="t"/>
              </v:shape>
            </v:group>
            <v:group style="position:absolute;left:7312;top:2265;width:1844;height:2" coordorigin="7312,2265" coordsize="1844,2">
              <v:shape style="position:absolute;left:7312;top:2265;width:1844;height:2" coordorigin="7312,2265" coordsize="1844,0" path="m7312,2265l9155,2265e" filled="f" stroked="t" strokeweight=".478842pt" strokecolor="#5B5B5B">
                <v:path arrowok="t"/>
              </v:shape>
            </v:group>
            <v:group style="position:absolute;left:9098;top:2262;width:924;height:2" coordorigin="9098,2262" coordsize="924,2">
              <v:shape style="position:absolute;left:9098;top:2262;width:924;height:2" coordorigin="9098,2262" coordsize="924,0" path="m9098,2262l10022,2262e" filled="f" stroked="t" strokeweight=".478842pt" strokecolor="#444444">
                <v:path arrowok="t"/>
              </v:shape>
            </v:group>
            <v:group style="position:absolute;left:9965;top:2265;width:1700;height:2" coordorigin="9965,2265" coordsize="1700,2">
              <v:shape style="position:absolute;left:9965;top:2265;width:1700;height:2" coordorigin="9965,2265" coordsize="1700,0" path="m9965,2265l11665,2265e" filled="f" stroked="t" strokeweight=".957683pt" strokecolor="#6B6B6B">
                <v:path arrowok="t"/>
              </v:shape>
            </v:group>
            <v:group style="position:absolute;left:3989;top:2507;width:3836;height:2" coordorigin="3989,2507" coordsize="3836,2">
              <v:shape style="position:absolute;left:3989;top:2507;width:3836;height:2" coordorigin="3989,2507" coordsize="3836,0" path="m3989,2507l7824,2507e" filled="f" stroked="t" strokeweight=".718262pt" strokecolor="#606060">
                <v:path arrowok="t"/>
              </v:shape>
            </v:group>
            <v:group style="position:absolute;left:7767;top:2507;width:819;height:2" coordorigin="7767,2507" coordsize="819,2">
              <v:shape style="position:absolute;left:7767;top:2507;width:819;height:2" coordorigin="7767,2507" coordsize="819,0" path="m7767,2507l8586,2507e" filled="f" stroked="t" strokeweight=".478842pt" strokecolor="#4B4B4B">
                <v:path arrowok="t"/>
              </v:shape>
            </v:group>
            <v:group style="position:absolute;left:8528;top:2507;width:3132;height:2" coordorigin="8528,2507" coordsize="3132,2">
              <v:shape style="position:absolute;left:8528;top:2507;width:3132;height:2" coordorigin="8528,2507" coordsize="3132,0" path="m8528,2507l11660,2507e" filled="f" stroked="t" strokeweight=".718262pt" strokecolor="#606060">
                <v:path arrowok="t"/>
              </v:shape>
            </v:group>
            <v:group style="position:absolute;left:273;top:2723;width:3414;height:2" coordorigin="273,2723" coordsize="3414,2">
              <v:shape style="position:absolute;left:273;top:2723;width:3414;height:2" coordorigin="273,2723" coordsize="3414,0" path="m273,2723l3687,2723e" filled="f" stroked="t" strokeweight=".718262pt" strokecolor="#777777">
                <v:path arrowok="t"/>
              </v:shape>
            </v:group>
            <v:group style="position:absolute;left:5023;top:2723;width:967;height:2" coordorigin="5023,2723" coordsize="967,2">
              <v:shape style="position:absolute;left:5023;top:2723;width:967;height:2" coordorigin="5023,2723" coordsize="967,0" path="m5023,2723l5990,2723e" filled="f" stroked="t" strokeweight=".478842pt" strokecolor="#575757">
                <v:path arrowok="t"/>
              </v:shape>
            </v:group>
            <v:group style="position:absolute;left:6354;top:2718;width:618;height:2" coordorigin="6354,2718" coordsize="618,2">
              <v:shape style="position:absolute;left:6354;top:2718;width:618;height:2" coordorigin="6354,2718" coordsize="618,0" path="m6354,2718l6972,2718e" filled="f" stroked="t" strokeweight=".478842pt" strokecolor="#5B5B5B">
                <v:path arrowok="t"/>
              </v:shape>
            </v:group>
            <v:group style="position:absolute;left:3749;top:2720;width:5406;height:2" coordorigin="3749,2720" coordsize="5406,2">
              <v:shape style="position:absolute;left:3749;top:2720;width:5406;height:2" coordorigin="3749,2720" coordsize="5406,0" path="m3749,2720l9155,2720e" filled="f" stroked="t" strokeweight=".718262pt" strokecolor="#7C7C7C">
                <v:path arrowok="t"/>
              </v:shape>
            </v:group>
            <v:group style="position:absolute;left:9098;top:2720;width:431;height:2" coordorigin="9098,2720" coordsize="431,2">
              <v:shape style="position:absolute;left:9098;top:2720;width:431;height:2" coordorigin="9098,2720" coordsize="431,0" path="m9098,2720l9529,2720e" filled="f" stroked="t" strokeweight=".478842pt" strokecolor="#545454">
                <v:path arrowok="t"/>
              </v:shape>
            </v:group>
            <v:group style="position:absolute;left:9471;top:2723;width:551;height:2" coordorigin="9471,2723" coordsize="551,2">
              <v:shape style="position:absolute;left:9471;top:2723;width:551;height:2" coordorigin="9471,2723" coordsize="551,0" path="m9471,2723l10022,2723e" filled="f" stroked="t" strokeweight=".478842pt" strokecolor="#3B3B3B">
                <v:path arrowok="t"/>
              </v:shape>
            </v:group>
            <v:group style="position:absolute;left:9965;top:2720;width:1700;height:2" coordorigin="9965,2720" coordsize="1700,2">
              <v:shape style="position:absolute;left:9965;top:2720;width:1700;height:2" coordorigin="9965,2720" coordsize="1700,0" path="m9965,2720l11665,2720e" filled="f" stroked="t" strokeweight=".478842pt" strokecolor="#5B5B5B">
                <v:path arrowok="t"/>
              </v:shape>
            </v:group>
            <v:group style="position:absolute;left:273;top:2938;width:3476;height:2" coordorigin="273,2938" coordsize="3476,2">
              <v:shape style="position:absolute;left:273;top:2938;width:3476;height:2" coordorigin="273,2938" coordsize="3476,0" path="m273,2938l3749,2938e" filled="f" stroked="t" strokeweight=".718262pt" strokecolor="#5B5B5B">
                <v:path arrowok="t"/>
              </v:shape>
            </v:group>
            <v:group style="position:absolute;left:1504;top:2938;width:2184;height:2" coordorigin="1504,2938" coordsize="2184,2">
              <v:shape style="position:absolute;left:1504;top:2938;width:2184;height:2" coordorigin="1504,2938" coordsize="2184,0" path="m1504,2938l3687,2938e" filled="f" stroked="t" strokeweight=".478842pt" strokecolor="#4F4F4F">
                <v:path arrowok="t"/>
              </v:shape>
            </v:group>
            <v:group style="position:absolute;left:3601;top:2938;width:1532;height:2" coordorigin="3601,2938" coordsize="1532,2">
              <v:shape style="position:absolute;left:3601;top:2938;width:1532;height:2" coordorigin="3601,2938" coordsize="1532,0" path="m3601,2938l5133,2938e" filled="f" stroked="t" strokeweight=".957683pt" strokecolor="#878787">
                <v:path arrowok="t"/>
              </v:shape>
            </v:group>
            <v:group style="position:absolute;left:5023;top:2943;width:967;height:2" coordorigin="5023,2943" coordsize="967,2">
              <v:shape style="position:absolute;left:5023;top:2943;width:967;height:2" coordorigin="5023,2943" coordsize="967,0" path="m5023,2943l5990,2943e" filled="f" stroked="t" strokeweight=".478842pt" strokecolor="#444444">
                <v:path arrowok="t"/>
              </v:shape>
            </v:group>
            <v:group style="position:absolute;left:3759;top:2941;width:7906;height:2" coordorigin="3759,2941" coordsize="7906,2">
              <v:shape style="position:absolute;left:3759;top:2941;width:7906;height:2" coordorigin="3759,2941" coordsize="7906,0" path="m3759,2941l11665,2941e" filled="f" stroked="t" strokeweight=".718262pt" strokecolor="#646464">
                <v:path arrowok="t"/>
              </v:shape>
            </v:group>
            <v:group style="position:absolute;left:9471;top:2943;width:551;height:2" coordorigin="9471,2943" coordsize="551,2">
              <v:shape style="position:absolute;left:9471;top:2943;width:551;height:2" coordorigin="9471,2943" coordsize="551,0" path="m9471,2943l10022,2943e" filled="f" stroked="t" strokeweight=".478842pt" strokecolor="#2B2B2B">
                <v:path arrowok="t"/>
              </v:shape>
            </v:group>
            <v:group style="position:absolute;left:273;top:3156;width:1336;height:2" coordorigin="273,3156" coordsize="1336,2">
              <v:shape style="position:absolute;left:273;top:3156;width:1336;height:2" coordorigin="273,3156" coordsize="1336,0" path="m273,3156l1609,3156e" filled="f" stroked="t" strokeweight=".957683pt" strokecolor="#676767">
                <v:path arrowok="t"/>
              </v:shape>
            </v:group>
            <v:group style="position:absolute;left:1504;top:3159;width:2021;height:2" coordorigin="1504,3159" coordsize="2021,2">
              <v:shape style="position:absolute;left:1504;top:3159;width:2021;height:2" coordorigin="1504,3159" coordsize="2021,0" path="m1504,3159l3524,3159e" filled="f" stroked="t" strokeweight=".478842pt" strokecolor="#3B3B3B">
                <v:path arrowok="t"/>
              </v:shape>
            </v:group>
            <v:group style="position:absolute;left:3251;top:3159;width:484;height:2" coordorigin="3251,3159" coordsize="484,2">
              <v:shape style="position:absolute;left:3251;top:3159;width:484;height:2" coordorigin="3251,3159" coordsize="484,0" path="m3251,3159l3735,3159e" filled="f" stroked="t" strokeweight=".478842pt" strokecolor="#747474">
                <v:path arrowok="t"/>
              </v:shape>
            </v:group>
            <v:group style="position:absolute;left:3788;top:3159;width:2500;height:2" coordorigin="3788,3159" coordsize="2500,2">
              <v:shape style="position:absolute;left:3788;top:3159;width:2500;height:2" coordorigin="3788,3159" coordsize="2500,0" path="m3788,3159l6287,3159e" filled="f" stroked="t" strokeweight=".957683pt" strokecolor="#707070">
                <v:path arrowok="t"/>
              </v:shape>
            </v:group>
            <v:group style="position:absolute;left:5655;top:3161;width:6009;height:2" coordorigin="5655,3161" coordsize="6009,2">
              <v:shape style="position:absolute;left:5655;top:3161;width:6009;height:2" coordorigin="5655,3161" coordsize="6009,0" path="m5655,3161l11665,3161e" filled="f" stroked="t" strokeweight=".718262pt" strokecolor="#5B5B5B">
                <v:path arrowok="t"/>
              </v:shape>
            </v:group>
            <v:group style="position:absolute;left:3826;top:3159;width:2;height:676" coordorigin="3826,3159" coordsize="2,676">
              <v:shape style="position:absolute;left:3826;top:3159;width:2;height:676" coordorigin="3826,3159" coordsize="0,676" path="m3826,3835l3826,3159e" filled="f" stroked="t" strokeweight=".718262pt" strokecolor="#AFAFAF">
                <v:path arrowok="t"/>
              </v:shape>
            </v:group>
            <v:group style="position:absolute;left:6950;top:3154;width:2;height:892" coordorigin="6950,3154" coordsize="2,892">
              <v:shape style="position:absolute;left:6950;top:3154;width:2;height:892" coordorigin="6950,3154" coordsize="0,892" path="m6950,4045l6950,3154e" filled="f" stroked="t" strokeweight=".957683pt" strokecolor="#747474">
                <v:path arrowok="t"/>
              </v:shape>
            </v:group>
            <v:group style="position:absolute;left:11641;top:3140;width:2;height:475" coordorigin="11641,3140" coordsize="2,475">
              <v:shape style="position:absolute;left:11641;top:3140;width:2;height:475" coordorigin="11641,3140" coordsize="0,475" path="m11641,3614l11641,3140e" filled="f" stroked="t" strokeweight=".718262pt" strokecolor="#747474">
                <v:path arrowok="t"/>
              </v:shape>
            </v:group>
            <v:group style="position:absolute;left:278;top:3374;width:2;height:264" coordorigin="278,3374" coordsize="2,264">
              <v:shape style="position:absolute;left:278;top:3374;width:2;height:264" coordorigin="278,3374" coordsize="0,264" path="m278,3638l278,3374e" filled="f" stroked="t" strokeweight=".478842pt" strokecolor="#383838">
                <v:path arrowok="t"/>
              </v:shape>
            </v:group>
            <v:group style="position:absolute;left:3979;top:3585;width:2433;height:2" coordorigin="3979,3585" coordsize="2433,2">
              <v:shape style="position:absolute;left:3979;top:3585;width:2433;height:2" coordorigin="3979,3585" coordsize="2433,0" path="m3979,3585l6412,3585e" filled="f" stroked="t" strokeweight=".478842pt" strokecolor="#707070">
                <v:path arrowok="t"/>
              </v:shape>
            </v:group>
            <v:group style="position:absolute;left:6354;top:3578;width:608;height:2" coordorigin="6354,3578" coordsize="608,2">
              <v:shape style="position:absolute;left:6354;top:3578;width:608;height:2" coordorigin="6354,3578" coordsize="608,0" path="m6354,3578l6962,3578e" filled="f" stroked="t" strokeweight=".478842pt" strokecolor="#ACACAC">
                <v:path arrowok="t"/>
              </v:shape>
            </v:group>
            <v:group style="position:absolute;left:6938;top:3609;width:402;height:2" coordorigin="6938,3609" coordsize="402,2">
              <v:shape style="position:absolute;left:6938;top:3609;width:402;height:2" coordorigin="6938,3609" coordsize="402,0" path="m6938,3609l7341,3609e" filled="f" stroked="t" strokeweight=".239421pt" strokecolor="#777777">
                <v:path arrowok="t"/>
              </v:shape>
            </v:group>
            <v:group style="position:absolute;left:7312;top:3580;width:986;height:2" coordorigin="7312,3580" coordsize="986,2">
              <v:shape style="position:absolute;left:7312;top:3580;width:986;height:2" coordorigin="7312,3580" coordsize="986,0" path="m7312,3580l8298,3580e" filled="f" stroked="t" strokeweight=".478842pt" strokecolor="#C8C8C8">
                <v:path arrowok="t"/>
              </v:shape>
            </v:group>
            <v:group style="position:absolute;left:268;top:4038;width:2064;height:2" coordorigin="268,4038" coordsize="2064,2">
              <v:shape style="position:absolute;left:268;top:4038;width:2064;height:2" coordorigin="268,4038" coordsize="2064,0" path="m268,4038l2332,4038e" filled="f" stroked="t" strokeweight=".718262pt" strokecolor="#646464">
                <v:path arrowok="t"/>
              </v:shape>
            </v:group>
            <v:group style="position:absolute;left:2274;top:4041;width:1336;height:2" coordorigin="2274,4041" coordsize="1336,2">
              <v:shape style="position:absolute;left:2274;top:4041;width:1336;height:2" coordorigin="2274,4041" coordsize="1336,0" path="m2274,4041l3610,4041e" filled="f" stroked="t" strokeweight=".478842pt" strokecolor="#444444">
                <v:path arrowok="t"/>
              </v:shape>
            </v:group>
            <v:group style="position:absolute;left:3251;top:4041;width:436;height:2" coordorigin="3251,4041" coordsize="436,2">
              <v:shape style="position:absolute;left:3251;top:4041;width:436;height:2" coordorigin="3251,4041" coordsize="436,0" path="m3251,4041l3687,4041e" filled="f" stroked="t" strokeweight=".478842pt" strokecolor="#747474">
                <v:path arrowok="t"/>
              </v:shape>
            </v:group>
            <v:group style="position:absolute;left:3615;top:4036;width:144;height:2" coordorigin="3615,4036" coordsize="144,2">
              <v:shape style="position:absolute;left:3615;top:4036;width:144;height:2" coordorigin="3615,4036" coordsize="144,0" path="m3615,4036l3759,4036e" filled="f" stroked="t" strokeweight=".478842pt" strokecolor="#BCBCBC">
                <v:path arrowok="t"/>
              </v:shape>
            </v:group>
            <v:group style="position:absolute;left:3826;top:3696;width:2;height:374" coordorigin="3826,3696" coordsize="2,374">
              <v:shape style="position:absolute;left:3826;top:3696;width:2;height:374" coordorigin="3826,3696" coordsize="0,374" path="m3826,4069l3826,3696e" filled="f" stroked="t" strokeweight=".478842pt" strokecolor="#A3A3A3">
                <v:path arrowok="t"/>
              </v:shape>
            </v:group>
            <v:group style="position:absolute;left:3812;top:4036;width:373;height:2" coordorigin="3812,4036" coordsize="373,2">
              <v:shape style="position:absolute;left:3812;top:4036;width:373;height:2" coordorigin="3812,4036" coordsize="373,0" path="m3812,4036l4185,4036e" filled="f" stroked="t" strokeweight=".718262pt" strokecolor="#A8A8A8">
                <v:path arrowok="t"/>
              </v:shape>
            </v:group>
            <v:group style="position:absolute;left:4185;top:4036;width:2571;height:2" coordorigin="4185,4036" coordsize="2571,2">
              <v:shape style="position:absolute;left:4185;top:4036;width:2571;height:2" coordorigin="4185,4036" coordsize="2571,0" path="m4185,4036l6756,4036e" filled="f" stroked="t" strokeweight="1.436525pt" strokecolor="#747474">
                <v:path arrowok="t"/>
              </v:shape>
            </v:group>
            <v:group style="position:absolute;left:9021;top:4041;width:2643;height:2" coordorigin="9021,4041" coordsize="2643,2">
              <v:shape style="position:absolute;left:9021;top:4041;width:2643;height:2" coordorigin="9021,4041" coordsize="2643,0" path="m9021,4041l11665,4041e" filled="f" stroked="t" strokeweight=".957683pt" strokecolor="#606060">
                <v:path arrowok="t"/>
              </v:shape>
            </v:group>
            <v:group style="position:absolute;left:273;top:2262;width:953;height:2" coordorigin="273,2262" coordsize="953,2">
              <v:shape style="position:absolute;left:273;top:2262;width:953;height:2" coordorigin="273,2262" coordsize="953,0" path="m273,2262l1226,2262e" filled="f" stroked="t" strokeweight=".478842pt" strokecolor="#4F4F4F">
                <v:path arrowok="t"/>
              </v:shape>
            </v:group>
            <v:group style="position:absolute;left:1168;top:2262;width:2174;height:2" coordorigin="1168,2262" coordsize="2174,2">
              <v:shape style="position:absolute;left:1168;top:2262;width:2174;height:2" coordorigin="1168,2262" coordsize="2174,0" path="m1168,2262l3342,2262e" filled="f" stroked="t" strokeweight=".957683pt" strokecolor="#676767">
                <v:path arrowok="t"/>
              </v:shape>
            </v:group>
            <v:group style="position:absolute;left:273;top:2507;width:1681;height:2" coordorigin="273,2507" coordsize="1681,2">
              <v:shape style="position:absolute;left:273;top:2507;width:1681;height:2" coordorigin="273,2507" coordsize="1681,0" path="m273,2507l1954,2507e" filled="f" stroked="t" strokeweight=".957683pt" strokecolor="#6B6B6B">
                <v:path arrowok="t"/>
              </v:shape>
            </v:group>
            <v:group style="position:absolute;left:1504;top:2502;width:1216;height:2" coordorigin="1504,2502" coordsize="1216,2">
              <v:shape style="position:absolute;left:1504;top:2502;width:1216;height:2" coordorigin="1504,2502" coordsize="1216,0" path="m1504,2502l2720,2502e" filled="f" stroked="t" strokeweight=".718262pt" strokecolor="#4B4B4B">
                <v:path arrowok="t"/>
              </v:shape>
            </v:group>
            <v:group style="position:absolute;left:2662;top:2507;width:292;height:2" coordorigin="2662,2507" coordsize="292,2">
              <v:shape style="position:absolute;left:2662;top:2507;width:292;height:2" coordorigin="2662,2507" coordsize="292,0" path="m2662,2507l2954,2507e" filled="f" stroked="t" strokeweight=".478842pt" strokecolor="#282828">
                <v:path arrowok="t"/>
              </v:shape>
            </v:group>
            <v:group style="position:absolute;left:2897;top:2504;width:412;height:2" coordorigin="2897,2504" coordsize="412,2">
              <v:shape style="position:absolute;left:2897;top:2504;width:412;height:2" coordorigin="2897,2504" coordsize="412,0" path="m2897,2504l3309,2504e" filled="f" stroked="t" strokeweight=".478842pt" strokecolor="#444444">
                <v:path arrowok="t"/>
              </v:shape>
            </v:group>
            <v:group style="position:absolute;left:278;top:513;width:2;height:11063" coordorigin="278,513" coordsize="2,11063">
              <v:shape style="position:absolute;left:278;top:513;width:2;height:11063" coordorigin="278,513" coordsize="0,11063" path="m278,11575l278,513e" filled="f" stroked="t" strokeweight=".718262pt" strokecolor="#4B4B4B">
                <v:path arrowok="t"/>
              </v:shape>
            </v:group>
            <v:group style="position:absolute;left:268;top:4326;width:3160;height:2" coordorigin="268,4326" coordsize="3160,2">
              <v:shape style="position:absolute;left:268;top:4326;width:3160;height:2" coordorigin="268,4326" coordsize="3160,0" path="m268,4326l3429,4326e" filled="f" stroked="t" strokeweight=".957683pt" strokecolor="#646464">
                <v:path arrowok="t"/>
              </v:shape>
            </v:group>
            <v:group style="position:absolute;left:3826;top:4326;width:924;height:2" coordorigin="3826,4326" coordsize="924,2">
              <v:shape style="position:absolute;left:3826;top:4326;width:924;height:2" coordorigin="3826,4326" coordsize="924,0" path="m3826,4326l4750,4326e" filled="f" stroked="t" strokeweight=".478842pt" strokecolor="#747474">
                <v:path arrowok="t"/>
              </v:shape>
            </v:group>
            <v:group style="position:absolute;left:4070;top:4326;width:7594;height:2" coordorigin="4070,4326" coordsize="7594,2">
              <v:shape style="position:absolute;left:4070;top:4326;width:7594;height:2" coordorigin="4070,4326" coordsize="7594,0" path="m4070,4326l11665,4326e" filled="f" stroked="t" strokeweight=".718262pt" strokecolor="#606060">
                <v:path arrowok="t"/>
              </v:shape>
            </v:group>
            <v:group style="position:absolute;left:3931;top:4544;width:1781;height:2" coordorigin="3931,4544" coordsize="1781,2">
              <v:shape style="position:absolute;left:3931;top:4544;width:1781;height:2" coordorigin="3931,4544" coordsize="1781,0" path="m3931,4544l5713,4544e" filled="f" stroked="t" strokeweight=".718262pt" strokecolor="#707070">
                <v:path arrowok="t"/>
              </v:shape>
            </v:group>
            <v:group style="position:absolute;left:5655;top:4542;width:1317;height:2" coordorigin="5655,4542" coordsize="1317,2">
              <v:shape style="position:absolute;left:5655;top:4542;width:1317;height:2" coordorigin="5655,4542" coordsize="1317,0" path="m5655,4542l6972,4542e" filled="f" stroked="t" strokeweight=".718262pt" strokecolor="#575757">
                <v:path arrowok="t"/>
              </v:shape>
            </v:group>
            <v:group style="position:absolute;left:6876;top:4542;width:2279;height:2" coordorigin="6876,4542" coordsize="2279,2">
              <v:shape style="position:absolute;left:6876;top:4542;width:2279;height:2" coordorigin="6876,4542" coordsize="2279,0" path="m6876,4542l9155,4542e" filled="f" stroked="t" strokeweight=".957683pt" strokecolor="#747474">
                <v:path arrowok="t"/>
              </v:shape>
            </v:group>
            <v:group style="position:absolute;left:9098;top:4539;width:211;height:2" coordorigin="9098,4539" coordsize="211,2">
              <v:shape style="position:absolute;left:9098;top:4539;width:211;height:2" coordorigin="9098,4539" coordsize="211,0" path="m9098,4539l9309,4539e" filled="f" stroked="t" strokeweight=".718262pt" strokecolor="#606060">
                <v:path arrowok="t"/>
              </v:shape>
            </v:group>
            <v:group style="position:absolute;left:9251;top:4544;width:771;height:2" coordorigin="9251,4544" coordsize="771,2">
              <v:shape style="position:absolute;left:9251;top:4544;width:771;height:2" coordorigin="9251,4544" coordsize="771,0" path="m9251,4544l10022,4544e" filled="f" stroked="t" strokeweight=".478842pt" strokecolor="#444444">
                <v:path arrowok="t"/>
              </v:shape>
            </v:group>
            <v:group style="position:absolute;left:9965;top:4544;width:1700;height:2" coordorigin="9965,4544" coordsize="1700,2">
              <v:shape style="position:absolute;left:9965;top:4544;width:1700;height:2" coordorigin="9965,4544" coordsize="1700,0" path="m9965,4544l11665,4544e" filled="f" stroked="t" strokeweight=".718262pt" strokecolor="#606060">
                <v:path arrowok="t"/>
              </v:shape>
            </v:group>
            <v:group style="position:absolute;left:11657;top:4314;width:2;height:8110" coordorigin="11657,4314" coordsize="2,8110">
              <v:shape style="position:absolute;left:11657;top:4314;width:2;height:8110" coordorigin="11657,4314" coordsize="0,8110" path="m11657,12424l11657,4314e" filled="f" stroked="t" strokeweight=".957683pt" strokecolor="#606060">
                <v:path arrowok="t"/>
              </v:shape>
            </v:group>
            <v:group style="position:absolute;left:4884;top:4539;width:2;height:2090" coordorigin="4884,4539" coordsize="2,2090">
              <v:shape style="position:absolute;left:4884;top:4539;width:2;height:2090" coordorigin="4884,4539" coordsize="0,2090" path="m4884,6629l4884,4539e" filled="f" stroked="t" strokeweight=".957683pt" strokecolor="#606060">
                <v:path arrowok="t"/>
              </v:shape>
            </v:group>
            <v:group style="position:absolute;left:7805;top:4534;width:2;height:498" coordorigin="7805,4534" coordsize="2,498">
              <v:shape style="position:absolute;left:7805;top:4534;width:2;height:498" coordorigin="7805,4534" coordsize="0,498" path="m7805,5033l7805,4534e" filled="f" stroked="t" strokeweight=".957683pt" strokecolor="#606060">
                <v:path arrowok="t"/>
              </v:shape>
            </v:group>
            <v:group style="position:absolute;left:4875;top:5028;width:1537;height:2" coordorigin="4875,5028" coordsize="1537,2">
              <v:shape style="position:absolute;left:4875;top:5028;width:1537;height:2" coordorigin="4875,5028" coordsize="1537,0" path="m4875,5028l6412,5028e" filled="f" stroked="t" strokeweight=".718262pt" strokecolor="#676767">
                <v:path arrowok="t"/>
              </v:shape>
            </v:group>
            <v:group style="position:absolute;left:6354;top:5028;width:1480;height:2" coordorigin="6354,5028" coordsize="1480,2">
              <v:shape style="position:absolute;left:6354;top:5028;width:1480;height:2" coordorigin="6354,5028" coordsize="1480,0" path="m6354,5028l7834,5028e" filled="f" stroked="t" strokeweight=".478842pt" strokecolor="#4B4B4B">
                <v:path arrowok="t"/>
              </v:shape>
            </v:group>
            <v:group style="position:absolute;left:7762;top:5030;width:1777;height:2" coordorigin="7762,5030" coordsize="1777,2">
              <v:shape style="position:absolute;left:7762;top:5030;width:1777;height:2" coordorigin="7762,5030" coordsize="1777,0" path="m7762,5030l9539,5030e" filled="f" stroked="t" strokeweight=".957683pt" strokecolor="#808080">
                <v:path arrowok="t"/>
              </v:shape>
            </v:group>
            <v:group style="position:absolute;left:9471;top:5030;width:2193;height:2" coordorigin="9471,5030" coordsize="2193,2">
              <v:shape style="position:absolute;left:9471;top:5030;width:2193;height:2" coordorigin="9471,5030" coordsize="2193,0" path="m9471,5030l11665,5030e" filled="f" stroked="t" strokeweight=".478842pt" strokecolor="#4F4F4F">
                <v:path arrowok="t"/>
              </v:shape>
            </v:group>
            <v:group style="position:absolute;left:4875;top:5270;width:2097;height:2" coordorigin="4875,5270" coordsize="2097,2">
              <v:shape style="position:absolute;left:4875;top:5270;width:2097;height:2" coordorigin="4875,5270" coordsize="2097,0" path="m4875,5270l6972,5270e" filled="f" stroked="t" strokeweight=".718262pt" strokecolor="#575757">
                <v:path arrowok="t"/>
              </v:shape>
            </v:group>
            <v:group style="position:absolute;left:6914;top:5268;width:910;height:2" coordorigin="6914,5268" coordsize="910,2">
              <v:shape style="position:absolute;left:6914;top:5268;width:910;height:2" coordorigin="6914,5268" coordsize="910,0" path="m6914,5268l7824,5268e" filled="f" stroked="t" strokeweight=".478842pt" strokecolor="#383838">
                <v:path arrowok="t"/>
              </v:shape>
            </v:group>
            <v:group style="position:absolute;left:7767;top:5270;width:1820;height:2" coordorigin="7767,5270" coordsize="1820,2">
              <v:shape style="position:absolute;left:7767;top:5270;width:1820;height:2" coordorigin="7767,5270" coordsize="1820,0" path="m7767,5270l9586,5270e" filled="f" stroked="t" strokeweight=".957683pt" strokecolor="#707070">
                <v:path arrowok="t"/>
              </v:shape>
            </v:group>
            <v:group style="position:absolute;left:9471;top:5272;width:551;height:2" coordorigin="9471,5272" coordsize="551,2">
              <v:shape style="position:absolute;left:9471;top:5272;width:551;height:2" coordorigin="9471,5272" coordsize="551,0" path="m9471,5272l10022,5272e" filled="f" stroked="t" strokeweight=".478842pt" strokecolor="#2F2F2F">
                <v:path arrowok="t"/>
              </v:shape>
            </v:group>
            <v:group style="position:absolute;left:9965;top:5272;width:1700;height:2" coordorigin="9965,5272" coordsize="1700,2">
              <v:shape style="position:absolute;left:9965;top:5272;width:1700;height:2" coordorigin="9965,5272" coordsize="1700,0" path="m9965,5272l11665,5272e" filled="f" stroked="t" strokeweight=".718262pt" strokecolor="#4F4F4F">
                <v:path arrowok="t"/>
              </v:shape>
            </v:group>
            <v:group style="position:absolute;left:4875;top:5510;width:4434;height:2" coordorigin="4875,5510" coordsize="4434,2">
              <v:shape style="position:absolute;left:4875;top:5510;width:4434;height:2" coordorigin="4875,5510" coordsize="4434,0" path="m4875,5510l9309,5510e" filled="f" stroked="t" strokeweight=".957683pt" strokecolor="#676767">
                <v:path arrowok="t"/>
              </v:shape>
            </v:group>
            <v:group style="position:absolute;left:8748;top:5507;width:464;height:2" coordorigin="8748,5507" coordsize="464,2">
              <v:shape style="position:absolute;left:8748;top:5507;width:464;height:2" coordorigin="8748,5507" coordsize="464,0" path="m8748,5507l9213,5507e" filled="f" stroked="t" strokeweight=".957683pt" strokecolor="#808080">
                <v:path arrowok="t"/>
              </v:shape>
            </v:group>
            <v:group style="position:absolute;left:9251;top:5512;width:771;height:2" coordorigin="9251,5512" coordsize="771,2">
              <v:shape style="position:absolute;left:9251;top:5512;width:771;height:2" coordorigin="9251,5512" coordsize="771,0" path="m9251,5512l10022,5512e" filled="f" stroked="t" strokeweight=".478842pt" strokecolor="#444444">
                <v:path arrowok="t"/>
              </v:shape>
            </v:group>
            <v:group style="position:absolute;left:9965;top:5512;width:1700;height:2" coordorigin="9965,5512" coordsize="1700,2">
              <v:shape style="position:absolute;left:9965;top:5512;width:1700;height:2" coordorigin="9965,5512" coordsize="1700,0" path="m9965,5512l11665,5512e" filled="f" stroked="t" strokeweight=".718262pt" strokecolor="#5B5B5B">
                <v:path arrowok="t"/>
              </v:shape>
            </v:group>
            <v:group style="position:absolute;left:2308;top:5723;width:1159;height:2" coordorigin="2308,5723" coordsize="1159,2">
              <v:shape style="position:absolute;left:2308;top:5723;width:1159;height:2" coordorigin="2308,5723" coordsize="1159,0" path="m2308,5723l3467,5723e" filled="f" stroked="t" strokeweight=".957683pt" strokecolor="#646464">
                <v:path arrowok="t"/>
              </v:shape>
            </v:group>
            <v:group style="position:absolute;left:3251;top:5723;width:474;height:2" coordorigin="3251,5723" coordsize="474,2">
              <v:shape style="position:absolute;left:3251;top:5723;width:474;height:2" coordorigin="3251,5723" coordsize="474,0" path="m3251,5723l3725,5723e" filled="f" stroked="t" strokeweight=".957683pt" strokecolor="#909090">
                <v:path arrowok="t"/>
              </v:shape>
            </v:group>
            <v:group style="position:absolute;left:3984;top:5723;width:230;height:2" coordorigin="3984,5723" coordsize="230,2">
              <v:shape style="position:absolute;left:3984;top:5723;width:230;height:2" coordorigin="3984,5723" coordsize="230,0" path="m3984,5723l4214,5723e" filled="f" stroked="t" strokeweight=".478842pt" strokecolor="#979797">
                <v:path arrowok="t"/>
              </v:shape>
            </v:group>
            <v:group style="position:absolute;left:3984;top:5723;width:3385;height:2" coordorigin="3984,5723" coordsize="3385,2">
              <v:shape style="position:absolute;left:3984;top:5723;width:3385;height:2" coordorigin="3984,5723" coordsize="3385,0" path="m3984,5723l7369,5723e" filled="f" stroked="t" strokeweight=".478842pt" strokecolor="#606060">
                <v:path arrowok="t"/>
              </v:shape>
            </v:group>
            <v:group style="position:absolute;left:7312;top:5728;width:986;height:2" coordorigin="7312,5728" coordsize="986,2">
              <v:shape style="position:absolute;left:7312;top:5728;width:986;height:2" coordorigin="7312,5728" coordsize="986,0" path="m7312,5728l8298,5728e" filled="f" stroked="t" strokeweight=".478842pt" strokecolor="#444444">
                <v:path arrowok="t"/>
              </v:shape>
            </v:group>
            <v:group style="position:absolute;left:8241;top:5728;width:345;height:2" coordorigin="8241,5728" coordsize="345,2">
              <v:shape style="position:absolute;left:8241;top:5728;width:345;height:2" coordorigin="8241,5728" coordsize="345,0" path="m8241,5728l8586,5728e" filled="f" stroked="t" strokeweight=".478842pt" strokecolor="#575757">
                <v:path arrowok="t"/>
              </v:shape>
            </v:group>
            <v:group style="position:absolute;left:8528;top:5728;width:3136;height:2" coordorigin="8528,5728" coordsize="3136,2">
              <v:shape style="position:absolute;left:8528;top:5728;width:3136;height:2" coordorigin="8528,5728" coordsize="3136,0" path="m8528,5728l11665,5728e" filled="f" stroked="t" strokeweight=".957683pt" strokecolor="#646464">
                <v:path arrowok="t"/>
              </v:shape>
            </v:group>
            <v:group style="position:absolute;left:680;top:5956;width:1044;height:2" coordorigin="680,5956" coordsize="1044,2">
              <v:shape style="position:absolute;left:680;top:5956;width:1044;height:2" coordorigin="680,5956" coordsize="1044,0" path="m680,5956l1724,5956e" filled="f" stroked="t" strokeweight=".957683pt" strokecolor="#707070">
                <v:path arrowok="t"/>
              </v:shape>
            </v:group>
            <v:group style="position:absolute;left:1504;top:5958;width:2184;height:2" coordorigin="1504,5958" coordsize="2184,2">
              <v:shape style="position:absolute;left:1504;top:5958;width:2184;height:2" coordorigin="1504,5958" coordsize="2184,0" path="m1504,5958l3687,5958e" filled="f" stroked="t" strokeweight=".478842pt" strokecolor="#444444">
                <v:path arrowok="t"/>
              </v:shape>
            </v:group>
            <v:group style="position:absolute;left:3994;top:5958;width:876;height:2" coordorigin="3994,5958" coordsize="876,2">
              <v:shape style="position:absolute;left:3994;top:5958;width:876;height:2" coordorigin="3994,5958" coordsize="876,0" path="m3994,5958l4870,5958e" filled="f" stroked="t" strokeweight=".957683pt" strokecolor="#979797">
                <v:path arrowok="t"/>
              </v:shape>
            </v:group>
            <v:group style="position:absolute;left:3998;top:5958;width:2974;height:2" coordorigin="3998,5958" coordsize="2974,2">
              <v:shape style="position:absolute;left:3998;top:5958;width:2974;height:2" coordorigin="3998,5958" coordsize="2974,0" path="m3998,5958l6972,5958e" filled="f" stroked="t" strokeweight=".718262pt" strokecolor="#747474">
                <v:path arrowok="t"/>
              </v:shape>
            </v:group>
            <v:group style="position:absolute;left:6914;top:5958;width:1671;height:2" coordorigin="6914,5958" coordsize="1671,2">
              <v:shape style="position:absolute;left:6914;top:5958;width:1671;height:2" coordorigin="6914,5958" coordsize="1671,0" path="m6914,5958l8586,5958e" filled="f" stroked="t" strokeweight=".478842pt" strokecolor="#3F3F3F">
                <v:path arrowok="t"/>
              </v:shape>
            </v:group>
            <v:group style="position:absolute;left:8528;top:5958;width:3136;height:2" coordorigin="8528,5958" coordsize="3136,2">
              <v:shape style="position:absolute;left:8528;top:5958;width:3136;height:2" coordorigin="8528,5958" coordsize="3136,0" path="m8528,5958l11665,5958e" filled="f" stroked="t" strokeweight=".718262pt" strokecolor="#606060">
                <v:path arrowok="t"/>
              </v:shape>
            </v:group>
            <v:group style="position:absolute;left:7810;top:5953;width:2;height:681" coordorigin="7810,5953" coordsize="2,681">
              <v:shape style="position:absolute;left:7810;top:5953;width:2;height:681" coordorigin="7810,5953" coordsize="0,681" path="m7810,6634l7810,5953e" filled="f" stroked="t" strokeweight=".957683pt" strokecolor="#646464">
                <v:path arrowok="t"/>
              </v:shape>
            </v:group>
            <v:group style="position:absolute;left:2313;top:6384;width:1374;height:2" coordorigin="2313,6384" coordsize="1374,2">
              <v:shape style="position:absolute;left:2313;top:6384;width:1374;height:2" coordorigin="2313,6384" coordsize="1374,0" path="m2313,6384l3687,6384e" filled="f" stroked="t" strokeweight=".957683pt" strokecolor="#747474">
                <v:path arrowok="t"/>
              </v:shape>
            </v:group>
            <v:group style="position:absolute;left:3927;top:6380;width:943;height:2" coordorigin="3927,6380" coordsize="943,2">
              <v:shape style="position:absolute;left:3927;top:6380;width:943;height:2" coordorigin="3927,6380" coordsize="943,0" path="m3927,6380l4870,6380e" filled="f" stroked="t" strokeweight=".957683pt" strokecolor="#939393">
                <v:path arrowok="t"/>
              </v:shape>
            </v:group>
            <v:group style="position:absolute;left:4693;top:6384;width:1298;height:2" coordorigin="4693,6384" coordsize="1298,2">
              <v:shape style="position:absolute;left:4693;top:6384;width:1298;height:2" coordorigin="4693,6384" coordsize="1298,0" path="m4693,6384l5990,6384e" filled="f" stroked="t" strokeweight=".478842pt" strokecolor="#4B4B4B">
                <v:path arrowok="t"/>
              </v:shape>
            </v:group>
            <v:group style="position:absolute;left:4884;top:6178;width:2;height:460" coordorigin="4884,6178" coordsize="2,460">
              <v:shape style="position:absolute;left:4884;top:6178;width:2;height:460" coordorigin="4884,6178" coordsize="0,460" path="m4884,6639l4884,6178e" filled="f" stroked="t" strokeweight=".478842pt" strokecolor="#3B3B3B">
                <v:path arrowok="t"/>
              </v:shape>
            </v:group>
            <v:group style="position:absolute;left:5933;top:6382;width:3055;height:2" coordorigin="5933,6382" coordsize="3055,2">
              <v:shape style="position:absolute;left:5933;top:6382;width:3055;height:2" coordorigin="5933,6382" coordsize="3055,0" path="m5933,6382l8988,6382e" filled="f" stroked="t" strokeweight=".957683pt" strokecolor="#707070">
                <v:path arrowok="t"/>
              </v:shape>
            </v:group>
            <v:group style="position:absolute;left:8930;top:6384;width:599;height:2" coordorigin="8930,6384" coordsize="599,2">
              <v:shape style="position:absolute;left:8930;top:6384;width:599;height:2" coordorigin="8930,6384" coordsize="599,0" path="m8930,6384l9529,6384e" filled="f" stroked="t" strokeweight=".478842pt" strokecolor="#4B4B4B">
                <v:path arrowok="t"/>
              </v:shape>
            </v:group>
            <v:group style="position:absolute;left:9471;top:6384;width:551;height:2" coordorigin="9471,6384" coordsize="551,2">
              <v:shape style="position:absolute;left:9471;top:6384;width:551;height:2" coordorigin="9471,6384" coordsize="551,0" path="m9471,6384l10022,6384e" filled="f" stroked="t" strokeweight=".478842pt" strokecolor="#383838">
                <v:path arrowok="t"/>
              </v:shape>
            </v:group>
            <v:group style="position:absolute;left:9965;top:6387;width:1705;height:2" coordorigin="9965,6387" coordsize="1705,2">
              <v:shape style="position:absolute;left:9965;top:6387;width:1705;height:2" coordorigin="9965,6387" coordsize="1705,0" path="m9965,6387l11669,6387e" filled="f" stroked="t" strokeweight=".957683pt" strokecolor="#676767">
                <v:path arrowok="t"/>
              </v:shape>
            </v:group>
            <v:group style="position:absolute;left:2313;top:6624;width:1326;height:2" coordorigin="2313,6624" coordsize="1326,2">
              <v:shape style="position:absolute;left:2313;top:6624;width:1326;height:2" coordorigin="2313,6624" coordsize="1326,0" path="m2313,6624l3639,6624e" filled="f" stroked="t" strokeweight=".957683pt" strokecolor="#747474">
                <v:path arrowok="t"/>
              </v:shape>
            </v:group>
            <v:group style="position:absolute;left:4156;top:6624;width:168;height:2" coordorigin="4156,6624" coordsize="168,2">
              <v:shape style="position:absolute;left:4156;top:6624;width:168;height:2" coordorigin="4156,6624" coordsize="168,0" path="m4156,6624l4324,6624e" filled="f" stroked="t" strokeweight=".478842pt" strokecolor="#676767">
                <v:path arrowok="t"/>
              </v:shape>
            </v:group>
            <v:group style="position:absolute;left:4266;top:6624;width:1446;height:2" coordorigin="4266,6624" coordsize="1446,2">
              <v:shape style="position:absolute;left:4266;top:6624;width:1446;height:2" coordorigin="4266,6624" coordsize="1446,0" path="m4266,6624l5713,6624e" filled="f" stroked="t" strokeweight=".478842pt" strokecolor="#444444">
                <v:path arrowok="t"/>
              </v:shape>
            </v:group>
            <v:group style="position:absolute;left:3998;top:6627;width:7671;height:2" coordorigin="3998,6627" coordsize="7671,2">
              <v:shape style="position:absolute;left:3998;top:6627;width:7671;height:2" coordorigin="3998,6627" coordsize="7671,0" path="m3998,6627l11669,6627e" filled="f" stroked="t" strokeweight=".718262pt" strokecolor="#676767">
                <v:path arrowok="t"/>
              </v:shape>
            </v:group>
            <v:group style="position:absolute;left:8528;top:6624;width:781;height:2" coordorigin="8528,6624" coordsize="781,2">
              <v:shape style="position:absolute;left:8528;top:6624;width:781;height:2" coordorigin="8528,6624" coordsize="781,0" path="m8528,6624l9309,6624e" filled="f" stroked="t" strokeweight=".478842pt" strokecolor="#4F4F4F">
                <v:path arrowok="t"/>
              </v:shape>
            </v:group>
            <v:group style="position:absolute;left:268;top:6840;width:977;height:2" coordorigin="268,6840" coordsize="977,2">
              <v:shape style="position:absolute;left:268;top:6840;width:977;height:2" coordorigin="268,6840" coordsize="977,0" path="m268,6840l1245,6840e" filled="f" stroked="t" strokeweight=".957683pt" strokecolor="#707070">
                <v:path arrowok="t"/>
              </v:shape>
            </v:group>
            <v:group style="position:absolute;left:1168;top:6840;width:393;height:2" coordorigin="1168,6840" coordsize="393,2">
              <v:shape style="position:absolute;left:1168;top:6840;width:393;height:2" coordorigin="1168,6840" coordsize="393,0" path="m1168,6840l1561,6840e" filled="f" stroked="t" strokeweight=".478842pt" strokecolor="#575757">
                <v:path arrowok="t"/>
              </v:shape>
            </v:group>
            <v:group style="position:absolute;left:1504;top:6840;width:1049;height:2" coordorigin="1504,6840" coordsize="1049,2">
              <v:shape style="position:absolute;left:1504;top:6840;width:1049;height:2" coordorigin="1504,6840" coordsize="1049,0" path="m1504,6840l2552,6840e" filled="f" stroked="t" strokeweight=".478842pt" strokecolor="#3F3F3F">
                <v:path arrowok="t"/>
              </v:shape>
            </v:group>
            <v:group style="position:absolute;left:2318;top:6183;width:2;height:1912" coordorigin="2318,6183" coordsize="2,1912">
              <v:shape style="position:absolute;left:2318;top:6183;width:2;height:1912" coordorigin="2318,6183" coordsize="0,1912" path="m2318,8096l2318,6183e" filled="f" stroked="t" strokeweight=".478842pt" strokecolor="#3F3F3F">
                <v:path arrowok="t"/>
              </v:shape>
            </v:group>
            <v:group style="position:absolute;left:2270;top:6840;width:1422;height:2" coordorigin="2270,6840" coordsize="1422,2">
              <v:shape style="position:absolute;left:2270;top:6840;width:1422;height:2" coordorigin="2270,6840" coordsize="1422,0" path="m2270,6840l3692,6840e" filled="f" stroked="t" strokeweight=".478842pt" strokecolor="#545454">
                <v:path arrowok="t"/>
              </v:shape>
            </v:group>
            <v:group style="position:absolute;left:4075;top:6840;width:1686;height:2" coordorigin="4075,6840" coordsize="1686,2">
              <v:shape style="position:absolute;left:4075;top:6840;width:1686;height:2" coordorigin="4075,6840" coordsize="1686,0" path="m4075,6840l5760,6840e" filled="f" stroked="t" strokeweight=".957683pt" strokecolor="#808080">
                <v:path arrowok="t"/>
              </v:shape>
            </v:group>
            <v:group style="position:absolute;left:6354;top:6840;width:1470;height:2" coordorigin="6354,6840" coordsize="1470,2">
              <v:shape style="position:absolute;left:6354;top:6840;width:1470;height:2" coordorigin="6354,6840" coordsize="1470,0" path="m6354,6840l7824,6840e" filled="f" stroked="t" strokeweight=".478842pt" strokecolor="#444444">
                <v:path arrowok="t"/>
              </v:shape>
            </v:group>
            <v:group style="position:absolute;left:4070;top:6842;width:5952;height:2" coordorigin="4070,6842" coordsize="5952,2">
              <v:shape style="position:absolute;left:4070;top:6842;width:5952;height:2" coordorigin="4070,6842" coordsize="5952,0" path="m4070,6842l10022,6842e" filled="f" stroked="t" strokeweight=".718262pt" strokecolor="#6B6B6B">
                <v:path arrowok="t"/>
              </v:shape>
            </v:group>
            <v:group style="position:absolute;left:9965;top:6842;width:1705;height:2" coordorigin="9965,6842" coordsize="1705,2">
              <v:shape style="position:absolute;left:9965;top:6842;width:1705;height:2" coordorigin="9965,6842" coordsize="1705,0" path="m9965,6842l11669,6842e" filled="f" stroked="t" strokeweight=".478842pt" strokecolor="#545454">
                <v:path arrowok="t"/>
              </v:shape>
            </v:group>
            <v:group style="position:absolute;left:273;top:7314;width:728;height:2" coordorigin="273,7314" coordsize="728,2">
              <v:shape style="position:absolute;left:273;top:7314;width:728;height:2" coordorigin="273,7314" coordsize="728,0" path="m273,7314l1001,7314e" filled="f" stroked="t" strokeweight=".478842pt" strokecolor="#4B4B4B">
                <v:path arrowok="t"/>
              </v:shape>
            </v:group>
            <v:group style="position:absolute;left:848;top:7317;width:2792;height:2" coordorigin="848,7317" coordsize="2792,2">
              <v:shape style="position:absolute;left:848;top:7317;width:2792;height:2" coordorigin="848,7317" coordsize="2792,0" path="m848,7317l3639,7317e" filled="f" stroked="t" strokeweight=".957683pt" strokecolor="#6B6B6B">
                <v:path arrowok="t"/>
              </v:shape>
            </v:group>
            <v:group style="position:absolute;left:4046;top:7317;width:3093;height:2" coordorigin="4046,7317" coordsize="3093,2">
              <v:shape style="position:absolute;left:4046;top:7317;width:3093;height:2" coordorigin="4046,7317" coordsize="3093,0" path="m4046,7317l7140,7317e" filled="f" stroked="t" strokeweight=".957683pt" strokecolor="#6B6B6B">
                <v:path arrowok="t"/>
              </v:shape>
            </v:group>
            <v:group style="position:absolute;left:6914;top:7314;width:455;height:2" coordorigin="6914,7314" coordsize="455,2">
              <v:shape style="position:absolute;left:6914;top:7314;width:455;height:2" coordorigin="6914,7314" coordsize="455,0" path="m6914,7314l7369,7314e" filled="f" stroked="t" strokeweight=".718262pt" strokecolor="#575757">
                <v:path arrowok="t"/>
              </v:shape>
            </v:group>
            <v:group style="position:absolute;left:7312;top:7319;width:512;height:2" coordorigin="7312,7319" coordsize="512,2">
              <v:shape style="position:absolute;left:7312;top:7319;width:512;height:2" coordorigin="7312,7319" coordsize="512,0" path="m7312,7319l7824,7319e" filled="f" stroked="t" strokeweight=".478842pt" strokecolor="#383838">
                <v:path arrowok="t"/>
              </v:shape>
            </v:group>
            <v:group style="position:absolute;left:7767;top:7319;width:819;height:2" coordorigin="7767,7319" coordsize="819,2">
              <v:shape style="position:absolute;left:7767;top:7319;width:819;height:2" coordorigin="7767,7319" coordsize="819,0" path="m7767,7319l8586,7319e" filled="f" stroked="t" strokeweight=".478842pt" strokecolor="#545454">
                <v:path arrowok="t"/>
              </v:shape>
            </v:group>
            <v:group style="position:absolute;left:8528;top:7319;width:3141;height:2" coordorigin="8528,7319" coordsize="3141,2">
              <v:shape style="position:absolute;left:8528;top:7319;width:3141;height:2" coordorigin="8528,7319" coordsize="3141,0" path="m8528,7319l11669,7319e" filled="f" stroked="t" strokeweight=".718262pt" strokecolor="#606060">
                <v:path arrowok="t"/>
              </v:shape>
            </v:group>
            <v:group style="position:absolute;left:4884;top:7310;width:2;height:767" coordorigin="4884,7310" coordsize="2,767">
              <v:shape style="position:absolute;left:4884;top:7310;width:2;height:767" coordorigin="4884,7310" coordsize="0,767" path="m4884,8076l4884,7310e" filled="f" stroked="t" strokeweight=".478842pt" strokecolor="#444444">
                <v:path arrowok="t"/>
              </v:shape>
            </v:group>
            <v:group style="position:absolute;left:4879;top:7542;width:5143;height:2" coordorigin="4879,7542" coordsize="5143,2">
              <v:shape style="position:absolute;left:4879;top:7542;width:5143;height:2" coordorigin="4879,7542" coordsize="5143,0" path="m4879,7542l10022,7542e" filled="f" stroked="t" strokeweight=".957683pt" strokecolor="#6B6B6B">
                <v:path arrowok="t"/>
              </v:shape>
            </v:group>
            <v:group style="position:absolute;left:9965;top:7542;width:1705;height:2" coordorigin="9965,7542" coordsize="1705,2">
              <v:shape style="position:absolute;left:9965;top:7542;width:1705;height:2" coordorigin="9965,7542" coordsize="1705,0" path="m9965,7542l11669,7542e" filled="f" stroked="t" strokeweight=".478842pt" strokecolor="#545454">
                <v:path arrowok="t"/>
              </v:shape>
            </v:group>
            <v:group style="position:absolute;left:4879;top:7784;width:1111;height:2" coordorigin="4879,7784" coordsize="1111,2">
              <v:shape style="position:absolute;left:4879;top:7784;width:1111;height:2" coordorigin="4879,7784" coordsize="1111,0" path="m4879,7784l5990,7784e" filled="f" stroked="t" strokeweight=".478842pt" strokecolor="#4F4F4F">
                <v:path arrowok="t"/>
              </v:shape>
            </v:group>
            <v:group style="position:absolute;left:5933;top:7784;width:3376;height:2" coordorigin="5933,7784" coordsize="3376,2">
              <v:shape style="position:absolute;left:5933;top:7784;width:3376;height:2" coordorigin="5933,7784" coordsize="3376,0" path="m5933,7784l9309,7784e" filled="f" stroked="t" strokeweight=".718262pt" strokecolor="#676767">
                <v:path arrowok="t"/>
              </v:shape>
            </v:group>
            <v:group style="position:absolute;left:9251;top:7784;width:2413;height:2" coordorigin="9251,7784" coordsize="2413,2">
              <v:shape style="position:absolute;left:9251;top:7784;width:2413;height:2" coordorigin="9251,7784" coordsize="2413,0" path="m9251,7784l11665,7784e" filled="f" stroked="t" strokeweight=".478842pt" strokecolor="#4B4B4B">
                <v:path arrowok="t"/>
              </v:shape>
            </v:group>
            <v:group style="position:absolute;left:273;top:8067;width:967;height:2" coordorigin="273,8067" coordsize="967,2">
              <v:shape style="position:absolute;left:273;top:8067;width:967;height:2" coordorigin="273,8067" coordsize="967,0" path="m273,8067l1240,8067e" filled="f" stroked="t" strokeweight=".718262pt" strokecolor="#575757">
                <v:path arrowok="t"/>
              </v:shape>
            </v:group>
            <v:group style="position:absolute;left:1168;top:8067;width:393;height:2" coordorigin="1168,8067" coordsize="393,2">
              <v:shape style="position:absolute;left:1168;top:8067;width:393;height:2" coordorigin="1168,8067" coordsize="393,0" path="m1168,8067l1561,8067e" filled="f" stroked="t" strokeweight=".478842pt" strokecolor="#4F4F4F">
                <v:path arrowok="t"/>
              </v:shape>
            </v:group>
            <v:group style="position:absolute;left:1504;top:8072;width:2193;height:2" coordorigin="1504,8072" coordsize="2193,2">
              <v:shape style="position:absolute;left:1504;top:8072;width:2193;height:2" coordorigin="1504,8072" coordsize="2193,0" path="m1504,8072l3697,8072e" filled="f" stroked="t" strokeweight=".718262pt" strokecolor="#676767">
                <v:path arrowok="t"/>
              </v:shape>
            </v:group>
            <v:group style="position:absolute;left:3965;top:8067;width:967;height:2" coordorigin="3965,8067" coordsize="967,2">
              <v:shape style="position:absolute;left:3965;top:8067;width:967;height:2" coordorigin="3965,8067" coordsize="967,0" path="m3965,8067l4932,8067e" filled="f" stroked="t" strokeweight=".718262pt" strokecolor="#838383">
                <v:path arrowok="t"/>
              </v:shape>
            </v:group>
            <v:group style="position:absolute;left:4860;top:8072;width:1130;height:2" coordorigin="4860,8072" coordsize="1130,2">
              <v:shape style="position:absolute;left:4860;top:8072;width:1130;height:2" coordorigin="4860,8072" coordsize="1130,0" path="m4860,8072l5990,8072e" filled="f" stroked="t" strokeweight=".478842pt" strokecolor="#484848">
                <v:path arrowok="t"/>
              </v:shape>
            </v:group>
            <v:group style="position:absolute;left:5933;top:8069;width:852;height:2" coordorigin="5933,8069" coordsize="852,2">
              <v:shape style="position:absolute;left:5933;top:8069;width:852;height:2" coordorigin="5933,8069" coordsize="852,0" path="m5933,8069l6785,8069e" filled="f" stroked="t" strokeweight=".718262pt" strokecolor="#606060">
                <v:path arrowok="t"/>
              </v:shape>
            </v:group>
            <v:group style="position:absolute;left:3965;top:8072;width:7700;height:2" coordorigin="3965,8072" coordsize="7700,2">
              <v:shape style="position:absolute;left:3965;top:8072;width:7700;height:2" coordorigin="3965,8072" coordsize="7700,0" path="m3965,8072l11665,8072e" filled="f" stroked="t" strokeweight=".957683pt" strokecolor="#676767">
                <v:path arrowok="t"/>
              </v:shape>
            </v:group>
            <v:group style="position:absolute;left:2315;top:4026;width:2;height:7798" coordorigin="2315,4026" coordsize="2,7798">
              <v:shape style="position:absolute;left:2315;top:4026;width:2;height:7798" coordorigin="2315,4026" coordsize="0,7798" path="m2315,11825l2315,4026e" filled="f" stroked="t" strokeweight=".718262pt" strokecolor="#5B5B5B">
                <v:path arrowok="t"/>
              </v:shape>
            </v:group>
            <v:group style="position:absolute;left:275;top:8225;width:2;height:1428" coordorigin="275,8225" coordsize="2,1428">
              <v:shape style="position:absolute;left:275;top:8225;width:2;height:1428" coordorigin="275,8225" coordsize="0,1428" path="m275,9653l275,8225e" filled="f" stroked="t" strokeweight=".957683pt" strokecolor="#676767">
                <v:path arrowok="t"/>
              </v:shape>
            </v:group>
            <v:group style="position:absolute;left:268;top:8875;width:2030;height:2" coordorigin="268,8875" coordsize="2030,2">
              <v:shape style="position:absolute;left:268;top:8875;width:2030;height:2" coordorigin="268,8875" coordsize="2030,0" path="m268,8875l2298,8875e" filled="f" stroked="t" strokeweight=".478842pt" strokecolor="#545454">
                <v:path arrowok="t"/>
              </v:shape>
            </v:group>
            <v:group style="position:absolute;left:1197;top:8877;width:2500;height:2" coordorigin="1197,8877" coordsize="2500,2">
              <v:shape style="position:absolute;left:1197;top:8877;width:2500;height:2" coordorigin="1197,8877" coordsize="2500,0" path="m1197,8877l3697,8877e" filled="f" stroked="t" strokeweight=".957683pt" strokecolor="#6B6B6B">
                <v:path arrowok="t"/>
              </v:shape>
            </v:group>
            <v:group style="position:absolute;left:3251;top:8877;width:436;height:2" coordorigin="3251,8877" coordsize="436,2">
              <v:shape style="position:absolute;left:3251;top:8877;width:436;height:2" coordorigin="3251,8877" coordsize="436,0" path="m3251,8877l3687,8877e" filled="f" stroked="t" strokeweight=".957683pt" strokecolor="#9C9C9C">
                <v:path arrowok="t"/>
              </v:shape>
            </v:group>
            <v:group style="position:absolute;left:4156;top:8877;width:168;height:2" coordorigin="4156,8877" coordsize="168,2">
              <v:shape style="position:absolute;left:4156;top:8877;width:168;height:2" coordorigin="4156,8877" coordsize="168,0" path="m4156,8877l4324,8877e" filled="f" stroked="t" strokeweight=".478842pt" strokecolor="#676767">
                <v:path arrowok="t"/>
              </v:shape>
            </v:group>
            <v:group style="position:absolute;left:4266;top:8877;width:484;height:2" coordorigin="4266,8877" coordsize="484,2">
              <v:shape style="position:absolute;left:4266;top:8877;width:484;height:2" coordorigin="4266,8877" coordsize="484,0" path="m4266,8877l4750,8877e" filled="f" stroked="t" strokeweight=".478842pt" strokecolor="#545454">
                <v:path arrowok="t"/>
              </v:shape>
            </v:group>
            <v:group style="position:absolute;left:4693;top:8877;width:1298;height:2" coordorigin="4693,8877" coordsize="1298,2">
              <v:shape style="position:absolute;left:4693;top:8877;width:1298;height:2" coordorigin="4693,8877" coordsize="1298,0" path="m4693,8877l5990,8877e" filled="f" stroked="t" strokeweight=".478842pt" strokecolor="#3B3B3B">
                <v:path arrowok="t"/>
              </v:shape>
            </v:group>
            <v:group style="position:absolute;left:3984;top:8875;width:7681;height:2" coordorigin="3984,8875" coordsize="7681,2">
              <v:shape style="position:absolute;left:3984;top:8875;width:7681;height:2" coordorigin="3984,8875" coordsize="7681,0" path="m3984,8875l11665,8875e" filled="f" stroked="t" strokeweight=".718262pt" strokecolor="#606060">
                <v:path arrowok="t"/>
              </v:shape>
            </v:group>
            <v:group style="position:absolute;left:8930;top:8877;width:225;height:2" coordorigin="8930,8877" coordsize="225,2">
              <v:shape style="position:absolute;left:8930;top:8877;width:225;height:2" coordorigin="8930,8877" coordsize="225,0" path="m8930,8877l9155,8877e" filled="f" stroked="t" strokeweight=".478842pt" strokecolor="#5B5B5B">
                <v:path arrowok="t"/>
              </v:shape>
            </v:group>
            <v:group style="position:absolute;left:9098;top:8877;width:924;height:2" coordorigin="9098,8877" coordsize="924,2">
              <v:shape style="position:absolute;left:9098;top:8877;width:924;height:2" coordorigin="9098,8877" coordsize="924,0" path="m9098,8877l10022,8877e" filled="f" stroked="t" strokeweight=".478842pt" strokecolor="#343434">
                <v:path arrowok="t"/>
              </v:shape>
            </v:group>
            <v:group style="position:absolute;left:268;top:9809;width:1973;height:2" coordorigin="268,9809" coordsize="1973,2">
              <v:shape style="position:absolute;left:268;top:9809;width:1973;height:2" coordorigin="268,9809" coordsize="1973,0" path="m268,9809l2241,9809e" filled="f" stroked="t" strokeweight=".957683pt" strokecolor="#6B6B6B">
                <v:path arrowok="t"/>
              </v:shape>
            </v:group>
            <v:group style="position:absolute;left:1504;top:9807;width:1958;height:2" coordorigin="1504,9807" coordsize="1958,2">
              <v:shape style="position:absolute;left:1504;top:9807;width:1958;height:2" coordorigin="1504,9807" coordsize="1958,0" path="m1504,9807l3462,9807e" filled="f" stroked="t" strokeweight=".957683pt" strokecolor="#575757">
                <v:path arrowok="t"/>
              </v:shape>
            </v:group>
            <v:group style="position:absolute;left:2270;top:9812;width:1350;height:2" coordorigin="2270,9812" coordsize="1350,2">
              <v:shape style="position:absolute;left:2270;top:9812;width:1350;height:2" coordorigin="2270,9812" coordsize="1350,0" path="m2270,9812l3620,9812e" filled="f" stroked="t" strokeweight=".478842pt" strokecolor="#484848">
                <v:path arrowok="t"/>
              </v:shape>
            </v:group>
            <v:group style="position:absolute;left:4156;top:9809;width:2298;height:2" coordorigin="4156,9809" coordsize="2298,2">
              <v:shape style="position:absolute;left:4156;top:9809;width:2298;height:2" coordorigin="4156,9809" coordsize="2298,0" path="m4156,9809l6455,9809e" filled="f" stroked="t" strokeweight=".957683pt" strokecolor="#747474">
                <v:path arrowok="t"/>
              </v:shape>
            </v:group>
            <v:group style="position:absolute;left:6354;top:9812;width:1470;height:2" coordorigin="6354,9812" coordsize="1470,2">
              <v:shape style="position:absolute;left:6354;top:9812;width:1470;height:2" coordorigin="6354,9812" coordsize="1470,0" path="m6354,9812l7824,9812e" filled="f" stroked="t" strokeweight=".478842pt" strokecolor="#4F4F4F">
                <v:path arrowok="t"/>
              </v:shape>
            </v:group>
            <v:group style="position:absolute;left:7767;top:9814;width:2365;height:2" coordorigin="7767,9814" coordsize="2365,2">
              <v:shape style="position:absolute;left:7767;top:9814;width:2365;height:2" coordorigin="7767,9814" coordsize="2365,0" path="m7767,9814l10132,9814e" filled="f" stroked="t" strokeweight=".957683pt" strokecolor="#707070">
                <v:path arrowok="t"/>
              </v:shape>
            </v:group>
            <v:group style="position:absolute;left:9965;top:9814;width:1700;height:2" coordorigin="9965,9814" coordsize="1700,2">
              <v:shape style="position:absolute;left:9965;top:9814;width:1700;height:2" coordorigin="9965,9814" coordsize="1700,0" path="m9965,9814l11665,9814e" filled="f" stroked="t" strokeweight=".718262pt" strokecolor="#545454">
                <v:path arrowok="t"/>
              </v:shape>
            </v:group>
            <v:group style="position:absolute;left:268;top:10150;width:1293;height:2" coordorigin="268,10150" coordsize="1293,2">
              <v:shape style="position:absolute;left:268;top:10150;width:1293;height:2" coordorigin="268,10150" coordsize="1293,0" path="m268,10150l1561,10150e" filled="f" stroked="t" strokeweight=".478842pt" strokecolor="#606060">
                <v:path arrowok="t"/>
              </v:shape>
            </v:group>
            <v:group style="position:absolute;left:273;top:9768;width:2;height:877" coordorigin="273,9768" coordsize="2,877">
              <v:shape style="position:absolute;left:273;top:9768;width:2;height:877" coordorigin="273,9768" coordsize="0,877" path="m273,10646l273,9768e" filled="f" stroked="t" strokeweight=".478842pt" strokecolor="#2F2F2F">
                <v:path arrowok="t"/>
              </v:shape>
            </v:group>
            <v:group style="position:absolute;left:1350;top:10147;width:991;height:2" coordorigin="1350,10147" coordsize="991,2">
              <v:shape style="position:absolute;left:1350;top:10147;width:991;height:2" coordorigin="1350,10147" coordsize="991,0" path="m1350,10147l2342,10147e" filled="f" stroked="t" strokeweight=".478842pt" strokecolor="#4B4B4B">
                <v:path arrowok="t"/>
              </v:shape>
            </v:group>
            <v:group style="position:absolute;left:2270;top:10152;width:1427;height:2" coordorigin="2270,10152" coordsize="1427,2">
              <v:shape style="position:absolute;left:2270;top:10152;width:1427;height:2" coordorigin="2270,10152" coordsize="1427,0" path="m2270,10152l3697,10152e" filled="f" stroked="t" strokeweight=".957683pt" strokecolor="#777777">
                <v:path arrowok="t"/>
              </v:shape>
            </v:group>
            <v:group style="position:absolute;left:3251;top:10152;width:450;height:2" coordorigin="3251,10152" coordsize="450,2">
              <v:shape style="position:absolute;left:3251;top:10152;width:450;height:2" coordorigin="3251,10152" coordsize="450,0" path="m3251,10152l3701,10152e" filled="f" stroked="t" strokeweight=".957683pt" strokecolor="#979797">
                <v:path arrowok="t"/>
              </v:shape>
            </v:group>
            <v:group style="position:absolute;left:3773;top:10147;width:1307;height:2" coordorigin="3773,10147" coordsize="1307,2">
              <v:shape style="position:absolute;left:3773;top:10147;width:1307;height:2" coordorigin="3773,10147" coordsize="1307,0" path="m3773,10147l5081,10147e" filled="f" stroked="t" strokeweight=".957683pt" strokecolor="#8C8C8C">
                <v:path arrowok="t"/>
              </v:shape>
            </v:group>
            <v:group style="position:absolute;left:5023;top:10152;width:967;height:2" coordorigin="5023,10152" coordsize="967,2">
              <v:shape style="position:absolute;left:5023;top:10152;width:967;height:2" coordorigin="5023,10152" coordsize="967,0" path="m5023,10152l5990,10152e" filled="f" stroked="t" strokeweight=".478842pt" strokecolor="#575757">
                <v:path arrowok="t"/>
              </v:shape>
            </v:group>
            <v:group style="position:absolute;left:6943;top:9797;width:2;height:350" coordorigin="6943,9797" coordsize="2,350">
              <v:shape style="position:absolute;left:6943;top:9797;width:2;height:350" coordorigin="6943,9797" coordsize="0,350" path="m6943,10147l6943,9797e" filled="f" stroked="t" strokeweight=".239421pt" strokecolor="#575757">
                <v:path arrowok="t"/>
              </v:shape>
            </v:group>
            <v:group style="position:absolute;left:3773;top:10150;width:5215;height:2" coordorigin="3773,10150" coordsize="5215,2">
              <v:shape style="position:absolute;left:3773;top:10150;width:5215;height:2" coordorigin="3773,10150" coordsize="5215,0" path="m3773,10150l8988,10150e" filled="f" stroked="t" strokeweight=".957683pt" strokecolor="#747474">
                <v:path arrowok="t"/>
              </v:shape>
            </v:group>
            <v:group style="position:absolute;left:8930;top:10152;width:1092;height:2" coordorigin="8930,10152" coordsize="1092,2">
              <v:shape style="position:absolute;left:8930;top:10152;width:1092;height:2" coordorigin="8930,10152" coordsize="1092,0" path="m8930,10152l10022,10152e" filled="f" stroked="t" strokeweight=".478842pt" strokecolor="#383838">
                <v:path arrowok="t"/>
              </v:shape>
            </v:group>
            <v:group style="position:absolute;left:9965;top:10152;width:1700;height:2" coordorigin="9965,10152" coordsize="1700,2">
              <v:shape style="position:absolute;left:9965;top:10152;width:1700;height:2" coordorigin="9965,10152" coordsize="1700,0" path="m9965,10152l11665,10152e" filled="f" stroked="t" strokeweight=".718262pt" strokecolor="#5B5B5B">
                <v:path arrowok="t"/>
              </v:shape>
            </v:group>
            <v:group style="position:absolute;left:268;top:10392;width:2638;height:2" coordorigin="268,10392" coordsize="2638,2">
              <v:shape style="position:absolute;left:268;top:10392;width:2638;height:2" coordorigin="268,10392" coordsize="2638,0" path="m268,10392l2907,10392e" filled="f" stroked="t" strokeweight=".718262pt" strokecolor="#606060">
                <v:path arrowok="t"/>
              </v:shape>
            </v:group>
            <v:group style="position:absolute;left:3955;top:10392;width:259;height:2" coordorigin="3955,10392" coordsize="259,2">
              <v:shape style="position:absolute;left:3955;top:10392;width:259;height:2" coordorigin="3955,10392" coordsize="259,0" path="m3955,10392l4214,10392e" filled="f" stroked="t" strokeweight=".478842pt" strokecolor="#909090">
                <v:path arrowok="t"/>
              </v:shape>
            </v:group>
            <v:group style="position:absolute;left:4156;top:10392;width:1556;height:2" coordorigin="4156,10392" coordsize="1556,2">
              <v:shape style="position:absolute;left:4156;top:10392;width:1556;height:2" coordorigin="4156,10392" coordsize="1556,0" path="m4156,10392l5713,10392e" filled="f" stroked="t" strokeweight=".478842pt" strokecolor="#4B4B4B">
                <v:path arrowok="t"/>
              </v:shape>
            </v:group>
            <v:group style="position:absolute;left:3955;top:10394;width:7709;height:2" coordorigin="3955,10394" coordsize="7709,2">
              <v:shape style="position:absolute;left:3955;top:10394;width:7709;height:2" coordorigin="3955,10394" coordsize="7709,0" path="m3955,10394l11665,10394e" filled="f" stroked="t" strokeweight=".718262pt" strokecolor="#646464">
                <v:path arrowok="t"/>
              </v:shape>
            </v:group>
            <v:group style="position:absolute;left:7312;top:10396;width:986;height:2" coordorigin="7312,10396" coordsize="986,2">
              <v:shape style="position:absolute;left:7312;top:10396;width:986;height:2" coordorigin="7312,10396" coordsize="986,0" path="m7312,10396l8298,10396e" filled="f" stroked="t" strokeweight=".478842pt" strokecolor="#4B4B4B">
                <v:path arrowok="t"/>
              </v:shape>
            </v:group>
            <v:group style="position:absolute;left:8528;top:10392;width:627;height:2" coordorigin="8528,10392" coordsize="627,2">
              <v:shape style="position:absolute;left:8528;top:10392;width:627;height:2" coordorigin="8528,10392" coordsize="627,0" path="m8528,10392l9155,10392e" filled="f" stroked="t" strokeweight=".478842pt" strokecolor="#575757">
                <v:path arrowok="t"/>
              </v:shape>
            </v:group>
            <v:group style="position:absolute;left:9098;top:10392;width:431;height:2" coordorigin="9098,10392" coordsize="431,2">
              <v:shape style="position:absolute;left:9098;top:10392;width:431;height:2" coordorigin="9098,10392" coordsize="431,0" path="m9098,10392l9529,10392e" filled="f" stroked="t" strokeweight=".478842pt" strokecolor="#444444">
                <v:path arrowok="t"/>
              </v:shape>
            </v:group>
            <v:group style="position:absolute;left:268;top:10869;width:1293;height:2" coordorigin="268,10869" coordsize="1293,2">
              <v:shape style="position:absolute;left:268;top:10869;width:1293;height:2" coordorigin="268,10869" coordsize="1293,0" path="m268,10869l1561,10869e" filled="f" stroked="t" strokeweight=".478842pt" strokecolor="#4F4F4F">
                <v:path arrowok="t"/>
              </v:shape>
            </v:group>
            <v:group style="position:absolute;left:1226;top:10871;width:2404;height:2" coordorigin="1226,10871" coordsize="2404,2">
              <v:shape style="position:absolute;left:1226;top:10871;width:2404;height:2" coordorigin="1226,10871" coordsize="2404,0" path="m1226,10871l3630,10871e" filled="f" stroked="t" strokeweight=".957683pt" strokecolor="#6B6B6B">
                <v:path arrowok="t"/>
              </v:shape>
            </v:group>
            <v:group style="position:absolute;left:3251;top:10871;width:383;height:2" coordorigin="3251,10871" coordsize="383,2">
              <v:shape style="position:absolute;left:3251;top:10871;width:383;height:2" coordorigin="3251,10871" coordsize="383,0" path="m3251,10871l3634,10871e" filled="f" stroked="t" strokeweight=".957683pt" strokecolor="#A0A0A0">
                <v:path arrowok="t"/>
              </v:shape>
            </v:group>
            <v:group style="position:absolute;left:4156;top:10871;width:594;height:2" coordorigin="4156,10871" coordsize="594,2">
              <v:shape style="position:absolute;left:4156;top:10871;width:594;height:2" coordorigin="4156,10871" coordsize="594,0" path="m4156,10871l4750,10871e" filled="f" stroked="t" strokeweight=".478842pt" strokecolor="#676767">
                <v:path arrowok="t"/>
              </v:shape>
            </v:group>
            <v:group style="position:absolute;left:4693;top:10871;width:1298;height:2" coordorigin="4693,10871" coordsize="1298,2">
              <v:shape style="position:absolute;left:4693;top:10871;width:1298;height:2" coordorigin="4693,10871" coordsize="1298,0" path="m4693,10871l5990,10871e" filled="f" stroked="t" strokeweight=".478842pt" strokecolor="#444444">
                <v:path arrowok="t"/>
              </v:shape>
            </v:group>
            <v:group style="position:absolute;left:4065;top:10869;width:4922;height:2" coordorigin="4065,10869" coordsize="4922,2">
              <v:shape style="position:absolute;left:4065;top:10869;width:4922;height:2" coordorigin="4065,10869" coordsize="4922,0" path="m4065,10869l8988,10869e" filled="f" stroked="t" strokeweight=".718262pt" strokecolor="#676767">
                <v:path arrowok="t"/>
              </v:shape>
            </v:group>
            <v:group style="position:absolute;left:8930;top:10871;width:599;height:2" coordorigin="8930,10871" coordsize="599,2">
              <v:shape style="position:absolute;left:8930;top:10871;width:599;height:2" coordorigin="8930,10871" coordsize="599,0" path="m8930,10871l9529,10871e" filled="f" stroked="t" strokeweight=".478842pt" strokecolor="#444444">
                <v:path arrowok="t"/>
              </v:shape>
            </v:group>
            <v:group style="position:absolute;left:9471;top:10871;width:551;height:2" coordorigin="9471,10871" coordsize="551,2">
              <v:shape style="position:absolute;left:9471;top:10871;width:551;height:2" coordorigin="9471,10871" coordsize="551,0" path="m9471,10871l10022,10871e" filled="f" stroked="t" strokeweight=".478842pt" strokecolor="#2F2F2F">
                <v:path arrowok="t"/>
              </v:shape>
            </v:group>
            <v:group style="position:absolute;left:9965;top:10871;width:1700;height:2" coordorigin="9965,10871" coordsize="1700,2">
              <v:shape style="position:absolute;left:9965;top:10871;width:1700;height:2" coordorigin="9965,10871" coordsize="1700,0" path="m9965,10871l11665,10871e" filled="f" stroked="t" strokeweight=".718262pt" strokecolor="#5B5B5B">
                <v:path arrowok="t"/>
              </v:shape>
            </v:group>
            <v:group style="position:absolute;left:268;top:11113;width:3433;height:2" coordorigin="268,11113" coordsize="3433,2">
              <v:shape style="position:absolute;left:268;top:11113;width:3433;height:2" coordorigin="268,11113" coordsize="3433,0" path="m268,11113l3701,11113e" filled="f" stroked="t" strokeweight=".718262pt" strokecolor="#676767">
                <v:path arrowok="t"/>
              </v:shape>
            </v:group>
            <v:group style="position:absolute;left:3998;top:11111;width:326;height:2" coordorigin="3998,11111" coordsize="326,2">
              <v:shape style="position:absolute;left:3998;top:11111;width:326;height:2" coordorigin="3998,11111" coordsize="326,0" path="m3998,11111l4324,11111e" filled="f" stroked="t" strokeweight=".478842pt" strokecolor="#777777">
                <v:path arrowok="t"/>
              </v:shape>
            </v:group>
            <v:group style="position:absolute;left:3998;top:11111;width:924;height:2" coordorigin="3998,11111" coordsize="924,2">
              <v:shape style="position:absolute;left:3998;top:11111;width:924;height:2" coordorigin="3998,11111" coordsize="924,0" path="m3998,11111l4922,11111e" filled="f" stroked="t" strokeweight=".478842pt" strokecolor="#5B5B5B">
                <v:path arrowok="t"/>
              </v:shape>
            </v:group>
            <v:group style="position:absolute;left:3998;top:11113;width:7671;height:2" coordorigin="3998,11113" coordsize="7671,2">
              <v:shape style="position:absolute;left:3998;top:11113;width:7671;height:2" coordorigin="3998,11113" coordsize="7671,0" path="m3998,11113l11669,11113e" filled="f" stroked="t" strokeweight=".718262pt" strokecolor="#676767">
                <v:path arrowok="t"/>
              </v:shape>
            </v:group>
            <v:group style="position:absolute;left:972;top:11101;width:2;height:695" coordorigin="972,11101" coordsize="2,695">
              <v:shape style="position:absolute;left:972;top:11101;width:2;height:695" coordorigin="972,11101" coordsize="0,695" path="m972,11796l972,11101e" filled="f" stroked="t" strokeweight=".239421pt" strokecolor="#6B6B6B">
                <v:path arrowok="t"/>
              </v:shape>
            </v:group>
            <v:group style="position:absolute;left:268;top:11353;width:3433;height:2" coordorigin="268,11353" coordsize="3433,2">
              <v:shape style="position:absolute;left:268;top:11353;width:3433;height:2" coordorigin="268,11353" coordsize="3433,0" path="m268,11353l3701,11353e" filled="f" stroked="t" strokeweight=".718262pt" strokecolor="#6B6B6B">
                <v:path arrowok="t"/>
              </v:shape>
            </v:group>
            <v:group style="position:absolute;left:1532;top:11101;width:2;height:695" coordorigin="1532,11101" coordsize="2,695">
              <v:shape style="position:absolute;left:1532;top:11101;width:2;height:695" coordorigin="1532,11101" coordsize="0,695" path="m1532,11796l1532,11101e" filled="f" stroked="t" strokeweight=".239421pt" strokecolor="#707070">
                <v:path arrowok="t"/>
              </v:shape>
            </v:group>
            <v:group style="position:absolute;left:4008;top:11353;width:2983;height:2" coordorigin="4008,11353" coordsize="2983,2">
              <v:shape style="position:absolute;left:4008;top:11353;width:2983;height:2" coordorigin="4008,11353" coordsize="2983,0" path="m4008,11353l6991,11353e" filled="f" stroked="t" strokeweight=".957683pt" strokecolor="#747474">
                <v:path arrowok="t"/>
              </v:shape>
            </v:group>
            <v:group style="position:absolute;left:6914;top:11355;width:1671;height:2" coordorigin="6914,11355" coordsize="1671,2">
              <v:shape style="position:absolute;left:6914;top:11355;width:1671;height:2" coordorigin="6914,11355" coordsize="1671,0" path="m6914,11355l8586,11355e" filled="f" stroked="t" strokeweight=".478842pt" strokecolor="#4F4F4F">
                <v:path arrowok="t"/>
              </v:shape>
            </v:group>
            <v:group style="position:absolute;left:7350;top:11101;width:2;height:2540" coordorigin="7350,11101" coordsize="2,2540">
              <v:shape style="position:absolute;left:7350;top:11101;width:2;height:2540" coordorigin="7350,11101" coordsize="0,2540" path="m7350,13641l7350,11101e" filled="f" stroked="t" strokeweight=".957683pt" strokecolor="#6B6B6B">
                <v:path arrowok="t"/>
              </v:shape>
            </v:group>
            <v:group style="position:absolute;left:8528;top:11355;width:3141;height:2" coordorigin="8528,11355" coordsize="3141,2">
              <v:shape style="position:absolute;left:8528;top:11355;width:3141;height:2" coordorigin="8528,11355" coordsize="3141,0" path="m8528,11355l11669,11355e" filled="f" stroked="t" strokeweight=".718262pt" strokecolor="#676767">
                <v:path arrowok="t"/>
              </v:shape>
            </v:group>
            <v:group style="position:absolute;left:275;top:11087;width:2;height:4745" coordorigin="275,11087" coordsize="2,4745">
              <v:shape style="position:absolute;left:275;top:11087;width:2;height:4745" coordorigin="275,11087" coordsize="0,4745" path="m275,15832l275,11087e" filled="f" stroked="t" strokeweight=".957683pt" strokecolor="#606060">
                <v:path arrowok="t"/>
              </v:shape>
            </v:group>
            <v:group style="position:absolute;left:972;top:11796;width:2;height:1543" coordorigin="972,11796" coordsize="2,1543">
              <v:shape style="position:absolute;left:972;top:11796;width:2;height:1543" coordorigin="972,11796" coordsize="0,1543" path="m972,13339l972,11796e" filled="f" stroked="t" strokeweight=".239421pt" strokecolor="#000000">
                <v:path arrowok="t"/>
              </v:shape>
            </v:group>
            <v:group style="position:absolute;left:1532;top:11796;width:2;height:1543" coordorigin="1532,11796" coordsize="2,1543">
              <v:shape style="position:absolute;left:1532;top:11796;width:2;height:1543" coordorigin="1532,11796" coordsize="0,1543" path="m1532,13339l1532,11796e" filled="f" stroked="t" strokeweight=".239421pt" strokecolor="#000000">
                <v:path arrowok="t"/>
              </v:shape>
            </v:group>
            <v:group style="position:absolute;left:2318;top:11767;width:2;height:709" coordorigin="2318,11767" coordsize="2,709">
              <v:shape style="position:absolute;left:2318;top:11767;width:2;height:709" coordorigin="2318,11767" coordsize="0,709" path="m2318,12477l2318,11767e" filled="f" stroked="t" strokeweight=".478842pt" strokecolor="#3B3B3B">
                <v:path arrowok="t"/>
              </v:shape>
            </v:group>
            <v:group style="position:absolute;left:11657;top:12179;width:2;height:594" coordorigin="11657,12179" coordsize="2,594">
              <v:shape style="position:absolute;left:11657;top:12179;width:2;height:594" coordorigin="11657,12179" coordsize="0,594" path="m11657,12774l11657,12179e" filled="f" stroked="t" strokeweight=".718262pt" strokecolor="#484848">
                <v:path arrowok="t"/>
              </v:shape>
            </v:group>
            <v:group style="position:absolute;left:2315;top:12419;width:2;height:1788" coordorigin="2315,12419" coordsize="2,1788">
              <v:shape style="position:absolute;left:2315;top:12419;width:2;height:1788" coordorigin="2315,12419" coordsize="0,1788" path="m2315,14207l2315,12419e" filled="f" stroked="t" strokeweight=".957683pt" strokecolor="#707070">
                <v:path arrowok="t"/>
              </v:shape>
            </v:group>
            <v:group style="position:absolute;left:263;top:13440;width:742;height:2" coordorigin="263,13440" coordsize="742,2">
              <v:shape style="position:absolute;left:263;top:13440;width:742;height:2" coordorigin="263,13440" coordsize="742,0" path="m263,13440l1006,13440e" filled="f" stroked="t" strokeweight=".478842pt" strokecolor="#4B4B4B">
                <v:path arrowok="t"/>
              </v:shape>
            </v:group>
            <v:group style="position:absolute;left:972;top:13339;width:2;height:96" coordorigin="972,13339" coordsize="2,96">
              <v:shape style="position:absolute;left:972;top:13339;width:2;height:96" coordorigin="972,13339" coordsize="0,96" path="m972,13435l972,13339e" filled="f" stroked="t" strokeweight=".239421pt" strokecolor="#3F3F3F">
                <v:path arrowok="t"/>
              </v:shape>
            </v:group>
            <v:group style="position:absolute;left:943;top:13442;width:1379;height:2" coordorigin="943,13442" coordsize="1379,2">
              <v:shape style="position:absolute;left:943;top:13442;width:1379;height:2" coordorigin="943,13442" coordsize="1379,0" path="m943,13442l2322,13442e" filled="f" stroked="t" strokeweight=".957683pt" strokecolor="#6B6B6B">
                <v:path arrowok="t"/>
              </v:shape>
            </v:group>
            <v:group style="position:absolute;left:1532;top:13339;width:2;height:273" coordorigin="1532,13339" coordsize="2,273">
              <v:shape style="position:absolute;left:1532;top:13339;width:2;height:273" coordorigin="1532,13339" coordsize="0,273" path="m1532,13613l1532,13339e" filled="f" stroked="t" strokeweight=".239421pt" strokecolor="#676767">
                <v:path arrowok="t"/>
              </v:shape>
            </v:group>
            <v:group style="position:absolute;left:972;top:13421;width:2;height:192" coordorigin="972,13421" coordsize="2,192">
              <v:shape style="position:absolute;left:972;top:13421;width:2;height:192" coordorigin="972,13421" coordsize="0,192" path="m972,13613l972,13421e" filled="f" stroked="t" strokeweight=".239421pt" strokecolor="#545454">
                <v:path arrowok="t"/>
              </v:shape>
            </v:group>
            <v:group style="position:absolute;left:11655;top:12501;width:2;height:3322" coordorigin="11655,12501" coordsize="2,3322">
              <v:shape style="position:absolute;left:11655;top:12501;width:2;height:3322" coordorigin="11655,12501" coordsize="0,3322" path="m11655,15822l11655,12501e" filled="f" stroked="t" strokeweight=".957683pt" strokecolor="#606060">
                <v:path arrowok="t"/>
              </v:shape>
            </v:group>
            <v:group style="position:absolute;left:972;top:13613;width:2;height:1812" coordorigin="972,13613" coordsize="2,1812">
              <v:shape style="position:absolute;left:972;top:13613;width:2;height:1812" coordorigin="972,13613" coordsize="0,1812" path="m972,15424l972,13613e" filled="f" stroked="t" strokeweight=".239421pt" strokecolor="#000000">
                <v:path arrowok="t"/>
              </v:shape>
            </v:group>
            <v:group style="position:absolute;left:1532;top:13613;width:2;height:1812" coordorigin="1532,13613" coordsize="2,1812">
              <v:shape style="position:absolute;left:1532;top:13613;width:2;height:1812" coordorigin="1532,13613" coordsize="0,1812" path="m1532,15424l1532,13613e" filled="f" stroked="t" strokeweight=".239421pt" strokecolor="#000000">
                <v:path arrowok="t"/>
              </v:shape>
            </v:group>
            <v:group style="position:absolute;left:7350;top:13584;width:2;height:2243" coordorigin="7350,13584" coordsize="2,2243">
              <v:shape style="position:absolute;left:7350;top:13584;width:2;height:2243" coordorigin="7350,13584" coordsize="0,2243" path="m7350,15827l7350,13584e" filled="f" stroked="t" strokeweight=".478842pt" strokecolor="#484848">
                <v:path arrowok="t"/>
              </v:shape>
            </v:group>
            <v:group style="position:absolute;left:8557;top:13800;width:3093;height:2" coordorigin="8557,13800" coordsize="3093,2">
              <v:shape style="position:absolute;left:8557;top:13800;width:3093;height:2" coordorigin="8557,13800" coordsize="3093,0" path="m8557,13800l11650,13800e" filled="f" stroked="t" strokeweight="1.915366pt" strokecolor="#6067A8">
                <v:path arrowok="t"/>
              </v:shape>
            </v:group>
            <v:group style="position:absolute;left:2318;top:14149;width:2;height:144" coordorigin="2318,14149" coordsize="2,144">
              <v:shape style="position:absolute;left:2318;top:14149;width:2;height:144" coordorigin="2318,14149" coordsize="0,144" path="m2318,14293l2318,14149e" filled="f" stroked="t" strokeweight=".718262pt" strokecolor="#5B5B5B">
                <v:path arrowok="t"/>
              </v:shape>
            </v:group>
            <v:group style="position:absolute;left:2313;top:14236;width:2;height:1217" coordorigin="2313,14236" coordsize="2,1217">
              <v:shape style="position:absolute;left:2313;top:14236;width:2;height:1217" coordorigin="2313,14236" coordsize="0,1217" path="m2313,15453l2313,14236e" filled="f" stroked="t" strokeweight=".478842pt" strokecolor="#383838">
                <v:path arrowok="t"/>
              </v:shape>
            </v:group>
            <v:group style="position:absolute;left:263;top:15870;width:3395;height:2" coordorigin="263,15870" coordsize="3395,2">
              <v:shape style="position:absolute;left:263;top:15870;width:3395;height:2" coordorigin="263,15870" coordsize="3395,0" path="m263,15870l3658,15870e" filled="f" stroked="t" strokeweight=".239421pt" strokecolor="#000000">
                <v:path arrowok="t"/>
              </v:shape>
            </v:group>
            <v:group style="position:absolute;left:972;top:15424;width:2;height:451" coordorigin="972,15424" coordsize="2,451">
              <v:shape style="position:absolute;left:972;top:15424;width:2;height:451" coordorigin="972,15424" coordsize="0,451" path="m972,15875l972,15424e" filled="f" stroked="t" strokeweight=".239421pt" strokecolor="#676767">
                <v:path arrowok="t"/>
              </v:shape>
            </v:group>
            <v:group style="position:absolute;left:1532;top:15424;width:2;height:451" coordorigin="1532,15424" coordsize="2,451">
              <v:shape style="position:absolute;left:1532;top:15424;width:2;height:451" coordorigin="1532,15424" coordsize="0,451" path="m1532,15875l1532,15424e" filled="f" stroked="t" strokeweight=".239421pt" strokecolor="#5B5B5B">
                <v:path arrowok="t"/>
              </v:shape>
            </v:group>
            <v:group style="position:absolute;left:2313;top:11341;width:2;height:4486" coordorigin="2313,11341" coordsize="2,4486">
              <v:shape style="position:absolute;left:2313;top:11341;width:2;height:4486" coordorigin="2313,11341" coordsize="0,4486" path="m2313,15827l2313,11341e" filled="f" stroked="t" strokeweight=".478842pt" strokecolor="#545454">
                <v:path arrowok="t"/>
              </v:shape>
            </v:group>
            <v:group style="position:absolute;left:4235;top:14365;width:2;height:358" coordorigin="4235,14365" coordsize="2,358">
              <v:shape style="position:absolute;left:4235;top:14365;width:2;height:358" coordorigin="4235,14365" coordsize="0,358" path="m4235,14723l4235,14365e" filled="f" stroked="t" strokeweight="1.0035pt" strokecolor="#D6DDE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3738" w:right="-20"/>
        <w:jc w:val="left"/>
        <w:tabs>
          <w:tab w:pos="11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D5B"/>
          <w:spacing w:val="-16"/>
          <w:w w:val="14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686" w:right="46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9" w:lineRule="exact"/>
        <w:ind w:left="795" w:right="3836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949"/>
          <w:w w:val="83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484949"/>
          <w:spacing w:val="12"/>
          <w:w w:val="83"/>
          <w:position w:val="-2"/>
        </w:rPr>
        <w:t>Z</w:t>
      </w:r>
      <w:r>
        <w:rPr>
          <w:rFonts w:ascii="Arial" w:hAnsi="Arial" w:cs="Arial" w:eastAsia="Arial"/>
          <w:sz w:val="19"/>
          <w:szCs w:val="19"/>
          <w:color w:val="2F2F2F"/>
          <w:spacing w:val="4"/>
          <w:w w:val="91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0F0F0F"/>
          <w:spacing w:val="9"/>
          <w:w w:val="78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67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583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735886pt;margin-top:-53.086674pt;width:502.189879pt;height:82.717193pt;mso-position-horizontal-relative:page;mso-position-vertical-relative:paragraph;z-index:-17455" type="#_x0000_t202" filled="f" stroked="f">
            <v:textbox inset="0,0,0,0">
              <w:txbxContent>
                <w:p>
                  <w:pPr>
                    <w:spacing w:before="0" w:after="0" w:line="1654" w:lineRule="exact"/>
                    <w:ind w:right="-288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F2F2F"/>
                      <w:spacing w:val="0"/>
                      <w:w w:val="163"/>
                      <w:i/>
                      <w:position w:val="45"/>
                    </w:rPr>
                    <w:t>l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F2F2F"/>
                      <w:spacing w:val="0"/>
                      <w:w w:val="100"/>
                      <w:i/>
                      <w:position w:val="45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F2F2F"/>
                      <w:spacing w:val="0"/>
                      <w:w w:val="100"/>
                      <w:i/>
                      <w:position w:val="4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84949"/>
                      <w:spacing w:val="0"/>
                      <w:w w:val="260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70"/>
          <w:position w:val="1"/>
        </w:rPr>
        <w:t>BÜYÜKŞEHIR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2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1" w:after="0" w:line="240" w:lineRule="auto"/>
        <w:ind w:left="132" w:right="-20"/>
        <w:jc w:val="left"/>
        <w:tabs>
          <w:tab w:pos="1500" w:val="left"/>
          <w:tab w:pos="3080" w:val="left"/>
          <w:tab w:pos="5440" w:val="left"/>
          <w:tab w:pos="74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3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ı8.0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2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1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3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17:34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2"/>
          <w:position w:val="0"/>
        </w:rPr>
        <w:t>e</w:t>
      </w:r>
      <w:r>
        <w:rPr>
          <w:rFonts w:ascii="Arial" w:hAnsi="Arial" w:cs="Arial" w:eastAsia="Arial"/>
          <w:sz w:val="26"/>
          <w:szCs w:val="26"/>
          <w:color w:val="2F2F2F"/>
          <w:spacing w:val="-25"/>
          <w:w w:val="144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84949"/>
          <w:spacing w:val="0"/>
          <w:w w:val="109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42" w:right="-20"/>
        <w:jc w:val="left"/>
        <w:tabs>
          <w:tab w:pos="1500" w:val="left"/>
          <w:tab w:pos="3080" w:val="left"/>
          <w:tab w:pos="44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7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0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3233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Paramedi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1" w:lineRule="auto"/>
        <w:ind w:left="142" w:right="5284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7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tıba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isınet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211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494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84949"/>
          <w:spacing w:val="15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İsmet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494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84949"/>
          <w:spacing w:val="15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7"/>
          <w:w w:val="9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2" w:right="-20"/>
        <w:jc w:val="left"/>
        <w:tabs>
          <w:tab w:pos="1500" w:val="left"/>
          <w:tab w:pos="458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5" w:lineRule="exact"/>
        <w:ind w:left="142" w:right="-20"/>
        <w:jc w:val="left"/>
        <w:tabs>
          <w:tab w:pos="35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5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8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3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86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7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9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5"/>
          <w:position w:val="-1"/>
        </w:rPr>
        <w:t>Kaıı,i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83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84949"/>
          <w:spacing w:val="9"/>
          <w:w w:val="100"/>
          <w:position w:val="-1"/>
        </w:rPr>
        <w:t>A</w:t>
      </w:r>
      <w:r>
        <w:rPr>
          <w:rFonts w:ascii="Arial" w:hAnsi="Arial" w:cs="Arial" w:eastAsia="Arial"/>
          <w:sz w:val="15"/>
          <w:szCs w:val="15"/>
          <w:color w:val="2F2F2F"/>
          <w:spacing w:val="-4"/>
          <w:w w:val="100"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484949"/>
          <w:spacing w:val="0"/>
          <w:w w:val="100"/>
          <w:position w:val="-1"/>
        </w:rPr>
        <w:t>ş</w:t>
      </w:r>
      <w:r>
        <w:rPr>
          <w:rFonts w:ascii="Arial" w:hAnsi="Arial" w:cs="Arial" w:eastAsia="Arial"/>
          <w:sz w:val="15"/>
          <w:szCs w:val="15"/>
          <w:color w:val="484949"/>
          <w:spacing w:val="4"/>
          <w:w w:val="100"/>
          <w:position w:val="-1"/>
        </w:rPr>
        <w:t>a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5"/>
          <w:szCs w:val="15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3906" w:right="-20"/>
        <w:jc w:val="left"/>
        <w:tabs>
          <w:tab w:pos="4360" w:val="left"/>
          <w:tab w:pos="4960" w:val="left"/>
          <w:tab w:pos="59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.685181pt;margin-top:6.105893pt;width:3.74504pt;height:26pt;mso-position-horizontal-relative:page;mso-position-vertical-relative:paragraph;z-index:-1745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D5E60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2"/>
          <w:szCs w:val="32"/>
          <w:color w:val="2F2F2F"/>
          <w:spacing w:val="-39"/>
          <w:w w:val="55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37" w:right="-20"/>
        <w:jc w:val="left"/>
        <w:tabs>
          <w:tab w:pos="206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Tarnsa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Fayan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Serami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0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ıtını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-8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YDOÖAN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4" w:lineRule="exact"/>
        <w:ind w:left="2069" w:right="-20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1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5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20" w:bottom="280" w:left="200" w:right="180"/>
        </w:sectPr>
      </w:pPr>
      <w:rPr/>
    </w:p>
    <w:p>
      <w:pPr>
        <w:spacing w:before="0" w:after="0" w:line="195" w:lineRule="exact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603" w:space="1466"/>
            <w:col w:w="9471"/>
          </w:cols>
        </w:sectPr>
      </w:pPr>
      <w:rPr/>
    </w:p>
    <w:p>
      <w:pPr>
        <w:spacing w:before="0" w:after="0" w:line="256" w:lineRule="exact"/>
        <w:ind w:left="14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00" w:right="46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1" w:lineRule="auto"/>
        <w:ind w:left="2078" w:right="4338" w:firstLine="2539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Sl!YJs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auto"/>
        <w:ind w:left="2078" w:right="2673" w:firstLine="-1946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Gitınişs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13" w:right="165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görü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3" w:lineRule="exact"/>
        <w:ind w:left="4579" w:right="42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10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4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0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113" w:right="-20"/>
        <w:jc w:val="left"/>
        <w:tabs>
          <w:tab w:pos="2680" w:val="left"/>
          <w:tab w:pos="5300" w:val="left"/>
          <w:tab w:pos="6480" w:val="left"/>
          <w:tab w:pos="6880" w:val="left"/>
          <w:tab w:pos="8080" w:val="left"/>
          <w:tab w:pos="9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484949"/>
          <w:spacing w:val="0"/>
          <w:w w:val="81"/>
          <w:position w:val="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8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8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5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öpil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4"/>
        </w:rPr>
        <w:t>Kg.</w:t>
      </w:r>
      <w:r>
        <w:rPr>
          <w:rFonts w:ascii="Arial" w:hAnsi="Arial" w:cs="Arial" w:eastAsia="Arial"/>
          <w:sz w:val="19"/>
          <w:szCs w:val="19"/>
          <w:color w:val="2F2F2F"/>
          <w:spacing w:val="-47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65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4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1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5"/>
          <w:w w:val="116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1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9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87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8"/>
          <w:position w:val="4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5404" w:right="3309"/>
        <w:jc w:val="center"/>
        <w:tabs>
          <w:tab w:pos="6480" w:val="left"/>
          <w:tab w:pos="80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4"/>
          <w:i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i/>
          <w:position w:val="2"/>
        </w:rPr>
        <w:t>,5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33"/>
          <w:position w:val="0"/>
        </w:rPr>
        <w:t>ı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66"/>
          <w:position w:val="0"/>
        </w:rPr>
        <w:t>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0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75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şohbe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cezv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dotapiarı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93" w:right="96" w:firstLine="-14"/>
        <w:jc w:val="righ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lektrikli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semave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Arçeli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tipi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takımı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komodin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ofi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masası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koltuğ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Caspe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masalist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bilgisaya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Gestetne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fotokopi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makin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20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msun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yazıcı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yazıcı,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1D1D1D"/>
          <w:spacing w:val="0"/>
          <w:w w:val="134"/>
        </w:rPr>
        <w:t>ı</w:t>
      </w:r>
      <w:r>
        <w:rPr>
          <w:rFonts w:ascii="Arial" w:hAnsi="Arial" w:cs="Arial" w:eastAsia="Arial"/>
          <w:sz w:val="24"/>
          <w:szCs w:val="24"/>
          <w:color w:val="1D1D1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pencer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korido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kapıl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7" w:lineRule="auto"/>
        <w:ind w:left="2050" w:right="31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77"/>
        </w:rPr>
        <w:t>rz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7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hmi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24"/>
        </w:rPr>
        <w:t>ahm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0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işyerini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binasını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5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19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5" w:lineRule="exact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21"/>
          <w:position w:val="-6"/>
        </w:rPr>
        <w:t>-:-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51" w:lineRule="auto"/>
        <w:ind w:right="6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5"/>
        </w:rPr>
        <w:t>ğJ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ocağında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lektrikli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cskime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4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uşturm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dal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rılm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1784" w:space="266"/>
            <w:col w:w="9490"/>
          </w:cols>
        </w:sectPr>
      </w:pPr>
      <w:rPr/>
    </w:p>
    <w:p>
      <w:pPr>
        <w:spacing w:before="0" w:after="0" w:line="204" w:lineRule="exact"/>
        <w:ind w:left="11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74"/>
        </w:rPr>
        <w:t>::ı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.:ılı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Allianz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8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9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387" w:space="215"/>
            <w:col w:w="477" w:space="971"/>
            <w:col w:w="9490"/>
          </w:cols>
        </w:sectPr>
      </w:pPr>
      <w:rPr/>
    </w:p>
    <w:p>
      <w:pPr>
        <w:spacing w:before="14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13" w:right="6458" w:firstLine="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23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7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19:00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29" w:after="0" w:line="214" w:lineRule="exact"/>
        <w:ind w:left="213" w:right="-68"/>
        <w:jc w:val="left"/>
        <w:tabs>
          <w:tab w:pos="920" w:val="left"/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w w:val="57"/>
        </w:rPr>
        <w:t>K:;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1926" w:space="124"/>
            <w:col w:w="9490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-13"/>
          <w:w w:val="11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2"/>
        </w:rPr>
        <w:t>c:;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6" w:lineRule="exact"/>
        <w:ind w:right="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F2F2F"/>
          <w:w w:val="98"/>
          <w:position w:val="-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w w:val="99"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33" w:after="0" w:line="262" w:lineRule="exact"/>
        <w:ind w:right="-76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24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78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7"/>
          <w:szCs w:val="37"/>
          <w:color w:val="484949"/>
          <w:spacing w:val="0"/>
          <w:w w:val="100"/>
          <w:i/>
          <w:position w:val="-4"/>
        </w:rPr>
        <w:t>ı</w:t>
      </w:r>
      <w:r>
        <w:rPr>
          <w:rFonts w:ascii="Arial" w:hAnsi="Arial" w:cs="Arial" w:eastAsia="Arial"/>
          <w:sz w:val="37"/>
          <w:szCs w:val="37"/>
          <w:color w:val="484949"/>
          <w:spacing w:val="-2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84949"/>
          <w:spacing w:val="0"/>
          <w:w w:val="69"/>
          <w:position w:val="-4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84949"/>
          <w:spacing w:val="0"/>
          <w:w w:val="69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84949"/>
          <w:spacing w:val="-1"/>
          <w:w w:val="69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84949"/>
          <w:spacing w:val="0"/>
          <w:w w:val="52"/>
          <w:position w:val="-4"/>
        </w:rPr>
        <w:t>Mavı</w:t>
      </w:r>
      <w:r>
        <w:rPr>
          <w:rFonts w:ascii="Arial" w:hAnsi="Arial" w:cs="Arial" w:eastAsia="Arial"/>
          <w:sz w:val="27"/>
          <w:szCs w:val="27"/>
          <w:color w:val="484949"/>
          <w:spacing w:val="0"/>
          <w:w w:val="52"/>
          <w:position w:val="-4"/>
        </w:rPr>
        <w:t>s</w:t>
      </w:r>
      <w:r>
        <w:rPr>
          <w:rFonts w:ascii="Arial" w:hAnsi="Arial" w:cs="Arial" w:eastAsia="Arial"/>
          <w:sz w:val="27"/>
          <w:szCs w:val="27"/>
          <w:color w:val="484949"/>
          <w:spacing w:val="14"/>
          <w:w w:val="52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84949"/>
          <w:spacing w:val="0"/>
          <w:w w:val="52"/>
          <w:position w:val="-4"/>
        </w:rPr>
        <w:t>7.017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583" w:space="1917"/>
            <w:col w:w="4050" w:space="1987"/>
            <w:col w:w="3003"/>
          </w:cols>
        </w:sectPr>
      </w:pPr>
      <w:rPr/>
    </w:p>
    <w:p>
      <w:pPr>
        <w:spacing w:before="0" w:after="0" w:line="114" w:lineRule="exact"/>
        <w:ind w:left="408" w:right="-20"/>
        <w:jc w:val="left"/>
        <w:tabs>
          <w:tab w:pos="8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563637pt;margin-top:1.86314pt;width:7.5924pt;height:28.5pt;mso-position-horizontal-relative:page;mso-position-vertical-relative:paragraph;z-index:-17453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F2F2F"/>
                      <w:spacing w:val="0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-6"/>
        </w:rPr>
        <w:t>.Q</w:t>
      </w:r>
      <w:r>
        <w:rPr>
          <w:rFonts w:ascii="Arial" w:hAnsi="Arial" w:cs="Arial" w:eastAsia="Arial"/>
          <w:sz w:val="18"/>
          <w:szCs w:val="18"/>
          <w:color w:val="2F2F2F"/>
          <w:spacing w:val="-44"/>
          <w:w w:val="100"/>
          <w:i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3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3"/>
          <w:i/>
          <w:position w:val="-7"/>
        </w:rPr>
        <w:t>  </w:t>
      </w:r>
      <w:r>
        <w:rPr>
          <w:rFonts w:ascii="Arial" w:hAnsi="Arial" w:cs="Arial" w:eastAsia="Arial"/>
          <w:sz w:val="19"/>
          <w:szCs w:val="19"/>
          <w:color w:val="5D5E60"/>
          <w:spacing w:val="37"/>
          <w:w w:val="83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100"/>
          <w:i/>
          <w:position w:val="-7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0" w:after="0" w:line="585" w:lineRule="exact"/>
        <w:ind w:left="384" w:right="-5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47464pt;margin-top:21.225552pt;width:61.917649pt;height:13.5pt;mso-position-horizontal-relative:page;mso-position-vertical-relative:paragraph;z-index:-17452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51"/>
                      <w:i/>
                    </w:rPr>
                    <w:t>,.8"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5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11"/>
                      <w:w w:val="5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97C7C"/>
                      <w:spacing w:val="-18"/>
                      <w:w w:val="117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117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117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24"/>
                      <w:w w:val="117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97C7C"/>
                      <w:spacing w:val="-4"/>
                      <w:w w:val="187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209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21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-41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5"/>
                      <w:spacing w:val="0"/>
                      <w:w w:val="69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484949"/>
          <w:spacing w:val="-107"/>
          <w:w w:val="42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5"/>
          <w:w w:val="66"/>
          <w:position w:val="26"/>
        </w:rPr>
        <w:t>&lt;</w:t>
      </w:r>
      <w:r>
        <w:rPr>
          <w:rFonts w:ascii="Arial" w:hAnsi="Arial" w:cs="Arial" w:eastAsia="Arial"/>
          <w:sz w:val="57"/>
          <w:szCs w:val="57"/>
          <w:color w:val="2F2F2F"/>
          <w:spacing w:val="-160"/>
          <w:w w:val="92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7"/>
          <w:position w:val="26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8" w:lineRule="exact"/>
        <w:ind w:right="-65" w:firstLine="128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-72"/>
          <w:w w:val="91"/>
        </w:rPr>
        <w:t>H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75"/>
        </w:rPr>
        <w:t>R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75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4"/>
        </w:rPr>
        <w:t>Güne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5"/>
        </w:rPr>
        <w:t>y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4" w:lineRule="exac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1"/>
        </w:rPr>
        <w:t>Bölg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52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5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3"/>
        </w:rPr>
        <w:t>ıni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99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0"/>
          <w:w w:val="146"/>
          <w:position w:val="-3"/>
        </w:rPr>
        <w:t>·-r</w:t>
      </w:r>
      <w:r>
        <w:rPr>
          <w:rFonts w:ascii="Times New Roman" w:hAnsi="Times New Roman" w:cs="Times New Roman" w:eastAsia="Times New Roman"/>
          <w:sz w:val="19"/>
          <w:szCs w:val="19"/>
          <w:color w:val="797C7C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00"/>
          <w:position w:val="-3"/>
        </w:rPr>
        <w:t>=-ır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16"/>
          <w:position w:val="-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25"/>
          <w:szCs w:val="25"/>
          <w:color w:val="2F2F2F"/>
          <w:spacing w:val="-1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0"/>
        </w:rPr>
        <w:t>2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0"/>
        </w:rPr>
        <w:t>.</w:t>
      </w:r>
      <w:r>
        <w:rPr>
          <w:rFonts w:ascii="Arial" w:hAnsi="Arial" w:cs="Arial" w:eastAsia="Arial"/>
          <w:sz w:val="26"/>
          <w:szCs w:val="26"/>
          <w:color w:val="2F2F2F"/>
          <w:spacing w:val="-12"/>
          <w:w w:val="8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4" w:equalWidth="0">
            <w:col w:w="636" w:space="1523"/>
            <w:col w:w="651" w:space="56"/>
            <w:col w:w="461" w:space="0"/>
            <w:col w:w="8213"/>
          </w:cols>
        </w:sectPr>
      </w:pPr>
      <w:rPr/>
    </w:p>
    <w:p>
      <w:pPr>
        <w:spacing w:before="0" w:after="0" w:line="224" w:lineRule="exact"/>
        <w:ind w:left="2562" w:right="-20"/>
        <w:jc w:val="left"/>
        <w:tabs>
          <w:tab w:pos="5360" w:val="left"/>
          <w:tab w:pos="8180" w:val="left"/>
          <w:tab w:pos="8800" w:val="left"/>
          <w:tab w:pos="9280" w:val="left"/>
          <w:tab w:pos="11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90"/>
          <w:position w:val="-5"/>
        </w:rPr>
        <w:t>Grupla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90"/>
          <w:position w:val="-5"/>
        </w:rPr>
        <w:t>r</w:t>
      </w:r>
      <w:r>
        <w:rPr>
          <w:rFonts w:ascii="Arial" w:hAnsi="Arial" w:cs="Arial" w:eastAsia="Arial"/>
          <w:sz w:val="25"/>
          <w:szCs w:val="25"/>
          <w:color w:val="2F2F2F"/>
          <w:spacing w:val="-6"/>
          <w:w w:val="9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5"/>
        </w:rPr>
        <w:t>Amiri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AYDOGAN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0"/>
          <w:w w:val="137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-31"/>
          <w:w w:val="137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-31"/>
          <w:w w:val="137"/>
          <w:i/>
          <w:u w:val="single" w:color="000000"/>
          <w:position w:val="-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0"/>
          <w:w w:val="137"/>
          <w:i/>
          <w:u w:val="single" w:color="000000"/>
          <w:position w:val="-1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0"/>
          <w:w w:val="137"/>
          <w:i/>
          <w:u w:val="single" w:color="000000"/>
          <w:position w:val="-10"/>
        </w:rPr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0"/>
          <w:w w:val="137"/>
          <w:i/>
          <w:u w:val="single" w:color="000000"/>
          <w:position w:val="-10"/>
        </w:rPr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99"/>
          <w:u w:val="single" w:color="000000"/>
          <w:position w:val="-17"/>
        </w:rPr>
        <w:t> </w:t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100"/>
          <w:u w:val="single" w:color="000000"/>
          <w:position w:val="-17"/>
        </w:rPr>
        <w:tab/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100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75"/>
          <w:u w:val="single" w:color="000000"/>
          <w:position w:val="-17"/>
        </w:rPr>
        <w:t>ı</w:t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75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5D5E60"/>
          <w:spacing w:val="-39"/>
          <w:w w:val="76"/>
          <w:u w:val="single" w:color="000000"/>
          <w:position w:val="-17"/>
        </w:rPr>
        <w:t>q</w:t>
      </w:r>
      <w:r>
        <w:rPr>
          <w:rFonts w:ascii="Arial" w:hAnsi="Arial" w:cs="Arial" w:eastAsia="Arial"/>
          <w:sz w:val="31"/>
          <w:szCs w:val="31"/>
          <w:color w:val="5D5E60"/>
          <w:spacing w:val="-39"/>
          <w:w w:val="76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5D5E60"/>
          <w:spacing w:val="-39"/>
          <w:w w:val="76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4D5487"/>
          <w:spacing w:val="0"/>
          <w:w w:val="151"/>
          <w:u w:val="single" w:color="000000"/>
          <w:position w:val="-17"/>
        </w:rPr>
        <w:t>!;</w:t>
      </w:r>
      <w:r>
        <w:rPr>
          <w:rFonts w:ascii="Arial" w:hAnsi="Arial" w:cs="Arial" w:eastAsia="Arial"/>
          <w:sz w:val="31"/>
          <w:szCs w:val="31"/>
          <w:color w:val="4D5487"/>
          <w:spacing w:val="0"/>
          <w:w w:val="151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4D5487"/>
          <w:spacing w:val="-116"/>
          <w:w w:val="152"/>
          <w:u w:val="single" w:color="000000"/>
          <w:position w:val="-17"/>
        </w:rPr>
        <w:t>m</w:t>
      </w:r>
      <w:r>
        <w:rPr>
          <w:rFonts w:ascii="Arial" w:hAnsi="Arial" w:cs="Arial" w:eastAsia="Arial"/>
          <w:sz w:val="31"/>
          <w:szCs w:val="31"/>
          <w:color w:val="4D5487"/>
          <w:spacing w:val="-116"/>
          <w:w w:val="152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4D5487"/>
          <w:spacing w:val="-26"/>
          <w:w w:val="99"/>
          <w:u w:val="single" w:color="000000"/>
          <w:position w:val="-17"/>
        </w:rPr>
        <w:t> </w:t>
      </w:r>
      <w:r>
        <w:rPr>
          <w:rFonts w:ascii="Arial" w:hAnsi="Arial" w:cs="Arial" w:eastAsia="Arial"/>
          <w:sz w:val="31"/>
          <w:szCs w:val="31"/>
          <w:color w:val="4D5487"/>
          <w:spacing w:val="-26"/>
          <w:w w:val="99"/>
          <w:u w:val="single" w:color="000000"/>
          <w:position w:val="-17"/>
        </w:rPr>
      </w:r>
      <w:r>
        <w:rPr>
          <w:rFonts w:ascii="Arial" w:hAnsi="Arial" w:cs="Arial" w:eastAsia="Arial"/>
          <w:sz w:val="31"/>
          <w:szCs w:val="31"/>
          <w:color w:val="4D5487"/>
          <w:spacing w:val="-26"/>
          <w:w w:val="99"/>
          <w:position w:val="-17"/>
        </w:rPr>
      </w:r>
      <w:r>
        <w:rPr>
          <w:rFonts w:ascii="Arial" w:hAnsi="Arial" w:cs="Arial" w:eastAsia="Arial"/>
          <w:sz w:val="31"/>
          <w:szCs w:val="31"/>
          <w:color w:val="4D5487"/>
          <w:spacing w:val="-26"/>
          <w:w w:val="99"/>
          <w:position w:val="-17"/>
        </w:rPr>
      </w:r>
      <w:r>
        <w:rPr>
          <w:rFonts w:ascii="Times New Roman" w:hAnsi="Times New Roman" w:cs="Times New Roman" w:eastAsia="Times New Roman"/>
          <w:sz w:val="33"/>
          <w:szCs w:val="33"/>
          <w:color w:val="A3A3A5"/>
          <w:spacing w:val="0"/>
          <w:w w:val="32"/>
          <w:i/>
          <w:position w:val="-10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A3A3A5"/>
          <w:spacing w:val="-58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0"/>
          <w:w w:val="177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797C7C"/>
          <w:spacing w:val="-61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-61"/>
          <w:w w:val="386"/>
          <w:i/>
          <w:position w:val="-10"/>
        </w:rPr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386"/>
          <w:emboss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386"/>
          <w:emboss/>
          <w:i/>
          <w:position w:val="-10"/>
        </w:rPr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386"/>
          <w:i/>
          <w:position w:val="-10"/>
        </w:rPr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386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5D5E60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31"/>
          <w:szCs w:val="31"/>
          <w:color w:val="797C7C"/>
          <w:spacing w:val="0"/>
          <w:w w:val="76"/>
          <w:position w:val="-17"/>
        </w:rPr>
        <w:t>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46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28" w:lineRule="exact"/>
        <w:ind w:right="-116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1"/>
          <w:szCs w:val="51"/>
          <w:color w:val="3A4287"/>
          <w:spacing w:val="0"/>
          <w:w w:val="139"/>
          <w:position w:val="-13"/>
        </w:rPr>
        <w:t>7t</w:t>
      </w:r>
      <w:r>
        <w:rPr>
          <w:rFonts w:ascii="Times New Roman" w:hAnsi="Times New Roman" w:cs="Times New Roman" w:eastAsia="Times New Roman"/>
          <w:sz w:val="51"/>
          <w:szCs w:val="51"/>
          <w:color w:val="3A4287"/>
          <w:spacing w:val="-82"/>
          <w:w w:val="139"/>
          <w:position w:val="-13"/>
        </w:rPr>
        <w:t> </w:t>
      </w:r>
      <w:r>
        <w:rPr>
          <w:rFonts w:ascii="Arial" w:hAnsi="Arial" w:cs="Arial" w:eastAsia="Arial"/>
          <w:sz w:val="45"/>
          <w:szCs w:val="45"/>
          <w:color w:val="5D5E60"/>
          <w:spacing w:val="0"/>
          <w:w w:val="40"/>
          <w:position w:val="-13"/>
        </w:rPr>
        <w:t>""</w:t>
      </w:r>
      <w:r>
        <w:rPr>
          <w:rFonts w:ascii="Arial" w:hAnsi="Arial" w:cs="Arial" w:eastAsia="Arial"/>
          <w:sz w:val="45"/>
          <w:szCs w:val="45"/>
          <w:color w:val="5D5E60"/>
          <w:spacing w:val="4"/>
          <w:w w:val="40"/>
          <w:position w:val="-13"/>
        </w:rPr>
        <w:t>Y</w:t>
      </w:r>
      <w:r>
        <w:rPr>
          <w:rFonts w:ascii="Arial" w:hAnsi="Arial" w:cs="Arial" w:eastAsia="Arial"/>
          <w:sz w:val="45"/>
          <w:szCs w:val="45"/>
          <w:color w:val="797C7C"/>
          <w:spacing w:val="-81"/>
          <w:w w:val="41"/>
          <w:position w:val="-13"/>
        </w:rPr>
        <w:t>"</w:t>
      </w:r>
      <w:r>
        <w:rPr>
          <w:rFonts w:ascii="Arial" w:hAnsi="Arial" w:cs="Arial" w:eastAsia="Arial"/>
          <w:sz w:val="45"/>
          <w:szCs w:val="45"/>
          <w:color w:val="5D5E60"/>
          <w:spacing w:val="-82"/>
          <w:w w:val="97"/>
          <w:position w:val="-13"/>
        </w:rPr>
        <w:t>,</w:t>
      </w:r>
      <w:r>
        <w:rPr>
          <w:rFonts w:ascii="Arial" w:hAnsi="Arial" w:cs="Arial" w:eastAsia="Arial"/>
          <w:sz w:val="45"/>
          <w:szCs w:val="45"/>
          <w:color w:val="797C7C"/>
          <w:spacing w:val="0"/>
          <w:w w:val="41"/>
          <w:position w:val="-13"/>
        </w:rPr>
        <w:t>'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95" w:right="-20"/>
        <w:jc w:val="left"/>
        <w:tabs>
          <w:tab w:pos="15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97C7C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4"/>
          <w:szCs w:val="14"/>
          <w:color w:val="797C7C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797C7C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5D5E60"/>
          <w:spacing w:val="0"/>
          <w:w w:val="100"/>
          <w:position w:val="-1"/>
        </w:rPr>
        <w:t>-.</w:t>
      </w:r>
      <w:r>
        <w:rPr>
          <w:rFonts w:ascii="Arial" w:hAnsi="Arial" w:cs="Arial" w:eastAsia="Arial"/>
          <w:sz w:val="14"/>
          <w:szCs w:val="14"/>
          <w:color w:val="5D5E60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4"/>
          <w:szCs w:val="14"/>
          <w:color w:val="5D5E60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484949"/>
          <w:spacing w:val="-30"/>
          <w:w w:val="193"/>
          <w:position w:val="-1"/>
        </w:rPr>
        <w:t>l</w:t>
      </w:r>
      <w:r>
        <w:rPr>
          <w:rFonts w:ascii="Arial" w:hAnsi="Arial" w:cs="Arial" w:eastAsia="Arial"/>
          <w:sz w:val="14"/>
          <w:szCs w:val="14"/>
          <w:color w:val="797C7C"/>
          <w:spacing w:val="0"/>
          <w:w w:val="173"/>
          <w:position w:val="-1"/>
        </w:rPr>
        <w:t>t</w:t>
      </w:r>
      <w:r>
        <w:rPr>
          <w:rFonts w:ascii="Arial" w:hAnsi="Arial" w:cs="Arial" w:eastAsia="Arial"/>
          <w:sz w:val="14"/>
          <w:szCs w:val="14"/>
          <w:color w:val="797C7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797C7C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5D5E60"/>
          <w:spacing w:val="0"/>
          <w:w w:val="194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5D5E60"/>
          <w:spacing w:val="-5"/>
          <w:w w:val="194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A3A3A5"/>
          <w:spacing w:val="0"/>
          <w:w w:val="194"/>
          <w:position w:val="-1"/>
        </w:rPr>
        <w:t>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right="-20"/>
        <w:jc w:val="left"/>
        <w:tabs>
          <w:tab w:pos="4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45"/>
          <w:szCs w:val="45"/>
          <w:color w:val="5D5E60"/>
          <w:spacing w:val="0"/>
          <w:w w:val="100"/>
          <w:position w:val="-11"/>
        </w:rPr>
        <w:t>i/</w:t>
      </w:r>
      <w:r>
        <w:rPr>
          <w:rFonts w:ascii="Arial" w:hAnsi="Arial" w:cs="Arial" w:eastAsia="Arial"/>
          <w:sz w:val="45"/>
          <w:szCs w:val="45"/>
          <w:color w:val="5D5E6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45"/>
          <w:szCs w:val="45"/>
          <w:color w:val="5D5E60"/>
          <w:spacing w:val="0"/>
          <w:w w:val="100"/>
          <w:position w:val="-11"/>
        </w:rPr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72"/>
          <w:position w:val="-11"/>
        </w:rPr>
        <w:t>va</w:t>
      </w:r>
      <w:r>
        <w:rPr>
          <w:rFonts w:ascii="Arial" w:hAnsi="Arial" w:cs="Arial" w:eastAsia="Arial"/>
          <w:sz w:val="25"/>
          <w:szCs w:val="25"/>
          <w:color w:val="484949"/>
          <w:spacing w:val="30"/>
          <w:w w:val="72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72"/>
          <w:position w:val="-11"/>
        </w:rPr>
        <w:t>cıı</w:t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72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484949"/>
          <w:spacing w:val="6"/>
          <w:w w:val="72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A8C8C"/>
          <w:spacing w:val="0"/>
          <w:w w:val="72"/>
          <w:i/>
          <w:position w:val="-11"/>
        </w:rPr>
        <w:t>'tt..</w:t>
      </w:r>
      <w:r>
        <w:rPr>
          <w:rFonts w:ascii="Times New Roman" w:hAnsi="Times New Roman" w:cs="Times New Roman" w:eastAsia="Times New Roman"/>
          <w:sz w:val="28"/>
          <w:szCs w:val="28"/>
          <w:color w:val="8A8C8C"/>
          <w:spacing w:val="15"/>
          <w:w w:val="72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0"/>
          <w:w w:val="72"/>
          <w:i/>
          <w:position w:val="-1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-5"/>
          <w:w w:val="72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0"/>
          <w:w w:val="72"/>
          <w:i/>
          <w:position w:val="-1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0"/>
          <w:w w:val="72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24"/>
          <w:w w:val="72"/>
          <w:i/>
          <w:position w:val="-11"/>
        </w:rPr>
        <w:t> </w:t>
      </w:r>
      <w:r>
        <w:rPr>
          <w:rFonts w:ascii="Arial" w:hAnsi="Arial" w:cs="Arial" w:eastAsia="Arial"/>
          <w:sz w:val="31"/>
          <w:szCs w:val="31"/>
          <w:color w:val="5D5E60"/>
          <w:spacing w:val="0"/>
          <w:w w:val="72"/>
          <w:position w:val="-11"/>
        </w:rPr>
        <w:t>&amp;</w:t>
      </w:r>
      <w:r>
        <w:rPr>
          <w:rFonts w:ascii="Arial" w:hAnsi="Arial" w:cs="Arial" w:eastAsia="Arial"/>
          <w:sz w:val="31"/>
          <w:szCs w:val="31"/>
          <w:color w:val="5D5E60"/>
          <w:spacing w:val="-3"/>
          <w:w w:val="72"/>
          <w:position w:val="-11"/>
        </w:rPr>
        <w:t> </w:t>
      </w:r>
      <w:r>
        <w:rPr>
          <w:rFonts w:ascii="Arial" w:hAnsi="Arial" w:cs="Arial" w:eastAsia="Arial"/>
          <w:sz w:val="31"/>
          <w:szCs w:val="31"/>
          <w:color w:val="A3A3A5"/>
          <w:spacing w:val="0"/>
          <w:w w:val="107"/>
          <w:position w:val="-11"/>
        </w:rPr>
        <w:t>·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6210" w:space="2143"/>
            <w:col w:w="1011" w:space="166"/>
            <w:col w:w="2010"/>
          </w:cols>
        </w:sectPr>
      </w:pPr>
      <w:rPr/>
    </w:p>
    <w:p>
      <w:pPr>
        <w:spacing w:before="0" w:after="0" w:line="225" w:lineRule="exact"/>
        <w:ind w:right="125"/>
        <w:jc w:val="right"/>
        <w:tabs>
          <w:tab w:pos="2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4.120574pt;margin-top:11.101926pt;width:567.670826pt;height:804.556403pt;mso-position-horizontal-relative:page;mso-position-vertical-relative:page;z-index:-17456" coordorigin="282,222" coordsize="11353,16091">
            <v:group style="position:absolute;left:323;top:241;width:683;height:2" coordorigin="323,241" coordsize="683,2">
              <v:shape style="position:absolute;left:323;top:241;width:683;height:2" coordorigin="323,241" coordsize="683,0" path="m323,241l1006,241e" filled="f" stroked="t" strokeweight=".474641pt" strokecolor="#575757">
                <v:path arrowok="t"/>
              </v:shape>
            </v:group>
            <v:group style="position:absolute;left:328;top:229;width:2;height:1595" coordorigin="328,229" coordsize="2,1595">
              <v:shape style="position:absolute;left:328;top:229;width:2;height:1595" coordorigin="328,229" coordsize="0,1595" path="m328,1824l328,229e" filled="f" stroked="t" strokeweight=".711962pt" strokecolor="#8C8C8C">
                <v:path arrowok="t"/>
              </v:shape>
            </v:group>
            <v:group style="position:absolute;left:916;top:241;width:1372;height:2" coordorigin="916,241" coordsize="1372,2">
              <v:shape style="position:absolute;left:916;top:241;width:1372;height:2" coordorigin="916,241" coordsize="1372,0" path="m916,241l2288,241e" filled="f" stroked="t" strokeweight=".711962pt" strokecolor="#707070">
                <v:path arrowok="t"/>
              </v:shape>
            </v:group>
            <v:group style="position:absolute;left:2264;top:239;width:2;height:902" coordorigin="2264,239" coordsize="2,902">
              <v:shape style="position:absolute;left:2264;top:239;width:2;height:902" coordorigin="2264,239" coordsize="0,902" path="m2264,1141l2264,239e" filled="f" stroked="t" strokeweight=".711962pt" strokecolor="#575757">
                <v:path arrowok="t"/>
              </v:shape>
            </v:group>
            <v:group style="position:absolute;left:2217;top:243;width:508;height:2" coordorigin="2217,243" coordsize="508,2">
              <v:shape style="position:absolute;left:2217;top:243;width:508;height:2" coordorigin="2217,243" coordsize="508,0" path="m2217,243l2724,243e" filled="f" stroked="t" strokeweight=".474641pt" strokecolor="#383838">
                <v:path arrowok="t"/>
              </v:shape>
            </v:group>
            <v:group style="position:absolute;left:2667;top:243;width:4604;height:2" coordorigin="2667,243" coordsize="4604,2">
              <v:shape style="position:absolute;left:2667;top:243;width:4604;height:2" coordorigin="2667,243" coordsize="4604,0" path="m2667,243l7272,243e" filled="f" stroked="t" strokeweight=".711962pt" strokecolor="#545454">
                <v:path arrowok="t"/>
              </v:shape>
            </v:group>
            <v:group style="position:absolute;left:7215;top:243;width:408;height:2" coordorigin="7215,243" coordsize="408,2">
              <v:shape style="position:absolute;left:7215;top:243;width:408;height:2" coordorigin="7215,243" coordsize="408,0" path="m7215,243l7623,243e" filled="f" stroked="t" strokeweight=".474641pt" strokecolor="#2F2F34">
                <v:path arrowok="t"/>
              </v:shape>
            </v:group>
            <v:group style="position:absolute;left:7566;top:243;width:4044;height:2" coordorigin="7566,243" coordsize="4044,2">
              <v:shape style="position:absolute;left:7566;top:243;width:4044;height:2" coordorigin="7566,243" coordsize="4044,0" path="m7566,243l11610,243e" filled="f" stroked="t" strokeweight=".711962pt" strokecolor="#5B5B5B">
                <v:path arrowok="t"/>
              </v:shape>
            </v:group>
            <v:group style="position:absolute;left:9030;top:239;width:2;height:559" coordorigin="9030,239" coordsize="2,559">
              <v:shape style="position:absolute;left:9030;top:239;width:2;height:559" coordorigin="9030,239" coordsize="0,559" path="m9030,797l9030,239e" filled="f" stroked="t" strokeweight=".711962pt" strokecolor="#444444">
                <v:path arrowok="t"/>
              </v:shape>
            </v:group>
            <v:group style="position:absolute;left:11607;top:234;width:2;height:1590" coordorigin="11607,234" coordsize="2,1590">
              <v:shape style="position:absolute;left:11607;top:234;width:2;height:1590" coordorigin="11607,234" coordsize="0,1590" path="m11607,1824l11607,234e" filled="f" stroked="t" strokeweight=".949282pt" strokecolor="#606060">
                <v:path arrowok="t"/>
              </v:shape>
            </v:group>
            <v:group style="position:absolute;left:9030;top:726;width:2;height:793" coordorigin="9030,726" coordsize="2,793">
              <v:shape style="position:absolute;left:9030;top:726;width:2;height:793" coordorigin="9030,726" coordsize="0,793" path="m9030,1518l9030,726e" filled="f" stroked="t" strokeweight=".949282pt" strokecolor="#5B5B5B">
                <v:path arrowok="t"/>
              </v:shape>
            </v:group>
            <v:group style="position:absolute;left:328;top:1084;width:2;height:434" coordorigin="328,1084" coordsize="2,434">
              <v:shape style="position:absolute;left:328;top:1084;width:2;height:434" coordorigin="328,1084" coordsize="0,434" path="m328,1518l328,1084e" filled="f" stroked="t" strokeweight=".474641pt" strokecolor="#747474">
                <v:path arrowok="t"/>
              </v:shape>
            </v:group>
            <v:group style="position:absolute;left:2264;top:1084;width:2;height:220" coordorigin="2264,1084" coordsize="2,220">
              <v:shape style="position:absolute;left:2264;top:1084;width:2;height:220" coordorigin="2264,1084" coordsize="0,220" path="m2264,1303l2264,1084e" filled="f" stroked="t" strokeweight=".474641pt" strokecolor="#1F1F1F">
                <v:path arrowok="t"/>
              </v:shape>
            </v:group>
            <v:group style="position:absolute;left:2264;top:1246;width:2;height:272" coordorigin="2264,1246" coordsize="2,272">
              <v:shape style="position:absolute;left:2264;top:1246;width:2;height:272" coordorigin="2264,1246" coordsize="0,272" path="m2264,1518l2264,1246e" filled="f" stroked="t" strokeweight=".474641pt" strokecolor="#444444">
                <v:path arrowok="t"/>
              </v:shape>
            </v:group>
            <v:group style="position:absolute;left:318;top:1793;width:11296;height:2" coordorigin="318,1793" coordsize="11296,2">
              <v:shape style="position:absolute;left:318;top:1793;width:11296;height:2" coordorigin="318,1793" coordsize="11296,0" path="m318,1793l11614,1793e" filled="f" stroked="t" strokeweight=".711962pt" strokecolor="#545454">
                <v:path arrowok="t"/>
              </v:shape>
            </v:group>
            <v:group style="position:absolute;left:2264;top:1461;width:2;height:344" coordorigin="2264,1461" coordsize="2,344">
              <v:shape style="position:absolute;left:2264;top:1461;width:2;height:344" coordorigin="2264,1461" coordsize="0,344" path="m2264,1805l2264,1461e" filled="f" stroked="t" strokeweight=".949282pt" strokecolor="#676767">
                <v:path arrowok="t"/>
              </v:shape>
            </v:group>
            <v:group style="position:absolute;left:9030;top:1461;width:2;height:339" coordorigin="9030,1461" coordsize="2,339">
              <v:shape style="position:absolute;left:9030;top:1461;width:2;height:339" coordorigin="9030,1461" coordsize="0,339" path="m9030,1800l9030,1461e" filled="f" stroked="t" strokeweight=".711962pt" strokecolor="#484848">
                <v:path arrowok="t"/>
              </v:shape>
            </v:group>
            <v:group style="position:absolute;left:318;top:2034;width:7305;height:2" coordorigin="318,2034" coordsize="7305,2">
              <v:shape style="position:absolute;left:318;top:2034;width:7305;height:2" coordorigin="318,2034" coordsize="7305,0" path="m318,2034l7623,2034e" filled="f" stroked="t" strokeweight=".711962pt" strokecolor="#545454">
                <v:path arrowok="t"/>
              </v:shape>
            </v:group>
            <v:group style="position:absolute;left:7566;top:2034;width:494;height:2" coordorigin="7566,2034" coordsize="494,2">
              <v:shape style="position:absolute;left:7566;top:2034;width:494;height:2" coordorigin="7566,2034" coordsize="494,0" path="m7566,2034l8059,2034e" filled="f" stroked="t" strokeweight=".474641pt" strokecolor="#484848">
                <v:path arrowok="t"/>
              </v:shape>
            </v:group>
            <v:group style="position:absolute;left:8002;top:2034;width:3617;height:2" coordorigin="8002,2034" coordsize="3617,2">
              <v:shape style="position:absolute;left:8002;top:2034;width:3617;height:2" coordorigin="8002,2034" coordsize="3617,0" path="m8002,2034l11619,2034e" filled="f" stroked="t" strokeweight=".711962pt" strokecolor="#575757">
                <v:path arrowok="t"/>
              </v:shape>
            </v:group>
            <v:group style="position:absolute;left:11612;top:1752;width:2;height:549" coordorigin="11612,1752" coordsize="2,549">
              <v:shape style="position:absolute;left:11612;top:1752;width:2;height:549" coordorigin="11612,1752" coordsize="0,549" path="m11612,2301l11612,1752e" filled="f" stroked="t" strokeweight=".474641pt" strokecolor="#444444">
                <v:path arrowok="t"/>
              </v:shape>
            </v:group>
            <v:group style="position:absolute;left:318;top:2277;width:11301;height:2" coordorigin="318,2277" coordsize="11301,2">
              <v:shape style="position:absolute;left:318;top:2277;width:11301;height:2" coordorigin="318,2277" coordsize="11301,0" path="m318,2277l11619,2277e" filled="f" stroked="t" strokeweight=".711962pt" strokecolor="#545454">
                <v:path arrowok="t"/>
              </v:shape>
            </v:group>
            <v:group style="position:absolute;left:323;top:1528;width:2;height:1017" coordorigin="323,1528" coordsize="2,1017">
              <v:shape style="position:absolute;left:323;top:1528;width:2;height:1017" coordorigin="323,1528" coordsize="0,1017" path="m323,2545l323,1528e" filled="f" stroked="t" strokeweight=".949282pt" strokecolor="#5B5B5B">
                <v:path arrowok="t"/>
              </v:shape>
            </v:group>
            <v:group style="position:absolute;left:323;top:2514;width:11296;height:2" coordorigin="323,2514" coordsize="11296,2">
              <v:shape style="position:absolute;left:323;top:2514;width:11296;height:2" coordorigin="323,2514" coordsize="11296,0" path="m323,2514l11619,2514e" filled="f" stroked="t" strokeweight=".711962pt" strokecolor="#575757">
                <v:path arrowok="t"/>
              </v:shape>
            </v:group>
            <v:group style="position:absolute;left:11612;top:2196;width:2;height:1561" coordorigin="11612,2196" coordsize="2,1561">
              <v:shape style="position:absolute;left:11612;top:2196;width:2;height:1561" coordorigin="11612,2196" coordsize="0,1561" path="m11612,3757l11612,2196e" filled="f" stroked="t" strokeweight=".711962pt" strokecolor="#5B5B5B">
                <v:path arrowok="t"/>
              </v:shape>
            </v:group>
            <v:group style="position:absolute;left:318;top:2757;width:11301;height:2" coordorigin="318,2757" coordsize="11301,2">
              <v:shape style="position:absolute;left:318;top:2757;width:11301;height:2" coordorigin="318,2757" coordsize="11301,0" path="m318,2757l11619,2757e" filled="f" stroked="t" strokeweight=".711962pt" strokecolor="#575757">
                <v:path arrowok="t"/>
              </v:shape>
            </v:group>
            <v:group style="position:absolute;left:318;top:2998;width:7305;height:2" coordorigin="318,2998" coordsize="7305,2">
              <v:shape style="position:absolute;left:318;top:2998;width:7305;height:2" coordorigin="318,2998" coordsize="7305,0" path="m318,2998l7623,2998e" filled="f" stroked="t" strokeweight=".711962pt" strokecolor="#545454">
                <v:path arrowok="t"/>
              </v:shape>
            </v:group>
            <v:group style="position:absolute;left:7566;top:2998;width:494;height:2" coordorigin="7566,2998" coordsize="494,2">
              <v:shape style="position:absolute;left:7566;top:2998;width:494;height:2" coordorigin="7566,2998" coordsize="494,0" path="m7566,2998l8059,2998e" filled="f" stroked="t" strokeweight=".474641pt" strokecolor="#343434">
                <v:path arrowok="t"/>
              </v:shape>
            </v:group>
            <v:group style="position:absolute;left:8002;top:2996;width:3617;height:2" coordorigin="8002,2996" coordsize="3617,2">
              <v:shape style="position:absolute;left:8002;top:2996;width:3617;height:2" coordorigin="8002,2996" coordsize="3617,0" path="m8002,2996l11619,2996e" filled="f" stroked="t" strokeweight=".711962pt" strokecolor="#5B5B5B">
                <v:path arrowok="t"/>
              </v:shape>
            </v:group>
            <v:group style="position:absolute;left:323;top:1528;width:2;height:1738" coordorigin="323,1528" coordsize="2,1738">
              <v:shape style="position:absolute;left:323;top:1528;width:2;height:1738" coordorigin="323,1528" coordsize="0,1738" path="m323,3266l323,1528e" filled="f" stroked="t" strokeweight=".474641pt" strokecolor="#4F4F4F">
                <v:path arrowok="t"/>
              </v:shape>
            </v:group>
            <v:group style="position:absolute;left:6835;top:3414;width:4775;height:2" coordorigin="6835,3414" coordsize="4775,2">
              <v:shape style="position:absolute;left:6835;top:3414;width:4775;height:2" coordorigin="6835,3414" coordsize="4775,0" path="m6835,3414l11610,3414e" filled="f" stroked="t" strokeweight=".237321pt" strokecolor="#676767">
                <v:path arrowok="t"/>
              </v:shape>
            </v:group>
            <v:group style="position:absolute;left:3731;top:3423;width:1951;height:2" coordorigin="3731,3423" coordsize="1951,2">
              <v:shape style="position:absolute;left:3731;top:3423;width:1951;height:2" coordorigin="3731,3423" coordsize="1951,0" path="m3731,3423l5681,3423e" filled="f" stroked="t" strokeweight=".711962pt" strokecolor="#545454">
                <v:path arrowok="t"/>
              </v:shape>
            </v:group>
            <v:group style="position:absolute;left:3743;top:2989;width:2;height:754" coordorigin="3743,2989" coordsize="2,754">
              <v:shape style="position:absolute;left:3743;top:2989;width:2;height:754" coordorigin="3743,2989" coordsize="0,754" path="m3743,3743l3743,2989e" filled="f" stroked="t" strokeweight=".949282pt" strokecolor="#545454">
                <v:path arrowok="t"/>
              </v:shape>
            </v:group>
            <v:group style="position:absolute;left:313;top:3733;width:517;height:2" coordorigin="313,3733" coordsize="517,2">
              <v:shape style="position:absolute;left:313;top:3733;width:517;height:2" coordorigin="313,3733" coordsize="517,0" path="m313,3733l831,3733e" filled="f" stroked="t" strokeweight=".474641pt" strokecolor="#484848">
                <v:path arrowok="t"/>
              </v:shape>
            </v:group>
            <v:group style="position:absolute;left:745;top:3731;width:2027;height:2" coordorigin="745,3731" coordsize="2027,2">
              <v:shape style="position:absolute;left:745;top:3731;width:2027;height:2" coordorigin="745,3731" coordsize="2027,0" path="m745,3731l2772,3731e" filled="f" stroked="t" strokeweight=".949282pt" strokecolor="#5B5B5B">
                <v:path arrowok="t"/>
              </v:shape>
            </v:group>
            <v:group style="position:absolute;left:2667;top:3729;width:3987;height:2" coordorigin="2667,3729" coordsize="3987,2">
              <v:shape style="position:absolute;left:2667;top:3729;width:3987;height:2" coordorigin="2667,3729" coordsize="3987,0" path="m2667,3729l6654,3729e" filled="f" stroked="t" strokeweight=".949282pt" strokecolor="#3F3F3F">
                <v:path arrowok="t"/>
              </v:shape>
            </v:group>
            <v:group style="position:absolute;left:6598;top:3733;width:280;height:2" coordorigin="6598,3733" coordsize="280,2">
              <v:shape style="position:absolute;left:6598;top:3733;width:280;height:2" coordorigin="6598,3733" coordsize="280,0" path="m6598,3733l6878,3733e" filled="f" stroked="t" strokeweight=".474641pt" strokecolor="#2F2F2F">
                <v:path arrowok="t"/>
              </v:shape>
            </v:group>
            <v:group style="position:absolute;left:6847;top:2993;width:2;height:745" coordorigin="6847,2993" coordsize="2,745">
              <v:shape style="position:absolute;left:6847;top:2993;width:2;height:745" coordorigin="6847,2993" coordsize="0,745" path="m6847,3738l6847,2993e" filled="f" stroked="t" strokeweight=".949282pt" strokecolor="#575757">
                <v:path arrowok="t"/>
              </v:shape>
            </v:group>
            <v:group style="position:absolute;left:6806;top:3733;width:4813;height:2" coordorigin="6806,3733" coordsize="4813,2">
              <v:shape style="position:absolute;left:6806;top:3733;width:4813;height:2" coordorigin="6806,3733" coordsize="4813,0" path="m6806,3733l11619,3733e" filled="f" stroked="t" strokeweight=".711962pt" strokecolor="#5B5B5B">
                <v:path arrowok="t"/>
              </v:shape>
            </v:group>
            <v:group style="position:absolute;left:11614;top:3686;width:2;height:329" coordorigin="11614,3686" coordsize="2,329">
              <v:shape style="position:absolute;left:11614;top:3686;width:2;height:329" coordorigin="11614,3686" coordsize="0,329" path="m11614,4015l11614,3686e" filled="f" stroked="t" strokeweight=".474641pt" strokecolor="#343434">
                <v:path arrowok="t"/>
              </v:shape>
            </v:group>
            <v:group style="position:absolute;left:5895;top:4201;width:5729;height:2" coordorigin="5895,4201" coordsize="5729,2">
              <v:shape style="position:absolute;left:5895;top:4201;width:5729;height:2" coordorigin="5895,4201" coordsize="5729,0" path="m5895,4201l11624,4201e" filled="f" stroked="t" strokeweight=".711962pt" strokecolor="#575757">
                <v:path arrowok="t"/>
              </v:shape>
            </v:group>
            <v:group style="position:absolute;left:309;top:4206;width:4224;height:2" coordorigin="309,4206" coordsize="4224,2">
              <v:shape style="position:absolute;left:309;top:4206;width:4224;height:2" coordorigin="309,4206" coordsize="4224,0" path="m309,4206l4533,4206e" filled="f" stroked="t" strokeweight=".711962pt" strokecolor="#545454">
                <v:path arrowok="t"/>
              </v:shape>
            </v:group>
            <v:group style="position:absolute;left:2259;top:3958;width:2;height:535" coordorigin="2259,3958" coordsize="2,535">
              <v:shape style="position:absolute;left:2259;top:3958;width:2;height:535" coordorigin="2259,3958" coordsize="0,535" path="m2259,4492l2259,3958e" filled="f" stroked="t" strokeweight=".474641pt" strokecolor="#383838">
                <v:path arrowok="t"/>
              </v:shape>
            </v:group>
            <v:group style="position:absolute;left:4476;top:4204;width:346;height:2" coordorigin="4476,4204" coordsize="346,2">
              <v:shape style="position:absolute;left:4476;top:4204;width:346;height:2" coordorigin="4476,4204" coordsize="346,0" path="m4476,4204l4822,4204e" filled="f" stroked="t" strokeweight=".474641pt" strokecolor="#3F3F3F">
                <v:path arrowok="t"/>
              </v:shape>
            </v:group>
            <v:group style="position:absolute;left:4765;top:4204;width:736;height:2" coordorigin="4765,4204" coordsize="736,2">
              <v:shape style="position:absolute;left:4765;top:4204;width:736;height:2" coordorigin="4765,4204" coordsize="736,0" path="m4765,4204l5501,4204e" filled="f" stroked="t" strokeweight=".949282pt" strokecolor="#575757">
                <v:path arrowok="t"/>
              </v:shape>
            </v:group>
            <v:group style="position:absolute;left:5444;top:4204;width:508;height:2" coordorigin="5444,4204" coordsize="508,2">
              <v:shape style="position:absolute;left:5444;top:4204;width:508;height:2" coordorigin="5444,4204" coordsize="508,0" path="m5444,4204l5952,4204e" filled="f" stroked="t" strokeweight=".474641pt" strokecolor="#3F3F3F">
                <v:path arrowok="t"/>
              </v:shape>
            </v:group>
            <v:group style="position:absolute;left:2255;top:4476;width:9369;height:2" coordorigin="2255,4476" coordsize="9369,2">
              <v:shape style="position:absolute;left:2255;top:4476;width:9369;height:2" coordorigin="2255,4476" coordsize="9369,0" path="m2255,4476l11624,4476e" filled="f" stroked="t" strokeweight=".711962pt" strokecolor="#575757">
                <v:path arrowok="t"/>
              </v:shape>
            </v:group>
            <v:group style="position:absolute;left:11617;top:3958;width:2;height:2712" coordorigin="11617,3958" coordsize="2,2712">
              <v:shape style="position:absolute;left:11617;top:3958;width:2;height:2712" coordorigin="11617,3958" coordsize="0,2712" path="m11617,6669l11617,3958e" filled="f" stroked="t" strokeweight=".711962pt" strokecolor="#5B5B5B">
                <v:path arrowok="t"/>
              </v:shape>
            </v:group>
            <v:group style="position:absolute;left:4803;top:4469;width:2;height:917" coordorigin="4803,4469" coordsize="2,917">
              <v:shape style="position:absolute;left:4803;top:4469;width:2;height:917" coordorigin="4803,4469" coordsize="0,917" path="m4803,5385l4803,4469e" filled="f" stroked="t" strokeweight=".711962pt" strokecolor="#4F4F4F">
                <v:path arrowok="t"/>
              </v:shape>
            </v:group>
            <v:group style="position:absolute;left:4794;top:4960;width:2478;height:2" coordorigin="4794,4960" coordsize="2478,2">
              <v:shape style="position:absolute;left:4794;top:4960;width:2478;height:2" coordorigin="4794,4960" coordsize="2478,0" path="m4794,4960l7272,4960e" filled="f" stroked="t" strokeweight=".711962pt" strokecolor="#545454">
                <v:path arrowok="t"/>
              </v:shape>
            </v:group>
            <v:group style="position:absolute;left:7594;top:4459;width:2;height:263" coordorigin="7594,4459" coordsize="2,263">
              <v:shape style="position:absolute;left:7594;top:4459;width:2;height:263" coordorigin="7594,4459" coordsize="0,263" path="m7594,4722l7594,4459e" filled="f" stroked="t" strokeweight=".237321pt" strokecolor="#545454">
                <v:path arrowok="t"/>
              </v:shape>
            </v:group>
            <v:group style="position:absolute;left:2259;top:4650;width:2;height:645" coordorigin="2259,4650" coordsize="2,645">
              <v:shape style="position:absolute;left:2259;top:4650;width:2;height:645" coordorigin="2259,4650" coordsize="0,645" path="m2259,5295l2259,4650e" filled="f" stroked="t" strokeweight=".949282pt" strokecolor="#676767">
                <v:path arrowok="t"/>
              </v:shape>
            </v:group>
            <v:group style="position:absolute;left:7215;top:4960;width:413;height:2" coordorigin="7215,4960" coordsize="413,2">
              <v:shape style="position:absolute;left:7215;top:4960;width:413;height:2" coordorigin="7215,4960" coordsize="413,0" path="m7215,4960l7627,4960e" filled="f" stroked="t" strokeweight=".474641pt" strokecolor="#3B3B3B">
                <v:path arrowok="t"/>
              </v:shape>
            </v:group>
            <v:group style="position:absolute;left:7594;top:4722;width:2;height:234" coordorigin="7594,4722" coordsize="2,234">
              <v:shape style="position:absolute;left:7594;top:4722;width:2;height:234" coordorigin="7594,4722" coordsize="0,234" path="m7594,4956l7594,4722e" filled="f" stroked="t" strokeweight=".237321pt" strokecolor="#7C7C7C">
                <v:path arrowok="t"/>
              </v:shape>
            </v:group>
            <v:group style="position:absolute;left:7533;top:4958;width:4091;height:2" coordorigin="7533,4958" coordsize="4091,2">
              <v:shape style="position:absolute;left:7533;top:4958;width:4091;height:2" coordorigin="7533,4958" coordsize="4091,0" path="m7533,4958l11624,4958e" filled="f" stroked="t" strokeweight=".711962pt" strokecolor="#5B5B5B">
                <v:path arrowok="t"/>
              </v:shape>
            </v:group>
            <v:group style="position:absolute;left:318;top:4917;width:2;height:334" coordorigin="318,4917" coordsize="2,334">
              <v:shape style="position:absolute;left:318;top:4917;width:2;height:334" coordorigin="318,4917" coordsize="0,334" path="m318,5252l318,4917e" filled="f" stroked="t" strokeweight=".474641pt" strokecolor="#3B3B3B">
                <v:path arrowok="t"/>
              </v:shape>
            </v:group>
            <v:group style="position:absolute;left:4794;top:5201;width:6835;height:2" coordorigin="4794,5201" coordsize="6835,2">
              <v:shape style="position:absolute;left:4794;top:5201;width:6835;height:2" coordorigin="4794,5201" coordsize="6835,0" path="m4794,5201l11629,5201e" filled="f" stroked="t" strokeweight=".711962pt" strokecolor="#575757">
                <v:path arrowok="t"/>
              </v:shape>
            </v:group>
            <v:group style="position:absolute;left:4801;top:4660;width:2;height:793" coordorigin="4801,4660" coordsize="2,793">
              <v:shape style="position:absolute;left:4801;top:4660;width:2;height:793" coordorigin="4801,4660" coordsize="0,793" path="m4801,5452l4801,4660e" filled="f" stroked="t" strokeweight=".949282pt" strokecolor="#575757">
                <v:path arrowok="t"/>
              </v:shape>
            </v:group>
            <v:group style="position:absolute;left:4799;top:5443;width:2473;height:2" coordorigin="4799,5443" coordsize="2473,2">
              <v:shape style="position:absolute;left:4799;top:5443;width:2473;height:2" coordorigin="4799,5443" coordsize="2473,0" path="m4799,5443l7272,5443e" filled="f" stroked="t" strokeweight=".474641pt" strokecolor="#4F4F4F">
                <v:path arrowok="t"/>
              </v:shape>
            </v:group>
            <v:group style="position:absolute;left:7215;top:5443;width:408;height:2" coordorigin="7215,5443" coordsize="408,2">
              <v:shape style="position:absolute;left:7215;top:5443;width:408;height:2" coordorigin="7215,5443" coordsize="408,0" path="m7215,5443l7623,5443e" filled="f" stroked="t" strokeweight=".949282pt" strokecolor="#575757">
                <v:path arrowok="t"/>
              </v:shape>
            </v:group>
            <v:group style="position:absolute;left:7566;top:5443;width:494;height:2" coordorigin="7566,5443" coordsize="494,2">
              <v:shape style="position:absolute;left:7566;top:5443;width:494;height:2" coordorigin="7566,5443" coordsize="494,0" path="m7566,5443l8059,5443e" filled="f" stroked="t" strokeweight=".474641pt" strokecolor="#2F2F2F">
                <v:path arrowok="t"/>
              </v:shape>
            </v:group>
            <v:group style="position:absolute;left:8002;top:5443;width:3622;height:2" coordorigin="8002,5443" coordsize="3622,2">
              <v:shape style="position:absolute;left:8002;top:5443;width:3622;height:2" coordorigin="8002,5443" coordsize="3622,0" path="m8002,5443l11624,5443e" filled="f" stroked="t" strokeweight=".711962pt" strokecolor="#575757">
                <v:path arrowok="t"/>
              </v:shape>
            </v:group>
            <v:group style="position:absolute;left:2259;top:5400;width:2;height:306" coordorigin="2259,5400" coordsize="2,306">
              <v:shape style="position:absolute;left:2259;top:5400;width:2;height:306" coordorigin="2259,5400" coordsize="0,306" path="m2259,5705l2259,5400e" filled="f" stroked="t" strokeweight=".474641pt" strokecolor="#2F2F2F">
                <v:path arrowok="t"/>
              </v:shape>
            </v:group>
            <v:group style="position:absolute;left:2255;top:5686;width:470;height:2" coordorigin="2255,5686" coordsize="470,2">
              <v:shape style="position:absolute;left:2255;top:5686;width:470;height:2" coordorigin="2255,5686" coordsize="470,0" path="m2255,5686l2724,5686e" filled="f" stroked="t" strokeweight=".474641pt" strokecolor="#3B3B3B">
                <v:path arrowok="t"/>
              </v:shape>
            </v:group>
            <v:group style="position:absolute;left:4803;top:5400;width:2;height:573" coordorigin="4803,5400" coordsize="2,573">
              <v:shape style="position:absolute;left:4803;top:5400;width:2;height:573" coordorigin="4803,5400" coordsize="0,573" path="m4803,5972l4803,5400e" filled="f" stroked="t" strokeweight=".474641pt" strokecolor="#2F2F2F">
                <v:path arrowok="t"/>
              </v:shape>
            </v:group>
            <v:group style="position:absolute;left:2667;top:5684;width:8956;height:2" coordorigin="2667,5684" coordsize="8956,2">
              <v:shape style="position:absolute;left:2667;top:5684;width:8956;height:2" coordorigin="2667,5684" coordsize="8956,0" path="m2667,5684l11624,5684e" filled="f" stroked="t" strokeweight=".711962pt" strokecolor="#575757">
                <v:path arrowok="t"/>
              </v:shape>
            </v:group>
            <v:group style="position:absolute;left:304;top:5927;width:702;height:2" coordorigin="304,5927" coordsize="702,2">
              <v:shape style="position:absolute;left:304;top:5927;width:702;height:2" coordorigin="304,5927" coordsize="702,0" path="m304,5927l1006,5927e" filled="f" stroked="t" strokeweight=".949282pt" strokecolor="#606060">
                <v:path arrowok="t"/>
              </v:shape>
            </v:group>
            <v:group style="position:absolute;left:320;top:1528;width:2;height:7491" coordorigin="320,1528" coordsize="2,7491">
              <v:shape style="position:absolute;left:320;top:1528;width:2;height:7491" coordorigin="320,1528" coordsize="0,7491" path="m320,9018l320,1528e" filled="f" stroked="t" strokeweight=".711962pt" strokecolor="#4F4F4F">
                <v:path arrowok="t"/>
              </v:shape>
            </v:group>
            <v:group style="position:absolute;left:949;top:5925;width:641;height:2" coordorigin="949,5925" coordsize="641,2">
              <v:shape style="position:absolute;left:949;top:5925;width:641;height:2" coordorigin="949,5925" coordsize="641,0" path="m949,5925l1590,5925e" filled="f" stroked="t" strokeweight=".474641pt" strokecolor="#383838">
                <v:path arrowok="t"/>
              </v:shape>
            </v:group>
            <v:group style="position:absolute;left:2259;top:5648;width:2;height:325" coordorigin="2259,5648" coordsize="2,325">
              <v:shape style="position:absolute;left:2259;top:5648;width:2;height:325" coordorigin="2259,5648" coordsize="0,325" path="m2259,5972l2259,5648e" filled="f" stroked="t" strokeweight=".474641pt" strokecolor="#4B4B4B">
                <v:path arrowok="t"/>
              </v:shape>
            </v:group>
            <v:group style="position:absolute;left:1476;top:5925;width:10148;height:2" coordorigin="1476,5925" coordsize="10148,2">
              <v:shape style="position:absolute;left:1476;top:5925;width:10148;height:2" coordorigin="1476,5925" coordsize="10148,0" path="m1476,5925l11624,5925e" filled="f" stroked="t" strokeweight=".711962pt" strokecolor="#545454">
                <v:path arrowok="t"/>
              </v:shape>
            </v:group>
            <v:group style="position:absolute;left:7594;top:5929;width:2;height:711" coordorigin="7594,5929" coordsize="2,711">
              <v:shape style="position:absolute;left:7594;top:5929;width:2;height:711" coordorigin="7594,5929" coordsize="0,711" path="m7594,6641l7594,5929e" filled="f" stroked="t" strokeweight=".237321pt" strokecolor="#606060">
                <v:path arrowok="t"/>
              </v:shape>
            </v:group>
            <v:group style="position:absolute;left:2250;top:6402;width:1514;height:2" coordorigin="2250,6402" coordsize="1514,2">
              <v:shape style="position:absolute;left:2250;top:6402;width:1514;height:2" coordorigin="2250,6402" coordsize="1514,0" path="m2250,6402l3764,6402e" filled="f" stroked="t" strokeweight=".474641pt" strokecolor="#444444">
                <v:path arrowok="t"/>
              </v:shape>
            </v:group>
            <v:group style="position:absolute;left:3707;top:6400;width:2948;height:2" coordorigin="3707,6400" coordsize="2948,2">
              <v:shape style="position:absolute;left:3707;top:6400;width:2948;height:2" coordorigin="3707,6400" coordsize="2948,0" path="m3707,6400l6654,6400e" filled="f" stroked="t" strokeweight=".711962pt" strokecolor="#575757">
                <v:path arrowok="t"/>
              </v:shape>
            </v:group>
            <v:group style="position:absolute;left:6598;top:6397;width:271;height:2" coordorigin="6598,6397" coordsize="271,2">
              <v:shape style="position:absolute;left:6598;top:6397;width:271;height:2" coordorigin="6598,6397" coordsize="271,0" path="m6598,6397l6868,6397e" filled="f" stroked="t" strokeweight=".474641pt" strokecolor="#2B2B2B">
                <v:path arrowok="t"/>
              </v:shape>
            </v:group>
            <v:group style="position:absolute;left:6811;top:6397;width:869;height:2" coordorigin="6811,6397" coordsize="869,2">
              <v:shape style="position:absolute;left:6811;top:6397;width:869;height:2" coordorigin="6811,6397" coordsize="869,0" path="m6811,6397l7680,6397e" filled="f" stroked="t" strokeweight=".949282pt" strokecolor="#5B5B5B">
                <v:path arrowok="t"/>
              </v:shape>
            </v:group>
            <v:group style="position:absolute;left:7566;top:6397;width:494;height:2" coordorigin="7566,6397" coordsize="494,2">
              <v:shape style="position:absolute;left:7566;top:6397;width:494;height:2" coordorigin="7566,6397" coordsize="494,0" path="m7566,6397l8059,6397e" filled="f" stroked="t" strokeweight=".474641pt" strokecolor="#444444">
                <v:path arrowok="t"/>
              </v:shape>
            </v:group>
            <v:group style="position:absolute;left:8002;top:6397;width:3626;height:2" coordorigin="8002,6397" coordsize="3626,2">
              <v:shape style="position:absolute;left:8002;top:6397;width:3626;height:2" coordorigin="8002,6397" coordsize="3626,0" path="m8002,6397l11629,6397e" filled="f" stroked="t" strokeweight=".711962pt" strokecolor="#575757">
                <v:path arrowok="t"/>
              </v:shape>
            </v:group>
            <v:group style="position:absolute;left:313;top:6354;width:2;height:306" coordorigin="313,6354" coordsize="2,306">
              <v:shape style="position:absolute;left:313;top:6354;width:2;height:306" coordorigin="313,6354" coordsize="0,306" path="m313,6660l313,6354e" filled="f" stroked="t" strokeweight=".474641pt" strokecolor="#383838">
                <v:path arrowok="t"/>
              </v:shape>
            </v:group>
            <v:group style="position:absolute;left:2245;top:6641;width:2312;height:2" coordorigin="2245,6641" coordsize="2312,2">
              <v:shape style="position:absolute;left:2245;top:6641;width:2312;height:2" coordorigin="2245,6641" coordsize="2312,0" path="m2245,6641l4557,6641e" filled="f" stroked="t" strokeweight=".711962pt" strokecolor="#4F4F4F">
                <v:path arrowok="t"/>
              </v:shape>
            </v:group>
            <v:group style="position:absolute;left:4476;top:6641;width:356;height:2" coordorigin="4476,6641" coordsize="356,2">
              <v:shape style="position:absolute;left:4476;top:6641;width:356;height:2" coordorigin="4476,6641" coordsize="356,0" path="m4476,6641l4832,6641e" filled="f" stroked="t" strokeweight=".474641pt" strokecolor="#3B3B3B">
                <v:path arrowok="t"/>
              </v:shape>
            </v:group>
            <v:group style="position:absolute;left:4801;top:5839;width:2;height:807" coordorigin="4801,5839" coordsize="2,807">
              <v:shape style="position:absolute;left:4801;top:5839;width:2;height:807" coordorigin="4801,5839" coordsize="0,807" path="m4801,6646l4801,5839e" filled="f" stroked="t" strokeweight=".949282pt" strokecolor="#4F4F4F">
                <v:path arrowok="t"/>
              </v:shape>
            </v:group>
            <v:group style="position:absolute;left:4761;top:6641;width:740;height:2" coordorigin="4761,6641" coordsize="740,2">
              <v:shape style="position:absolute;left:4761;top:6641;width:740;height:2" coordorigin="4761,6641" coordsize="740,0" path="m4761,6641l5501,6641e" filled="f" stroked="t" strokeweight=".711962pt" strokecolor="#484848">
                <v:path arrowok="t"/>
              </v:shape>
            </v:group>
            <v:group style="position:absolute;left:5444;top:6638;width:6180;height:2" coordorigin="5444,6638" coordsize="6180,2">
              <v:shape style="position:absolute;left:5444;top:6638;width:6180;height:2" coordorigin="5444,6638" coordsize="6180,0" path="m5444,6638l11624,6638e" filled="f" stroked="t" strokeweight=".711962pt" strokecolor="#5B5B5B">
                <v:path arrowok="t"/>
              </v:shape>
            </v:group>
            <v:group style="position:absolute;left:309;top:6884;width:522;height:2" coordorigin="309,6884" coordsize="522,2">
              <v:shape style="position:absolute;left:309;top:6884;width:522;height:2" coordorigin="309,6884" coordsize="522,0" path="m309,6884l831,6884e" filled="f" stroked="t" strokeweight=".474641pt" strokecolor="#343434">
                <v:path arrowok="t"/>
              </v:shape>
            </v:group>
            <v:group style="position:absolute;left:2259;top:6603;width:2;height:325" coordorigin="2259,6603" coordsize="2,325">
              <v:shape style="position:absolute;left:2259;top:6603;width:2;height:325" coordorigin="2259,6603" coordsize="0,325" path="m2259,6927l2259,6603e" filled="f" stroked="t" strokeweight=".474641pt" strokecolor="#484848">
                <v:path arrowok="t"/>
              </v:shape>
            </v:group>
            <v:group style="position:absolute;left:774;top:6882;width:10850;height:2" coordorigin="774,6882" coordsize="10850,2">
              <v:shape style="position:absolute;left:774;top:6882;width:10850;height:2" coordorigin="774,6882" coordsize="10850,0" path="m774,6882l11624,6882e" filled="f" stroked="t" strokeweight=".711962pt" strokecolor="#575757">
                <v:path arrowok="t"/>
              </v:shape>
            </v:group>
            <v:group style="position:absolute;left:11619;top:6598;width:2;height:559" coordorigin="11619,6598" coordsize="2,559">
              <v:shape style="position:absolute;left:11619;top:6598;width:2;height:559" coordorigin="11619,6598" coordsize="0,559" path="m11619,7156l11619,6598e" filled="f" stroked="t" strokeweight=".474641pt" strokecolor="#3F3F3F">
                <v:path arrowok="t"/>
              </v:shape>
            </v:group>
            <v:group style="position:absolute;left:2259;top:3724;width:2;height:12580" coordorigin="2259,3724" coordsize="2,12580">
              <v:shape style="position:absolute;left:2259;top:3724;width:2;height:12580" coordorigin="2259,3724" coordsize="0,12580" path="m2259,16304l2259,3724e" filled="f" stroked="t" strokeweight=".711962pt" strokecolor="#545454">
                <v:path arrowok="t"/>
              </v:shape>
            </v:group>
            <v:group style="position:absolute;left:304;top:7357;width:759;height:2" coordorigin="304,7357" coordsize="759,2">
              <v:shape style="position:absolute;left:304;top:7357;width:759;height:2" coordorigin="304,7357" coordsize="759,0" path="m304,7357l1063,7357e" filled="f" stroked="t" strokeweight=".949282pt" strokecolor="#646464">
                <v:path arrowok="t"/>
              </v:shape>
            </v:group>
            <v:group style="position:absolute;left:949;top:7357;width:641;height:2" coordorigin="949,7357" coordsize="641,2">
              <v:shape style="position:absolute;left:949;top:7357;width:641;height:2" coordorigin="949,7357" coordsize="641,0" path="m949,7357l1590,7357e" filled="f" stroked="t" strokeweight=".474641pt" strokecolor="#4B4B4B">
                <v:path arrowok="t"/>
              </v:shape>
            </v:group>
            <v:group style="position:absolute;left:1533;top:7355;width:5121;height:2" coordorigin="1533,7355" coordsize="5121,2">
              <v:shape style="position:absolute;left:1533;top:7355;width:5121;height:2" coordorigin="1533,7355" coordsize="5121,0" path="m1533,7355l6654,7355e" filled="f" stroked="t" strokeweight=".711962pt" strokecolor="#545454">
                <v:path arrowok="t"/>
              </v:shape>
            </v:group>
            <v:group style="position:absolute;left:6598;top:7352;width:271;height:2" coordorigin="6598,7352" coordsize="271,2">
              <v:shape style="position:absolute;left:6598;top:7352;width:271;height:2" coordorigin="6598,7352" coordsize="271,0" path="m6598,7352l6868,7352e" filled="f" stroked="t" strokeweight=".474641pt" strokecolor="#282828">
                <v:path arrowok="t"/>
              </v:shape>
            </v:group>
            <v:group style="position:absolute;left:6811;top:7355;width:460;height:2" coordorigin="6811,7355" coordsize="460,2">
              <v:shape style="position:absolute;left:6811;top:7355;width:460;height:2" coordorigin="6811,7355" coordsize="460,0" path="m6811,7355l7272,7355e" filled="f" stroked="t" strokeweight=".711962pt" strokecolor="#484848">
                <v:path arrowok="t"/>
              </v:shape>
            </v:group>
            <v:group style="position:absolute;left:7196;top:7352;width:479;height:2" coordorigin="7196,7352" coordsize="479,2">
              <v:shape style="position:absolute;left:7196;top:7352;width:479;height:2" coordorigin="7196,7352" coordsize="479,0" path="m7196,7352l7675,7352e" filled="f" stroked="t" strokeweight=".949282pt" strokecolor="#606060">
                <v:path arrowok="t"/>
              </v:shape>
            </v:group>
            <v:group style="position:absolute;left:7566;top:7352;width:494;height:2" coordorigin="7566,7352" coordsize="494,2">
              <v:shape style="position:absolute;left:7566;top:7352;width:494;height:2" coordorigin="7566,7352" coordsize="494,0" path="m7566,7352l8059,7352e" filled="f" stroked="t" strokeweight=".474641pt" strokecolor="#3B3B3B">
                <v:path arrowok="t"/>
              </v:shape>
            </v:group>
            <v:group style="position:absolute;left:8002;top:7352;width:3626;height:2" coordorigin="8002,7352" coordsize="3626,2">
              <v:shape style="position:absolute;left:8002;top:7352;width:3626;height:2" coordorigin="8002,7352" coordsize="3626,0" path="m8002,7352l11629,7352e" filled="f" stroked="t" strokeweight=".711962pt" strokecolor="#575757">
                <v:path arrowok="t"/>
              </v:shape>
            </v:group>
            <v:group style="position:absolute;left:4794;top:7596;width:3294;height:2" coordorigin="4794,7596" coordsize="3294,2">
              <v:shape style="position:absolute;left:4794;top:7596;width:3294;height:2" coordorigin="4794,7596" coordsize="3294,0" path="m4794,7596l8088,7596e" filled="f" stroked="t" strokeweight=".711962pt" strokecolor="#545454">
                <v:path arrowok="t"/>
              </v:shape>
            </v:group>
            <v:group style="position:absolute;left:8002;top:7596;width:721;height:2" coordorigin="8002,7596" coordsize="721,2">
              <v:shape style="position:absolute;left:8002;top:7596;width:721;height:2" coordorigin="8002,7596" coordsize="721,0" path="m8002,7596l8724,7596e" filled="f" stroked="t" strokeweight=".474641pt" strokecolor="#3F3F3F">
                <v:path arrowok="t"/>
              </v:shape>
            </v:group>
            <v:group style="position:absolute;left:8667;top:7596;width:2962;height:2" coordorigin="8667,7596" coordsize="2962,2">
              <v:shape style="position:absolute;left:8667;top:7596;width:2962;height:2" coordorigin="8667,7596" coordsize="2962,0" path="m8667,7596l11629,7596e" filled="f" stroked="t" strokeweight=".711962pt" strokecolor="#5B5B5B">
                <v:path arrowok="t"/>
              </v:shape>
            </v:group>
            <v:group style="position:absolute;left:4801;top:7352;width:2;height:812" coordorigin="4801,7352" coordsize="2,812">
              <v:shape style="position:absolute;left:4801;top:7352;width:2;height:812" coordorigin="4801,7352" coordsize="0,812" path="m4801,8164l4801,7352e" filled="f" stroked="t" strokeweight=".949282pt" strokecolor="#545454">
                <v:path arrowok="t"/>
              </v:shape>
            </v:group>
            <v:group style="position:absolute;left:4799;top:7834;width:6825;height:2" coordorigin="4799,7834" coordsize="6825,2">
              <v:shape style="position:absolute;left:4799;top:7834;width:6825;height:2" coordorigin="4799,7834" coordsize="6825,0" path="m4799,7834l11624,7834e" filled="f" stroked="t" strokeweight=".711962pt" strokecolor="#575757">
                <v:path arrowok="t"/>
              </v:shape>
            </v:group>
            <v:group style="position:absolute;left:299;top:8157;width:6071;height:2" coordorigin="299,8157" coordsize="6071,2">
              <v:shape style="position:absolute;left:299;top:8157;width:6071;height:2" coordorigin="299,8157" coordsize="6071,0" path="m299,8157l6370,8157e" filled="f" stroked="t" strokeweight=".711962pt" strokecolor="#545454">
                <v:path arrowok="t"/>
              </v:shape>
            </v:group>
            <v:group style="position:absolute;left:6246;top:8154;width:408;height:2" coordorigin="6246,8154" coordsize="408,2">
              <v:shape style="position:absolute;left:6246;top:8154;width:408;height:2" coordorigin="6246,8154" coordsize="408,0" path="m6246,8154l6654,8154e" filled="f" stroked="t" strokeweight=".474641pt" strokecolor="#4B4B4B">
                <v:path arrowok="t"/>
              </v:shape>
            </v:group>
            <v:group style="position:absolute;left:6598;top:8154;width:271;height:2" coordorigin="6598,8154" coordsize="271,2">
              <v:shape style="position:absolute;left:6598;top:8154;width:271;height:2" coordorigin="6598,8154" coordsize="271,0" path="m6598,8154l6868,8154e" filled="f" stroked="t" strokeweight=".474641pt" strokecolor="#2B2B2B">
                <v:path arrowok="t"/>
              </v:shape>
            </v:group>
            <v:group style="position:absolute;left:6811;top:8154;width:859;height:2" coordorigin="6811,8154" coordsize="859,2">
              <v:shape style="position:absolute;left:6811;top:8154;width:859;height:2" coordorigin="6811,8154" coordsize="859,0" path="m6811,8154l7670,8154e" filled="f" stroked="t" strokeweight=".949282pt" strokecolor="#5B5B5B">
                <v:path arrowok="t"/>
              </v:shape>
            </v:group>
            <v:group style="position:absolute;left:7566;top:8154;width:494;height:2" coordorigin="7566,8154" coordsize="494,2">
              <v:shape style="position:absolute;left:7566;top:8154;width:494;height:2" coordorigin="7566,8154" coordsize="494,0" path="m7566,8154l8059,8154e" filled="f" stroked="t" strokeweight=".474641pt" strokecolor="#444444">
                <v:path arrowok="t"/>
              </v:shape>
            </v:group>
            <v:group style="position:absolute;left:8002;top:8154;width:3622;height:2" coordorigin="8002,8154" coordsize="3622,2">
              <v:shape style="position:absolute;left:8002;top:8154;width:3622;height:2" coordorigin="8002,8154" coordsize="3622,0" path="m8002,8154l11624,8154e" filled="f" stroked="t" strokeweight=".711962pt" strokecolor="#575757">
                <v:path arrowok="t"/>
              </v:shape>
            </v:group>
            <v:group style="position:absolute;left:11617;top:7099;width:2;height:2268" coordorigin="11617,7099" coordsize="2,2268">
              <v:shape style="position:absolute;left:11617;top:7099;width:2;height:2268" coordorigin="11617,7099" coordsize="0,2268" path="m11617,9367l11617,7099e" filled="f" stroked="t" strokeweight=".949282pt" strokecolor="#5B5B5B">
                <v:path arrowok="t"/>
              </v:shape>
            </v:group>
            <v:group style="position:absolute;left:11619;top:9310;width:2;height:272" coordorigin="11619,9310" coordsize="2,272">
              <v:shape style="position:absolute;left:11619;top:9310;width:2;height:272" coordorigin="11619,9310" coordsize="0,272" path="m11619,9582l11619,9310e" filled="f" stroked="t" strokeweight=".474641pt" strokecolor="#3F3F3F">
                <v:path arrowok="t"/>
              </v:shape>
            </v:group>
            <v:group style="position:absolute;left:2250;top:3924;width:2;height:12379" coordorigin="2250,3924" coordsize="2,12379">
              <v:shape style="position:absolute;left:2250;top:3924;width:2;height:12379" coordorigin="2250,3924" coordsize="0,12379" path="m2250,16304l2250,3924e" filled="f" stroked="t" strokeweight=".711962pt" strokecolor="#575757">
                <v:path arrowok="t"/>
              </v:shape>
            </v:group>
            <v:group style="position:absolute;left:299;top:10243;width:5653;height:2" coordorigin="299,10243" coordsize="5653,2">
              <v:shape style="position:absolute;left:299;top:10243;width:5653;height:2" coordorigin="299,10243" coordsize="5653,0" path="m299,10243l5952,10243e" filled="f" stroked="t" strokeweight=".711962pt" strokecolor="#545454">
                <v:path arrowok="t"/>
              </v:shape>
            </v:group>
            <v:group style="position:absolute;left:5895;top:10241;width:408;height:2" coordorigin="5895,10241" coordsize="408,2">
              <v:shape style="position:absolute;left:5895;top:10241;width:408;height:2" coordorigin="5895,10241" coordsize="408,0" path="m5895,10241l6303,10241e" filled="f" stroked="t" strokeweight=".474641pt" strokecolor="#282828">
                <v:path arrowok="t"/>
              </v:shape>
            </v:group>
            <v:group style="position:absolute;left:6246;top:10241;width:1025;height:2" coordorigin="6246,10241" coordsize="1025,2">
              <v:shape style="position:absolute;left:6246;top:10241;width:1025;height:2" coordorigin="6246,10241" coordsize="1025,0" path="m6246,10241l7272,10241e" filled="f" stroked="t" strokeweight=".711962pt" strokecolor="#545454">
                <v:path arrowok="t"/>
              </v:shape>
            </v:group>
            <v:group style="position:absolute;left:7215;top:10241;width:408;height:2" coordorigin="7215,10241" coordsize="408,2">
              <v:shape style="position:absolute;left:7215;top:10241;width:408;height:2" coordorigin="7215,10241" coordsize="408,0" path="m7215,10241l7623,10241e" filled="f" stroked="t" strokeweight=".474641pt" strokecolor="#444444">
                <v:path arrowok="t"/>
              </v:shape>
            </v:group>
            <v:group style="position:absolute;left:7499;top:10241;width:4129;height:2" coordorigin="7499,10241" coordsize="4129,2">
              <v:shape style="position:absolute;left:7499;top:10241;width:4129;height:2" coordorigin="7499,10241" coordsize="4129,0" path="m7499,10241l11629,10241e" filled="f" stroked="t" strokeweight=".711962pt" strokecolor="#5B5B5B">
                <v:path arrowok="t"/>
              </v:shape>
            </v:group>
            <v:group style="position:absolute;left:304;top:10217;width:2;height:301" coordorigin="304,10217" coordsize="2,301">
              <v:shape style="position:absolute;left:304;top:10217;width:2;height:301" coordorigin="304,10217" coordsize="0,301" path="m304,10517l304,10217e" filled="f" stroked="t" strokeweight=".474641pt" strokecolor="#1F1F1F">
                <v:path arrowok="t"/>
              </v:shape>
            </v:group>
            <v:group style="position:absolute;left:11617;top:9524;width:2;height:993" coordorigin="11617,9524" coordsize="2,993">
              <v:shape style="position:absolute;left:11617;top:9524;width:2;height:993" coordorigin="11617,9524" coordsize="0,993" path="m11617,10517l11617,9524e" filled="f" stroked="t" strokeweight=".949282pt" strokecolor="#646464">
                <v:path arrowok="t"/>
              </v:shape>
            </v:group>
            <v:group style="position:absolute;left:11619;top:10460;width:2;height:301" coordorigin="11619,10460" coordsize="2,301">
              <v:shape style="position:absolute;left:11619;top:10460;width:2;height:301" coordorigin="11619,10460" coordsize="0,301" path="m11619,10761l11619,10460e" filled="f" stroked="t" strokeweight=".474641pt" strokecolor="#3B3B3B">
                <v:path arrowok="t"/>
              </v:shape>
            </v:group>
            <v:group style="position:absolute;left:854;top:11174;width:10774;height:2" coordorigin="854,11174" coordsize="10774,2">
              <v:shape style="position:absolute;left:854;top:11174;width:10774;height:2" coordorigin="854,11174" coordsize="10774,0" path="m854,11174l11629,11174e" filled="f" stroked="t" strokeweight=".711962pt" strokecolor="#575757">
                <v:path arrowok="t"/>
              </v:shape>
            </v:group>
            <v:group style="position:absolute;left:299;top:11413;width:11330;height:2" coordorigin="299,11413" coordsize="11330,2">
              <v:shape style="position:absolute;left:299;top:11413;width:11330;height:2" coordorigin="299,11413" coordsize="11330,0" path="m299,11413l11629,11413e" filled="f" stroked="t" strokeweight=".711962pt" strokecolor="#575757">
                <v:path arrowok="t"/>
              </v:shape>
            </v:group>
            <v:group style="position:absolute;left:299;top:11656;width:5653;height:2" coordorigin="299,11656" coordsize="5653,2">
              <v:shape style="position:absolute;left:299;top:11656;width:5653;height:2" coordorigin="299,11656" coordsize="5653,0" path="m299,11656l5952,11656e" filled="f" stroked="t" strokeweight=".711962pt" strokecolor="#575757">
                <v:path arrowok="t"/>
              </v:shape>
            </v:group>
            <v:group style="position:absolute;left:304;top:11367;width:2;height:559" coordorigin="304,11367" coordsize="2,559">
              <v:shape style="position:absolute;left:304;top:11367;width:2;height:559" coordorigin="304,11367" coordsize="0,559" path="m304,11926l304,11367e" filled="f" stroked="t" strokeweight=".474641pt" strokecolor="#2F2F2F">
                <v:path arrowok="t"/>
              </v:shape>
            </v:group>
            <v:group style="position:absolute;left:5895;top:11654;width:408;height:2" coordorigin="5895,11654" coordsize="408,2">
              <v:shape style="position:absolute;left:5895;top:11654;width:408;height:2" coordorigin="5895,11654" coordsize="408,0" path="m5895,11654l6303,11654e" filled="f" stroked="t" strokeweight=".474641pt" strokecolor="#343434">
                <v:path arrowok="t"/>
              </v:shape>
            </v:group>
            <v:group style="position:absolute;left:6246;top:11654;width:1025;height:2" coordorigin="6246,11654" coordsize="1025,2">
              <v:shape style="position:absolute;left:6246;top:11654;width:1025;height:2" coordorigin="6246,11654" coordsize="1025,0" path="m6246,11654l7272,11654e" filled="f" stroked="t" strokeweight=".711962pt" strokecolor="#5B5B5B">
                <v:path arrowok="t"/>
              </v:shape>
            </v:group>
            <v:group style="position:absolute;left:7215;top:11654;width:408;height:2" coordorigin="7215,11654" coordsize="408,2">
              <v:shape style="position:absolute;left:7215;top:11654;width:408;height:2" coordorigin="7215,11654" coordsize="408,0" path="m7215,11654l7623,11654e" filled="f" stroked="t" strokeweight=".474641pt" strokecolor="#4B4B4B">
                <v:path arrowok="t"/>
              </v:shape>
            </v:group>
            <v:group style="position:absolute;left:7518;top:11654;width:4106;height:2" coordorigin="7518,11654" coordsize="4106,2">
              <v:shape style="position:absolute;left:7518;top:11654;width:4106;height:2" coordorigin="7518,11654" coordsize="4106,0" path="m7518,11654l11624,11654e" filled="f" stroked="t" strokeweight=".711962pt" strokecolor="#575757">
                <v:path arrowok="t"/>
              </v:shape>
            </v:group>
            <v:group style="position:absolute;left:11617;top:10704;width:2;height:998" coordorigin="11617,10704" coordsize="2,998">
              <v:shape style="position:absolute;left:11617;top:10704;width:2;height:998" coordorigin="11617,10704" coordsize="0,998" path="m11617,11701l11617,10704e" filled="f" stroked="t" strokeweight=".949282pt" strokecolor="#606060">
                <v:path arrowok="t"/>
              </v:shape>
            </v:group>
            <v:group style="position:absolute;left:11619;top:11630;width:2;height:296" coordorigin="11619,11630" coordsize="2,296">
              <v:shape style="position:absolute;left:11619;top:11630;width:2;height:296" coordorigin="11619,11630" coordsize="0,296" path="m11619,11926l11619,11630e" filled="f" stroked="t" strokeweight=".474641pt" strokecolor="#3B3B3B">
                <v:path arrowok="t"/>
              </v:shape>
            </v:group>
            <v:group style="position:absolute;left:294;top:12133;width:5658;height:2" coordorigin="294,12133" coordsize="5658,2">
              <v:shape style="position:absolute;left:294;top:12133;width:5658;height:2" coordorigin="294,12133" coordsize="5658,0" path="m294,12133l5952,12133e" filled="f" stroked="t" strokeweight=".711962pt" strokecolor="#575757">
                <v:path arrowok="t"/>
              </v:shape>
            </v:group>
            <v:group style="position:absolute;left:5895;top:12131;width:408;height:2" coordorigin="5895,12131" coordsize="408,2">
              <v:shape style="position:absolute;left:5895;top:12131;width:408;height:2" coordorigin="5895,12131" coordsize="408,0" path="m5895,12131l6303,12131e" filled="f" stroked="t" strokeweight=".474641pt" strokecolor="#3B3B3B">
                <v:path arrowok="t"/>
              </v:shape>
            </v:group>
            <v:group style="position:absolute;left:6246;top:12129;width:1918;height:2" coordorigin="6246,12129" coordsize="1918,2">
              <v:shape style="position:absolute;left:6246;top:12129;width:1918;height:2" coordorigin="6246,12129" coordsize="1918,0" path="m6246,12129l8164,12129e" filled="f" stroked="t" strokeweight=".711962pt" strokecolor="#5B5B5B">
                <v:path arrowok="t"/>
              </v:shape>
            </v:group>
            <v:group style="position:absolute;left:8002;top:12131;width:721;height:2" coordorigin="8002,12131" coordsize="721,2">
              <v:shape style="position:absolute;left:8002;top:12131;width:721;height:2" coordorigin="8002,12131" coordsize="721,0" path="m8002,12131l8724,12131e" filled="f" stroked="t" strokeweight=".474641pt" strokecolor="#4B4B4B">
                <v:path arrowok="t"/>
              </v:shape>
            </v:group>
            <v:group style="position:absolute;left:8667;top:12131;width:2957;height:2" coordorigin="8667,12131" coordsize="2957,2">
              <v:shape style="position:absolute;left:8667;top:12131;width:2957;height:2" coordorigin="8667,12131" coordsize="2957,0" path="m8667,12131l11624,12131e" filled="f" stroked="t" strokeweight=".711962pt" strokecolor="#646464">
                <v:path arrowok="t"/>
              </v:shape>
            </v:group>
            <v:group style="position:absolute;left:11617;top:11868;width:2;height:535" coordorigin="11617,11868" coordsize="2,535">
              <v:shape style="position:absolute;left:11617;top:11868;width:2;height:535" coordorigin="11617,11868" coordsize="0,535" path="m11617,12403l11617,11868e" filled="f" stroked="t" strokeweight=".711962pt" strokecolor="#545454">
                <v:path arrowok="t"/>
              </v:shape>
            </v:group>
            <v:group style="position:absolute;left:294;top:12377;width:3655;height:2" coordorigin="294,12377" coordsize="3655,2">
              <v:shape style="position:absolute;left:294;top:12377;width:3655;height:2" coordorigin="294,12377" coordsize="3655,0" path="m294,12377l3949,12377e" filled="f" stroked="t" strokeweight=".711962pt" strokecolor="#575757">
                <v:path arrowok="t"/>
              </v:shape>
            </v:group>
            <v:group style="position:absolute;left:3707;top:12375;width:826;height:2" coordorigin="3707,12375" coordsize="826,2">
              <v:shape style="position:absolute;left:3707;top:12375;width:826;height:2" coordorigin="3707,12375" coordsize="826,0" path="m3707,12375l4533,12375e" filled="f" stroked="t" strokeweight=".474641pt" strokecolor="#484848">
                <v:path arrowok="t"/>
              </v:shape>
            </v:group>
            <v:group style="position:absolute;left:4476;top:12372;width:7148;height:2" coordorigin="4476,12372" coordsize="7148,2">
              <v:shape style="position:absolute;left:4476;top:12372;width:7148;height:2" coordorigin="4476,12372" coordsize="7148,0" path="m4476,12372l11624,12372e" filled="f" stroked="t" strokeweight=".711962pt" strokecolor="#5B5B5B">
                <v:path arrowok="t"/>
              </v:shape>
            </v:group>
            <v:group style="position:absolute;left:299;top:12747;width:688;height:2" coordorigin="299,12747" coordsize="688,2">
              <v:shape style="position:absolute;left:299;top:12747;width:688;height:2" coordorigin="299,12747" coordsize="688,0" path="m299,12747l987,12747e" filled="f" stroked="t" strokeweight=".237321pt" strokecolor="#2B2B2B">
                <v:path arrowok="t"/>
              </v:shape>
            </v:group>
            <v:group style="position:absolute;left:990;top:12370;width:2;height:411" coordorigin="990,12370" coordsize="2,411">
              <v:shape style="position:absolute;left:990;top:12370;width:2;height:411" coordorigin="990,12370" coordsize="0,411" path="m990,12780l990,12370e" filled="f" stroked="t" strokeweight=".474641pt" strokecolor="#4B4B4B">
                <v:path arrowok="t"/>
              </v:shape>
            </v:group>
            <v:group style="position:absolute;left:973;top:12747;width:1286;height:2" coordorigin="973,12747" coordsize="1286,2">
              <v:shape style="position:absolute;left:973;top:12747;width:1286;height:2" coordorigin="973,12747" coordsize="1286,0" path="m973,12747l2259,12747e" filled="f" stroked="t" strokeweight=".237321pt" strokecolor="#444444">
                <v:path arrowok="t"/>
              </v:shape>
            </v:group>
            <v:group style="position:absolute;left:1573;top:12370;width:2;height:3929" coordorigin="1573,12370" coordsize="2,3929">
              <v:shape style="position:absolute;left:1573;top:12370;width:2;height:3929" coordorigin="1573,12370" coordsize="0,3929" path="m1573,16299l1573,12370e" filled="f" stroked="t" strokeweight=".711962pt" strokecolor="#484848">
                <v:path arrowok="t"/>
              </v:shape>
            </v:group>
            <v:group style="position:absolute;left:2245;top:12747;width:3678;height:2" coordorigin="2245,12747" coordsize="3678,2">
              <v:shape style="position:absolute;left:2245;top:12747;width:3678;height:2" coordorigin="2245,12747" coordsize="3678,0" path="m2245,12747l5924,12747e" filled="f" stroked="t" strokeweight=".237321pt" strokecolor="#282828">
                <v:path arrowok="t"/>
              </v:shape>
            </v:group>
            <v:group style="position:absolute;left:5924;top:12747;width:916;height:2" coordorigin="5924,12747" coordsize="916,2">
              <v:shape style="position:absolute;left:5924;top:12747;width:916;height:2" coordorigin="5924,12747" coordsize="916,0" path="m5924,12747l6840,12747e" filled="f" stroked="t" strokeweight=".237321pt" strokecolor="#000000">
                <v:path arrowok="t"/>
              </v:shape>
            </v:group>
            <v:group style="position:absolute;left:6840;top:12747;width:755;height:2" coordorigin="6840,12747" coordsize="755,2">
              <v:shape style="position:absolute;left:6840;top:12747;width:755;height:2" coordorigin="6840,12747" coordsize="755,0" path="m6840,12747l7594,12747e" filled="f" stroked="t" strokeweight=".237321pt" strokecolor="#707070">
                <v:path arrowok="t"/>
              </v:shape>
            </v:group>
            <v:group style="position:absolute;left:7594;top:12747;width:1101;height:2" coordorigin="7594,12747" coordsize="1101,2">
              <v:shape style="position:absolute;left:7594;top:12747;width:1101;height:2" coordorigin="7594,12747" coordsize="1101,0" path="m7594,12747l8695,12747e" filled="f" stroked="t" strokeweight=".237321pt" strokecolor="#000000">
                <v:path arrowok="t"/>
              </v:shape>
            </v:group>
            <v:group style="position:absolute;left:8695;top:12747;width:2914;height:2" coordorigin="8695,12747" coordsize="2914,2">
              <v:shape style="position:absolute;left:8695;top:12747;width:2914;height:2" coordorigin="8695,12747" coordsize="2914,0" path="m8695,12747l11610,12747e" filled="f" stroked="t" strokeweight=".237321pt" strokecolor="#838383">
                <v:path arrowok="t"/>
              </v:shape>
            </v:group>
            <v:group style="position:absolute;left:304;top:12718;width:2;height:425" coordorigin="304,12718" coordsize="2,425">
              <v:shape style="position:absolute;left:304;top:12718;width:2;height:425" coordorigin="304,12718" coordsize="0,425" path="m304,13143l304,12718e" filled="f" stroked="t" strokeweight=".474641pt" strokecolor="#2F2F2F">
                <v:path arrowok="t"/>
              </v:shape>
            </v:group>
            <v:group style="position:absolute;left:2250;top:12718;width:2;height:425" coordorigin="2250,12718" coordsize="2,425">
              <v:shape style="position:absolute;left:2250;top:12718;width:2;height:425" coordorigin="2250,12718" coordsize="0,425" path="m2250,13143l2250,12718e" filled="f" stroked="t" strokeweight=".474641pt" strokecolor="#343434">
                <v:path arrowok="t"/>
              </v:shape>
            </v:group>
            <v:group style="position:absolute;left:11617;top:12718;width:2;height:1017" coordorigin="11617,12718" coordsize="2,1017">
              <v:shape style="position:absolute;left:11617;top:12718;width:2;height:1017" coordorigin="11617,12718" coordsize="0,1017" path="m11617,13735l11617,12718e" filled="f" stroked="t" strokeweight=".711962pt" strokecolor="#575757">
                <v:path arrowok="t"/>
              </v:shape>
            </v:group>
            <v:group style="position:absolute;left:301;top:13086;width:2;height:282" coordorigin="301,13086" coordsize="2,282">
              <v:shape style="position:absolute;left:301;top:13086;width:2;height:282" coordorigin="301,13086" coordsize="0,282" path="m301,13368l301,13086e" filled="f" stroked="t" strokeweight=".474641pt" strokecolor="#444444">
                <v:path arrowok="t"/>
              </v:shape>
            </v:group>
            <v:group style="position:absolute;left:990;top:12718;width:2;height:1089" coordorigin="990,12718" coordsize="2,1089">
              <v:shape style="position:absolute;left:990;top:12718;width:2;height:1089" coordorigin="990,12718" coordsize="0,1089" path="m990,13807l990,12718e" filled="f" stroked="t" strokeweight=".711962pt" strokecolor="#606060">
                <v:path arrowok="t"/>
              </v:shape>
            </v:group>
            <v:group style="position:absolute;left:7255;top:12365;width:2;height:917" coordorigin="7255,12365" coordsize="2,917">
              <v:shape style="position:absolute;left:7255;top:12365;width:2;height:917" coordorigin="7255,12365" coordsize="0,917" path="m7255,13282l7255,12365e" filled="f" stroked="t" strokeweight=".949282pt" strokecolor="#676767">
                <v:path arrowok="t"/>
              </v:shape>
            </v:group>
            <v:group style="position:absolute;left:7257;top:13224;width:2;height:143" coordorigin="7257,13224" coordsize="2,143">
              <v:shape style="position:absolute;left:7257;top:13224;width:2;height:143" coordorigin="7257,13224" coordsize="0,143" path="m7257,13368l7257,13224e" filled="f" stroked="t" strokeweight=".474641pt" strokecolor="#575757">
                <v:path arrowok="t"/>
              </v:shape>
            </v:group>
            <v:group style="position:absolute;left:299;top:13310;width:2;height:215" coordorigin="299,13310" coordsize="2,215">
              <v:shape style="position:absolute;left:299;top:13310;width:2;height:215" coordorigin="299,13310" coordsize="0,215" path="m299,13525l299,13310e" filled="f" stroked="t" strokeweight=".474641pt" strokecolor="#282828">
                <v:path arrowok="t"/>
              </v:shape>
            </v:group>
            <v:group style="position:absolute;left:7257;top:13310;width:2;height:363" coordorigin="7257,13310" coordsize="2,363">
              <v:shape style="position:absolute;left:7257;top:13310;width:2;height:363" coordorigin="7257,13310" coordsize="0,363" path="m7257,13673l7257,13310e" filled="f" stroked="t" strokeweight=".474641pt" strokecolor="#383838">
                <v:path arrowok="t"/>
              </v:shape>
            </v:group>
            <v:group style="position:absolute;left:7257;top:13616;width:2;height:119" coordorigin="7257,13616" coordsize="2,119">
              <v:shape style="position:absolute;left:7257;top:13616;width:2;height:119" coordorigin="7257,13616" coordsize="0,119" path="m7257,13735l7257,13616e" filled="f" stroked="t" strokeweight=".474641pt" strokecolor="#4F4F4F">
                <v:path arrowok="t"/>
              </v:shape>
            </v:group>
            <v:group style="position:absolute;left:7260;top:13678;width:2;height:740" coordorigin="7260,13678" coordsize="2,740">
              <v:shape style="position:absolute;left:7260;top:13678;width:2;height:740" coordorigin="7260,13678" coordsize="0,740" path="m7260,14418l7260,13678e" filled="f" stroked="t" strokeweight=".949282pt" strokecolor="#6B6B6B">
                <v:path arrowok="t"/>
              </v:shape>
            </v:group>
            <v:group style="position:absolute;left:987;top:13749;width:2;height:492" coordorigin="987,13749" coordsize="2,492">
              <v:shape style="position:absolute;left:987;top:13749;width:2;height:492" coordorigin="987,13749" coordsize="0,492" path="m987,14241l987,13749e" filled="f" stroked="t" strokeweight=".474641pt" strokecolor="#383838">
                <v:path arrowok="t"/>
              </v:shape>
            </v:group>
            <v:group style="position:absolute;left:2252;top:3724;width:2;height:12580" coordorigin="2252,3724" coordsize="2,12580">
              <v:shape style="position:absolute;left:2252;top:3724;width:2;height:12580" coordorigin="2252,3724" coordsize="0,12580" path="m2252,16304l2252,3724e" filled="f" stroked="t" strokeweight=".711962pt" strokecolor="#575757">
                <v:path arrowok="t"/>
              </v:shape>
            </v:group>
            <v:group style="position:absolute;left:2250;top:13912;width:2;height:477" coordorigin="2250,13912" coordsize="2,477">
              <v:shape style="position:absolute;left:2250;top:13912;width:2;height:477" coordorigin="2250,13912" coordsize="0,477" path="m2250,14389l2250,13912e" filled="f" stroked="t" strokeweight=".474641pt" strokecolor="#3B3B3B">
                <v:path arrowok="t"/>
              </v:shape>
            </v:group>
            <v:group style="position:absolute;left:301;top:14184;width:2;height:320" coordorigin="301,14184" coordsize="2,320">
              <v:shape style="position:absolute;left:301;top:14184;width:2;height:320" coordorigin="301,14184" coordsize="0,320" path="m301,14504l301,14184e" filled="f" stroked="t" strokeweight=".711962pt" strokecolor="#484848">
                <v:path arrowok="t"/>
              </v:shape>
            </v:group>
            <v:group style="position:absolute;left:299;top:14470;width:503;height:2" coordorigin="299,14470" coordsize="503,2">
              <v:shape style="position:absolute;left:299;top:14470;width:503;height:2" coordorigin="299,14470" coordsize="503,0" path="m299,14470l802,14470e" filled="f" stroked="t" strokeweight=".237321pt" strokecolor="#343434">
                <v:path arrowok="t"/>
              </v:shape>
            </v:group>
            <v:group style="position:absolute;left:802;top:14470;width:1457;height:2" coordorigin="802,14470" coordsize="1457,2">
              <v:shape style="position:absolute;left:802;top:14470;width:1457;height:2" coordorigin="802,14470" coordsize="1457,0" path="m802,14470l2259,14470e" filled="f" stroked="t" strokeweight=".237321pt" strokecolor="#5B5B5B">
                <v:path arrowok="t"/>
              </v:shape>
            </v:group>
            <v:group style="position:absolute;left:987;top:14184;width:2;height:893" coordorigin="987,14184" coordsize="2,893">
              <v:shape style="position:absolute;left:987;top:14184;width:2;height:893" coordorigin="987,14184" coordsize="0,893" path="m987,15077l987,14184e" filled="f" stroked="t" strokeweight=".949282pt" strokecolor="#6B6B6B">
                <v:path arrowok="t"/>
              </v:shape>
            </v:group>
            <v:group style="position:absolute;left:7260;top:14332;width:2;height:539" coordorigin="7260,14332" coordsize="2,539">
              <v:shape style="position:absolute;left:7260;top:14332;width:2;height:539" coordorigin="7260,14332" coordsize="0,539" path="m7260,14871l7260,14332e" filled="f" stroked="t" strokeweight=".474641pt" strokecolor="#4F4F4F">
                <v:path arrowok="t"/>
              </v:shape>
            </v:group>
            <v:group style="position:absolute;left:299;top:14442;width:2;height:430" coordorigin="299,14442" coordsize="2,430">
              <v:shape style="position:absolute;left:299;top:14442;width:2;height:430" coordorigin="299,14442" coordsize="0,430" path="m299,14871l299,14442e" filled="f" stroked="t" strokeweight=".474641pt" strokecolor="#2F2F2F">
                <v:path arrowok="t"/>
              </v:shape>
            </v:group>
            <v:group style="position:absolute;left:11617;top:14442;width:2;height:635" coordorigin="11617,14442" coordsize="2,635">
              <v:shape style="position:absolute;left:11617;top:14442;width:2;height:635" coordorigin="11617,14442" coordsize="0,635" path="m11617,15077l11617,14442e" filled="f" stroked="t" strokeweight=".474641pt" strokecolor="#484848">
                <v:path arrowok="t"/>
              </v:shape>
            </v:group>
            <v:group style="position:absolute;left:1571;top:14566;width:2;height:306" coordorigin="1571,14566" coordsize="2,306">
              <v:shape style="position:absolute;left:1571;top:14566;width:2;height:306" coordorigin="1571,14566" coordsize="0,306" path="m1571,14871l1571,14566e" filled="f" stroked="t" strokeweight=".474641pt" strokecolor="#1F1F1F">
                <v:path arrowok="t"/>
              </v:shape>
            </v:group>
            <v:group style="position:absolute;left:306;top:2573;width:2;height:13086" coordorigin="306,2573" coordsize="2,13086">
              <v:shape style="position:absolute;left:306;top:2573;width:2;height:13086" coordorigin="306,2573" coordsize="0,13086" path="m306,15659l306,2573e" filled="f" stroked="t" strokeweight=".711962pt" strokecolor="#4F4F4F">
                <v:path arrowok="t"/>
              </v:shape>
            </v:group>
            <v:group style="position:absolute;left:987;top:15019;width:2;height:162" coordorigin="987,15019" coordsize="2,162">
              <v:shape style="position:absolute;left:987;top:15019;width:2;height:162" coordorigin="987,15019" coordsize="0,162" path="m987,15182l987,15019e" filled="f" stroked="t" strokeweight=".474641pt" strokecolor="#545454">
                <v:path arrowok="t"/>
              </v:shape>
            </v:group>
            <v:group style="position:absolute;left:7260;top:14800;width:2;height:525" coordorigin="7260,14800" coordsize="2,525">
              <v:shape style="position:absolute;left:7260;top:14800;width:2;height:525" coordorigin="7260,14800" coordsize="0,525" path="m7260,15325l7260,14800e" filled="f" stroked="t" strokeweight=".949282pt" strokecolor="#747474">
                <v:path arrowok="t"/>
              </v:shape>
            </v:group>
            <v:group style="position:absolute;left:987;top:15124;width:2;height:201" coordorigin="987,15124" coordsize="2,201">
              <v:shape style="position:absolute;left:987;top:15124;width:2;height:201" coordorigin="987,15124" coordsize="0,201" path="m987,15325l987,15124e" filled="f" stroked="t" strokeweight=".474641pt" strokecolor="#3B3B3B">
                <v:path arrowok="t"/>
              </v:shape>
            </v:group>
            <v:group style="position:absolute;left:987;top:15268;width:2;height:162" coordorigin="987,15268" coordsize="2,162">
              <v:shape style="position:absolute;left:987;top:15268;width:2;height:162" coordorigin="987,15268" coordsize="0,162" path="m987,15430l987,15268e" filled="f" stroked="t" strokeweight=".474641pt" strokecolor="#232323">
                <v:path arrowok="t"/>
              </v:shape>
            </v:group>
            <v:group style="position:absolute;left:7262;top:15268;width:2;height:391" coordorigin="7262,15268" coordsize="2,391">
              <v:shape style="position:absolute;left:7262;top:15268;width:2;height:391" coordorigin="7262,15268" coordsize="0,391" path="m7262,15659l7262,15268e" filled="f" stroked="t" strokeweight=".474641pt" strokecolor="#4F4F4F">
                <v:path arrowok="t"/>
              </v:shape>
            </v:group>
            <v:group style="position:absolute;left:987;top:15373;width:2;height:286" coordorigin="987,15373" coordsize="2,286">
              <v:shape style="position:absolute;left:987;top:15373;width:2;height:286" coordorigin="987,15373" coordsize="0,286" path="m987,15659l987,15373e" filled="f" stroked="t" strokeweight=".474641pt" strokecolor="#444444">
                <v:path arrowok="t"/>
              </v:shape>
            </v:group>
            <v:group style="position:absolute;left:299;top:15602;width:2;height:243" coordorigin="299,15602" coordsize="2,243">
              <v:shape style="position:absolute;left:299;top:15602;width:2;height:243" coordorigin="299,15602" coordsize="0,243" path="m299,15845l299,15602e" filled="f" stroked="t" strokeweight=".474641pt" strokecolor="#2F2F2F">
                <v:path arrowok="t"/>
              </v:shape>
            </v:group>
            <v:group style="position:absolute;left:987;top:15583;width:2;height:721" coordorigin="987,15583" coordsize="2,721">
              <v:shape style="position:absolute;left:987;top:15583;width:2;height:721" coordorigin="987,15583" coordsize="0,721" path="m987,16304l987,15583e" filled="f" stroked="t" strokeweight=".949282pt" strokecolor="#6B6B6B">
                <v:path arrowok="t"/>
              </v:shape>
            </v:group>
            <v:group style="position:absolute;left:1571;top:15602;width:2;height:243" coordorigin="1571,15602" coordsize="2,243">
              <v:shape style="position:absolute;left:1571;top:15602;width:2;height:243" coordorigin="1571,15602" coordsize="0,243" path="m1571,15845l1571,15602e" filled="f" stroked="t" strokeweight=".474641pt" strokecolor="#2F2F2F">
                <v:path arrowok="t"/>
              </v:shape>
            </v:group>
            <v:group style="position:absolute;left:2245;top:15602;width:2;height:243" coordorigin="2245,15602" coordsize="2,243">
              <v:shape style="position:absolute;left:2245;top:15602;width:2;height:243" coordorigin="2245,15602" coordsize="0,243" path="m2245,15845l2245,15602e" filled="f" stroked="t" strokeweight=".474641pt" strokecolor="#484848">
                <v:path arrowok="t"/>
              </v:shape>
            </v:group>
            <v:group style="position:absolute;left:7262;top:15602;width:2;height:692" coordorigin="7262,15602" coordsize="2,692">
              <v:shape style="position:absolute;left:7262;top:15602;width:2;height:692" coordorigin="7262,15602" coordsize="0,692" path="m7262,16294l7262,15602e" filled="f" stroked="t" strokeweight=".711962pt" strokecolor="#646464">
                <v:path arrowok="t"/>
              </v:shape>
            </v:group>
            <v:group style="position:absolute;left:11614;top:12332;width:2;height:3958" coordorigin="11614,12332" coordsize="2,3958">
              <v:shape style="position:absolute;left:11614;top:12332;width:2;height:3958" coordorigin="11614,12332" coordsize="0,3958" path="m11614,16289l11614,12332e" filled="f" stroked="t" strokeweight=".949282pt" strokecolor="#646464">
                <v:path arrowok="t"/>
              </v:shape>
            </v:group>
            <v:group style="position:absolute;left:301;top:15788;width:2;height:520" coordorigin="301,15788" coordsize="2,520">
              <v:shape style="position:absolute;left:301;top:15788;width:2;height:520" coordorigin="301,15788" coordsize="0,520" path="m301,16308l301,15788e" filled="f" stroked="t" strokeweight=".474641pt" strokecolor="#4B4B4B">
                <v:path arrowok="t"/>
              </v:shape>
            </v:group>
            <v:group style="position:absolute;left:1571;top:12370;width:2;height:3929" coordorigin="1571,12370" coordsize="2,3929">
              <v:shape style="position:absolute;left:1571;top:12370;width:2;height:3929" coordorigin="1571,12370" coordsize="0,3929" path="m1571,16299l1571,12370e" filled="f" stroked="t" strokeweight=".474641pt" strokecolor="#444444">
                <v:path arrowok="t"/>
              </v:shape>
            </v:group>
            <v:group style="position:absolute;left:290;top:16289;width:11330;height:2" coordorigin="290,16289" coordsize="11330,2">
              <v:shape style="position:absolute;left:290;top:16289;width:11330;height:2" coordorigin="290,16289" coordsize="11330,0" path="m290,16289l11619,16289e" filled="f" stroked="t" strokeweight=".711962pt" strokecolor="#5B5B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371307pt;margin-top:8.314615pt;width:84.809971pt;height:9.5pt;mso-position-horizontal-relative:page;mso-position-vertical-relative:paragraph;z-index:-1745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640" w:val="left"/>
                      <w:tab w:pos="1560" w:val="left"/>
                    </w:tabs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273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-45"/>
                      <w:w w:val="273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100"/>
                    </w:rPr>
                    <w:t>•..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ABCBC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ABCBC"/>
                      <w:spacing w:val="1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72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0"/>
                      <w:w w:val="7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C"/>
                      <w:spacing w:val="4"/>
                      <w:w w:val="7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5"/>
                      <w:spacing w:val="0"/>
                      <w:w w:val="145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5"/>
                      <w:spacing w:val="-75"/>
                      <w:w w:val="145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3A3A5"/>
                      <w:spacing w:val="0"/>
                      <w:w w:val="145"/>
                    </w:rPr>
                    <w:t>l!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w w:val="93"/>
        </w:rPr>
        <w:t>ud8</w:t>
      </w:r>
      <w:r>
        <w:rPr>
          <w:rFonts w:ascii="Arial" w:hAnsi="Arial" w:cs="Arial" w:eastAsia="Arial"/>
          <w:sz w:val="18"/>
          <w:szCs w:val="18"/>
          <w:color w:val="2F2F2F"/>
          <w:spacing w:val="8"/>
          <w:w w:val="93"/>
        </w:rPr>
        <w:t>h</w:t>
      </w:r>
      <w:r>
        <w:rPr>
          <w:rFonts w:ascii="Arial" w:hAnsi="Arial" w:cs="Arial" w:eastAsia="Arial"/>
          <w:sz w:val="18"/>
          <w:szCs w:val="18"/>
          <w:color w:val="5D5E60"/>
          <w:spacing w:val="-3"/>
          <w:w w:val="88"/>
        </w:rPr>
        <w:t>a</w:t>
      </w:r>
      <w:r>
        <w:rPr>
          <w:rFonts w:ascii="Arial" w:hAnsi="Arial" w:cs="Arial" w:eastAsia="Arial"/>
          <w:sz w:val="18"/>
          <w:szCs w:val="18"/>
          <w:color w:val="2F2F2F"/>
          <w:spacing w:val="-16"/>
          <w:w w:val="150"/>
        </w:rPr>
        <w:t>l</w:t>
      </w:r>
      <w:r>
        <w:rPr>
          <w:rFonts w:ascii="Arial" w:hAnsi="Arial" w:cs="Arial" w:eastAsia="Arial"/>
          <w:sz w:val="18"/>
          <w:szCs w:val="18"/>
          <w:color w:val="5D5E60"/>
          <w:spacing w:val="-43"/>
          <w:w w:val="98"/>
        </w:rPr>
        <w:t>o</w:t>
      </w:r>
      <w:r>
        <w:rPr>
          <w:rFonts w:ascii="Arial" w:hAnsi="Arial" w:cs="Arial" w:eastAsia="Arial"/>
          <w:sz w:val="14"/>
          <w:szCs w:val="14"/>
          <w:color w:val="797C7C"/>
          <w:spacing w:val="-38"/>
          <w:w w:val="230"/>
        </w:rPr>
        <w:t>ı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203"/>
        </w:rPr>
        <w:t>·</w:t>
      </w:r>
      <w:r>
        <w:rPr>
          <w:rFonts w:ascii="Arial" w:hAnsi="Arial" w:cs="Arial" w:eastAsia="Arial"/>
          <w:sz w:val="14"/>
          <w:szCs w:val="14"/>
          <w:color w:val="BABCBC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A3A3A5"/>
          <w:spacing w:val="0"/>
          <w:w w:val="134"/>
        </w:rPr>
        <w:t>"'</w:t>
      </w:r>
      <w:r>
        <w:rPr>
          <w:rFonts w:ascii="Arial" w:hAnsi="Arial" w:cs="Arial" w:eastAsia="Arial"/>
          <w:sz w:val="14"/>
          <w:szCs w:val="14"/>
          <w:color w:val="A3A3A5"/>
          <w:spacing w:val="-12"/>
          <w:w w:val="13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90"/>
        </w:rPr>
        <w:t>i&amp;{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100"/>
        </w:rPr>
        <w:t>d,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91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5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59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30"/>
          <w:w w:val="5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5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0"/>
          <w:w w:val="87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8" w:after="0" w:line="240" w:lineRule="auto"/>
        <w:ind w:right="202"/>
        <w:jc w:val="right"/>
        <w:tabs>
          <w:tab w:pos="460" w:val="left"/>
          <w:tab w:pos="15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105263pt;margin-top:6.467306pt;width:537.482892pt;height:24.0pt;mso-position-horizontal-relative:page;mso-position-vertical-relative:paragraph;z-index:-1745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9300" w:val="left"/>
                      <w:tab w:pos="10560" w:val="left"/>
                    </w:tabs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50"/>
                      <w:position w:val="5"/>
                    </w:rPr>
                    <w:t>::ı::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A3A3A5"/>
                      <w:spacing w:val="0"/>
                      <w:w w:val="98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A3A3A5"/>
                      <w:spacing w:val="-36"/>
                      <w:w w:val="98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D5E60"/>
                      <w:spacing w:val="0"/>
                      <w:w w:val="19"/>
                      <w:position w:val="0"/>
                    </w:rPr>
                    <w:t>.ı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D5E60"/>
                      <w:spacing w:val="0"/>
                      <w:w w:val="20"/>
                      <w:position w:val="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D5E60"/>
                      <w:spacing w:val="-39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51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51"/>
                      <w:position w:val="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51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51"/>
                      <w:position w:val="0"/>
                    </w:rPr>
                    <w:t>...-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8A8C8C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3A3A5"/>
                      <w:spacing w:val="0"/>
                      <w:w w:val="134"/>
                      <w:i/>
                      <w:position w:val="0"/>
                    </w:rPr>
                    <w:t>,.ri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A3A3A5"/>
          <w:w w:val="144"/>
          <w:i/>
        </w:rPr>
        <w:t>(</w:t>
      </w:r>
      <w:r>
        <w:rPr>
          <w:rFonts w:ascii="Arial" w:hAnsi="Arial" w:cs="Arial" w:eastAsia="Arial"/>
          <w:sz w:val="7"/>
          <w:szCs w:val="7"/>
          <w:color w:val="A3A3A5"/>
          <w:w w:val="143"/>
          <w:i/>
        </w:rPr>
        <w:t>.'.</w:t>
      </w:r>
      <w:r>
        <w:rPr>
          <w:rFonts w:ascii="Arial" w:hAnsi="Arial" w:cs="Arial" w:eastAsia="Arial"/>
          <w:sz w:val="7"/>
          <w:szCs w:val="7"/>
          <w:color w:val="A3A3A5"/>
          <w:w w:val="100"/>
          <w:i/>
        </w:rPr>
        <w:tab/>
      </w:r>
      <w:r>
        <w:rPr>
          <w:rFonts w:ascii="Arial" w:hAnsi="Arial" w:cs="Arial" w:eastAsia="Arial"/>
          <w:sz w:val="7"/>
          <w:szCs w:val="7"/>
          <w:color w:val="A3A3A5"/>
          <w:w w:val="100"/>
          <w:i/>
        </w:rPr>
      </w:r>
      <w:r>
        <w:rPr>
          <w:rFonts w:ascii="Arial" w:hAnsi="Arial" w:cs="Arial" w:eastAsia="Arial"/>
          <w:sz w:val="7"/>
          <w:szCs w:val="7"/>
          <w:color w:val="A3A3A5"/>
          <w:spacing w:val="0"/>
          <w:w w:val="160"/>
        </w:rPr>
        <w:t>)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60"/>
        </w:rPr>
        <w:t>: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60"/>
        </w:rPr>
        <w:t> </w:t>
      </w:r>
      <w:r>
        <w:rPr>
          <w:rFonts w:ascii="Arial" w:hAnsi="Arial" w:cs="Arial" w:eastAsia="Arial"/>
          <w:sz w:val="7"/>
          <w:szCs w:val="7"/>
          <w:color w:val="A3A3A5"/>
          <w:spacing w:val="15"/>
          <w:w w:val="160"/>
        </w:rPr>
        <w:t> </w:t>
      </w:r>
      <w:r>
        <w:rPr>
          <w:rFonts w:ascii="Arial" w:hAnsi="Arial" w:cs="Arial" w:eastAsia="Arial"/>
          <w:sz w:val="7"/>
          <w:szCs w:val="7"/>
          <w:color w:val="797C7C"/>
          <w:spacing w:val="-11"/>
          <w:w w:val="382"/>
        </w:rPr>
        <w:t>,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36"/>
        </w:rPr>
        <w:t>••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00"/>
        </w:rPr>
        <w:t>  </w:t>
      </w:r>
      <w:r>
        <w:rPr>
          <w:rFonts w:ascii="Arial" w:hAnsi="Arial" w:cs="Arial" w:eastAsia="Arial"/>
          <w:sz w:val="7"/>
          <w:szCs w:val="7"/>
          <w:color w:val="A3A3A5"/>
          <w:spacing w:val="-7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75"/>
        </w:rPr>
        <w:t>...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75"/>
        </w:rPr>
        <w:t> </w:t>
      </w:r>
      <w:r>
        <w:rPr>
          <w:rFonts w:ascii="Arial" w:hAnsi="Arial" w:cs="Arial" w:eastAsia="Arial"/>
          <w:sz w:val="7"/>
          <w:szCs w:val="7"/>
          <w:color w:val="A3A3A5"/>
          <w:spacing w:val="33"/>
          <w:w w:val="175"/>
        </w:rPr>
        <w:t> </w:t>
      </w:r>
      <w:r>
        <w:rPr>
          <w:rFonts w:ascii="Arial" w:hAnsi="Arial" w:cs="Arial" w:eastAsia="Arial"/>
          <w:sz w:val="7"/>
          <w:szCs w:val="7"/>
          <w:color w:val="BABCBC"/>
          <w:spacing w:val="0"/>
          <w:w w:val="306"/>
        </w:rPr>
        <w:t>ı</w:t>
      </w:r>
      <w:r>
        <w:rPr>
          <w:rFonts w:ascii="Arial" w:hAnsi="Arial" w:cs="Arial" w:eastAsia="Arial"/>
          <w:sz w:val="7"/>
          <w:szCs w:val="7"/>
          <w:color w:val="BABCB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A8C8C"/>
          <w:spacing w:val="0"/>
          <w:w w:val="145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8A8C8C"/>
          <w:spacing w:val="13"/>
          <w:w w:val="14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160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15" w:after="0" w:line="240" w:lineRule="auto"/>
        <w:ind w:left="365" w:right="-20"/>
        <w:jc w:val="left"/>
        <w:tabs>
          <w:tab w:pos="2520" w:val="left"/>
          <w:tab w:pos="9580" w:val="left"/>
          <w:tab w:pos="10520" w:val="left"/>
          <w:tab w:pos="109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1"/>
        </w:rPr>
        <w:t>c:.ı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797C7C"/>
          <w:spacing w:val="0"/>
          <w:w w:val="122"/>
          <w:position w:val="-1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797C7C"/>
          <w:spacing w:val="0"/>
          <w:w w:val="122"/>
          <w:position w:val="-1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22"/>
          <w:position w:val="-11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2"/>
          <w:w w:val="122"/>
          <w:position w:val="-11"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797C7C"/>
          <w:spacing w:val="0"/>
          <w:w w:val="122"/>
          <w:position w:val="-1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797C7C"/>
          <w:spacing w:val="-18"/>
          <w:w w:val="122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5D5E60"/>
          <w:spacing w:val="0"/>
          <w:w w:val="100"/>
          <w:position w:val="-11"/>
        </w:rPr>
        <w:t>KAYA</w:t>
      </w:r>
      <w:r>
        <w:rPr>
          <w:rFonts w:ascii="Arial" w:hAnsi="Arial" w:cs="Arial" w:eastAsia="Arial"/>
          <w:sz w:val="27"/>
          <w:szCs w:val="27"/>
          <w:color w:val="5D5E60"/>
          <w:spacing w:val="11"/>
          <w:w w:val="100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5D5E6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7"/>
          <w:szCs w:val="27"/>
          <w:color w:val="5D5E6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239"/>
          <w:position w:val="0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239"/>
          <w:position w:val="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16"/>
          <w:w w:val="239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239"/>
          <w:i/>
          <w:position w:val="0"/>
        </w:rPr>
        <w:t>·: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239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1"/>
          <w:w w:val="23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100"/>
          <w:position w:val="0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0"/>
          <w:w w:val="172"/>
          <w:position w:val="0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-33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ABCB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172"/>
          <w:position w:val="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-33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172"/>
          <w:position w:val="0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254" w:right="-20"/>
        <w:jc w:val="left"/>
        <w:tabs>
          <w:tab w:pos="5260" w:val="left"/>
          <w:tab w:pos="5720" w:val="left"/>
          <w:tab w:pos="6280" w:val="left"/>
          <w:tab w:pos="9940" w:val="left"/>
          <w:tab w:pos="105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4"/>
          <w:szCs w:val="24"/>
          <w:color w:val="797C7C"/>
          <w:spacing w:val="-12"/>
          <w:w w:val="124"/>
          <w:position w:val="-2"/>
        </w:rPr>
        <w:t>I</w:t>
      </w:r>
      <w:r>
        <w:rPr>
          <w:rFonts w:ascii="Arial" w:hAnsi="Arial" w:cs="Arial" w:eastAsia="Arial"/>
          <w:sz w:val="24"/>
          <w:szCs w:val="24"/>
          <w:color w:val="5D5E60"/>
          <w:spacing w:val="12"/>
          <w:w w:val="62"/>
          <w:position w:val="-2"/>
        </w:rPr>
        <w:t>t</w:t>
      </w:r>
      <w:r>
        <w:rPr>
          <w:rFonts w:ascii="Arial" w:hAnsi="Arial" w:cs="Arial" w:eastAsia="Arial"/>
          <w:sz w:val="24"/>
          <w:szCs w:val="24"/>
          <w:color w:val="797C7C"/>
          <w:spacing w:val="-12"/>
          <w:w w:val="71"/>
          <w:position w:val="-2"/>
        </w:rPr>
        <w:t>f</w:t>
      </w:r>
      <w:r>
        <w:rPr>
          <w:rFonts w:ascii="Arial" w:hAnsi="Arial" w:cs="Arial" w:eastAsia="Arial"/>
          <w:sz w:val="24"/>
          <w:szCs w:val="24"/>
          <w:color w:val="5D5E60"/>
          <w:spacing w:val="0"/>
          <w:w w:val="78"/>
          <w:position w:val="-2"/>
        </w:rPr>
        <w:t>aiye</w:t>
      </w:r>
      <w:r>
        <w:rPr>
          <w:rFonts w:ascii="Arial" w:hAnsi="Arial" w:cs="Arial" w:eastAsia="Arial"/>
          <w:sz w:val="24"/>
          <w:szCs w:val="24"/>
          <w:color w:val="5D5E60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D5E60"/>
          <w:spacing w:val="0"/>
          <w:w w:val="72"/>
          <w:position w:val="-2"/>
        </w:rPr>
        <w:t>Güne</w:t>
      </w:r>
      <w:r>
        <w:rPr>
          <w:rFonts w:ascii="Arial" w:hAnsi="Arial" w:cs="Arial" w:eastAsia="Arial"/>
          <w:sz w:val="24"/>
          <w:szCs w:val="24"/>
          <w:color w:val="5D5E60"/>
          <w:spacing w:val="0"/>
          <w:w w:val="72"/>
          <w:position w:val="-2"/>
        </w:rPr>
        <w:t>y</w:t>
      </w:r>
      <w:r>
        <w:rPr>
          <w:rFonts w:ascii="Arial" w:hAnsi="Arial" w:cs="Arial" w:eastAsia="Arial"/>
          <w:sz w:val="24"/>
          <w:szCs w:val="24"/>
          <w:color w:val="5D5E60"/>
          <w:spacing w:val="8"/>
          <w:w w:val="72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484949"/>
          <w:spacing w:val="0"/>
          <w:w w:val="72"/>
          <w:position w:val="-2"/>
        </w:rPr>
        <w:t>B</w:t>
      </w:r>
      <w:r>
        <w:rPr>
          <w:rFonts w:ascii="Arial" w:hAnsi="Arial" w:cs="Arial" w:eastAsia="Arial"/>
          <w:sz w:val="24"/>
          <w:szCs w:val="24"/>
          <w:color w:val="484949"/>
          <w:spacing w:val="-5"/>
          <w:w w:val="73"/>
          <w:position w:val="-2"/>
        </w:rPr>
        <w:t>ö</w:t>
      </w:r>
      <w:r>
        <w:rPr>
          <w:rFonts w:ascii="Arial" w:hAnsi="Arial" w:cs="Arial" w:eastAsia="Arial"/>
          <w:sz w:val="24"/>
          <w:szCs w:val="24"/>
          <w:color w:val="2F2F2F"/>
          <w:spacing w:val="-17"/>
          <w:w w:val="135"/>
          <w:position w:val="-2"/>
        </w:rPr>
        <w:t>l</w:t>
      </w:r>
      <w:r>
        <w:rPr>
          <w:rFonts w:ascii="Arial" w:hAnsi="Arial" w:cs="Arial" w:eastAsia="Arial"/>
          <w:sz w:val="24"/>
          <w:szCs w:val="24"/>
          <w:color w:val="484949"/>
          <w:spacing w:val="0"/>
          <w:w w:val="80"/>
          <w:position w:val="-2"/>
        </w:rPr>
        <w:t>ge</w:t>
      </w:r>
      <w:r>
        <w:rPr>
          <w:rFonts w:ascii="Arial" w:hAnsi="Arial" w:cs="Arial" w:eastAsia="Arial"/>
          <w:sz w:val="24"/>
          <w:szCs w:val="24"/>
          <w:color w:val="484949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72"/>
          <w:position w:val="-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11"/>
          <w:w w:val="71"/>
          <w:position w:val="-2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70"/>
          <w:position w:val="-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3"/>
          <w:w w:val="71"/>
          <w:position w:val="-2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50"/>
          <w:position w:val="-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9"/>
          <w:position w:val="-4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9"/>
          <w:u w:val="single" w:color="5B6B9C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-29"/>
          <w:w w:val="100"/>
          <w:u w:val="single" w:color="5B6B9C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-29"/>
          <w:w w:val="100"/>
          <w:u w:val="single" w:color="5B6B9C"/>
          <w:position w:val="-4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u w:val="single" w:color="5B6B9C"/>
          <w:position w:val="-4"/>
        </w:rPr>
        <w:t>r</w:t>
      </w:r>
      <w:r>
        <w:rPr>
          <w:rFonts w:ascii="Arial" w:hAnsi="Arial" w:cs="Arial" w:eastAsia="Arial"/>
          <w:sz w:val="18"/>
          <w:szCs w:val="18"/>
          <w:color w:val="2F2F2F"/>
          <w:spacing w:val="7"/>
          <w:w w:val="100"/>
          <w:u w:val="single" w:color="5B6B9C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u w:val="single" w:color="5B6B9C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u w:val="single" w:color="5B6B9C"/>
          <w:position w:val="-4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35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35"/>
          <w:position w:val="4"/>
        </w:rPr>
        <w:t> </w:t>
      </w:r>
      <w:r>
        <w:rPr>
          <w:rFonts w:ascii="Arial" w:hAnsi="Arial" w:cs="Arial" w:eastAsia="Arial"/>
          <w:sz w:val="14"/>
          <w:szCs w:val="14"/>
          <w:color w:val="BABCBC"/>
          <w:spacing w:val="3"/>
          <w:w w:val="135"/>
          <w:position w:val="4"/>
        </w:rPr>
        <w:t> 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315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A3A3A5"/>
          <w:spacing w:val="0"/>
          <w:w w:val="202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A3A3A5"/>
          <w:spacing w:val="-29"/>
          <w:w w:val="100"/>
          <w:position w:val="4"/>
        </w:rPr>
        <w:t> 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37"/>
          <w:position w:val="4"/>
        </w:rPr>
        <w:t>r</w:t>
      </w:r>
      <w:r>
        <w:rPr>
          <w:rFonts w:ascii="Arial" w:hAnsi="Arial" w:cs="Arial" w:eastAsia="Arial"/>
          <w:sz w:val="14"/>
          <w:szCs w:val="14"/>
          <w:color w:val="BABCBC"/>
          <w:spacing w:val="28"/>
          <w:w w:val="137"/>
          <w:position w:val="4"/>
        </w:rPr>
        <w:t> </w:t>
      </w:r>
      <w:r>
        <w:rPr>
          <w:rFonts w:ascii="Arial" w:hAnsi="Arial" w:cs="Arial" w:eastAsia="Arial"/>
          <w:sz w:val="14"/>
          <w:szCs w:val="14"/>
          <w:color w:val="BABCBC"/>
          <w:spacing w:val="0"/>
          <w:w w:val="137"/>
          <w:position w:val="4"/>
        </w:rPr>
        <w:t>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90" w:lineRule="exact"/>
        <w:ind w:left="2956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D5487"/>
          <w:spacing w:val="0"/>
          <w:w w:val="70"/>
          <w:i/>
        </w:rPr>
        <w:t>bZ-</w:t>
      </w:r>
      <w:r>
        <w:rPr>
          <w:rFonts w:ascii="Arial" w:hAnsi="Arial" w:cs="Arial" w:eastAsia="Arial"/>
          <w:sz w:val="42"/>
          <w:szCs w:val="42"/>
          <w:color w:val="4D5487"/>
          <w:spacing w:val="0"/>
          <w:w w:val="70"/>
          <w:i/>
        </w:rPr>
        <w:t>)5</w:t>
      </w:r>
      <w:r>
        <w:rPr>
          <w:rFonts w:ascii="Arial" w:hAnsi="Arial" w:cs="Arial" w:eastAsia="Arial"/>
          <w:sz w:val="42"/>
          <w:szCs w:val="42"/>
          <w:color w:val="4D5487"/>
          <w:spacing w:val="64"/>
          <w:w w:val="70"/>
          <w:i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A4287"/>
          <w:spacing w:val="0"/>
          <w:w w:val="100"/>
          <w:i/>
        </w:rPr>
        <w:t>d/i</w:t>
      </w:r>
      <w:r>
        <w:rPr>
          <w:rFonts w:ascii="Times New Roman" w:hAnsi="Times New Roman" w:cs="Times New Roman" w:eastAsia="Times New Roman"/>
          <w:sz w:val="53"/>
          <w:szCs w:val="53"/>
          <w:color w:val="3A4287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3A428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11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E60"/>
          <w:spacing w:val="0"/>
          <w:w w:val="116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64" w:after="0" w:line="220" w:lineRule="auto"/>
        <w:ind w:left="633" w:right="-155" w:firstLine="-3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2B2B2B"/>
          <w:spacing w:val="-429"/>
          <w:w w:val="17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5"/>
          <w:position w:val="0"/>
        </w:rPr>
        <w:t>IZMIA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7" w:right="43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6" w:right="52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200" w:right="160"/>
          <w:cols w:num="2" w:equalWidth="0">
            <w:col w:w="1664" w:space="1663"/>
            <w:col w:w="8233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217522" w:type="dxa"/>
      </w:tblPr>
      <w:tblGrid/>
      <w:tr>
        <w:trPr>
          <w:trHeight w:val="239" w:hRule="exact"/>
        </w:trPr>
        <w:tc>
          <w:tcPr>
            <w:tcW w:w="1248" w:type="dxa"/>
            <w:tcBorders>
              <w:top w:val="single" w:sz="5.711632" w:space="0" w:color="4B4B4B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83" w:type="dxa"/>
            <w:tcBorders>
              <w:top w:val="single" w:sz="5.711632" w:space="0" w:color="4B4B4B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7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:18.05.2017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56" w:type="dxa"/>
            <w:tcBorders>
              <w:top w:val="single" w:sz="5.711632" w:space="0" w:color="4B4B4B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35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1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8"/>
              </w:rPr>
              <w:t>No:l7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38" w:type="dxa"/>
            <w:gridSpan w:val="2"/>
            <w:tcBorders>
              <w:top w:val="single" w:sz="5.711632" w:space="0" w:color="4B4B4B"/>
              <w:bottom w:val="single" w:sz="5.711632" w:space="0" w:color="4F4F4F"/>
              <w:left w:val="nil" w:sz="6" w:space="0" w:color="auto"/>
              <w:right w:val="single" w:sz="5.711632" w:space="0" w:color="5B5B5B"/>
            </w:tcBorders>
          </w:tcPr>
          <w:p>
            <w:pPr>
              <w:spacing w:before="0" w:after="0" w:line="225" w:lineRule="exact"/>
              <w:ind w:left="279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6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:16.28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tre!: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48" w:type="dxa"/>
            <w:tcBorders>
              <w:top w:val="single" w:sz="5.711632" w:space="0" w:color="4F4F4F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5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83" w:type="dxa"/>
            <w:tcBorders>
              <w:top w:val="single" w:sz="5.711632" w:space="0" w:color="4F4F4F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:18.05.2017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56" w:type="dxa"/>
            <w:tcBorders>
              <w:top w:val="single" w:sz="5.711632" w:space="0" w:color="4F4F4F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55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2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:3232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38" w:type="dxa"/>
            <w:gridSpan w:val="2"/>
            <w:tcBorders>
              <w:top w:val="single" w:sz="5.711632" w:space="0" w:color="4F4F4F"/>
              <w:bottom w:val="single" w:sz="5.711632" w:space="0" w:color="4B4B4B"/>
              <w:left w:val="nil" w:sz="6" w:space="0" w:color="auto"/>
              <w:right w:val="single" w:sz="5.711632" w:space="0" w:color="5B5B5B"/>
            </w:tcBorders>
          </w:tcPr>
          <w:p>
            <w:pPr>
              <w:spacing w:before="0" w:after="0" w:line="223" w:lineRule="exact"/>
              <w:ind w:left="27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:E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Faysal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KIRMAZ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23" w:hRule="exact"/>
        </w:trPr>
        <w:tc>
          <w:tcPr>
            <w:tcW w:w="1132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5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5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17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6"/>
                <w:w w:val="9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7"/>
                <w:position w:val="-1"/>
              </w:rPr>
              <w:t>Duatepe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Yeni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Sanayi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Sitesi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blo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No:l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  <w:position w:val="-1"/>
              </w:rPr>
              <w:t>Tire-İzmir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5" w:hRule="exact"/>
        </w:trPr>
        <w:tc>
          <w:tcPr>
            <w:tcW w:w="1248" w:type="dxa"/>
            <w:tcBorders>
              <w:top w:val="single" w:sz="5.711632" w:space="0" w:color="4B4B4B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42" w:type="dxa"/>
            <w:gridSpan w:val="3"/>
            <w:tcBorders>
              <w:top w:val="single" w:sz="5.711632" w:space="0" w:color="4B4B4B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Duatepe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Yeni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Sanayi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Sitesi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blo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8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Tire-İzmir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935" w:type="dxa"/>
            <w:tcBorders>
              <w:top w:val="single" w:sz="5.711632" w:space="0" w:color="4B4B4B"/>
              <w:bottom w:val="single" w:sz="5.711632" w:space="0" w:color="4B4B4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48" w:type="dxa"/>
            <w:tcBorders>
              <w:top w:val="single" w:sz="5.711632" w:space="0" w:color="4B4B4B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89"/>
              </w:rPr>
              <w:t>!Yangı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21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42" w:type="dxa"/>
            <w:gridSpan w:val="3"/>
            <w:tcBorders>
              <w:top w:val="single" w:sz="5.711632" w:space="0" w:color="4B4B4B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77" w:right="-20"/>
              <w:jc w:val="left"/>
              <w:tabs>
                <w:tab w:pos="32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:Işyeri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Yan[!ını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242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935" w:type="dxa"/>
            <w:tcBorders>
              <w:top w:val="single" w:sz="5.711632" w:space="0" w:color="4B4B4B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87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B2B2B"/>
                <w:spacing w:val="0"/>
                <w:w w:val="100"/>
              </w:rPr>
              <w:t>:Kıvılcım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2" w:after="0" w:line="226" w:lineRule="exact"/>
        <w:ind w:left="166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22"/>
          <w:position w:val="-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:Atelye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693" w:right="-20"/>
        <w:jc w:val="left"/>
        <w:tabs>
          <w:tab w:pos="5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128998pt;margin-top:.347025pt;width:65.921783pt;height:24pt;mso-position-horizontal-relative:page;mso-position-vertical-relative:paragraph;z-index:-1744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44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99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44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C"/>
                      <w:w w:val="67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C"/>
                      <w:w w:val="67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C"/>
                      <w:w w:val="67"/>
                      <w:strike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C"/>
                      <w:spacing w:val="-4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C"/>
                      <w:spacing w:val="-4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w w:val="98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u w:val="single" w:color="0000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  <w:t>Çe*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u w:val="single" w:color="0000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-2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2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"/>
          <w:w w:val="48"/>
          <w:position w:val="-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276"/>
          <w:position w:val="-2"/>
        </w:rPr>
        <w:t>ee:rrı-----------------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277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277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2"/>
          <w:position w:val="-2"/>
        </w:rPr>
        <w:t>---1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60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B2B2B"/>
          <w:w w:val="90"/>
          <w:position w:val="1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-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A9A9C"/>
          <w:spacing w:val="0"/>
          <w:w w:val="452"/>
          <w:position w:val="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9A9A9C"/>
          <w:spacing w:val="-236"/>
          <w:w w:val="452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55"/>
          <w:position w:val="1"/>
        </w:rPr>
        <w:t>'+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55"/>
          <w:position w:val="1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3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:16.35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</w:sectPr>
      </w:pPr>
      <w:rPr/>
    </w:p>
    <w:p>
      <w:pPr>
        <w:spacing w:before="45" w:after="0" w:line="240" w:lineRule="auto"/>
        <w:ind w:left="16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:Sezgi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AZAK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AZAK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26" w:lineRule="exact"/>
        <w:ind w:left="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22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3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:Onbaşı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Ayha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HORUNLU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2" w:equalWidth="0">
            <w:col w:w="1227" w:space="962"/>
            <w:col w:w="9371"/>
          </w:cols>
        </w:sectPr>
      </w:pPr>
      <w:rPr/>
    </w:p>
    <w:p>
      <w:pPr>
        <w:spacing w:before="3" w:after="0" w:line="240" w:lineRule="auto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7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16.30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  <w:position w:val="-1"/>
        </w:rPr>
        <w:t>58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:16.33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3" w:equalWidth="0">
            <w:col w:w="678" w:space="1511"/>
            <w:col w:w="3971" w:space="1498"/>
            <w:col w:w="3902"/>
          </w:cols>
        </w:sectPr>
      </w:pPr>
      <w:rPr/>
    </w:p>
    <w:p>
      <w:pPr>
        <w:spacing w:before="32" w:after="0" w:line="240" w:lineRule="auto"/>
        <w:ind w:left="4706" w:right="47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725" w:right="45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47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16.45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19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Sayısı:4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</w:sectPr>
      </w:pPr>
      <w:rPr/>
    </w:p>
    <w:p>
      <w:pPr>
        <w:spacing w:before="3" w:after="0" w:line="240" w:lineRule="auto"/>
        <w:ind w:left="16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Y?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5" w:right="1130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8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0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4" w:equalWidth="0">
            <w:col w:w="2082" w:space="107"/>
            <w:col w:w="2197" w:space="354"/>
            <w:col w:w="1023" w:space="1894"/>
            <w:col w:w="3903"/>
          </w:cols>
        </w:sectPr>
      </w:pPr>
      <w:rPr/>
    </w:p>
    <w:p>
      <w:pPr>
        <w:spacing w:before="13" w:after="0" w:line="240" w:lineRule="auto"/>
        <w:ind w:left="15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4" w:lineRule="auto"/>
        <w:ind w:right="3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doğrama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atelyesi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önünd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sandaviç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paneli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48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yapıldı.</w:t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2" w:equalWidth="0">
            <w:col w:w="1603" w:space="586"/>
            <w:col w:w="9371"/>
          </w:cols>
        </w:sectPr>
      </w:pPr>
      <w:rPr/>
    </w:p>
    <w:p>
      <w:pPr>
        <w:spacing w:before="8" w:after="0" w:line="113" w:lineRule="exact"/>
        <w:ind w:left="15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08" w:lineRule="exact"/>
        <w:ind w:right="-7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42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-1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10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0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4"/>
          <w:position w:val="-10"/>
        </w:rPr>
        <w:t>IK..K.T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4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84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3" w:equalWidth="0">
            <w:col w:w="1413" w:space="3328"/>
            <w:col w:w="2818" w:space="670"/>
            <w:col w:w="333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7" w:lineRule="exact"/>
        <w:ind w:left="2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211"/>
          <w:position w:val="-5"/>
        </w:rPr>
        <w:t>r""</w:t>
      </w:r>
      <w:r>
        <w:rPr>
          <w:rFonts w:ascii="Arial" w:hAnsi="Arial" w:cs="Arial" w:eastAsia="Arial"/>
          <w:sz w:val="18"/>
          <w:szCs w:val="18"/>
          <w:color w:val="2B2B2B"/>
          <w:spacing w:val="-65"/>
          <w:w w:val="21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5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5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47" w:lineRule="exact"/>
        <w:ind w:left="2599" w:right="-20"/>
        <w:jc w:val="left"/>
        <w:tabs>
          <w:tab w:pos="4460" w:val="left"/>
          <w:tab w:pos="604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  <w:t>0,1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  <w:t>m3.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2B2B2B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" w:right="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Yangında:Sezgi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AZAK'a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önünd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doposu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sandaviç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paneli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arasındaki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9" w:lineRule="auto"/>
        <w:ind w:right="539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2" w:lineRule="auto"/>
        <w:ind w:right="6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doğrama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atelyesi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önünd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sandaviç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panelde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yaparken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kıvılcımı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sandaviç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köpüğün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6" w:after="0" w:line="130" w:lineRule="auto"/>
        <w:ind w:left="38" w:right="4024" w:firstLine="-38"/>
        <w:jc w:val="left"/>
        <w:tabs>
          <w:tab w:pos="46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Police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2" w:equalWidth="0">
            <w:col w:w="1866" w:space="324"/>
            <w:col w:w="9370"/>
          </w:cols>
        </w:sectPr>
      </w:pPr>
      <w:rPr/>
    </w:p>
    <w:p>
      <w:pPr>
        <w:spacing w:before="0" w:after="0" w:line="298" w:lineRule="exact"/>
        <w:ind w:left="152" w:right="-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24242"/>
          <w:w w:val="79"/>
          <w:position w:val="8"/>
        </w:rPr>
        <w:t>-y</w:t>
      </w:r>
      <w:r>
        <w:rPr>
          <w:rFonts w:ascii="Arial" w:hAnsi="Arial" w:cs="Arial" w:eastAsia="Arial"/>
          <w:sz w:val="19"/>
          <w:szCs w:val="19"/>
          <w:color w:val="424242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oı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07" w:right="18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9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-35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1"/>
        </w:rPr>
        <w:t>Kıme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AZAK'a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3" w:equalWidth="0">
            <w:col w:w="1146" w:space="52"/>
            <w:col w:w="435" w:space="556"/>
            <w:col w:w="9371"/>
          </w:cols>
        </w:sectPr>
      </w:pPr>
      <w:rPr/>
    </w:p>
    <w:p>
      <w:pPr>
        <w:spacing w:before="0" w:after="0" w:line="229" w:lineRule="exact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6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18.05.2017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47" w:right="-7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EKiP:Tire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6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:17.00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3" w:equalWidth="0">
            <w:col w:w="4332" w:space="1829"/>
            <w:col w:w="922" w:space="1619"/>
            <w:col w:w="2858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179" w:lineRule="exact"/>
        <w:ind w:left="29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212" w:right="5477"/>
        <w:jc w:val="center"/>
        <w:tabs>
          <w:tab w:pos="2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07.040009pt;margin-top:12.415984pt;width:119.040001pt;height:115.199997pt;mso-position-horizontal-relative:page;mso-position-vertical-relative:paragraph;z-index:-17449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40"/>
          <w:szCs w:val="40"/>
          <w:color w:val="3A3F89"/>
          <w:spacing w:val="0"/>
          <w:w w:val="204"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40"/>
          <w:szCs w:val="40"/>
          <w:color w:val="3A3F89"/>
          <w:spacing w:val="0"/>
          <w:w w:val="204"/>
          <w:i/>
          <w:position w:val="-2"/>
        </w:rPr>
        <w:t>/jj</w:t>
      </w:r>
      <w:r>
        <w:rPr>
          <w:rFonts w:ascii="Times New Roman" w:hAnsi="Times New Roman" w:cs="Times New Roman" w:eastAsia="Times New Roman"/>
          <w:sz w:val="40"/>
          <w:szCs w:val="40"/>
          <w:color w:val="3A3F89"/>
          <w:spacing w:val="-203"/>
          <w:w w:val="20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A3F89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A3F89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8"/>
          <w:position w:val="-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71" w:lineRule="exact"/>
        <w:ind w:left="71" w:right="7140"/>
        <w:jc w:val="center"/>
        <w:tabs>
          <w:tab w:pos="6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2B2B2B"/>
          <w:spacing w:val="0"/>
          <w:w w:val="39"/>
          <w:b/>
          <w:bCs/>
          <w:position w:val="-1"/>
        </w:rPr>
        <w:t>.fü</w:t>
      </w:r>
      <w:r>
        <w:rPr>
          <w:rFonts w:ascii="Times New Roman" w:hAnsi="Times New Roman" w:cs="Times New Roman" w:eastAsia="Times New Roman"/>
          <w:sz w:val="63"/>
          <w:szCs w:val="63"/>
          <w:color w:val="2B2B2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2B2B2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63"/>
          <w:szCs w:val="63"/>
          <w:color w:val="2A2D4D"/>
          <w:spacing w:val="36"/>
          <w:w w:val="221"/>
          <w:b/>
          <w:bCs/>
          <w:position w:val="-1"/>
        </w:rPr>
        <w:t>;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-1"/>
        </w:rPr>
        <w:t>AKSULAR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Güne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2B2B2B"/>
          <w:spacing w:val="14"/>
          <w:w w:val="82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Bölg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2B2B2B"/>
          <w:spacing w:val="15"/>
          <w:w w:val="82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2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2B2B2B"/>
          <w:spacing w:val="-1"/>
          <w:w w:val="82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3"/>
          <w:b/>
          <w:bCs/>
          <w:position w:val="1"/>
        </w:rPr>
        <w:t>Post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4"/>
          <w:b/>
          <w:bCs/>
          <w:position w:val="1"/>
        </w:rPr>
        <w:t>a</w:t>
      </w:r>
      <w:r>
        <w:rPr>
          <w:rFonts w:ascii="Arial" w:hAnsi="Arial" w:cs="Arial" w:eastAsia="Arial"/>
          <w:sz w:val="25"/>
          <w:szCs w:val="25"/>
          <w:color w:val="2B2B2B"/>
          <w:spacing w:val="-49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8C97C3"/>
          <w:spacing w:val="0"/>
          <w:w w:val="42"/>
          <w:position w:val="1"/>
        </w:rPr>
        <w:t>­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19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83"/>
          <w:b/>
          <w:bCs/>
          <w:position w:val="8"/>
        </w:rPr>
        <w:t>Grupla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3"/>
          <w:b/>
          <w:bCs/>
          <w:position w:val="8"/>
        </w:rPr>
        <w:t>r</w:t>
      </w:r>
      <w:r>
        <w:rPr>
          <w:rFonts w:ascii="Arial" w:hAnsi="Arial" w:cs="Arial" w:eastAsia="Arial"/>
          <w:sz w:val="25"/>
          <w:szCs w:val="25"/>
          <w:color w:val="2B2B2B"/>
          <w:spacing w:val="2"/>
          <w:w w:val="83"/>
          <w:b/>
          <w:bCs/>
          <w:position w:val="8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3"/>
          <w:b/>
          <w:bCs/>
          <w:position w:val="8"/>
        </w:rPr>
        <w:t>Amiri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Ayha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HORUNLU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7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Onbaşı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2" w:equalWidth="0">
            <w:col w:w="819" w:space="1485"/>
            <w:col w:w="92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16.30196pt;margin-top:26.655159pt;width:566.879819pt;height:786.934457pt;mso-position-horizontal-relative:page;mso-position-vertical-relative:page;z-index:-17448" coordorigin="326,533" coordsize="11338,15739">
            <v:group style="position:absolute;left:343;top:564;width:11280;height:2" coordorigin="343,564" coordsize="11280,2">
              <v:shape style="position:absolute;left:343;top:564;width:11280;height:2" coordorigin="343,564" coordsize="11280,0" path="m343,564l11623,564e" filled="f" stroked="t" strokeweight=".713954pt" strokecolor="#4F4F4F">
                <v:path arrowok="t"/>
              </v:shape>
            </v:group>
            <v:group style="position:absolute;left:347;top:540;width:2;height:15724" coordorigin="347,540" coordsize="2,15724">
              <v:shape style="position:absolute;left:347;top:540;width:2;height:15724" coordorigin="347,540" coordsize="0,15724" path="m347,16265l347,540e" filled="f" stroked="t" strokeweight=".713954pt" strokecolor="#575757">
                <v:path arrowok="t"/>
              </v:shape>
            </v:group>
            <v:group style="position:absolute;left:2382;top:550;width:2;height:1539" coordorigin="2382,550" coordsize="2,1539">
              <v:shape style="position:absolute;left:2382;top:550;width:2;height:1539" coordorigin="2382,550" coordsize="0,1539" path="m2382,2089l2382,550e" filled="f" stroked="t" strokeweight=".47597pt" strokecolor="#444444">
                <v:path arrowok="t"/>
              </v:shape>
            </v:group>
            <v:group style="position:absolute;left:9158;top:559;width:2;height:1530" coordorigin="9158,559" coordsize="2,1530">
              <v:shape style="position:absolute;left:9158;top:559;width:2;height:1530" coordorigin="9158,559" coordsize="0,1530" path="m9158,2089l9158,559e" filled="f" stroked="t" strokeweight=".713954pt" strokecolor="#3F3F3F">
                <v:path arrowok="t"/>
              </v:shape>
            </v:group>
            <v:group style="position:absolute;left:11637;top:2137;width:2;height:14104" coordorigin="11637,2137" coordsize="2,14104">
              <v:shape style="position:absolute;left:11637;top:2137;width:2;height:14104" coordorigin="11637,2137" coordsize="0,14104" path="m11637,16241l11637,2137e" filled="f" stroked="t" strokeweight=".713954pt" strokecolor="#5B5B5B">
                <v:path arrowok="t"/>
              </v:shape>
            </v:group>
            <v:group style="position:absolute;left:2380;top:4030;width:2;height:12234" coordorigin="2380,4030" coordsize="2,12234">
              <v:shape style="position:absolute;left:2380;top:4030;width:2;height:12234" coordorigin="2380,4030" coordsize="0,12234" path="m2380,16265l2380,4030e" filled="f" stroked="t" strokeweight=".713954pt" strokecolor="#545454">
                <v:path arrowok="t"/>
              </v:shape>
            </v:group>
            <v:group style="position:absolute;left:3872;top:3275;width:2;height:775" coordorigin="3872,3275" coordsize="2,775">
              <v:shape style="position:absolute;left:3872;top:3275;width:2;height:775" coordorigin="3872,3275" coordsize="0,775" path="m3872,4049l3872,3275e" filled="f" stroked="t" strokeweight=".713954pt" strokecolor="#3F3F3F">
                <v:path arrowok="t"/>
              </v:shape>
            </v:group>
            <v:group style="position:absolute;left:343;top:4040;width:11290;height:2" coordorigin="343,4040" coordsize="11290,2">
              <v:shape style="position:absolute;left:343;top:4040;width:11290;height:2" coordorigin="343,4040" coordsize="11290,0" path="m343,4040l11633,4040e" filled="f" stroked="t" strokeweight=".713954pt" strokecolor="#484848">
                <v:path arrowok="t"/>
              </v:shape>
            </v:group>
            <v:group style="position:absolute;left:343;top:4317;width:11290;height:2" coordorigin="343,4317" coordsize="11290,2">
              <v:shape style="position:absolute;left:343;top:4317;width:11290;height:2" coordorigin="343,4317" coordsize="11290,0" path="m343,4317l11633,4317e" filled="f" stroked="t" strokeweight=".713954pt" strokecolor="#4F4F4F">
                <v:path arrowok="t"/>
              </v:shape>
            </v:group>
            <v:group style="position:absolute;left:2375;top:4556;width:9258;height:2" coordorigin="2375,4556" coordsize="9258,2">
              <v:shape style="position:absolute;left:2375;top:4556;width:9258;height:2" coordorigin="2375,4556" coordsize="9258,0" path="m2375,4556l11633,4556e" filled="f" stroked="t" strokeweight=".713954pt" strokecolor="#4B4B4B">
                <v:path arrowok="t"/>
              </v:shape>
            </v:group>
            <v:group style="position:absolute;left:4926;top:4551;width:2;height:2180" coordorigin="4926,4551" coordsize="2,2180">
              <v:shape style="position:absolute;left:4926;top:4551;width:2;height:2180" coordorigin="4926,4551" coordsize="0,2180" path="m4926,6732l4926,4551e" filled="f" stroked="t" strokeweight=".951939pt" strokecolor="#484848">
                <v:path arrowok="t"/>
              </v:shape>
            </v:group>
            <v:group style="position:absolute;left:4917;top:5044;width:6721;height:2" coordorigin="4917,5044" coordsize="6721,2">
              <v:shape style="position:absolute;left:4917;top:5044;width:6721;height:2" coordorigin="4917,5044" coordsize="6721,0" path="m4917,5044l11637,5044e" filled="f" stroked="t" strokeweight=".713954pt" strokecolor="#545454">
                <v:path arrowok="t"/>
              </v:shape>
            </v:group>
            <v:group style="position:absolute;left:4922;top:5285;width:6716;height:2" coordorigin="4922,5285" coordsize="6716,2">
              <v:shape style="position:absolute;left:4922;top:5285;width:6716;height:2" coordorigin="4922,5285" coordsize="6716,0" path="m4922,5285l11637,5285e" filled="f" stroked="t" strokeweight=".713954pt" strokecolor="#4B4B4B">
                <v:path arrowok="t"/>
              </v:shape>
            </v:group>
            <v:group style="position:absolute;left:4922;top:5527;width:6716;height:2" coordorigin="4922,5527" coordsize="6716,2">
              <v:shape style="position:absolute;left:4922;top:5527;width:6716;height:2" coordorigin="4922,5527" coordsize="6716,0" path="m4922,5527l11637,5527e" filled="f" stroked="t" strokeweight=".713954pt" strokecolor="#484848">
                <v:path arrowok="t"/>
              </v:shape>
            </v:group>
            <v:group style="position:absolute;left:2366;top:6483;width:9272;height:2" coordorigin="2366,6483" coordsize="9272,2">
              <v:shape style="position:absolute;left:2366;top:6483;width:9272;height:2" coordorigin="2366,6483" coordsize="9272,0" path="m2366,6483l11637,6483e" filled="f" stroked="t" strokeweight=".713954pt" strokecolor="#4B4B4B">
                <v:path arrowok="t"/>
              </v:shape>
            </v:group>
            <v:group style="position:absolute;left:2370;top:5771;width:9272;height:2" coordorigin="2370,5771" coordsize="9272,2">
              <v:shape style="position:absolute;left:2370;top:5771;width:9272;height:2" coordorigin="2370,5771" coordsize="9272,0" path="m2370,5771l11642,5771e" filled="f" stroked="t" strokeweight=".713954pt" strokecolor="#4B4B4B">
                <v:path arrowok="t"/>
              </v:shape>
            </v:group>
            <v:group style="position:absolute;left:4931;top:7430;width:2;height:765" coordorigin="4931,7430" coordsize="2,765">
              <v:shape style="position:absolute;left:4931;top:7430;width:2;height:765" coordorigin="4931,7430" coordsize="0,765" path="m4931,8194l4931,7430e" filled="f" stroked="t" strokeweight=".951939pt" strokecolor="#4F5454">
                <v:path arrowok="t"/>
              </v:shape>
            </v:group>
            <v:group style="position:absolute;left:343;top:6010;width:11300;height:2" coordorigin="343,6010" coordsize="11300,2">
              <v:shape style="position:absolute;left:343;top:6010;width:11300;height:2" coordorigin="343,6010" coordsize="11300,0" path="m343,6010l11642,6010e" filled="f" stroked="t" strokeweight=".713954pt" strokecolor="#4F4F4F">
                <v:path arrowok="t"/>
              </v:shape>
            </v:group>
            <v:group style="position:absolute;left:7839;top:6005;width:2;height:727" coordorigin="7839,6005" coordsize="2,727">
              <v:shape style="position:absolute;left:7839;top:6005;width:2;height:727" coordorigin="7839,6005" coordsize="0,727" path="m7839,6732l7839,6005e" filled="f" stroked="t" strokeweight=".951939pt" strokecolor="#4B4B4B">
                <v:path arrowok="t"/>
              </v:shape>
            </v:group>
            <v:group style="position:absolute;left:2370;top:6722;width:9277;height:2" coordorigin="2370,6722" coordsize="9277,2">
              <v:shape style="position:absolute;left:2370;top:6722;width:9277;height:2" coordorigin="2370,6722" coordsize="9277,0" path="m2370,6722l11647,6722e" filled="f" stroked="t" strokeweight=".713954pt" strokecolor="#4B4B4B">
                <v:path arrowok="t"/>
              </v:shape>
            </v:group>
            <v:group style="position:absolute;left:333;top:6963;width:11314;height:2" coordorigin="333,6963" coordsize="11314,2">
              <v:shape style="position:absolute;left:333;top:6963;width:11314;height:2" coordorigin="333,6963" coordsize="11314,0" path="m333,6963l11647,6963e" filled="f" stroked="t" strokeweight=".713954pt" strokecolor="#4B4B4B">
                <v:path arrowok="t"/>
              </v:shape>
            </v:group>
            <v:group style="position:absolute;left:343;top:7432;width:11300;height:2" coordorigin="343,7432" coordsize="11300,2">
              <v:shape style="position:absolute;left:343;top:7432;width:11300;height:2" coordorigin="343,7432" coordsize="11300,0" path="m343,7432l11642,7432e" filled="f" stroked="t" strokeweight=".713954pt" strokecolor="#4B4B4B">
                <v:path arrowok="t"/>
              </v:shape>
            </v:group>
            <v:group style="position:absolute;left:4926;top:7912;width:6716;height:2" coordorigin="4926,7912" coordsize="6716,2">
              <v:shape style="position:absolute;left:4926;top:7912;width:6716;height:2" coordorigin="4926,7912" coordsize="6716,0" path="m4926,7912l11642,7912e" filled="f" stroked="t" strokeweight=".713954pt" strokecolor="#4B4B4B">
                <v:path arrowok="t"/>
              </v:shape>
            </v:group>
            <v:group style="position:absolute;left:338;top:8183;width:11304;height:2" coordorigin="338,8183" coordsize="11304,2">
              <v:shape style="position:absolute;left:338;top:8183;width:11304;height:2" coordorigin="338,8183" coordsize="11304,0" path="m338,8183l11642,8183e" filled="f" stroked="t" strokeweight=".713954pt" strokecolor="#4B4B4B">
                <v:path arrowok="t"/>
              </v:shape>
            </v:group>
            <v:group style="position:absolute;left:343;top:9117;width:11300;height:2" coordorigin="343,9117" coordsize="11300,2">
              <v:shape style="position:absolute;left:343;top:9117;width:11300;height:2" coordorigin="343,9117" coordsize="11300,0" path="m343,9117l11642,9117e" filled="f" stroked="t" strokeweight=".713954pt" strokecolor="#4B4B4B">
                <v:path arrowok="t"/>
              </v:shape>
            </v:group>
            <v:group style="position:absolute;left:1716;top:11474;width:2;height:4786" coordorigin="1716,11474" coordsize="2,4786">
              <v:shape style="position:absolute;left:1716;top:11474;width:2;height:4786" coordorigin="1716,11474" coordsize="0,4786" path="m1716,16260l1716,11474e" filled="f" stroked="t" strokeweight=".713954pt" strokecolor="#545454">
                <v:path arrowok="t"/>
              </v:shape>
            </v:group>
            <v:group style="position:absolute;left:343;top:13817;width:2047;height:2" coordorigin="343,13817" coordsize="2047,2">
              <v:shape style="position:absolute;left:343;top:13817;width:2047;height:2" coordorigin="343,13817" coordsize="2047,0" path="m343,13817l2389,13817e" filled="f" stroked="t" strokeweight=".713954pt" strokecolor="#606060">
                <v:path arrowok="t"/>
              </v:shape>
            </v:group>
            <v:group style="position:absolute;left:338;top:10052;width:11309;height:2" coordorigin="338,10052" coordsize="11309,2">
              <v:shape style="position:absolute;left:338;top:10052;width:11309;height:2" coordorigin="338,10052" coordsize="11309,0" path="m338,10052l11647,10052e" filled="f" stroked="t" strokeweight=".713954pt" strokecolor="#4B4B4B">
                <v:path arrowok="t"/>
              </v:shape>
            </v:group>
            <v:group style="position:absolute;left:333;top:10523;width:11314;height:2" coordorigin="333,10523" coordsize="11314,2">
              <v:shape style="position:absolute;left:333;top:10523;width:11314;height:2" coordorigin="333,10523" coordsize="11314,0" path="m333,10523l11647,10523e" filled="f" stroked="t" strokeweight=".713954pt" strokecolor="#4B4B4B">
                <v:path arrowok="t"/>
              </v:shape>
            </v:group>
            <v:group style="position:absolute;left:338;top:11242;width:11314;height:2" coordorigin="338,11242" coordsize="11314,2">
              <v:shape style="position:absolute;left:338;top:11242;width:11314;height:2" coordorigin="338,11242" coordsize="11314,0" path="m338,11242l11652,11242e" filled="f" stroked="t" strokeweight=".713954pt" strokecolor="#4B4B4B">
                <v:path arrowok="t"/>
              </v:shape>
            </v:group>
            <v:group style="position:absolute;left:338;top:11481;width:11314;height:2" coordorigin="338,11481" coordsize="11314,2">
              <v:shape style="position:absolute;left:338;top:11481;width:11314;height:2" coordorigin="338,11481" coordsize="11314,0" path="m338,11481l11652,11481e" filled="f" stroked="t" strokeweight=".713954pt" strokecolor="#4F4F54">
                <v:path arrowok="t"/>
              </v:shape>
            </v:group>
            <v:group style="position:absolute;left:338;top:11720;width:11319;height:2" coordorigin="338,11720" coordsize="11319,2">
              <v:shape style="position:absolute;left:338;top:11720;width:11319;height:2" coordorigin="338,11720" coordsize="11319,0" path="m338,11720l11656,11720e" filled="f" stroked="t" strokeweight=".713954pt" strokecolor="#545454">
                <v:path arrowok="t"/>
              </v:shape>
            </v:group>
            <v:group style="position:absolute;left:338;top:16246;width:11319;height:2" coordorigin="338,16246" coordsize="11319,2">
              <v:shape style="position:absolute;left:338;top:16246;width:11319;height:2" coordorigin="338,16246" coordsize="11319,0" path="m338,16246l11656,16246e" filled="f" stroked="t" strokeweight=".713954pt" strokecolor="#57575B">
                <v:path arrowok="t"/>
              </v:shape>
            </v:group>
            <v:group style="position:absolute;left:1138;top:11479;width:2;height:4786" coordorigin="1138,11479" coordsize="2,4786">
              <v:shape style="position:absolute;left:1138;top:11479;width:2;height:4786" coordorigin="1138,11479" coordsize="0,4786" path="m1138,16265l1138,11479e" filled="f" stroked="t" strokeweight=".713954pt" strokecolor="#4F4F4F">
                <v:path arrowok="t"/>
              </v:shape>
            </v:group>
            <v:group style="position:absolute;left:7401;top:11469;width:2;height:4786" coordorigin="7401,11469" coordsize="2,4786">
              <v:shape style="position:absolute;left:7401;top:11469;width:2;height:4786" coordorigin="7401,11469" coordsize="0,4786" path="m7401,16255l7401,11469e" filled="f" stroked="t" strokeweight=".713954pt" strokecolor="#575757">
                <v:path arrowok="t"/>
              </v:shape>
            </v:group>
            <v:group style="position:absolute;left:4941;top:7673;width:2765;height:2" coordorigin="4941,7673" coordsize="2765,2">
              <v:shape style="position:absolute;left:4941;top:7673;width:2765;height:2" coordorigin="4941,7673" coordsize="2765,0" path="m4941,7673l7706,7673e" filled="f" stroked="t" strokeweight=".951939pt" strokecolor="#000000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left="162" w:right="-20"/>
        <w:jc w:val="left"/>
        <w:tabs>
          <w:tab w:pos="27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9A9A9C"/>
          <w:spacing w:val="0"/>
          <w:w w:val="65"/>
          <w:position w:val="0"/>
        </w:rPr>
        <w:t>':ııv</w:t>
      </w:r>
      <w:r>
        <w:rPr>
          <w:rFonts w:ascii="Arial" w:hAnsi="Arial" w:cs="Arial" w:eastAsia="Arial"/>
          <w:sz w:val="26"/>
          <w:szCs w:val="26"/>
          <w:color w:val="9A9A9C"/>
          <w:spacing w:val="-5"/>
          <w:w w:val="66"/>
          <w:position w:val="0"/>
        </w:rPr>
        <w:t>g</w:t>
      </w:r>
      <w:r>
        <w:rPr>
          <w:rFonts w:ascii="Arial" w:hAnsi="Arial" w:cs="Arial" w:eastAsia="Arial"/>
          <w:sz w:val="26"/>
          <w:szCs w:val="26"/>
          <w:color w:val="B3B3B3"/>
          <w:spacing w:val="0"/>
          <w:w w:val="101"/>
          <w:position w:val="0"/>
        </w:rPr>
        <w:t>..</w:t>
      </w:r>
      <w:r>
        <w:rPr>
          <w:rFonts w:ascii="Arial" w:hAnsi="Arial" w:cs="Arial" w:eastAsia="Arial"/>
          <w:sz w:val="26"/>
          <w:szCs w:val="26"/>
          <w:color w:val="B3B3B3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B3B3B3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9A9A9C"/>
          <w:spacing w:val="0"/>
          <w:w w:val="50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9A9A9C"/>
          <w:spacing w:val="0"/>
          <w:w w:val="5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9A9A9C"/>
          <w:spacing w:val="17"/>
          <w:w w:val="5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898989"/>
          <w:spacing w:val="0"/>
          <w:w w:val="100"/>
          <w:position w:val="0"/>
        </w:rPr>
        <w:t>ıKA.YA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A9A9C"/>
          <w:w w:val="81"/>
          <w:position w:val="-3"/>
        </w:rPr>
        <w:t>It</w:t>
      </w:r>
      <w:r>
        <w:rPr>
          <w:rFonts w:ascii="Arial" w:hAnsi="Arial" w:cs="Arial" w:eastAsia="Arial"/>
          <w:sz w:val="24"/>
          <w:szCs w:val="24"/>
          <w:color w:val="9A9A9C"/>
          <w:spacing w:val="-1"/>
          <w:w w:val="81"/>
          <w:position w:val="-3"/>
        </w:rPr>
        <w:t>f</w:t>
      </w:r>
      <w:r>
        <w:rPr>
          <w:rFonts w:ascii="Arial" w:hAnsi="Arial" w:cs="Arial" w:eastAsia="Arial"/>
          <w:sz w:val="24"/>
          <w:szCs w:val="24"/>
          <w:color w:val="77797B"/>
          <w:spacing w:val="-3"/>
          <w:w w:val="75"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5D5D5D"/>
          <w:spacing w:val="-10"/>
          <w:w w:val="113"/>
          <w:position w:val="-3"/>
        </w:rPr>
        <w:t>i</w:t>
      </w:r>
      <w:r>
        <w:rPr>
          <w:rFonts w:ascii="Arial" w:hAnsi="Arial" w:cs="Arial" w:eastAsia="Arial"/>
          <w:sz w:val="24"/>
          <w:szCs w:val="24"/>
          <w:color w:val="77797B"/>
          <w:spacing w:val="0"/>
          <w:w w:val="76"/>
          <w:position w:val="-3"/>
        </w:rPr>
        <w:t>ye</w:t>
      </w:r>
      <w:r>
        <w:rPr>
          <w:rFonts w:ascii="Arial" w:hAnsi="Arial" w:cs="Arial" w:eastAsia="Arial"/>
          <w:sz w:val="24"/>
          <w:szCs w:val="24"/>
          <w:color w:val="77797B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73"/>
          <w:position w:val="-3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6"/>
          <w:w w:val="73"/>
          <w:position w:val="-3"/>
        </w:rPr>
        <w:t>ü</w:t>
      </w:r>
      <w:r>
        <w:rPr>
          <w:rFonts w:ascii="Arial" w:hAnsi="Arial" w:cs="Arial" w:eastAsia="Arial"/>
          <w:sz w:val="24"/>
          <w:szCs w:val="24"/>
          <w:color w:val="77797B"/>
          <w:spacing w:val="0"/>
          <w:w w:val="73"/>
          <w:position w:val="-3"/>
        </w:rPr>
        <w:t>nev</w:t>
      </w:r>
      <w:r>
        <w:rPr>
          <w:rFonts w:ascii="Arial" w:hAnsi="Arial" w:cs="Arial" w:eastAsia="Arial"/>
          <w:sz w:val="24"/>
          <w:szCs w:val="24"/>
          <w:color w:val="77797B"/>
          <w:spacing w:val="22"/>
          <w:w w:val="73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0"/>
          <w:w w:val="73"/>
          <w:position w:val="-3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-1"/>
          <w:w w:val="73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A9A9C"/>
          <w:spacing w:val="0"/>
          <w:w w:val="60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A9A9C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2"/>
          <w:w w:val="42"/>
          <w:position w:val="-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0"/>
          <w:w w:val="76"/>
          <w:position w:val="-3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0"/>
          <w:w w:val="75"/>
          <w:position w:val="-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797B"/>
          <w:spacing w:val="6"/>
          <w:w w:val="68"/>
          <w:position w:val="-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76"/>
          <w:position w:val="-3"/>
        </w:rPr>
        <w:t>mi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4"/>
          <w:w w:val="77"/>
          <w:position w:val="-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right="6"/>
        <w:jc w:val="right"/>
        <w:tabs>
          <w:tab w:pos="94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26"/>
          <w:szCs w:val="26"/>
          <w:color w:val="49549E"/>
          <w:spacing w:val="0"/>
          <w:w w:val="100"/>
          <w:i/>
          <w:position w:val="-3"/>
        </w:rPr>
        <w:t>;2</w:t>
      </w:r>
      <w:r>
        <w:rPr>
          <w:rFonts w:ascii="Arial" w:hAnsi="Arial" w:cs="Arial" w:eastAsia="Arial"/>
          <w:sz w:val="26"/>
          <w:szCs w:val="26"/>
          <w:color w:val="49549E"/>
          <w:spacing w:val="0"/>
          <w:w w:val="100"/>
          <w:i/>
          <w:position w:val="-3"/>
        </w:rPr>
        <w:t>5</w:t>
      </w:r>
      <w:r>
        <w:rPr>
          <w:rFonts w:ascii="Arial" w:hAnsi="Arial" w:cs="Arial" w:eastAsia="Arial"/>
          <w:sz w:val="26"/>
          <w:szCs w:val="26"/>
          <w:color w:val="49549E"/>
          <w:spacing w:val="-24"/>
          <w:w w:val="100"/>
          <w:i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3A3F89"/>
          <w:spacing w:val="6"/>
          <w:w w:val="313"/>
          <w:position w:val="-3"/>
        </w:rPr>
        <w:t>/</w:t>
      </w:r>
      <w:r>
        <w:rPr>
          <w:rFonts w:ascii="Arial" w:hAnsi="Arial" w:cs="Arial" w:eastAsia="Arial"/>
          <w:sz w:val="26"/>
          <w:szCs w:val="26"/>
          <w:color w:val="3F426B"/>
          <w:spacing w:val="0"/>
          <w:w w:val="25"/>
          <w:position w:val="-3"/>
        </w:rPr>
        <w:t>_</w:t>
      </w:r>
      <w:r>
        <w:rPr>
          <w:rFonts w:ascii="Arial" w:hAnsi="Arial" w:cs="Arial" w:eastAsia="Arial"/>
          <w:sz w:val="26"/>
          <w:szCs w:val="26"/>
          <w:color w:val="3F426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3F426B"/>
          <w:spacing w:val="0"/>
          <w:w w:val="100"/>
          <w:position w:val="-3"/>
        </w:rPr>
      </w:r>
      <w:r>
        <w:rPr>
          <w:rFonts w:ascii="Arial" w:hAnsi="Arial" w:cs="Arial" w:eastAsia="Arial"/>
          <w:sz w:val="43"/>
          <w:szCs w:val="43"/>
          <w:color w:val="49549E"/>
          <w:spacing w:val="0"/>
          <w:w w:val="87"/>
          <w:i/>
          <w:position w:val="-3"/>
        </w:rPr>
        <w:t>J/L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728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82D87"/>
          <w:w w:val="185"/>
          <w:i/>
          <w:position w:val="1"/>
        </w:rPr>
        <w:t>/</w:t>
      </w:r>
      <w:r>
        <w:rPr>
          <w:rFonts w:ascii="Times New Roman" w:hAnsi="Times New Roman" w:cs="Times New Roman" w:eastAsia="Times New Roman"/>
          <w:sz w:val="32"/>
          <w:szCs w:val="32"/>
          <w:color w:val="282D87"/>
          <w:spacing w:val="-5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9549E"/>
          <w:spacing w:val="0"/>
          <w:w w:val="108"/>
          <w:i/>
          <w:position w:val="1"/>
        </w:rPr>
        <w:t>05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41" w:after="0" w:line="224" w:lineRule="exact"/>
        <w:ind w:left="209" w:right="5232" w:firstLine="-209"/>
        <w:jc w:val="left"/>
        <w:tabs>
          <w:tab w:pos="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Fay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RMAZ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İtfaiy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60"/>
          <w:cols w:num="2" w:equalWidth="0">
            <w:col w:w="4496" w:space="402"/>
            <w:col w:w="6662"/>
          </w:cols>
        </w:sectPr>
      </w:pPr>
      <w:rPr/>
    </w:p>
    <w:p>
      <w:pPr>
        <w:spacing w:before="0" w:after="0" w:line="850" w:lineRule="exact"/>
        <w:ind w:left="859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706985pt;margin-top:22.599274pt;width:323.823586pt;height:23pt;mso-position-horizontal-relative:page;mso-position-vertical-relative:paragraph;z-index:-1744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640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-2"/>
                      <w:w w:val="114"/>
                      <w:position w:val="-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AİY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7"/>
                      <w:w w:val="114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6"/>
                      <w:w w:val="114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14"/>
                      <w:position w:val="-4"/>
                    </w:rPr>
                    <w:t>BAŞKANLI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-8"/>
                      <w:w w:val="115"/>
                      <w:position w:val="-4"/>
                    </w:rPr>
                    <w:t>G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D2D2D"/>
                      <w:spacing w:val="0"/>
                      <w:w w:val="299"/>
                      <w:position w:val="-4"/>
                    </w:rPr>
                    <w:t>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D2D2D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D2D2D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2D2D2D"/>
                      <w:spacing w:val="0"/>
                      <w:w w:val="51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0"/>
          <w:szCs w:val="90"/>
          <w:color w:val="2D2D2D"/>
          <w:spacing w:val="0"/>
          <w:w w:val="175"/>
          <w:b/>
          <w:bCs/>
          <w:i/>
          <w:position w:val="-16"/>
        </w:rPr>
        <w:t>l</w:t>
      </w:r>
      <w:r>
        <w:rPr>
          <w:rFonts w:ascii="Arial" w:hAnsi="Arial" w:cs="Arial" w:eastAsia="Arial"/>
          <w:sz w:val="90"/>
          <w:szCs w:val="90"/>
          <w:color w:val="2D2D2D"/>
          <w:spacing w:val="0"/>
          <w:w w:val="100"/>
          <w:b/>
          <w:bCs/>
          <w:i/>
          <w:position w:val="-16"/>
        </w:rPr>
        <w:tab/>
      </w:r>
      <w:r>
        <w:rPr>
          <w:rFonts w:ascii="Arial" w:hAnsi="Arial" w:cs="Arial" w:eastAsia="Arial"/>
          <w:sz w:val="90"/>
          <w:szCs w:val="90"/>
          <w:color w:val="2D2D2D"/>
          <w:spacing w:val="0"/>
          <w:w w:val="100"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7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7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7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85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4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587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D2D2D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63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1740" w:val="left"/>
          <w:tab w:pos="314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18/05/2017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16:19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2938952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24" w:right="3190"/>
        <w:jc w:val="left"/>
        <w:tabs>
          <w:tab w:pos="174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18/05/2017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3231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KAYMAK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1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2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9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4" w:right="-20"/>
        <w:jc w:val="left"/>
        <w:tabs>
          <w:tab w:pos="2560" w:val="left"/>
          <w:tab w:pos="4460" w:val="left"/>
          <w:tab w:pos="590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181" w:lineRule="auto"/>
        <w:ind w:left="3651" w:right="3418" w:firstLine="-3537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ellik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36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7"/>
          <w:position w:val="-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6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9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20" w:right="160"/>
        </w:sectPr>
      </w:pPr>
      <w:rPr/>
    </w:p>
    <w:p>
      <w:pPr>
        <w:spacing w:before="0" w:after="0" w:line="470" w:lineRule="exact"/>
        <w:ind w:right="-20"/>
        <w:jc w:val="right"/>
        <w:tabs>
          <w:tab w:pos="600" w:val="left"/>
          <w:tab w:pos="10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52"/>
          <w:szCs w:val="52"/>
          <w:color w:val="2D2D2D"/>
          <w:w w:val="72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2D2D2D"/>
          <w:w w:val="100"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2D2D2D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2D2D2D"/>
          <w:w w:val="86"/>
          <w:position w:val="-5"/>
        </w:rPr>
        <w:t>l</w:t>
      </w:r>
      <w:r>
        <w:rPr>
          <w:rFonts w:ascii="Arial" w:hAnsi="Arial" w:cs="Arial" w:eastAsia="Arial"/>
          <w:sz w:val="38"/>
          <w:szCs w:val="38"/>
          <w:color w:val="2D2D2D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2D2D2D"/>
          <w:w w:val="100"/>
          <w:position w:val="-5"/>
        </w:rPr>
      </w:r>
      <w:r>
        <w:rPr>
          <w:rFonts w:ascii="Arial" w:hAnsi="Arial" w:cs="Arial" w:eastAsia="Arial"/>
          <w:sz w:val="37"/>
          <w:szCs w:val="37"/>
          <w:color w:val="727277"/>
          <w:spacing w:val="0"/>
          <w:w w:val="65"/>
          <w:position w:val="-4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54"/>
          <w:position w:val="-5"/>
        </w:rPr>
        <w:t>1</w:t>
      </w:r>
      <w:r>
        <w:rPr>
          <w:rFonts w:ascii="Arial" w:hAnsi="Arial" w:cs="Arial" w:eastAsia="Arial"/>
          <w:sz w:val="10"/>
          <w:szCs w:val="10"/>
          <w:color w:val="4B4B4B"/>
          <w:spacing w:val="8"/>
          <w:w w:val="54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2D2D2D"/>
          <w:spacing w:val="-12"/>
          <w:w w:val="403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5638" w:space="1101"/>
            <w:col w:w="4801"/>
          </w:cols>
        </w:sectPr>
      </w:pPr>
      <w:rPr/>
    </w:p>
    <w:p>
      <w:pPr>
        <w:spacing w:before="0" w:after="0" w:line="208" w:lineRule="exact"/>
        <w:ind w:left="114" w:right="-20"/>
        <w:jc w:val="left"/>
        <w:tabs>
          <w:tab w:pos="218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6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5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KOLARİSOGLU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38" w:right="-20"/>
        <w:jc w:val="left"/>
        <w:tabs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16:20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0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auto"/>
        <w:ind w:left="4711" w:right="3476" w:firstLine="-4592"/>
        <w:jc w:val="both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152" w:right="-20"/>
        <w:jc w:val="left"/>
        <w:tabs>
          <w:tab w:pos="3620" w:val="left"/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705694pt;margin-top:2.755297pt;width:11.097226pt;height:15.5pt;mso-position-horizontal-relative:page;mso-position-vertical-relative:paragraph;z-index:-17441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4B4B4B"/>
                      <w:spacing w:val="0"/>
                      <w:w w:val="215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2157" w:right="2572" w:firstLine="-2043"/>
        <w:jc w:val="left"/>
        <w:tabs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19" w:right="361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15" w:right="39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77" w:right="2376"/>
        <w:jc w:val="center"/>
        <w:tabs>
          <w:tab w:pos="2740" w:val="left"/>
          <w:tab w:pos="464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19"/>
          <w:szCs w:val="19"/>
          <w:color w:val="2D2D2D"/>
          <w:spacing w:val="0"/>
          <w:w w:val="100"/>
          <w:position w:val="1"/>
        </w:rPr>
        <w:t>Su</w:t>
      </w:r>
      <w:r>
        <w:rPr>
          <w:rFonts w:ascii="Courier New" w:hAnsi="Courier New" w:cs="Courier New" w:eastAsia="Courier New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fsum3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5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6615" w:right="-20"/>
        <w:jc w:val="left"/>
        <w:tabs>
          <w:tab w:pos="81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04" w:right="44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lfarafımızda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oluşmamıştı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20" w:right="160"/>
        </w:sectPr>
      </w:pPr>
      <w:rPr/>
    </w:p>
    <w:p>
      <w:pPr>
        <w:spacing w:before="15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78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sazlıklar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1833" w:space="305"/>
            <w:col w:w="9402"/>
          </w:cols>
        </w:sectPr>
      </w:pPr>
      <w:rPr/>
    </w:p>
    <w:p>
      <w:pPr>
        <w:spacing w:before="20" w:after="0" w:line="240" w:lineRule="auto"/>
        <w:ind w:left="11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plup,yapıla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neticesinde,yangı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IYanıcı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sazlıkları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7" w:lineRule="auto"/>
        <w:ind w:left="114" w:right="4078"/>
        <w:jc w:val="left"/>
        <w:tabs>
          <w:tab w:pos="21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2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7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8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28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2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17:25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10" w:right="-20"/>
        <w:jc w:val="left"/>
        <w:tabs>
          <w:tab w:pos="1020" w:val="left"/>
          <w:tab w:pos="152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</w:sectPr>
      </w:pPr>
      <w:rPr/>
    </w:p>
    <w:p>
      <w:pPr>
        <w:spacing w:before="40" w:after="0" w:line="240" w:lineRule="auto"/>
        <w:ind w:left="2295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522" w:lineRule="exact"/>
        <w:ind w:left="252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D80DB"/>
          <w:spacing w:val="-108"/>
          <w:w w:val="86"/>
          <w:b/>
          <w:bCs/>
          <w:position w:val="-7"/>
        </w:rPr>
        <w:t>u</w:t>
      </w:r>
      <w:r>
        <w:rPr>
          <w:rFonts w:ascii="Arial" w:hAnsi="Arial" w:cs="Arial" w:eastAsia="Arial"/>
          <w:sz w:val="42"/>
          <w:szCs w:val="42"/>
          <w:color w:val="495497"/>
          <w:spacing w:val="-55"/>
          <w:w w:val="167"/>
          <w:position w:val="2"/>
        </w:rPr>
        <w:t>-</w:t>
      </w:r>
      <w:r>
        <w:rPr>
          <w:rFonts w:ascii="Arial" w:hAnsi="Arial" w:cs="Arial" w:eastAsia="Arial"/>
          <w:sz w:val="24"/>
          <w:szCs w:val="24"/>
          <w:color w:val="3D80DB"/>
          <w:spacing w:val="0"/>
          <w:w w:val="86"/>
          <w:b/>
          <w:bCs/>
          <w:position w:val="-7"/>
        </w:rPr>
        <w:t>h</w:t>
      </w:r>
      <w:r>
        <w:rPr>
          <w:rFonts w:ascii="Arial" w:hAnsi="Arial" w:cs="Arial" w:eastAsia="Arial"/>
          <w:sz w:val="24"/>
          <w:szCs w:val="24"/>
          <w:color w:val="3D80DB"/>
          <w:spacing w:val="-15"/>
          <w:w w:val="87"/>
          <w:b/>
          <w:bCs/>
          <w:position w:val="-7"/>
        </w:rPr>
        <w:t>a</w:t>
      </w:r>
      <w:r>
        <w:rPr>
          <w:rFonts w:ascii="Arial" w:hAnsi="Arial" w:cs="Arial" w:eastAsia="Arial"/>
          <w:sz w:val="24"/>
          <w:szCs w:val="24"/>
          <w:color w:val="3D80DB"/>
          <w:spacing w:val="0"/>
          <w:w w:val="87"/>
          <w:b/>
          <w:bCs/>
          <w:position w:val="-7"/>
        </w:rPr>
        <w:t>rrem</w:t>
      </w:r>
      <w:r>
        <w:rPr>
          <w:rFonts w:ascii="Arial" w:hAnsi="Arial" w:cs="Arial" w:eastAsia="Arial"/>
          <w:sz w:val="24"/>
          <w:szCs w:val="24"/>
          <w:color w:val="3D80DB"/>
          <w:spacing w:val="-19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3D80DB"/>
          <w:spacing w:val="0"/>
          <w:w w:val="100"/>
          <w:b/>
          <w:bCs/>
          <w:position w:val="-7"/>
        </w:rPr>
        <w:t>INALSA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6" w:lineRule="atLeast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31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7"/>
          <w:szCs w:val="27"/>
          <w:color w:val="2D2D2D"/>
          <w:spacing w:val="0"/>
          <w:w w:val="64"/>
        </w:rPr>
        <w:t>3</w:t>
      </w:r>
      <w:r>
        <w:rPr>
          <w:rFonts w:ascii="Arial" w:hAnsi="Arial" w:cs="Arial" w:eastAsia="Arial"/>
          <w:sz w:val="27"/>
          <w:szCs w:val="27"/>
          <w:color w:val="2D2D2D"/>
          <w:spacing w:val="-3"/>
          <w:w w:val="64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</w:rPr>
        <w:t>O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</w:rPr>
        <w:t>  </w:t>
      </w:r>
      <w:r>
        <w:rPr>
          <w:rFonts w:ascii="Arial" w:hAnsi="Arial" w:cs="Arial" w:eastAsia="Arial"/>
          <w:sz w:val="27"/>
          <w:szCs w:val="27"/>
          <w:color w:val="2D2D2D"/>
          <w:spacing w:val="17"/>
          <w:w w:val="4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</w:rPr>
        <w:t>MaYIS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7"/>
          <w:w w:val="61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1"/>
        </w:rPr>
        <w:t>Z017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4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34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652557pt;margin-top:.300062pt;width:15.886679pt;height:18.846681pt;mso-position-horizontal-relative:page;mso-position-vertical-relative:paragraph;z-index:-17446" type="#_x0000_t202" filled="f" stroked="f">
            <v:textbox inset="0,0,0,0">
              <w:txbxContent>
                <w:p>
                  <w:pPr>
                    <w:spacing w:before="0" w:after="0" w:line="212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85"/>
                    </w:rPr>
                    <w:t>Jrur·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325287pt;margin-top:-2.353101pt;width:5.462672pt;height:31.377931pt;mso-position-horizontal-relative:page;mso-position-vertical-relative:paragraph;z-index:-17445" type="#_x0000_t202" filled="f" stroked="f">
            <v:textbox inset="0,0,0,0">
              <w:txbxContent>
                <w:p>
                  <w:pPr>
                    <w:spacing w:before="47" w:after="0" w:line="240" w:lineRule="auto"/>
                    <w:ind w:left="4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w w:val="8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w w:val="79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418304pt;margin-top:2.919326pt;width:4.65083pt;height:23pt;mso-position-horizontal-relative:page;mso-position-vertical-relative:paragraph;z-index:-17437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5A5A5"/>
                      <w:spacing w:val="0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898499pt;margin-top:10.26089pt;width:2.14806pt;height:18.5pt;mso-position-horizontal-relative:page;mso-position-vertical-relative:paragraph;z-index:-17436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5B8B8"/>
                      <w:spacing w:val="-39"/>
                      <w:w w:val="5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4"/>
          <w:position w:val="-1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4"/>
          <w:position w:val="-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4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-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94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5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13"/>
        </w:rPr>
        <w:t>};;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1"/>
          <w:position w:val="-1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-20"/>
          <w:w w:val="152"/>
          <w:position w:val="-1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-13"/>
        </w:rPr>
        <w:t>.A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6314" w:space="2320"/>
            <w:col w:w="2906"/>
          </w:cols>
        </w:sectPr>
      </w:pPr>
      <w:rPr/>
    </w:p>
    <w:p>
      <w:pPr>
        <w:spacing w:before="0" w:after="0" w:line="24" w:lineRule="exact"/>
        <w:ind w:left="2519" w:right="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0"/>
          <w:w w:val="100"/>
          <w:position w:val="4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87F7"/>
          <w:spacing w:val="0"/>
          <w:w w:val="107"/>
          <w:position w:val="4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415" w:right="-54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87F7"/>
          <w:spacing w:val="0"/>
          <w:w w:val="100"/>
        </w:rPr>
        <w:t>2.PostB</w:t>
      </w:r>
      <w:r>
        <w:rPr>
          <w:rFonts w:ascii="Arial" w:hAnsi="Arial" w:cs="Arial" w:eastAsia="Arial"/>
          <w:sz w:val="18"/>
          <w:szCs w:val="18"/>
          <w:color w:val="3B87F7"/>
          <w:spacing w:val="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4A0F7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3B87F7"/>
          <w:spacing w:val="0"/>
          <w:w w:val="100"/>
        </w:rPr>
        <w:t>nıola</w:t>
      </w:r>
      <w:r>
        <w:rPr>
          <w:rFonts w:ascii="Arial" w:hAnsi="Arial" w:cs="Arial" w:eastAsia="Arial"/>
          <w:sz w:val="18"/>
          <w:szCs w:val="18"/>
          <w:color w:val="3B87F7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B87F7"/>
          <w:spacing w:val="3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87F7"/>
          <w:spacing w:val="0"/>
          <w:w w:val="105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0"/>
        </w:rPr>
        <w:t>KOLARiSOGLU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1295" w:right="1267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121"/>
          <w:position w:val="5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95" w:right="-20"/>
        <w:jc w:val="left"/>
        <w:tabs>
          <w:tab w:pos="17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939595"/>
          <w:spacing w:val="0"/>
          <w:w w:val="100"/>
          <w:i/>
        </w:rPr>
        <w:t>1</w:t>
      </w:r>
      <w:r>
        <w:rPr>
          <w:rFonts w:ascii="Arial" w:hAnsi="Arial" w:cs="Arial" w:eastAsia="Arial"/>
          <w:sz w:val="13"/>
          <w:szCs w:val="13"/>
          <w:color w:val="939595"/>
          <w:spacing w:val="-28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727277"/>
          <w:spacing w:val="0"/>
          <w:w w:val="104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18" w:lineRule="exact"/>
        <w:ind w:left="840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51297pt;margin-top:.573744pt;width:12.467722pt;height:19.577547pt;mso-position-horizontal-relative:page;mso-position-vertical-relative:paragraph;z-index:-17444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left="57" w:right="65"/>
                    <w:jc w:val="center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39595"/>
                      <w:spacing w:val="0"/>
                      <w:w w:val="10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523682pt;margin-top:.971858pt;width:9.64331pt;height:18.5pt;mso-position-horizontal-relative:page;mso-position-vertical-relative:paragraph;z-index:-1744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28383"/>
                      <w:spacing w:val="-30"/>
                      <w:w w:val="13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28383"/>
                      <w:spacing w:val="-219"/>
                      <w:w w:val="134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562012pt;margin-top:.971858pt;width:8.25507pt;height:18.5pt;mso-position-horizontal-relative:page;mso-position-vertical-relative:paragraph;z-index:-17435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28383"/>
                      <w:spacing w:val="0"/>
                      <w:w w:val="13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B5B8B8"/>
          <w:spacing w:val="0"/>
          <w:w w:val="377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5B8B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5B8B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9"/>
          <w:w w:val="68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67"/>
          <w:position w:val="-2"/>
        </w:rPr>
        <w:t>iı\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6" w:lineRule="atLeas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570496pt;margin-top:3.476347pt;width:11.664771pt;height:26.5pt;mso-position-horizontal-relative:page;mso-position-vertical-relative:paragraph;z-index:-17439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939595"/>
                      <w:w w:val="25"/>
                    </w:rPr>
                    <w:t>·1!: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939595"/>
                      <w:w w:val="2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26"/>
          <w:w w:val="12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5B8B8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5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B5B8B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828383"/>
          <w:spacing w:val="-52"/>
          <w:w w:val="10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AA1B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3" w:equalWidth="0">
            <w:col w:w="4287" w:space="171"/>
            <w:col w:w="2005" w:space="2143"/>
            <w:col w:w="2934"/>
          </w:cols>
        </w:sectPr>
      </w:pPr>
      <w:rPr/>
    </w:p>
    <w:p>
      <w:pPr>
        <w:spacing w:before="0" w:after="0" w:line="81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73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06"/>
          <w:position w:val="2"/>
        </w:rPr>
        <w:t>ft.E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right="1621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5B8B8"/>
          <w:spacing w:val="0"/>
          <w:w w:val="53"/>
        </w:rPr>
        <w:t>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26" w:lineRule="atLeast"/>
        <w:ind w:left="40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68"/>
        </w:rPr>
        <w:t>Hceınf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8" w:lineRule="exact"/>
        <w:ind w:left="57" w:right="-20"/>
        <w:jc w:val="left"/>
        <w:tabs>
          <w:tab w:pos="11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939595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20"/>
          <w:szCs w:val="20"/>
          <w:color w:val="939595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7"/>
          <w:position w:val="-1"/>
        </w:rPr>
        <w:t>Itfai</w:t>
      </w:r>
      <w:r>
        <w:rPr>
          <w:rFonts w:ascii="Arial" w:hAnsi="Arial" w:cs="Arial" w:eastAsia="Arial"/>
          <w:sz w:val="20"/>
          <w:szCs w:val="20"/>
          <w:color w:val="4B4B4B"/>
          <w:spacing w:val="2"/>
          <w:w w:val="77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727277"/>
          <w:spacing w:val="0"/>
          <w:w w:val="77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727277"/>
          <w:spacing w:val="0"/>
          <w:w w:val="7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27277"/>
          <w:spacing w:val="30"/>
          <w:w w:val="7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7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7"/>
          <w:position w:val="-1"/>
        </w:rPr>
        <w:t>ır</w:t>
      </w:r>
      <w:r>
        <w:rPr>
          <w:rFonts w:ascii="Arial" w:hAnsi="Arial" w:cs="Arial" w:eastAsia="Arial"/>
          <w:sz w:val="20"/>
          <w:szCs w:val="20"/>
          <w:color w:val="4B4B4B"/>
          <w:spacing w:val="34"/>
          <w:w w:val="77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727277"/>
          <w:spacing w:val="0"/>
          <w:w w:val="61"/>
          <w:position w:val="-1"/>
        </w:rPr>
        <w:t>ve</w:t>
      </w:r>
      <w:r>
        <w:rPr>
          <w:rFonts w:ascii="Arial" w:hAnsi="Arial" w:cs="Arial" w:eastAsia="Arial"/>
          <w:sz w:val="28"/>
          <w:szCs w:val="28"/>
          <w:color w:val="727277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6"/>
          <w:w w:val="74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69"/>
          <w:position w:val="-1"/>
        </w:rPr>
        <w:t>c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479736pt;margin-top:1.756445pt;width:4.61205pt;height:18.5pt;mso-position-horizontal-relative:page;mso-position-vertical-relative:paragraph;z-index:-1743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606262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3"/>
          <w:position w:val="-15"/>
        </w:rPr>
        <w:t>M.ü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3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3"/>
          <w:position w:val="-15"/>
        </w:rPr>
        <w:t>tı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4"/>
          <w:position w:val="-15"/>
        </w:rPr>
        <w:t>h</w:t>
      </w:r>
      <w:r>
        <w:rPr>
          <w:rFonts w:ascii="Arial" w:hAnsi="Arial" w:cs="Arial" w:eastAsia="Arial"/>
          <w:sz w:val="20"/>
          <w:szCs w:val="20"/>
          <w:color w:val="4B4B4B"/>
          <w:spacing w:val="-29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5B6099"/>
          <w:spacing w:val="-17"/>
          <w:w w:val="142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B5B8B8"/>
          <w:spacing w:val="0"/>
          <w:w w:val="53"/>
          <w:position w:val="-15"/>
        </w:rPr>
        <w:t>,,.</w:t>
      </w:r>
      <w:r>
        <w:rPr>
          <w:rFonts w:ascii="Arial" w:hAnsi="Arial" w:cs="Arial" w:eastAsia="Arial"/>
          <w:sz w:val="20"/>
          <w:szCs w:val="20"/>
          <w:color w:val="B5B8B8"/>
          <w:spacing w:val="0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B5B8B8"/>
          <w:spacing w:val="-18"/>
          <w:w w:val="100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B5B8B8"/>
          <w:spacing w:val="-29"/>
          <w:w w:val="132"/>
          <w:position w:val="-15"/>
        </w:rPr>
        <w:t>.</w:t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93"/>
          <w:position w:val="-15"/>
        </w:rPr>
        <w:t>Şu!!qtv</w:t>
      </w:r>
      <w:r>
        <w:rPr>
          <w:rFonts w:ascii="Arial" w:hAnsi="Arial" w:cs="Arial" w:eastAsia="Arial"/>
          <w:sz w:val="18"/>
          <w:szCs w:val="18"/>
          <w:color w:val="606262"/>
          <w:spacing w:val="-5"/>
          <w:w w:val="100"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828383"/>
          <w:spacing w:val="0"/>
          <w:w w:val="64"/>
          <w:i/>
          <w:position w:val="-15"/>
        </w:rPr>
        <w:t>"</w:t>
      </w:r>
      <w:r>
        <w:rPr>
          <w:rFonts w:ascii="Arial" w:hAnsi="Arial" w:cs="Arial" w:eastAsia="Arial"/>
          <w:sz w:val="25"/>
          <w:szCs w:val="25"/>
          <w:color w:val="828383"/>
          <w:spacing w:val="-40"/>
          <w:w w:val="100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606262"/>
          <w:spacing w:val="-16"/>
          <w:w w:val="60"/>
          <w:i/>
          <w:position w:val="-15"/>
        </w:rPr>
        <w:t>d</w:t>
      </w:r>
      <w:r>
        <w:rPr>
          <w:rFonts w:ascii="Arial" w:hAnsi="Arial" w:cs="Arial" w:eastAsia="Arial"/>
          <w:sz w:val="25"/>
          <w:szCs w:val="25"/>
          <w:color w:val="B5B8B8"/>
          <w:spacing w:val="-6"/>
          <w:w w:val="57"/>
          <w:i/>
          <w:position w:val="-15"/>
        </w:rPr>
        <w:t>'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44"/>
          <w:i/>
          <w:position w:val="-15"/>
        </w:rPr>
        <w:t>Ü</w:t>
      </w:r>
      <w:r>
        <w:rPr>
          <w:rFonts w:ascii="Arial" w:hAnsi="Arial" w:cs="Arial" w:eastAsia="Arial"/>
          <w:sz w:val="25"/>
          <w:szCs w:val="25"/>
          <w:color w:val="4B4B4B"/>
          <w:spacing w:val="-52"/>
          <w:w w:val="100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939595"/>
          <w:spacing w:val="0"/>
          <w:w w:val="51"/>
          <w:i/>
          <w:position w:val="-15"/>
        </w:rPr>
        <w:t>r</w:t>
      </w:r>
      <w:r>
        <w:rPr>
          <w:rFonts w:ascii="Arial" w:hAnsi="Arial" w:cs="Arial" w:eastAsia="Arial"/>
          <w:sz w:val="25"/>
          <w:szCs w:val="25"/>
          <w:color w:val="939595"/>
          <w:spacing w:val="0"/>
          <w:w w:val="51"/>
          <w:i/>
          <w:position w:val="-15"/>
        </w:rPr>
        <w:t>,</w:t>
      </w:r>
      <w:r>
        <w:rPr>
          <w:rFonts w:ascii="Arial" w:hAnsi="Arial" w:cs="Arial" w:eastAsia="Arial"/>
          <w:sz w:val="25"/>
          <w:szCs w:val="25"/>
          <w:color w:val="939595"/>
          <w:spacing w:val="33"/>
          <w:w w:val="51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727277"/>
          <w:spacing w:val="0"/>
          <w:w w:val="114"/>
          <w:i/>
          <w:position w:val="-15"/>
        </w:rPr>
        <w:t>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6358" w:space="2209"/>
            <w:col w:w="29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8" w:lineRule="exact"/>
        <w:ind w:left="267" w:right="-221"/>
        <w:jc w:val="left"/>
        <w:tabs>
          <w:tab w:pos="3140" w:val="left"/>
          <w:tab w:pos="4800" w:val="left"/>
        </w:tabs>
        <w:rPr>
          <w:rFonts w:ascii="Times New Roman" w:hAnsi="Times New Roman" w:cs="Times New Roman" w:eastAsia="Times New Roman"/>
          <w:sz w:val="121"/>
          <w:szCs w:val="1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8"/>
        </w:rPr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12"/>
          <w:b/>
          <w:bCs/>
          <w:position w:val="-55"/>
        </w:rPr>
        <w:t>riml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55"/>
          <w:w w:val="112"/>
          <w:b/>
          <w:bCs/>
          <w:position w:val="-55"/>
        </w:rPr>
        <w:t>{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12"/>
          <w:b/>
          <w:bCs/>
          <w:position w:val="-55"/>
        </w:rPr>
        <w:t>OSE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75"/>
          <w:w w:val="112"/>
          <w:b/>
          <w:bCs/>
          <w:position w:val="-5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5"/>
        </w:rPr>
      </w:r>
      <w:r>
        <w:rPr>
          <w:rFonts w:ascii="Times New Roman" w:hAnsi="Times New Roman" w:cs="Times New Roman" w:eastAsia="Times New Roman"/>
          <w:sz w:val="121"/>
          <w:szCs w:val="121"/>
          <w:color w:val="4B4B4B"/>
          <w:spacing w:val="0"/>
          <w:w w:val="162"/>
          <w:i/>
          <w:position w:val="-90"/>
        </w:rPr>
        <w:t>p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74" w:lineRule="exact"/>
        <w:ind w:right="-20"/>
        <w:jc w:val="left"/>
        <w:tabs>
          <w:tab w:pos="580" w:val="left"/>
          <w:tab w:pos="15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22"/>
          <w:szCs w:val="22"/>
          <w:color w:val="B5B8B8"/>
          <w:spacing w:val="-44"/>
          <w:w w:val="100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B5B8B8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B5B8B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5B8B8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41"/>
          <w:position w:val="-5"/>
        </w:rPr>
        <w:t>·'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978CB3"/>
          <w:spacing w:val="0"/>
          <w:w w:val="100"/>
          <w:position w:val="5"/>
        </w:rPr>
        <w:t>.</w:t>
      </w:r>
      <w:r>
        <w:rPr>
          <w:rFonts w:ascii="Arial" w:hAnsi="Arial" w:cs="Arial" w:eastAsia="Arial"/>
          <w:sz w:val="18"/>
          <w:szCs w:val="18"/>
          <w:color w:val="978CB3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978CB3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595"/>
          <w:spacing w:val="0"/>
          <w:w w:val="175"/>
          <w:position w:val="5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39595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39595"/>
          <w:spacing w:val="0"/>
          <w:w w:val="100"/>
          <w:position w:val="5"/>
        </w:rPr>
      </w:r>
      <w:r>
        <w:rPr>
          <w:rFonts w:ascii="Arial" w:hAnsi="Arial" w:cs="Arial" w:eastAsia="Arial"/>
          <w:sz w:val="8"/>
          <w:szCs w:val="8"/>
          <w:color w:val="727277"/>
          <w:spacing w:val="-47"/>
          <w:w w:val="180"/>
          <w:i/>
          <w:position w:val="-3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427" w:lineRule="exact"/>
        <w:ind w:left="573"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CDCDCD"/>
          <w:spacing w:val="0"/>
          <w:w w:val="51"/>
          <w:position w:val="1"/>
        </w:rPr>
        <w:t>..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5782" w:space="3019"/>
            <w:col w:w="2739"/>
          </w:cols>
        </w:sectPr>
      </w:pPr>
      <w:rPr/>
    </w:p>
    <w:p>
      <w:pPr>
        <w:spacing w:before="0" w:after="0" w:line="378" w:lineRule="exact"/>
        <w:ind w:right="-20"/>
        <w:jc w:val="right"/>
        <w:tabs>
          <w:tab w:pos="7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37"/>
          <w:szCs w:val="37"/>
          <w:color w:val="333A75"/>
          <w:w w:val="108"/>
          <w:i/>
        </w:rPr>
        <w:t>{.</w:t>
      </w:r>
      <w:r>
        <w:rPr>
          <w:rFonts w:ascii="Arial" w:hAnsi="Arial" w:cs="Arial" w:eastAsia="Arial"/>
          <w:sz w:val="37"/>
          <w:szCs w:val="37"/>
          <w:color w:val="333A75"/>
          <w:w w:val="100"/>
          <w:i/>
        </w:rPr>
        <w:tab/>
      </w:r>
      <w:r>
        <w:rPr>
          <w:rFonts w:ascii="Arial" w:hAnsi="Arial" w:cs="Arial" w:eastAsia="Arial"/>
          <w:sz w:val="37"/>
          <w:szCs w:val="37"/>
          <w:color w:val="333A75"/>
          <w:w w:val="100"/>
          <w:i/>
        </w:rPr>
      </w:r>
      <w:r>
        <w:rPr>
          <w:rFonts w:ascii="Times New Roman" w:hAnsi="Times New Roman" w:cs="Times New Roman" w:eastAsia="Times New Roman"/>
          <w:sz w:val="26"/>
          <w:szCs w:val="26"/>
          <w:color w:val="333A75"/>
          <w:spacing w:val="0"/>
          <w:w w:val="96"/>
          <w:i/>
          <w:position w:val="7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OGURCALI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4060" w:space="603"/>
            <w:col w:w="6877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</w:sectPr>
      </w:pPr>
      <w:rPr/>
    </w:p>
    <w:p>
      <w:pPr>
        <w:spacing w:before="35" w:after="0" w:line="240" w:lineRule="auto"/>
        <w:ind w:left="248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035125pt;margin-top:28.727724pt;width:566.919659pt;height:786.737853pt;mso-position-horizontal-relative:page;mso-position-vertical-relative:page;z-index:-17443" coordorigin="301,575" coordsize="11338,15735">
            <v:group style="position:absolute;left:315;top:601;width:11284;height:2" coordorigin="315,601" coordsize="11284,2">
              <v:shape style="position:absolute;left:315;top:601;width:11284;height:2" coordorigin="315,601" coordsize="11284,0" path="m315,601l11599,601e" filled="f" stroked="t" strokeweight=".715958pt" strokecolor="#4B4B4B">
                <v:path arrowok="t"/>
              </v:shape>
            </v:group>
            <v:group style="position:absolute;left:320;top:584;width:2;height:1106" coordorigin="320,584" coordsize="2,1106">
              <v:shape style="position:absolute;left:320;top:584;width:2;height:1106" coordorigin="320,584" coordsize="0,1106" path="m320,1690l320,584e" filled="f" stroked="t" strokeweight=".954611pt" strokecolor="#9C9C9C">
                <v:path arrowok="t"/>
              </v:shape>
            </v:group>
            <v:group style="position:absolute;left:1876;top:598;width:501;height:2" coordorigin="1876,598" coordsize="501,2">
              <v:shape style="position:absolute;left:1876;top:598;width:501;height:2" coordorigin="1876,598" coordsize="501,0" path="m1876,598l2377,598e" filled="f" stroked="t" strokeweight=".477306pt" strokecolor="#3F3F3F">
                <v:path arrowok="t"/>
              </v:shape>
            </v:group>
            <v:group style="position:absolute;left:2353;top:594;width:2;height:1522" coordorigin="2353,594" coordsize="2,1522">
              <v:shape style="position:absolute;left:2353;top:594;width:2;height:1522" coordorigin="2353,594" coordsize="0,1522" path="m2353,2116l2353,594e" filled="f" stroked="t" strokeweight=".954611pt" strokecolor="#575757">
                <v:path arrowok="t"/>
              </v:shape>
            </v:group>
            <v:group style="position:absolute;left:2305;top:598;width:625;height:2" coordorigin="2305,598" coordsize="625,2">
              <v:shape style="position:absolute;left:2305;top:598;width:625;height:2" coordorigin="2305,598" coordsize="625,0" path="m2305,598l2931,598e" filled="f" stroked="t" strokeweight=".477306pt" strokecolor="#282828">
                <v:path arrowok="t"/>
              </v:shape>
            </v:group>
            <v:group style="position:absolute;left:8272;top:603;width:883;height:2" coordorigin="8272,603" coordsize="883,2">
              <v:shape style="position:absolute;left:8272;top:603;width:883;height:2" coordorigin="8272,603" coordsize="883,0" path="m8272,603l9155,603e" filled="f" stroked="t" strokeweight=".477306pt" strokecolor="#282828">
                <v:path arrowok="t"/>
              </v:shape>
            </v:group>
            <v:group style="position:absolute;left:9126;top:598;width:2;height:536" coordorigin="9126,598" coordsize="2,536">
              <v:shape style="position:absolute;left:9126;top:598;width:2;height:536" coordorigin="9126,598" coordsize="0,536" path="m9126,1135l9126,598e" filled="f" stroked="t" strokeweight=".715958pt" strokecolor="#4B4B4B">
                <v:path arrowok="t"/>
              </v:shape>
            </v:group>
            <v:group style="position:absolute;left:11591;top:598;width:2;height:5980" coordorigin="11591,598" coordsize="2,5980">
              <v:shape style="position:absolute;left:11591;top:598;width:2;height:5980" coordorigin="11591,598" coordsize="0,5980" path="m11591,6578l11591,598e" filled="f" stroked="t" strokeweight=".954611pt" strokecolor="#575757">
                <v:path arrowok="t"/>
              </v:shape>
            </v:group>
            <v:group style="position:absolute;left:9126;top:1077;width:2;height:584" coordorigin="9126,1077" coordsize="2,584">
              <v:shape style="position:absolute;left:9126;top:1077;width:2;height:584" coordorigin="9126,1077" coordsize="0,584" path="m9126,1661l9126,1077e" filled="f" stroked="t" strokeweight=".477306pt" strokecolor="#2B2B2B">
                <v:path arrowok="t"/>
              </v:shape>
            </v:group>
            <v:group style="position:absolute;left:315;top:2107;width:382;height:2" coordorigin="315,2107" coordsize="382,2">
              <v:shape style="position:absolute;left:315;top:2107;width:382;height:2" coordorigin="315,2107" coordsize="382,0" path="m315,2107l697,2107e" filled="f" stroked="t" strokeweight=".715958pt" strokecolor="#484848">
                <v:path arrowok="t"/>
              </v:shape>
            </v:group>
            <v:group style="position:absolute;left:640;top:2109;width:2291;height:2" coordorigin="640,2109" coordsize="2291,2">
              <v:shape style="position:absolute;left:640;top:2109;width:2291;height:2" coordorigin="640,2109" coordsize="2291,0" path="m640,2109l2931,2109e" filled="f" stroked="t" strokeweight=".477306pt" strokecolor="#282828">
                <v:path arrowok="t"/>
              </v:shape>
            </v:group>
            <v:group style="position:absolute;left:2873;top:2114;width:453;height:2" coordorigin="2873,2114" coordsize="453,2">
              <v:shape style="position:absolute;left:2873;top:2114;width:453;height:2" coordorigin="2873,2114" coordsize="453,0" path="m2873,2114l3327,2114e" filled="f" stroked="t" strokeweight=".715958pt" strokecolor="#3F3F3F">
                <v:path arrowok="t"/>
              </v:shape>
            </v:group>
            <v:group style="position:absolute;left:3055;top:2114;width:8539;height:2" coordorigin="3055,2114" coordsize="8539,2">
              <v:shape style="position:absolute;left:3055;top:2114;width:8539;height:2" coordorigin="3055,2114" coordsize="8539,0" path="m3055,2114l11594,2114e" filled="f" stroked="t" strokeweight=".954611pt" strokecolor="#545454">
                <v:path arrowok="t"/>
              </v:shape>
            </v:group>
            <v:group style="position:absolute;left:9126;top:1604;width:2;height:517" coordorigin="9126,1604" coordsize="2,517">
              <v:shape style="position:absolute;left:9126;top:1604;width:2;height:517" coordorigin="9126,1604" coordsize="0,517" path="m9126,2121l9126,1604e" filled="f" stroked="t" strokeweight=".715958pt" strokecolor="#575757">
                <v:path arrowok="t"/>
              </v:shape>
            </v:group>
            <v:group style="position:absolute;left:315;top:2348;width:2616;height:2" coordorigin="315,2348" coordsize="2616,2">
              <v:shape style="position:absolute;left:315;top:2348;width:2616;height:2" coordorigin="315,2348" coordsize="2616,0" path="m315,2348l2931,2348e" filled="f" stroked="t" strokeweight=".477306pt" strokecolor="#2F2F2F">
                <v:path arrowok="t"/>
              </v:shape>
            </v:group>
            <v:group style="position:absolute;left:322;top:613;width:2;height:15685" coordorigin="322,613" coordsize="2,15685">
              <v:shape style="position:absolute;left:322;top:613;width:2;height:15685" coordorigin="322,613" coordsize="0,15685" path="m322,16297l322,613e" filled="f" stroked="t" strokeweight=".715958pt" strokecolor="#5B5B5B">
                <v:path arrowok="t"/>
              </v:shape>
            </v:group>
            <v:group style="position:absolute;left:2873;top:2353;width:8725;height:2" coordorigin="2873,2353" coordsize="8725,2">
              <v:shape style="position:absolute;left:2873;top:2353;width:8725;height:2" coordorigin="2873,2353" coordsize="8725,0" path="m2873,2353l11599,2353e" filled="f" stroked="t" strokeweight=".954611pt" strokecolor="#4F4F4F">
                <v:path arrowok="t"/>
              </v:shape>
            </v:group>
            <v:group style="position:absolute;left:315;top:2593;width:5365;height:2" coordorigin="315,2593" coordsize="5365,2">
              <v:shape style="position:absolute;left:315;top:2593;width:5365;height:2" coordorigin="315,2593" coordsize="5365,0" path="m315,2593l5680,2593e" filled="f" stroked="t" strokeweight=".954611pt" strokecolor="#4F4F4F">
                <v:path arrowok="t"/>
              </v:shape>
            </v:group>
            <v:group style="position:absolute;left:5565;top:2595;width:3284;height:2" coordorigin="5565,2595" coordsize="3284,2">
              <v:shape style="position:absolute;left:5565;top:2595;width:3284;height:2" coordorigin="5565,2595" coordsize="3284,0" path="m5565,2595l8849,2595e" filled="f" stroked="t" strokeweight=".477306pt" strokecolor="#3F3F3F">
                <v:path arrowok="t"/>
              </v:shape>
            </v:group>
            <v:group style="position:absolute;left:8792;top:2595;width:353;height:2" coordorigin="8792,2595" coordsize="353,2">
              <v:shape style="position:absolute;left:8792;top:2595;width:353;height:2" coordorigin="8792,2595" coordsize="353,0" path="m8792,2595l9145,2595e" filled="f" stroked="t" strokeweight=".477306pt" strokecolor="#2B2B2B">
                <v:path arrowok="t"/>
              </v:shape>
            </v:group>
            <v:group style="position:absolute;left:9088;top:2597;width:1508;height:2" coordorigin="9088,2597" coordsize="1508,2">
              <v:shape style="position:absolute;left:9088;top:2597;width:1508;height:2" coordorigin="9088,2597" coordsize="1508,0" path="m9088,2597l10596,2597e" filled="f" stroked="t" strokeweight=".954611pt" strokecolor="#575757">
                <v:path arrowok="t"/>
              </v:shape>
            </v:group>
            <v:group style="position:absolute;left:10529;top:2595;width:1069;height:2" coordorigin="10529,2595" coordsize="1069,2">
              <v:shape style="position:absolute;left:10529;top:2595;width:1069;height:2" coordorigin="10529,2595" coordsize="1069,0" path="m10529,2595l11599,2595e" filled="f" stroked="t" strokeweight=".477306pt" strokecolor="#3B3B3B">
                <v:path arrowok="t"/>
              </v:shape>
            </v:group>
            <v:group style="position:absolute;left:315;top:2832;width:8014;height:2" coordorigin="315,2832" coordsize="8014,2">
              <v:shape style="position:absolute;left:315;top:2832;width:8014;height:2" coordorigin="315,2832" coordsize="8014,0" path="m315,2832l8329,2832e" filled="f" stroked="t" strokeweight=".954611pt" strokecolor="#4F4F4F">
                <v:path arrowok="t"/>
              </v:shape>
            </v:group>
            <v:group style="position:absolute;left:8272;top:2834;width:578;height:2" coordorigin="8272,2834" coordsize="578,2">
              <v:shape style="position:absolute;left:8272;top:2834;width:578;height:2" coordorigin="8272,2834" coordsize="578,0" path="m8272,2834l8849,2834e" filled="f" stroked="t" strokeweight=".477306pt" strokecolor="#181818">
                <v:path arrowok="t"/>
              </v:shape>
            </v:group>
            <v:group style="position:absolute;left:8792;top:2832;width:1795;height:2" coordorigin="8792,2832" coordsize="1795,2">
              <v:shape style="position:absolute;left:8792;top:2832;width:1795;height:2" coordorigin="8792,2832" coordsize="1795,0" path="m8792,2832l10587,2832e" filled="f" stroked="t" strokeweight=".954611pt" strokecolor="#545454">
                <v:path arrowok="t"/>
              </v:shape>
            </v:group>
            <v:group style="position:absolute;left:10529;top:2834;width:1069;height:2" coordorigin="10529,2834" coordsize="1069,2">
              <v:shape style="position:absolute;left:10529;top:2834;width:1069;height:2" coordorigin="10529,2834" coordsize="1069,0" path="m10529,2834l11599,2834e" filled="f" stroked="t" strokeweight=".477306pt" strokecolor="#282828">
                <v:path arrowok="t"/>
              </v:shape>
            </v:group>
            <v:group style="position:absolute;left:310;top:3071;width:11288;height:2" coordorigin="310,3071" coordsize="11288,2">
              <v:shape style="position:absolute;left:310;top:3071;width:11288;height:2" coordorigin="310,3071" coordsize="11288,0" path="m310,3071l11599,3071e" filled="f" stroked="t" strokeweight=".954611pt" strokecolor="#4F4F4F">
                <v:path arrowok="t"/>
              </v:shape>
            </v:group>
            <v:group style="position:absolute;left:310;top:3311;width:5704;height:2" coordorigin="310,3311" coordsize="5704,2">
              <v:shape style="position:absolute;left:310;top:3311;width:5704;height:2" coordorigin="310,3311" coordsize="5704,0" path="m310,3311l6014,3311e" filled="f" stroked="t" strokeweight=".715958pt" strokecolor="#5B5B5B">
                <v:path arrowok="t"/>
              </v:shape>
            </v:group>
            <v:group style="position:absolute;left:5957;top:3313;width:802;height:2" coordorigin="5957,3313" coordsize="802,2">
              <v:shape style="position:absolute;left:5957;top:3313;width:802;height:2" coordorigin="5957,3313" coordsize="802,0" path="m5957,3313l6759,3313e" filled="f" stroked="t" strokeweight=".477306pt" strokecolor="#3B3B3B">
                <v:path arrowok="t"/>
              </v:shape>
            </v:group>
            <v:group style="position:absolute;left:6701;top:3313;width:1241;height:2" coordorigin="6701,3313" coordsize="1241,2">
              <v:shape style="position:absolute;left:6701;top:3313;width:1241;height:2" coordorigin="6701,3313" coordsize="1241,0" path="m6701,3313l7942,3313e" filled="f" stroked="t" strokeweight=".954611pt" strokecolor="#646464">
                <v:path arrowok="t"/>
              </v:shape>
            </v:group>
            <v:group style="position:absolute;left:7699;top:3313;width:2463;height:2" coordorigin="7699,3313" coordsize="2463,2">
              <v:shape style="position:absolute;left:7699;top:3313;width:2463;height:2" coordorigin="7699,3313" coordsize="2463,0" path="m7699,3313l10162,3313e" filled="f" stroked="t" strokeweight=".477306pt" strokecolor="#575757">
                <v:path arrowok="t"/>
              </v:shape>
            </v:group>
            <v:group style="position:absolute;left:9451;top:3315;width:1193;height:2" coordorigin="9451,3315" coordsize="1193,2">
              <v:shape style="position:absolute;left:9451;top:3315;width:1193;height:2" coordorigin="9451,3315" coordsize="1193,0" path="m9451,3315l10644,3315e" filled="f" stroked="t" strokeweight=".954611pt" strokecolor="#6B6B6B">
                <v:path arrowok="t"/>
              </v:shape>
            </v:group>
            <v:group style="position:absolute;left:10529;top:3313;width:1064;height:2" coordorigin="10529,3313" coordsize="1064,2">
              <v:shape style="position:absolute;left:10529;top:3313;width:1064;height:2" coordorigin="10529,3313" coordsize="1064,0" path="m10529,3313l11594,3313e" filled="f" stroked="t" strokeweight=".477306pt" strokecolor="#4B4B4B">
                <v:path arrowok="t"/>
              </v:shape>
            </v:group>
            <v:group style="position:absolute;left:325;top:613;width:2;height:15689" coordorigin="325,613" coordsize="2,15689">
              <v:shape style="position:absolute;left:325;top:613;width:2;height:15689" coordorigin="325,613" coordsize="0,15689" path="m325,16302l325,613e" filled="f" stroked="t" strokeweight=".715958pt" strokecolor="#5B5B5B">
                <v:path arrowok="t"/>
              </v:shape>
            </v:group>
            <v:group style="position:absolute;left:3852;top:3308;width:2;height:1005" coordorigin="3852,3308" coordsize="2,1005">
              <v:shape style="position:absolute;left:3852;top:3308;width:2;height:1005" coordorigin="3852,3308" coordsize="0,1005" path="m3852,4314l3852,3308e" filled="f" stroked="t" strokeweight=".954611pt" strokecolor="#4B4B4B">
                <v:path arrowok="t"/>
              </v:shape>
            </v:group>
            <v:group style="position:absolute;left:6959;top:3308;width:2;height:1001" coordorigin="6959,3308" coordsize="2,1001">
              <v:shape style="position:absolute;left:6959;top:3308;width:2;height:1001" coordorigin="6959,3308" coordsize="0,1001" path="m6959,4309l6959,3308e" filled="f" stroked="t" strokeweight=".715958pt" strokecolor="#4B4B4B">
                <v:path arrowok="t"/>
              </v:shape>
            </v:group>
            <v:group style="position:absolute;left:6950;top:3768;width:1351;height:2" coordorigin="6950,3768" coordsize="1351,2">
              <v:shape style="position:absolute;left:6950;top:3768;width:1351;height:2" coordorigin="6950,3768" coordsize="1351,0" path="m6950,3768l8300,3768e" filled="f" stroked="t" strokeweight=".238653pt" strokecolor="#2B2B2B">
                <v:path arrowok="t"/>
              </v:shape>
            </v:group>
            <v:group style="position:absolute;left:11589;top:3265;width:2;height:536" coordorigin="11589,3265" coordsize="2,536">
              <v:shape style="position:absolute;left:11589;top:3265;width:2;height:536" coordorigin="11589,3265" coordsize="0,536" path="m11589,3801l11589,3265e" filled="f" stroked="t" strokeweight=".477306pt" strokecolor="#3B3B3B">
                <v:path arrowok="t"/>
              </v:shape>
            </v:group>
            <v:group style="position:absolute;left:325;top:3529;width:2;height:498" coordorigin="325,3529" coordsize="2,498">
              <v:shape style="position:absolute;left:325;top:3529;width:2;height:498" coordorigin="325,3529" coordsize="0,498" path="m325,4026l325,3529e" filled="f" stroked="t" strokeweight=".477306pt" strokecolor="#282828">
                <v:path arrowok="t"/>
              </v:shape>
            </v:group>
            <v:group style="position:absolute;left:8300;top:3768;width:2258;height:2" coordorigin="8300,3768" coordsize="2258,2">
              <v:shape style="position:absolute;left:8300;top:3768;width:2258;height:2" coordorigin="8300,3768" coordsize="2258,0" path="m8300,3768l10558,3768e" filled="f" stroked="t" strokeweight=".238653pt" strokecolor="#000000">
                <v:path arrowok="t"/>
              </v:shape>
            </v:group>
            <v:group style="position:absolute;left:10558;top:3768;width:1041;height:2" coordorigin="10558,3768" coordsize="1041,2">
              <v:shape style="position:absolute;left:10558;top:3768;width:1041;height:2" coordorigin="10558,3768" coordsize="1041,0" path="m10558,3768l11599,3768e" filled="f" stroked="t" strokeweight=".238653pt" strokecolor="#343434">
                <v:path arrowok="t"/>
              </v:shape>
            </v:group>
            <v:group style="position:absolute;left:5957;top:3988;width:816;height:2" coordorigin="5957,3988" coordsize="816,2">
              <v:shape style="position:absolute;left:5957;top:3988;width:816;height:2" coordorigin="5957,3988" coordsize="816,0" path="m5957,3988l6773,3988e" filled="f" stroked="t" strokeweight=".954611pt" strokecolor="#AFAFAF">
                <v:path arrowok="t"/>
              </v:shape>
            </v:group>
            <v:group style="position:absolute;left:3842;top:3991;width:2172;height:2" coordorigin="3842,3991" coordsize="2172,2">
              <v:shape style="position:absolute;left:3842;top:3991;width:2172;height:2" coordorigin="3842,3991" coordsize="2172,0" path="m3842,3991l6014,3991e" filled="f" stroked="t" strokeweight=".954611pt" strokecolor="#606060">
                <v:path arrowok="t"/>
              </v:shape>
            </v:group>
            <v:group style="position:absolute;left:4716;top:3993;width:210;height:2" coordorigin="4716,3993" coordsize="210,2">
              <v:shape style="position:absolute;left:4716;top:3993;width:210;height:2" coordorigin="4716,3993" coordsize="210,0" path="m4716,3993l4926,3993e" filled="f" stroked="t" strokeweight=".954611pt" strokecolor="#4B4B4B">
                <v:path arrowok="t"/>
              </v:shape>
            </v:group>
            <v:group style="position:absolute;left:6701;top:3988;width:272;height:2" coordorigin="6701,3988" coordsize="272,2">
              <v:shape style="position:absolute;left:6701;top:3988;width:272;height:2" coordorigin="6701,3988" coordsize="272,0" path="m6701,3988l6973,3988e" filled="f" stroked="t" strokeweight=".477306pt" strokecolor="#A3A3A3">
                <v:path arrowok="t"/>
              </v:shape>
            </v:group>
            <v:group style="position:absolute;left:6964;top:3308;width:2;height:1001" coordorigin="6964,3308" coordsize="2,1001">
              <v:shape style="position:absolute;left:6964;top:3308;width:2;height:1001" coordorigin="6964,3308" coordsize="0,1001" path="m6964,4309l6964,3308e" filled="f" stroked="t" strokeweight=".715958pt" strokecolor="#545454">
                <v:path arrowok="t"/>
              </v:shape>
            </v:group>
            <v:group style="position:absolute;left:315;top:4297;width:401;height:2" coordorigin="315,4297" coordsize="401,2">
              <v:shape style="position:absolute;left:315;top:4297;width:401;height:2" coordorigin="315,4297" coordsize="401,0" path="m315,4297l716,4297e" filled="f" stroked="t" strokeweight=".715958pt" strokecolor="#3F3F3F">
                <v:path arrowok="t"/>
              </v:shape>
            </v:group>
            <v:group style="position:absolute;left:640;top:4299;width:1079;height:2" coordorigin="640,4299" coordsize="1079,2">
              <v:shape style="position:absolute;left:640;top:4299;width:1079;height:2" coordorigin="640,4299" coordsize="1079,0" path="m640,4299l1718,4299e" filled="f" stroked="t" strokeweight=".477306pt" strokecolor="#2B2B2B">
                <v:path arrowok="t"/>
              </v:shape>
            </v:group>
            <v:group style="position:absolute;left:2873;top:4302;width:453;height:2" coordorigin="2873,4302" coordsize="453,2">
              <v:shape style="position:absolute;left:2873;top:4302;width:453;height:2" coordorigin="2873,4302" coordsize="453,0" path="m2873,4302l3327,4302e" filled="f" stroked="t" strokeweight=".954611pt" strokecolor="#606060">
                <v:path arrowok="t"/>
              </v:shape>
            </v:group>
            <v:group style="position:absolute;left:1570;top:4299;width:3074;height:2" coordorigin="1570,4299" coordsize="3074,2">
              <v:shape style="position:absolute;left:1570;top:4299;width:3074;height:2" coordorigin="1570,4299" coordsize="3074,0" path="m1570,4299l4644,4299e" filled="f" stroked="t" strokeweight=".954611pt" strokecolor="#4B4B4B">
                <v:path arrowok="t"/>
              </v:shape>
            </v:group>
            <v:group style="position:absolute;left:4587;top:4299;width:1036;height:2" coordorigin="4587,4299" coordsize="1036,2">
              <v:shape style="position:absolute;left:4587;top:4299;width:1036;height:2" coordorigin="4587,4299" coordsize="1036,0" path="m4587,4299l5623,4299e" filled="f" stroked="t" strokeweight=".954611pt" strokecolor="#2B2B2B">
                <v:path arrowok="t"/>
              </v:shape>
            </v:group>
            <v:group style="position:absolute;left:5513;top:4299;width:6090;height:2" coordorigin="5513,4299" coordsize="6090,2">
              <v:shape style="position:absolute;left:5513;top:4299;width:6090;height:2" coordorigin="5513,4299" coordsize="6090,0" path="m5513,4299l11603,4299e" filled="f" stroked="t" strokeweight=".954611pt" strokecolor="#4F4F4F">
                <v:path arrowok="t"/>
              </v:shape>
            </v:group>
            <v:group style="position:absolute;left:315;top:4575;width:1403;height:2" coordorigin="315,4575" coordsize="1403,2">
              <v:shape style="position:absolute;left:315;top:4575;width:1403;height:2" coordorigin="315,4575" coordsize="1403,0" path="m315,4575l1718,4575e" filled="f" stroked="t" strokeweight=".477306pt" strokecolor="#383838">
                <v:path arrowok="t"/>
              </v:shape>
            </v:group>
            <v:group style="position:absolute;left:1656;top:4575;width:1833;height:2" coordorigin="1656,4575" coordsize="1833,2">
              <v:shape style="position:absolute;left:1656;top:4575;width:1833;height:2" coordorigin="1656,4575" coordsize="1833,0" path="m1656,4575l3489,4575e" filled="f" stroked="t" strokeweight=".954611pt" strokecolor="#575757">
                <v:path arrowok="t"/>
              </v:shape>
            </v:group>
            <v:group style="position:absolute;left:2353;top:4290;width:2;height:311" coordorigin="2353,4290" coordsize="2,311">
              <v:shape style="position:absolute;left:2353;top:4290;width:2;height:311" coordorigin="2353,4290" coordsize="0,311" path="m2353,4601l2353,4290e" filled="f" stroked="t" strokeweight=".715958pt" strokecolor="#4F4F4F">
                <v:path arrowok="t"/>
              </v:shape>
            </v:group>
            <v:group style="position:absolute;left:3432;top:4577;width:444;height:2" coordorigin="3432,4577" coordsize="444,2">
              <v:shape style="position:absolute;left:3432;top:4577;width:444;height:2" coordorigin="3432,4577" coordsize="444,0" path="m3432,4577l3876,4577e" filled="f" stroked="t" strokeweight=".477306pt" strokecolor="#1C1C1C">
                <v:path arrowok="t"/>
              </v:shape>
            </v:group>
            <v:group style="position:absolute;left:3818;top:4579;width:4511;height:2" coordorigin="3818,4579" coordsize="4511,2">
              <v:shape style="position:absolute;left:3818;top:4579;width:4511;height:2" coordorigin="3818,4579" coordsize="4511,0" path="m3818,4579l8329,4579e" filled="f" stroked="t" strokeweight=".715958pt" strokecolor="#4B4B4B">
                <v:path arrowok="t"/>
              </v:shape>
            </v:group>
            <v:group style="position:absolute;left:8272;top:4577;width:578;height:2" coordorigin="8272,4577" coordsize="578,2">
              <v:shape style="position:absolute;left:8272;top:4577;width:578;height:2" coordorigin="8272,4577" coordsize="578,0" path="m8272,4577l8849,4577e" filled="f" stroked="t" strokeweight=".477306pt" strokecolor="#1C1C1C">
                <v:path arrowok="t"/>
              </v:shape>
            </v:group>
            <v:group style="position:absolute;left:8792;top:4575;width:2807;height:2" coordorigin="8792,4575" coordsize="2807,2">
              <v:shape style="position:absolute;left:8792;top:4575;width:2807;height:2" coordorigin="8792,4575" coordsize="2807,0" path="m8792,4575l11599,4575e" filled="f" stroked="t" strokeweight=".954611pt" strokecolor="#545454">
                <v:path arrowok="t"/>
              </v:shape>
            </v:group>
            <v:group style="position:absolute;left:10739;top:4812;width:859;height:2" coordorigin="10739,4812" coordsize="859,2">
              <v:shape style="position:absolute;left:10739;top:4812;width:859;height:2" coordorigin="10739,4812" coordsize="859,0" path="m10739,4812l11599,4812e" filled="f" stroked="t" strokeweight=".954611pt" strokecolor="#575757">
                <v:path arrowok="t"/>
              </v:shape>
            </v:group>
            <v:group style="position:absolute;left:11594;top:4529;width:2;height:316" coordorigin="11594,4529" coordsize="2,316">
              <v:shape style="position:absolute;left:11594;top:4529;width:2;height:316" coordorigin="11594,4529" coordsize="0,316" path="m11594,4845l11594,4529e" filled="f" stroked="t" strokeweight=".477306pt" strokecolor="#3B3B3B">
                <v:path arrowok="t"/>
              </v:shape>
            </v:group>
            <v:group style="position:absolute;left:2348;top:4816;width:3360;height:2" coordorigin="2348,4816" coordsize="3360,2">
              <v:shape style="position:absolute;left:2348;top:4816;width:3360;height:2" coordorigin="2348,4816" coordsize="3360,0" path="m2348,4816l5709,4816e" filled="f" stroked="t" strokeweight=".954611pt" strokecolor="#545454">
                <v:path arrowok="t"/>
              </v:shape>
            </v:group>
            <v:group style="position:absolute;left:5565;top:4816;width:1193;height:2" coordorigin="5565,4816" coordsize="1193,2">
              <v:shape style="position:absolute;left:5565;top:4816;width:1193;height:2" coordorigin="5565,4816" coordsize="1193,0" path="m5565,4816l6759,4816e" filled="f" stroked="t" strokeweight=".477306pt" strokecolor="#2B2B2B">
                <v:path arrowok="t"/>
              </v:shape>
            </v:group>
            <v:group style="position:absolute;left:6701;top:4816;width:1628;height:2" coordorigin="6701,4816" coordsize="1628,2">
              <v:shape style="position:absolute;left:6701;top:4816;width:1628;height:2" coordorigin="6701,4816" coordsize="1628,0" path="m6701,4816l8329,4816e" filled="f" stroked="t" strokeweight=".715958pt" strokecolor="#4B4B4B">
                <v:path arrowok="t"/>
              </v:shape>
            </v:group>
            <v:group style="position:absolute;left:8272;top:4816;width:578;height:2" coordorigin="8272,4816" coordsize="578,2">
              <v:shape style="position:absolute;left:8272;top:4816;width:578;height:2" coordorigin="8272,4816" coordsize="578,0" path="m8272,4816l8849,4816e" filled="f" stroked="t" strokeweight=".477306pt" strokecolor="#1F1F1F">
                <v:path arrowok="t"/>
              </v:shape>
            </v:group>
            <v:group style="position:absolute;left:8792;top:4814;width:1795;height:2" coordorigin="8792,4814" coordsize="1795,2">
              <v:shape style="position:absolute;left:8792;top:4814;width:1795;height:2" coordorigin="8792,4814" coordsize="1795,0" path="m8792,4814l10587,4814e" filled="f" stroked="t" strokeweight=".954611pt" strokecolor="#545454">
                <v:path arrowok="t"/>
              </v:shape>
            </v:group>
            <v:group style="position:absolute;left:4907;top:4807;width:2;height:163" coordorigin="4907,4807" coordsize="2,163">
              <v:shape style="position:absolute;left:4907;top:4807;width:2;height:163" coordorigin="4907,4807" coordsize="0,163" path="m4907,4970l4907,4807e" filled="f" stroked="t" strokeweight=".954611pt" strokecolor="#4B4B4B">
                <v:path arrowok="t"/>
              </v:shape>
            </v:group>
            <v:group style="position:absolute;left:7728;top:4802;width:2;height:259" coordorigin="7728,4802" coordsize="2,259">
              <v:shape style="position:absolute;left:7728;top:4802;width:2;height:259" coordorigin="7728,4802" coordsize="0,259" path="m7728,5061l7728,4802e" filled="f" stroked="t" strokeweight=".238653pt" strokecolor="#575757">
                <v:path arrowok="t"/>
              </v:shape>
            </v:group>
            <v:group style="position:absolute;left:7728;top:5061;width:2;height:239" coordorigin="7728,5061" coordsize="2,239">
              <v:shape style="position:absolute;left:7728;top:5061;width:2;height:239" coordorigin="7728,5061" coordsize="0,239" path="m7728,5300l7728,5061e" filled="f" stroked="t" strokeweight=".238653pt" strokecolor="#383838">
                <v:path arrowok="t"/>
              </v:shape>
            </v:group>
            <v:group style="position:absolute;left:4911;top:5032;width:2;height:287" coordorigin="4911,5032" coordsize="2,287">
              <v:shape style="position:absolute;left:4911;top:5032;width:2;height:287" coordorigin="4911,5032" coordsize="0,287" path="m4911,5319l4911,5032e" filled="f" stroked="t" strokeweight=".477306pt" strokecolor="#232323">
                <v:path arrowok="t"/>
              </v:shape>
            </v:group>
            <v:group style="position:absolute;left:4907;top:5302;width:4682;height:2" coordorigin="4907,5302" coordsize="4682,2">
              <v:shape style="position:absolute;left:4907;top:5302;width:4682;height:2" coordorigin="4907,5302" coordsize="4682,0" path="m4907,5302l9589,5302e" filled="f" stroked="t" strokeweight=".954611pt" strokecolor="#545454">
                <v:path arrowok="t"/>
              </v:shape>
            </v:group>
            <v:group style="position:absolute;left:9350;top:5300;width:811;height:2" coordorigin="9350,5300" coordsize="811,2">
              <v:shape style="position:absolute;left:9350;top:5300;width:811;height:2" coordorigin="9350,5300" coordsize="811,0" path="m9350,5300l10162,5300e" filled="f" stroked="t" strokeweight=".477306pt" strokecolor="#2F2F2F">
                <v:path arrowok="t"/>
              </v:shape>
            </v:group>
            <v:group style="position:absolute;left:10105;top:5298;width:1504;height:2" coordorigin="10105,5298" coordsize="1504,2">
              <v:shape style="position:absolute;left:10105;top:5298;width:1504;height:2" coordorigin="10105,5298" coordsize="1504,0" path="m10105,5298l11608,5298e" filled="f" stroked="t" strokeweight=".954611pt" strokecolor="#575757">
                <v:path arrowok="t"/>
              </v:shape>
            </v:group>
            <v:group style="position:absolute;left:4902;top:5544;width:3427;height:2" coordorigin="4902,5544" coordsize="3427,2">
              <v:shape style="position:absolute;left:4902;top:5544;width:3427;height:2" coordorigin="4902,5544" coordsize="3427,0" path="m4902,5544l8329,5544e" filled="f" stroked="t" strokeweight=".715958pt" strokecolor="#4F4F4F">
                <v:path arrowok="t"/>
              </v:shape>
            </v:group>
            <v:group style="position:absolute;left:8272;top:5544;width:578;height:2" coordorigin="8272,5544" coordsize="578,2">
              <v:shape style="position:absolute;left:8272;top:5544;width:578;height:2" coordorigin="8272,5544" coordsize="578,0" path="m8272,5544l8849,5544e" filled="f" stroked="t" strokeweight=".477306pt" strokecolor="#282828">
                <v:path arrowok="t"/>
              </v:shape>
            </v:group>
            <v:group style="position:absolute;left:8792;top:5542;width:2816;height:2" coordorigin="8792,5542" coordsize="2816,2">
              <v:shape style="position:absolute;left:8792;top:5542;width:2816;height:2" coordorigin="8792,5542" coordsize="2816,0" path="m8792,5542l11608,5542e" filled="f" stroked="t" strokeweight=".954611pt" strokecolor="#575757">
                <v:path arrowok="t"/>
              </v:shape>
            </v:group>
            <v:group style="position:absolute;left:2356;top:4529;width:2;height:1786" coordorigin="2356,4529" coordsize="2,1786">
              <v:shape style="position:absolute;left:2356;top:4529;width:2;height:1786" coordorigin="2356,4529" coordsize="0,1786" path="m2356,6315l2356,4529e" filled="f" stroked="t" strokeweight=".954611pt" strokecolor="#5B5B5B">
                <v:path arrowok="t"/>
              </v:shape>
            </v:group>
            <v:group style="position:absolute;left:4902;top:5784;width:3427;height:2" coordorigin="4902,5784" coordsize="3427,2">
              <v:shape style="position:absolute;left:4902;top:5784;width:3427;height:2" coordorigin="4902,5784" coordsize="3427,0" path="m4902,5784l8329,5784e" filled="f" stroked="t" strokeweight=".715958pt" strokecolor="#545454">
                <v:path arrowok="t"/>
              </v:shape>
            </v:group>
            <v:group style="position:absolute;left:8272;top:5784;width:578;height:2" coordorigin="8272,5784" coordsize="578,2">
              <v:shape style="position:absolute;left:8272;top:5784;width:578;height:2" coordorigin="8272,5784" coordsize="578,0" path="m8272,5784l8849,5784e" filled="f" stroked="t" strokeweight=".477306pt" strokecolor="#232323">
                <v:path arrowok="t"/>
              </v:shape>
            </v:group>
            <v:group style="position:absolute;left:8792;top:5784;width:353;height:2" coordorigin="8792,5784" coordsize="353,2">
              <v:shape style="position:absolute;left:8792;top:5784;width:353;height:2" coordorigin="8792,5784" coordsize="353,0" path="m8792,5784l9145,5784e" filled="f" stroked="t" strokeweight=".477306pt" strokecolor="#3B3B3B">
                <v:path arrowok="t"/>
              </v:shape>
            </v:group>
            <v:group style="position:absolute;left:9031;top:5784;width:1556;height:2" coordorigin="9031,5784" coordsize="1556,2">
              <v:shape style="position:absolute;left:9031;top:5784;width:1556;height:2" coordorigin="9031,5784" coordsize="1556,0" path="m9031,5784l10587,5784e" filled="f" stroked="t" strokeweight=".954611pt" strokecolor="#5B5B5B">
                <v:path arrowok="t"/>
              </v:shape>
            </v:group>
            <v:group style="position:absolute;left:10529;top:5784;width:1074;height:2" coordorigin="10529,5784" coordsize="1074,2">
              <v:shape style="position:absolute;left:10529;top:5784;width:1074;height:2" coordorigin="10529,5784" coordsize="1074,0" path="m10529,5784l11603,5784e" filled="f" stroked="t" strokeweight=".477306pt" strokecolor="#383838">
                <v:path arrowok="t"/>
              </v:shape>
            </v:group>
            <v:group style="position:absolute;left:2344;top:6028;width:587;height:2" coordorigin="2344,6028" coordsize="587,2">
              <v:shape style="position:absolute;left:2344;top:6028;width:587;height:2" coordorigin="2344,6028" coordsize="587,0" path="m2344,6028l2931,6028e" filled="f" stroked="t" strokeweight=".477306pt" strokecolor="#232323">
                <v:path arrowok="t"/>
              </v:shape>
            </v:group>
            <v:group style="position:absolute;left:2873;top:6028;width:1771;height:2" coordorigin="2873,6028" coordsize="1771,2">
              <v:shape style="position:absolute;left:2873;top:6028;width:1771;height:2" coordorigin="2873,6028" coordsize="1771,0" path="m2873,6028l4644,6028e" filled="f" stroked="t" strokeweight=".715958pt" strokecolor="#4B4B4B">
                <v:path arrowok="t"/>
              </v:shape>
            </v:group>
            <v:group style="position:absolute;left:4587;top:6028;width:348;height:2" coordorigin="4587,6028" coordsize="348,2">
              <v:shape style="position:absolute;left:4587;top:6028;width:348;height:2" coordorigin="4587,6028" coordsize="348,0" path="m4587,6028l4935,6028e" filled="f" stroked="t" strokeweight=".477306pt" strokecolor="#232323">
                <v:path arrowok="t"/>
              </v:shape>
            </v:group>
            <v:group style="position:absolute;left:4864;top:6023;width:6740;height:2" coordorigin="4864,6023" coordsize="6740,2">
              <v:shape style="position:absolute;left:4864;top:6023;width:6740;height:2" coordorigin="4864,6023" coordsize="6740,0" path="m4864,6023l11603,6023e" filled="f" stroked="t" strokeweight=".715958pt" strokecolor="#575757">
                <v:path arrowok="t"/>
              </v:shape>
            </v:group>
            <v:group style="position:absolute;left:749;top:6270;width:4024;height:2" coordorigin="749,6270" coordsize="4024,2">
              <v:shape style="position:absolute;left:749;top:6270;width:4024;height:2" coordorigin="749,6270" coordsize="4024,0" path="m749,6270l4773,6270e" filled="f" stroked="t" strokeweight=".954611pt" strokecolor="#545454">
                <v:path arrowok="t"/>
              </v:shape>
            </v:group>
            <v:group style="position:absolute;left:4716;top:6267;width:220;height:2" coordorigin="4716,6267" coordsize="220,2">
              <v:shape style="position:absolute;left:4716;top:6267;width:220;height:2" coordorigin="4716,6267" coordsize="220,0" path="m4716,6267l4935,6267e" filled="f" stroked="t" strokeweight=".477306pt" strokecolor="#282828">
                <v:path arrowok="t"/>
              </v:shape>
            </v:group>
            <v:group style="position:absolute;left:4864;top:6267;width:4544;height:2" coordorigin="4864,6267" coordsize="4544,2">
              <v:shape style="position:absolute;left:4864;top:6267;width:4544;height:2" coordorigin="4864,6267" coordsize="4544,0" path="m4864,6267l9408,6267e" filled="f" stroked="t" strokeweight=".715958pt" strokecolor="#484848">
                <v:path arrowok="t"/>
              </v:shape>
            </v:group>
            <v:group style="position:absolute;left:9350;top:6265;width:2253;height:2" coordorigin="9350,6265" coordsize="2253,2">
              <v:shape style="position:absolute;left:9350;top:6265;width:2253;height:2" coordorigin="9350,6265" coordsize="2253,0" path="m9350,6265l11603,6265e" filled="f" stroked="t" strokeweight=".715958pt" strokecolor="#5B5B5B">
                <v:path arrowok="t"/>
              </v:shape>
            </v:group>
            <v:group style="position:absolute;left:2358;top:6243;width:2;height:335" coordorigin="2358,6243" coordsize="2,335">
              <v:shape style="position:absolute;left:2358;top:6243;width:2;height:335" coordorigin="2358,6243" coordsize="0,335" path="m2358,6578l2358,6243e" filled="f" stroked="t" strokeweight=".477306pt" strokecolor="#3B3B3B">
                <v:path arrowok="t"/>
              </v:shape>
            </v:group>
            <v:group style="position:absolute;left:7728;top:6272;width:2;height:278" coordorigin="7728,6272" coordsize="2,278">
              <v:shape style="position:absolute;left:7728;top:6272;width:2;height:278" coordorigin="7728,6272" coordsize="0,278" path="m7728,6550l7728,6272e" filled="f" stroked="t" strokeweight=".238653pt" strokecolor="#0F0F0F">
                <v:path arrowok="t"/>
              </v:shape>
            </v:group>
            <v:group style="position:absolute;left:2358;top:6521;width:2;height:235" coordorigin="2358,6521" coordsize="2,235">
              <v:shape style="position:absolute;left:2358;top:6521;width:2;height:235" coordorigin="2358,6521" coordsize="0,235" path="m2358,6755l2358,6521e" filled="f" stroked="t" strokeweight=".477306pt" strokecolor="#545454">
                <v:path arrowok="t"/>
              </v:shape>
            </v:group>
            <v:group style="position:absolute;left:2348;top:6741;width:1141;height:2" coordorigin="2348,6741" coordsize="1141,2">
              <v:shape style="position:absolute;left:2348;top:6741;width:1141;height:2" coordorigin="2348,6741" coordsize="1141,0" path="m2348,6741l3489,6741e" filled="f" stroked="t" strokeweight=".954611pt" strokecolor="#575757">
                <v:path arrowok="t"/>
              </v:shape>
            </v:group>
            <v:group style="position:absolute;left:3432;top:6741;width:444;height:2" coordorigin="3432,6741" coordsize="444,2">
              <v:shape style="position:absolute;left:3432;top:6741;width:444;height:2" coordorigin="3432,6741" coordsize="444,0" path="m3432,6741l3876,6741e" filled="f" stroked="t" strokeweight=".477306pt" strokecolor="#343434">
                <v:path arrowok="t"/>
              </v:shape>
            </v:group>
            <v:group style="position:absolute;left:3818;top:6741;width:1804;height:2" coordorigin="3818,6741" coordsize="1804,2">
              <v:shape style="position:absolute;left:3818;top:6741;width:1804;height:2" coordorigin="3818,6741" coordsize="1804,0" path="m3818,6741l5623,6741e" filled="f" stroked="t" strokeweight=".954611pt" strokecolor="#545454">
                <v:path arrowok="t"/>
              </v:shape>
            </v:group>
            <v:group style="position:absolute;left:5565;top:6741;width:449;height:2" coordorigin="5565,6741" coordsize="449,2">
              <v:shape style="position:absolute;left:5565;top:6741;width:449;height:2" coordorigin="5565,6741" coordsize="449,0" path="m5565,6741l6014,6741e" filled="f" stroked="t" strokeweight=".477306pt" strokecolor="#2F2F2F">
                <v:path arrowok="t"/>
              </v:shape>
            </v:group>
            <v:group style="position:absolute;left:5957;top:6739;width:1446;height:2" coordorigin="5957,6739" coordsize="1446,2">
              <v:shape style="position:absolute;left:5957;top:6739;width:1446;height:2" coordorigin="5957,6739" coordsize="1446,0" path="m5957,6739l7403,6739e" filled="f" stroked="t" strokeweight=".954611pt" strokecolor="#545454">
                <v:path arrowok="t"/>
              </v:shape>
            </v:group>
            <v:group style="position:absolute;left:7346;top:6736;width:415;height:2" coordorigin="7346,6736" coordsize="415,2">
              <v:shape style="position:absolute;left:7346;top:6736;width:415;height:2" coordorigin="7346,6736" coordsize="415,0" path="m7346,6736l7761,6736e" filled="f" stroked="t" strokeweight=".477306pt" strokecolor="#282828">
                <v:path arrowok="t"/>
              </v:shape>
            </v:group>
            <v:group style="position:absolute;left:7728;top:6550;width:2;height:187" coordorigin="7728,6550" coordsize="2,187">
              <v:shape style="position:absolute;left:7728;top:6550;width:2;height:187" coordorigin="7728,6550" coordsize="0,187" path="m7728,6736l7728,6550e" filled="f" stroked="t" strokeweight=".238653pt" strokecolor="#2F2F2F">
                <v:path arrowok="t"/>
              </v:shape>
            </v:group>
            <v:group style="position:absolute;left:7699;top:6736;width:1465;height:2" coordorigin="7699,6736" coordsize="1465,2">
              <v:shape style="position:absolute;left:7699;top:6736;width:1465;height:2" coordorigin="7699,6736" coordsize="1465,0" path="m7699,6736l9164,6736e" filled="f" stroked="t" strokeweight=".715958pt" strokecolor="#4F4F4F">
                <v:path arrowok="t"/>
              </v:shape>
            </v:group>
            <v:group style="position:absolute;left:9088;top:6736;width:320;height:2" coordorigin="9088,6736" coordsize="320,2">
              <v:shape style="position:absolute;left:9088;top:6736;width:320;height:2" coordorigin="9088,6736" coordsize="320,0" path="m9088,6736l9408,6736e" filled="f" stroked="t" strokeweight=".477306pt" strokecolor="#3B3B3B">
                <v:path arrowok="t"/>
              </v:shape>
            </v:group>
            <v:group style="position:absolute;left:9350;top:6736;width:811;height:2" coordorigin="9350,6736" coordsize="811,2">
              <v:shape style="position:absolute;left:9350;top:6736;width:811;height:2" coordorigin="9350,6736" coordsize="811,0" path="m9350,6736l10162,6736e" filled="f" stroked="t" strokeweight=".477306pt" strokecolor="#232323">
                <v:path arrowok="t"/>
              </v:shape>
            </v:group>
            <v:group style="position:absolute;left:10105;top:6736;width:1499;height:2" coordorigin="10105,6736" coordsize="1499,2">
              <v:shape style="position:absolute;left:10105;top:6736;width:1499;height:2" coordorigin="10105,6736" coordsize="1499,0" path="m10105,6736l11603,6736e" filled="f" stroked="t" strokeweight=".715958pt" strokecolor="#575757">
                <v:path arrowok="t"/>
              </v:shape>
            </v:group>
            <v:group style="position:absolute;left:11599;top:6521;width:2;height:244" coordorigin="11599,6521" coordsize="2,244">
              <v:shape style="position:absolute;left:11599;top:6521;width:2;height:244" coordorigin="11599,6521" coordsize="0,244" path="m11599,6765l11599,6521e" filled="f" stroked="t" strokeweight=".477306pt" strokecolor="#484848">
                <v:path arrowok="t"/>
              </v:shape>
            </v:group>
            <v:group style="position:absolute;left:320;top:6698;width:2;height:330" coordorigin="320,6698" coordsize="2,330">
              <v:shape style="position:absolute;left:320;top:6698;width:2;height:330" coordorigin="320,6698" coordsize="0,330" path="m320,7028l320,6698e" filled="f" stroked="t" strokeweight=".477306pt" strokecolor="#3F3F3F">
                <v:path arrowok="t"/>
              </v:shape>
            </v:group>
            <v:group style="position:absolute;left:2358;top:6698;width:2;height:1264" coordorigin="2358,6698" coordsize="2,1264">
              <v:shape style="position:absolute;left:2358;top:6698;width:2;height:1264" coordorigin="2358,6698" coordsize="0,1264" path="m2358,7962l2358,6698e" filled="f" stroked="t" strokeweight=".954611pt" strokecolor="#5B5B5B">
                <v:path arrowok="t"/>
              </v:shape>
            </v:group>
            <v:group style="position:absolute;left:2348;top:6985;width:2329;height:2" coordorigin="2348,6985" coordsize="2329,2">
              <v:shape style="position:absolute;left:2348;top:6985;width:2329;height:2" coordorigin="2348,6985" coordsize="2329,0" path="m2348,6985l4678,6985e" filled="f" stroked="t" strokeweight=".715958pt" strokecolor="#545454">
                <v:path arrowok="t"/>
              </v:shape>
            </v:group>
            <v:group style="position:absolute;left:4587;top:6985;width:348;height:2" coordorigin="4587,6985" coordsize="348,2">
              <v:shape style="position:absolute;left:4587;top:6985;width:348;height:2" coordorigin="4587,6985" coordsize="348,0" path="m4587,6985l4935,6985e" filled="f" stroked="t" strokeweight=".477306pt" strokecolor="#2F2F2F">
                <v:path arrowok="t"/>
              </v:shape>
            </v:group>
            <v:group style="position:absolute;left:4909;top:5262;width:2;height:1728" coordorigin="4909,5262" coordsize="2,1728">
              <v:shape style="position:absolute;left:4909;top:5262;width:2;height:1728" coordorigin="4909,5262" coordsize="0,1728" path="m4909,6990l4909,5262e" filled="f" stroked="t" strokeweight=".954611pt" strokecolor="#545454">
                <v:path arrowok="t"/>
              </v:shape>
            </v:group>
            <v:group style="position:absolute;left:5957;top:6983;width:5627;height:2" coordorigin="5957,6983" coordsize="5627,2">
              <v:shape style="position:absolute;left:5957;top:6983;width:5627;height:2" coordorigin="5957,6983" coordsize="5627,0" path="m5957,6983l11584,6983e" filled="f" stroked="t" strokeweight=".477306pt" strokecolor="#4B4B4B">
                <v:path arrowok="t"/>
              </v:shape>
            </v:group>
            <v:group style="position:absolute;left:7728;top:6722;width:2;height:287" coordorigin="7728,6722" coordsize="2,287">
              <v:shape style="position:absolute;left:7728;top:6722;width:2;height:287" coordorigin="7728,6722" coordsize="0,287" path="m7728,7009l7728,6722e" filled="f" stroked="t" strokeweight=".238653pt" strokecolor="#4B4B4B">
                <v:path arrowok="t"/>
              </v:shape>
            </v:group>
            <v:group style="position:absolute;left:4864;top:6980;width:6740;height:2" coordorigin="4864,6980" coordsize="6740,2">
              <v:shape style="position:absolute;left:4864;top:6980;width:6740;height:2" coordorigin="4864,6980" coordsize="6740,0" path="m4864,6980l11603,6980e" filled="f" stroked="t" strokeweight=".715958pt" strokecolor="#4F4F4F">
                <v:path arrowok="t"/>
              </v:shape>
            </v:group>
            <v:group style="position:absolute;left:9350;top:6976;width:811;height:2" coordorigin="9350,6976" coordsize="811,2">
              <v:shape style="position:absolute;left:9350;top:6976;width:811;height:2" coordorigin="9350,6976" coordsize="811,0" path="m9350,6976l10162,6976e" filled="f" stroked="t" strokeweight=".477306pt" strokecolor="#2F2F2F">
                <v:path arrowok="t"/>
              </v:shape>
            </v:group>
            <v:group style="position:absolute;left:11603;top:6693;width:2;height:4113" coordorigin="11603,6693" coordsize="2,4113">
              <v:shape style="position:absolute;left:11603;top:6693;width:2;height:4113" coordorigin="11603,6693" coordsize="0,4113" path="m11603,10806l11603,6693e" filled="f" stroked="t" strokeweight=".954611pt" strokecolor="#5B5B5B">
                <v:path arrowok="t"/>
              </v:shape>
            </v:group>
            <v:group style="position:absolute;left:315;top:7222;width:5699;height:2" coordorigin="315,7222" coordsize="5699,2">
              <v:shape style="position:absolute;left:315;top:7222;width:5699;height:2" coordorigin="315,7222" coordsize="5699,0" path="m315,7222l6014,7222e" filled="f" stroked="t" strokeweight=".954611pt" strokecolor="#545454">
                <v:path arrowok="t"/>
              </v:shape>
            </v:group>
            <v:group style="position:absolute;left:5957;top:7220;width:802;height:2" coordorigin="5957,7220" coordsize="802,2">
              <v:shape style="position:absolute;left:5957;top:7220;width:802;height:2" coordorigin="5957,7220" coordsize="802,0" path="m5957,7220l6759,7220e" filled="f" stroked="t" strokeweight=".477306pt" strokecolor="#282828">
                <v:path arrowok="t"/>
              </v:shape>
            </v:group>
            <v:group style="position:absolute;left:6701;top:7217;width:2883;height:2" coordorigin="6701,7217" coordsize="2883,2">
              <v:shape style="position:absolute;left:6701;top:7217;width:2883;height:2" coordorigin="6701,7217" coordsize="2883,0" path="m6701,7217l9584,7217e" filled="f" stroked="t" strokeweight=".954611pt" strokecolor="#575757">
                <v:path arrowok="t"/>
              </v:shape>
            </v:group>
            <v:group style="position:absolute;left:9350;top:7217;width:811;height:2" coordorigin="9350,7217" coordsize="811,2">
              <v:shape style="position:absolute;left:9350;top:7217;width:811;height:2" coordorigin="9350,7217" coordsize="811,0" path="m9350,7217l10162,7217e" filled="f" stroked="t" strokeweight=".477306pt" strokecolor="#444444">
                <v:path arrowok="t"/>
              </v:shape>
            </v:group>
            <v:group style="position:absolute;left:10047;top:7213;width:1561;height:2" coordorigin="10047,7213" coordsize="1561,2">
              <v:shape style="position:absolute;left:10047;top:7213;width:1561;height:2" coordorigin="10047,7213" coordsize="1561,0" path="m10047,7213l11608,7213e" filled="f" stroked="t" strokeweight=".954611pt" strokecolor="#575757">
                <v:path arrowok="t"/>
              </v:shape>
            </v:group>
            <v:group style="position:absolute;left:315;top:7696;width:6444;height:2" coordorigin="315,7696" coordsize="6444,2">
              <v:shape style="position:absolute;left:315;top:7696;width:6444;height:2" coordorigin="315,7696" coordsize="6444,0" path="m315,7696l6759,7696e" filled="f" stroked="t" strokeweight=".954611pt" strokecolor="#4F4F4F">
                <v:path arrowok="t"/>
              </v:shape>
            </v:group>
            <v:group style="position:absolute;left:6701;top:7694;width:702;height:2" coordorigin="6701,7694" coordsize="702,2">
              <v:shape style="position:absolute;left:6701;top:7694;width:702;height:2" coordorigin="6701,7694" coordsize="702,0" path="m6701,7694l7403,7694e" filled="f" stroked="t" strokeweight=".477306pt" strokecolor="#2B2B2B">
                <v:path arrowok="t"/>
              </v:shape>
            </v:group>
            <v:group style="position:absolute;left:7346;top:7691;width:1504;height:2" coordorigin="7346,7691" coordsize="1504,2">
              <v:shape style="position:absolute;left:7346;top:7691;width:1504;height:2" coordorigin="7346,7691" coordsize="1504,0" path="m7346,7691l8849,7691e" filled="f" stroked="t" strokeweight=".954611pt" strokecolor="#575757">
                <v:path arrowok="t"/>
              </v:shape>
            </v:group>
            <v:group style="position:absolute;left:8792;top:7691;width:353;height:2" coordorigin="8792,7691" coordsize="353,2">
              <v:shape style="position:absolute;left:8792;top:7691;width:353;height:2" coordorigin="8792,7691" coordsize="353,0" path="m8792,7691l9145,7691e" filled="f" stroked="t" strokeweight=".477306pt" strokecolor="#3B3B3B">
                <v:path arrowok="t"/>
              </v:shape>
            </v:group>
            <v:group style="position:absolute;left:8973;top:7687;width:2635;height:2" coordorigin="8973,7687" coordsize="2635,2">
              <v:shape style="position:absolute;left:8973;top:7687;width:2635;height:2" coordorigin="8973,7687" coordsize="2635,0" path="m8973,7687l11608,7687e" filled="f" stroked="t" strokeweight=".715958pt" strokecolor="#4F4F4F">
                <v:path arrowok="t"/>
              </v:shape>
            </v:group>
            <v:group style="position:absolute;left:4907;top:7931;width:6701;height:2" coordorigin="4907,7931" coordsize="6701,2">
              <v:shape style="position:absolute;left:4907;top:7931;width:6701;height:2" coordorigin="4907,7931" coordsize="6701,0" path="m4907,7931l11608,7931e" filled="f" stroked="t" strokeweight=".715958pt" strokecolor="#545454">
                <v:path arrowok="t"/>
              </v:shape>
            </v:group>
            <v:group style="position:absolute;left:2358;top:7905;width:2;height:1029" coordorigin="2358,7905" coordsize="2,1029">
              <v:shape style="position:absolute;left:2358;top:7905;width:2;height:1029" coordorigin="2358,7905" coordsize="0,1029" path="m2358,8934l2358,7905e" filled="f" stroked="t" strokeweight=".477306pt" strokecolor="#343434">
                <v:path arrowok="t"/>
              </v:shape>
            </v:group>
            <v:group style="position:absolute;left:4914;top:7689;width:2;height:737" coordorigin="4914,7689" coordsize="2,737">
              <v:shape style="position:absolute;left:4914;top:7689;width:2;height:737" coordorigin="4914,7689" coordsize="0,737" path="m4914,8426l4914,7689e" filled="f" stroked="t" strokeweight=".954611pt" strokecolor="#606060">
                <v:path arrowok="t"/>
              </v:shape>
            </v:group>
            <v:group style="position:absolute;left:4902;top:8177;width:721;height:2" coordorigin="4902,8177" coordsize="721,2">
              <v:shape style="position:absolute;left:4902;top:8177;width:721;height:2" coordorigin="4902,8177" coordsize="721,0" path="m4902,8177l5623,8177e" filled="f" stroked="t" strokeweight=".954611pt" strokecolor="#545454">
                <v:path arrowok="t"/>
              </v:shape>
            </v:group>
            <v:group style="position:absolute;left:5565;top:8177;width:449;height:2" coordorigin="5565,8177" coordsize="449,2">
              <v:shape style="position:absolute;left:5565;top:8177;width:449;height:2" coordorigin="5565,8177" coordsize="449,0" path="m5565,8177l6014,8177e" filled="f" stroked="t" strokeweight=".477306pt" strokecolor="#282828">
                <v:path arrowok="t"/>
              </v:shape>
            </v:group>
            <v:group style="position:absolute;left:5957;top:8175;width:3451;height:2" coordorigin="5957,8175" coordsize="3451,2">
              <v:shape style="position:absolute;left:5957;top:8175;width:3451;height:2" coordorigin="5957,8175" coordsize="3451,0" path="m5957,8175l9408,8175e" filled="f" stroked="t" strokeweight=".715958pt" strokecolor="#4F4F4F">
                <v:path arrowok="t"/>
              </v:shape>
            </v:group>
            <v:group style="position:absolute;left:9350;top:8173;width:811;height:2" coordorigin="9350,8173" coordsize="811,2">
              <v:shape style="position:absolute;left:9350;top:8173;width:811;height:2" coordorigin="9350,8173" coordsize="811,0" path="m9350,8173l10162,8173e" filled="f" stroked="t" strokeweight=".477306pt" strokecolor="#343434">
                <v:path arrowok="t"/>
              </v:shape>
            </v:group>
            <v:group style="position:absolute;left:9947;top:8170;width:1661;height:2" coordorigin="9947,8170" coordsize="1661,2">
              <v:shape style="position:absolute;left:9947;top:8170;width:1661;height:2" coordorigin="9947,8170" coordsize="1661,0" path="m9947,8170l11608,8170e" filled="f" stroked="t" strokeweight=".715958pt" strokecolor="#545454">
                <v:path arrowok="t"/>
              </v:shape>
            </v:group>
            <v:group style="position:absolute;left:320;top:8419;width:864;height:2" coordorigin="320,8419" coordsize="864,2">
              <v:shape style="position:absolute;left:320;top:8419;width:864;height:2" coordorigin="320,8419" coordsize="864,0" path="m320,8419l1184,8419e" filled="f" stroked="t" strokeweight=".954611pt" strokecolor="#606060">
                <v:path arrowok="t"/>
              </v:shape>
            </v:group>
            <v:group style="position:absolute;left:1036;top:8419;width:759;height:2" coordorigin="1036,8419" coordsize="759,2">
              <v:shape style="position:absolute;left:1036;top:8419;width:759;height:2" coordorigin="1036,8419" coordsize="759,0" path="m1036,8419l1795,8419e" filled="f" stroked="t" strokeweight=".477306pt" strokecolor="#3F3F3F">
                <v:path arrowok="t"/>
              </v:shape>
            </v:group>
            <v:group style="position:absolute;left:1613;top:8419;width:1876;height:2" coordorigin="1613,8419" coordsize="1876,2">
              <v:shape style="position:absolute;left:1613;top:8419;width:1876;height:2" coordorigin="1613,8419" coordsize="1876,0" path="m1613,8419l3489,8419e" filled="f" stroked="t" strokeweight=".954611pt" strokecolor="#575757">
                <v:path arrowok="t"/>
              </v:shape>
            </v:group>
            <v:group style="position:absolute;left:3432;top:8417;width:444;height:2" coordorigin="3432,8417" coordsize="444,2">
              <v:shape style="position:absolute;left:3432;top:8417;width:444;height:2" coordorigin="3432,8417" coordsize="444,0" path="m3432,8417l3876,8417e" filled="f" stroked="t" strokeweight=".477306pt" strokecolor="#232323">
                <v:path arrowok="t"/>
              </v:shape>
            </v:group>
            <v:group style="position:absolute;left:3818;top:8417;width:1804;height:2" coordorigin="3818,8417" coordsize="1804,2">
              <v:shape style="position:absolute;left:3818;top:8417;width:1804;height:2" coordorigin="3818,8417" coordsize="1804,0" path="m3818,8417l5623,8417e" filled="f" stroked="t" strokeweight=".954611pt" strokecolor="#545454">
                <v:path arrowok="t"/>
              </v:shape>
            </v:group>
            <v:group style="position:absolute;left:5565;top:8417;width:449;height:2" coordorigin="5565,8417" coordsize="449,2">
              <v:shape style="position:absolute;left:5565;top:8417;width:449;height:2" coordorigin="5565,8417" coordsize="449,0" path="m5565,8417l6014,8417e" filled="f" stroked="t" strokeweight=".477306pt" strokecolor="#343434">
                <v:path arrowok="t"/>
              </v:shape>
            </v:group>
            <v:group style="position:absolute;left:5957;top:8414;width:1107;height:2" coordorigin="5957,8414" coordsize="1107,2">
              <v:shape style="position:absolute;left:5957;top:8414;width:1107;height:2" coordorigin="5957,8414" coordsize="1107,0" path="m5957,8414l7064,8414e" filled="f" stroked="t" strokeweight=".954611pt" strokecolor="#5B5B5B">
                <v:path arrowok="t"/>
              </v:shape>
            </v:group>
            <v:group style="position:absolute;left:6926;top:8412;width:831;height:2" coordorigin="6926,8412" coordsize="831,2">
              <v:shape style="position:absolute;left:6926;top:8412;width:831;height:2" coordorigin="6926,8412" coordsize="831,0" path="m6926,8412l7756,8412e" filled="f" stroked="t" strokeweight=".477306pt" strokecolor="#2B2B2B">
                <v:path arrowok="t"/>
              </v:shape>
            </v:group>
            <v:group style="position:absolute;left:7699;top:8410;width:3914;height:2" coordorigin="7699,8410" coordsize="3914,2">
              <v:shape style="position:absolute;left:7699;top:8410;width:3914;height:2" coordorigin="7699,8410" coordsize="3914,0" path="m7699,8410l11613,8410e" filled="f" stroked="t" strokeweight=".715958pt" strokecolor="#575757">
                <v:path arrowok="t"/>
              </v:shape>
            </v:group>
            <v:group style="position:absolute;left:325;top:8632;width:2;height:302" coordorigin="325,8632" coordsize="2,302">
              <v:shape style="position:absolute;left:325;top:8632;width:2;height:302" coordorigin="325,8632" coordsize="0,302" path="m325,8934l325,8632e" filled="f" stroked="t" strokeweight=".477306pt" strokecolor="#444444">
                <v:path arrowok="t"/>
              </v:shape>
            </v:group>
            <v:group style="position:absolute;left:315;top:9226;width:5308;height:2" coordorigin="315,9226" coordsize="5308,2">
              <v:shape style="position:absolute;left:315;top:9226;width:5308;height:2" coordorigin="315,9226" coordsize="5308,0" path="m315,9226l5623,9226e" filled="f" stroked="t" strokeweight=".954611pt" strokecolor="#545454">
                <v:path arrowok="t"/>
              </v:shape>
            </v:group>
            <v:group style="position:absolute;left:5565;top:9221;width:449;height:2" coordorigin="5565,9221" coordsize="449,2">
              <v:shape style="position:absolute;left:5565;top:9221;width:449;height:2" coordorigin="5565,9221" coordsize="449,0" path="m5565,9221l6014,9221e" filled="f" stroked="t" strokeweight=".477306pt" strokecolor="#2F2F2F">
                <v:path arrowok="t"/>
              </v:shape>
            </v:group>
            <v:group style="position:absolute;left:5957;top:9219;width:1484;height:2" coordorigin="5957,9219" coordsize="1484,2">
              <v:shape style="position:absolute;left:5957;top:9219;width:1484;height:2" coordorigin="5957,9219" coordsize="1484,0" path="m5957,9219l7441,9219e" filled="f" stroked="t" strokeweight=".954611pt" strokecolor="#5B5B5B">
                <v:path arrowok="t"/>
              </v:shape>
            </v:group>
            <v:group style="position:absolute;left:7346;top:9216;width:410;height:2" coordorigin="7346,9216" coordsize="410,2">
              <v:shape style="position:absolute;left:7346;top:9216;width:410;height:2" coordorigin="7346,9216" coordsize="410,0" path="m7346,9216l7756,9216e" filled="f" stroked="t" strokeweight=".477306pt" strokecolor="#3F3F3F">
                <v:path arrowok="t"/>
              </v:shape>
            </v:group>
            <v:group style="position:absolute;left:7699;top:9216;width:1594;height:2" coordorigin="7699,9216" coordsize="1594,2">
              <v:shape style="position:absolute;left:7699;top:9216;width:1594;height:2" coordorigin="7699,9216" coordsize="1594,0" path="m7699,9216l9293,9216e" filled="f" stroked="t" strokeweight=".954611pt" strokecolor="#606060">
                <v:path arrowok="t"/>
              </v:shape>
            </v:group>
            <v:group style="position:absolute;left:8191;top:9214;width:3422;height:2" coordorigin="8191,9214" coordsize="3422,2">
              <v:shape style="position:absolute;left:8191;top:9214;width:3422;height:2" coordorigin="8191,9214" coordsize="3422,0" path="m8191,9214l11613,9214e" filled="f" stroked="t" strokeweight=".954611pt" strokecolor="#676767">
                <v:path arrowok="t"/>
              </v:shape>
            </v:group>
            <v:group style="position:absolute;left:2360;top:8876;width:2;height:618" coordorigin="2360,8876" coordsize="2,618">
              <v:shape style="position:absolute;left:2360;top:8876;width:2;height:618" coordorigin="2360,8876" coordsize="0,618" path="m2360,9494l2360,8876e" filled="f" stroked="t" strokeweight=".954611pt" strokecolor="#676767">
                <v:path arrowok="t"/>
              </v:shape>
            </v:group>
            <v:group style="position:absolute;left:2363;top:9437;width:2;height:656" coordorigin="2363,9437" coordsize="2,656">
              <v:shape style="position:absolute;left:2363;top:9437;width:2;height:656" coordorigin="2363,9437" coordsize="0,656" path="m2363,10092l2363,9437e" filled="f" stroked="t" strokeweight=".477306pt" strokecolor="#343434">
                <v:path arrowok="t"/>
              </v:shape>
            </v:group>
            <v:group style="position:absolute;left:315;top:10069;width:1403;height:2" coordorigin="315,10069" coordsize="1403,2">
              <v:shape style="position:absolute;left:315;top:10069;width:1403;height:2" coordorigin="315,10069" coordsize="1403,0" path="m315,10069l1718,10069e" filled="f" stroked="t" strokeweight=".715958pt" strokecolor="#3F3F3F">
                <v:path arrowok="t"/>
              </v:shape>
            </v:group>
            <v:group style="position:absolute;left:1375;top:10064;width:10243;height:2" coordorigin="1375,10064" coordsize="10243,2">
              <v:shape style="position:absolute;left:1375;top:10064;width:10243;height:2" coordorigin="1375,10064" coordsize="10243,0" path="m1375,10064l11618,10064e" filled="f" stroked="t" strokeweight=".954611pt" strokecolor="#545454">
                <v:path arrowok="t"/>
              </v:shape>
            </v:group>
            <v:group style="position:absolute;left:315;top:10310;width:4329;height:2" coordorigin="315,10310" coordsize="4329,2">
              <v:shape style="position:absolute;left:315;top:10310;width:4329;height:2" coordorigin="315,10310" coordsize="4329,0" path="m315,10310l4644,10310e" filled="f" stroked="t" strokeweight=".715958pt" strokecolor="#4F4F4F">
                <v:path arrowok="t"/>
              </v:shape>
            </v:group>
            <v:group style="position:absolute;left:2363;top:10021;width:2;height:335" coordorigin="2363,10021" coordsize="2,335">
              <v:shape style="position:absolute;left:2363;top:10021;width:2;height:335" coordorigin="2363,10021" coordsize="0,335" path="m2363,10356l2363,10021e" filled="f" stroked="t" strokeweight=".477306pt" strokecolor="#4B4B4B">
                <v:path arrowok="t"/>
              </v:shape>
            </v:group>
            <v:group style="position:absolute;left:4587;top:10308;width:339;height:2" coordorigin="4587,10308" coordsize="339,2">
              <v:shape style="position:absolute;left:4587;top:10308;width:339;height:2" coordorigin="4587,10308" coordsize="339,0" path="m4587,10308l4926,10308e" filled="f" stroked="t" strokeweight=".477306pt" strokecolor="#232323">
                <v:path arrowok="t"/>
              </v:shape>
            </v:group>
            <v:group style="position:absolute;left:4869;top:10306;width:1198;height:2" coordorigin="4869,10306" coordsize="1198,2">
              <v:shape style="position:absolute;left:4869;top:10306;width:1198;height:2" coordorigin="4869,10306" coordsize="1198,0" path="m4869,10306l6067,10306e" filled="f" stroked="t" strokeweight=".954611pt" strokecolor="#5B5B5B">
                <v:path arrowok="t"/>
              </v:shape>
            </v:group>
            <v:group style="position:absolute;left:5957;top:10303;width:802;height:2" coordorigin="5957,10303" coordsize="802,2">
              <v:shape style="position:absolute;left:5957;top:10303;width:802;height:2" coordorigin="5957,10303" coordsize="802,0" path="m5957,10303l6759,10303e" filled="f" stroked="t" strokeweight=".477306pt" strokecolor="#3B3B3B">
                <v:path arrowok="t"/>
              </v:shape>
            </v:group>
            <v:group style="position:absolute;left:6701;top:10301;width:2797;height:2" coordorigin="6701,10301" coordsize="2797,2">
              <v:shape style="position:absolute;left:6701;top:10301;width:2797;height:2" coordorigin="6701,10301" coordsize="2797,0" path="m6701,10301l9498,10301e" filled="f" stroked="t" strokeweight=".954611pt" strokecolor="#5B5B5B">
                <v:path arrowok="t"/>
              </v:shape>
            </v:group>
            <v:group style="position:absolute;left:9350;top:10298;width:811;height:2" coordorigin="9350,10298" coordsize="811,2">
              <v:shape style="position:absolute;left:9350;top:10298;width:811;height:2" coordorigin="9350,10298" coordsize="811,0" path="m9350,10298l10162,10298e" filled="f" stroked="t" strokeweight=".477306pt" strokecolor="#343434">
                <v:path arrowok="t"/>
              </v:shape>
            </v:group>
            <v:group style="position:absolute;left:10105;top:10296;width:1513;height:2" coordorigin="10105,10296" coordsize="1513,2">
              <v:shape style="position:absolute;left:10105;top:10296;width:1513;height:2" coordorigin="10105,10296" coordsize="1513,0" path="m10105,10296l11618,10296e" filled="f" stroked="t" strokeweight=".715958pt" strokecolor="#575757">
                <v:path arrowok="t"/>
              </v:shape>
            </v:group>
            <v:group style="position:absolute;left:2363;top:10284;width:2;height:2839" coordorigin="2363,10284" coordsize="2,2839">
              <v:shape style="position:absolute;left:2363;top:10284;width:2;height:2839" coordorigin="2363,10284" coordsize="0,2839" path="m2363,13123l2363,10284e" filled="f" stroked="t" strokeweight=".715958pt" strokecolor="#5B5B5B">
                <v:path arrowok="t"/>
              </v:shape>
            </v:group>
            <v:group style="position:absolute;left:3270;top:10552;width:606;height:2" coordorigin="3270,10552" coordsize="606,2">
              <v:shape style="position:absolute;left:3270;top:10552;width:606;height:2" coordorigin="3270,10552" coordsize="606,0" path="m3270,10552l3876,10552e" filled="f" stroked="t" strokeweight=".477306pt" strokecolor="#282828">
                <v:path arrowok="t"/>
              </v:shape>
            </v:group>
            <v:group style="position:absolute;left:4716;top:10547;width:907;height:2" coordorigin="4716,10547" coordsize="907,2">
              <v:shape style="position:absolute;left:4716;top:10547;width:907;height:2" coordorigin="4716,10547" coordsize="907,0" path="m4716,10547l5623,10547e" filled="f" stroked="t" strokeweight=".477306pt" strokecolor="#343434">
                <v:path arrowok="t"/>
              </v:shape>
            </v:group>
            <v:group style="position:absolute;left:8272;top:10543;width:578;height:2" coordorigin="8272,10543" coordsize="578,2">
              <v:shape style="position:absolute;left:8272;top:10543;width:578;height:2" coordorigin="8272,10543" coordsize="578,0" path="m8272,10543l8849,10543e" filled="f" stroked="t" strokeweight=".477306pt" strokecolor="#383838">
                <v:path arrowok="t"/>
              </v:shape>
            </v:group>
            <v:group style="position:absolute;left:673;top:10545;width:10945;height:2" coordorigin="673,10545" coordsize="10945,2">
              <v:shape style="position:absolute;left:673;top:10545;width:10945;height:2" coordorigin="673,10545" coordsize="10945,0" path="m673,10545l11618,10545e" filled="f" stroked="t" strokeweight=".715958pt" strokecolor="#545454">
                <v:path arrowok="t"/>
              </v:shape>
            </v:group>
            <v:group style="position:absolute;left:320;top:11031;width:1613;height:2" coordorigin="320,11031" coordsize="1613,2">
              <v:shape style="position:absolute;left:320;top:11031;width:1613;height:2" coordorigin="320,11031" coordsize="1613,0" path="m320,11031l1933,11031e" filled="f" stroked="t" strokeweight=".477306pt" strokecolor="#3F3F3F">
                <v:path arrowok="t"/>
              </v:shape>
            </v:group>
            <v:group style="position:absolute;left:1842;top:11028;width:2802;height:2" coordorigin="1842,11028" coordsize="2802,2">
              <v:shape style="position:absolute;left:1842;top:11028;width:2802;height:2" coordorigin="1842,11028" coordsize="2802,0" path="m1842,11028l4644,11028e" filled="f" stroked="t" strokeweight=".954611pt" strokecolor="#575757">
                <v:path arrowok="t"/>
              </v:shape>
            </v:group>
            <v:group style="position:absolute;left:4587;top:11026;width:339;height:2" coordorigin="4587,11026" coordsize="339,2">
              <v:shape style="position:absolute;left:4587;top:11026;width:339;height:2" coordorigin="4587,11026" coordsize="339,0" path="m4587,11026l4926,11026e" filled="f" stroked="t" strokeweight=".477306pt" strokecolor="#232323">
                <v:path arrowok="t"/>
              </v:shape>
            </v:group>
            <v:group style="position:absolute;left:4869;top:11024;width:3460;height:2" coordorigin="4869,11024" coordsize="3460,2">
              <v:shape style="position:absolute;left:4869;top:11024;width:3460;height:2" coordorigin="4869,11024" coordsize="3460,0" path="m4869,11024l8329,11024e" filled="f" stroked="t" strokeweight=".715958pt" strokecolor="#4F4F4F">
                <v:path arrowok="t"/>
              </v:shape>
            </v:group>
            <v:group style="position:absolute;left:8272;top:11021;width:578;height:2" coordorigin="8272,11021" coordsize="578,2">
              <v:shape style="position:absolute;left:8272;top:11021;width:578;height:2" coordorigin="8272,11021" coordsize="578,0" path="m8272,11021l8849,11021e" filled="f" stroked="t" strokeweight=".477306pt" strokecolor="#2F2F2F">
                <v:path arrowok="t"/>
              </v:shape>
            </v:group>
            <v:group style="position:absolute;left:8720;top:11019;width:893;height:2" coordorigin="8720,11019" coordsize="893,2">
              <v:shape style="position:absolute;left:8720;top:11019;width:893;height:2" coordorigin="8720,11019" coordsize="893,0" path="m8720,11019l9613,11019e" filled="f" stroked="t" strokeweight=".954611pt" strokecolor="#606060">
                <v:path arrowok="t"/>
              </v:shape>
            </v:group>
            <v:group style="position:absolute;left:9350;top:11021;width:811;height:2" coordorigin="9350,11021" coordsize="811,2">
              <v:shape style="position:absolute;left:9350;top:11021;width:811;height:2" coordorigin="9350,11021" coordsize="811,0" path="m9350,11021l10162,11021e" filled="f" stroked="t" strokeweight=".715958pt" strokecolor="#444444">
                <v:path arrowok="t"/>
              </v:shape>
            </v:group>
            <v:group style="position:absolute;left:10105;top:11014;width:1513;height:2" coordorigin="10105,11014" coordsize="1513,2">
              <v:shape style="position:absolute;left:10105;top:11014;width:1513;height:2" coordorigin="10105,11014" coordsize="1513,0" path="m10105,11014l11618,11014e" filled="f" stroked="t" strokeweight=".954611pt" strokecolor="#5B5B5B">
                <v:path arrowok="t"/>
              </v:shape>
            </v:group>
            <v:group style="position:absolute;left:11608;top:10748;width:2;height:302" coordorigin="11608,10748" coordsize="2,302">
              <v:shape style="position:absolute;left:11608;top:10748;width:2;height:302" coordorigin="11608,10748" coordsize="0,302" path="m11608,11050l11608,10748e" filled="f" stroked="t" strokeweight=".477306pt" strokecolor="#3F3F3F">
                <v:path arrowok="t"/>
              </v:shape>
            </v:group>
            <v:group style="position:absolute;left:320;top:11273;width:4840;height:2" coordorigin="320,11273" coordsize="4840,2">
              <v:shape style="position:absolute;left:320;top:11273;width:4840;height:2" coordorigin="320,11273" coordsize="4840,0" path="m320,11273l5160,11273e" filled="f" stroked="t" strokeweight=".715958pt" strokecolor="#545454">
                <v:path arrowok="t"/>
              </v:shape>
            </v:group>
            <v:group style="position:absolute;left:8272;top:11261;width:578;height:2" coordorigin="8272,11261" coordsize="578,2">
              <v:shape style="position:absolute;left:8272;top:11261;width:578;height:2" coordorigin="8272,11261" coordsize="578,0" path="m8272,11261l8849,11261e" filled="f" stroked="t" strokeweight=".477306pt" strokecolor="#1F1F1F">
                <v:path arrowok="t"/>
              </v:shape>
            </v:group>
            <v:group style="position:absolute;left:4062;top:11263;width:7561;height:2" coordorigin="4062,11263" coordsize="7561,2">
              <v:shape style="position:absolute;left:4062;top:11263;width:7561;height:2" coordorigin="4062,11263" coordsize="7561,0" path="m4062,11263l11622,11263e" filled="f" stroked="t" strokeweight=".715958pt" strokecolor="#545454">
                <v:path arrowok="t"/>
              </v:shape>
            </v:group>
            <v:group style="position:absolute;left:8954;top:11261;width:706;height:2" coordorigin="8954,11261" coordsize="706,2">
              <v:shape style="position:absolute;left:8954;top:11261;width:706;height:2" coordorigin="8954,11261" coordsize="706,0" path="m8954,11261l9661,11261e" filled="f" stroked="t" strokeweight=".954611pt" strokecolor="#676767">
                <v:path arrowok="t"/>
              </v:shape>
            </v:group>
            <v:group style="position:absolute;left:11613;top:4946;width:2;height:11328" coordorigin="11613,4946" coordsize="2,11328">
              <v:shape style="position:absolute;left:11613;top:4946;width:2;height:11328" coordorigin="11613,4946" coordsize="0,11328" path="m11613,16273l11613,4946e" filled="f" stroked="t" strokeweight=".477306pt" strokecolor="#5B5B5B">
                <v:path arrowok="t"/>
              </v:shape>
            </v:group>
            <v:group style="position:absolute;left:320;top:11510;width:778;height:2" coordorigin="320,11510" coordsize="778,2">
              <v:shape style="position:absolute;left:320;top:11510;width:778;height:2" coordorigin="320,11510" coordsize="778,0" path="m320,11510l1098,11510e" filled="f" stroked="t" strokeweight=".715958pt" strokecolor="#545454">
                <v:path arrowok="t"/>
              </v:shape>
            </v:group>
            <v:group style="position:absolute;left:1064;top:11270;width:2;height:723" coordorigin="1064,11270" coordsize="2,723">
              <v:shape style="position:absolute;left:1064;top:11270;width:2;height:723" coordorigin="1064,11270" coordsize="0,723" path="m1064,11993l1064,11270e" filled="f" stroked="t" strokeweight=".238653pt" strokecolor="#232323">
                <v:path arrowok="t"/>
              </v:shape>
            </v:group>
            <v:group style="position:absolute;left:1036;top:11510;width:692;height:2" coordorigin="1036,11510" coordsize="692,2">
              <v:shape style="position:absolute;left:1036;top:11510;width:692;height:2" coordorigin="1036,11510" coordsize="692,0" path="m1036,11510l1728,11510e" filled="f" stroked="t" strokeweight=".477306pt" strokecolor="#444444">
                <v:path arrowok="t"/>
              </v:shape>
            </v:group>
            <v:group style="position:absolute;left:1623;top:11507;width:5136;height:2" coordorigin="1623,11507" coordsize="5136,2">
              <v:shape style="position:absolute;left:1623;top:11507;width:5136;height:2" coordorigin="1623,11507" coordsize="5136,0" path="m1623,11507l6759,11507e" filled="f" stroked="t" strokeweight=".954611pt" strokecolor="#575757">
                <v:path arrowok="t"/>
              </v:shape>
            </v:group>
            <v:group style="position:absolute;left:7379;top:11251;width:2;height:2892" coordorigin="7379,11251" coordsize="2,2892">
              <v:shape style="position:absolute;left:7379;top:11251;width:2;height:2892" coordorigin="7379,11251" coordsize="0,2892" path="m7379,14143l7379,11251e" filled="f" stroked="t" strokeweight=".715958pt" strokecolor="#5B5B5B">
                <v:path arrowok="t"/>
              </v:shape>
            </v:group>
            <v:group style="position:absolute;left:6534;top:11495;width:4272;height:2" coordorigin="6534,11495" coordsize="4272,2">
              <v:shape style="position:absolute;left:6534;top:11495;width:4272;height:2" coordorigin="6534,11495" coordsize="4272,0" path="m6534,11495l10806,11495e" filled="f" stroked="t" strokeweight=".715958pt" strokecolor="#575757">
                <v:path arrowok="t"/>
              </v:shape>
            </v:group>
            <v:group style="position:absolute;left:10529;top:11491;width:1093;height:2" coordorigin="10529,11491" coordsize="1093,2">
              <v:shape style="position:absolute;left:10529;top:11491;width:1093;height:2" coordorigin="10529,11491" coordsize="1093,0" path="m10529,11491l11622,11491e" filled="f" stroked="t" strokeweight=".477306pt" strokecolor="#3F3F3F">
                <v:path arrowok="t"/>
              </v:shape>
            </v:group>
            <v:group style="position:absolute;left:1702;top:11265;width:2;height:847" coordorigin="1702,11265" coordsize="2,847">
              <v:shape style="position:absolute;left:1702;top:11265;width:2;height:847" coordorigin="1702,11265" coordsize="0,847" path="m1702,12113l1702,11265e" filled="f" stroked="t" strokeweight=".954611pt" strokecolor="#606060">
                <v:path arrowok="t"/>
              </v:shape>
            </v:group>
            <v:group style="position:absolute;left:329;top:11964;width:2;height:704" coordorigin="329,11964" coordsize="2,704">
              <v:shape style="position:absolute;left:329;top:11964;width:2;height:704" coordorigin="329,11964" coordsize="0,704" path="m329,12668l329,11964e" filled="f" stroked="t" strokeweight=".477306pt" strokecolor="#2F2F2F">
                <v:path arrowok="t"/>
              </v:shape>
            </v:group>
            <v:group style="position:absolute;left:1064;top:11993;width:2;height:1570" coordorigin="1064,11993" coordsize="2,1570">
              <v:shape style="position:absolute;left:1064;top:11993;width:2;height:1570" coordorigin="1064,11993" coordsize="0,1570" path="m1064,13564l1064,11993e" filled="f" stroked="t" strokeweight=".238653pt" strokecolor="#000000">
                <v:path arrowok="t"/>
              </v:shape>
            </v:group>
            <v:group style="position:absolute;left:1699;top:11964;width:2;height:287" coordorigin="1699,11964" coordsize="2,287">
              <v:shape style="position:absolute;left:1699;top:11964;width:2;height:287" coordorigin="1699,11964" coordsize="0,287" path="m1699,12252l1699,11964e" filled="f" stroked="t" strokeweight=".715958pt" strokecolor="#484848">
                <v:path arrowok="t"/>
              </v:shape>
            </v:group>
            <v:group style="position:absolute;left:11615;top:11964;width:2;height:541" coordorigin="11615,11964" coordsize="2,541">
              <v:shape style="position:absolute;left:11615;top:11964;width:2;height:541" coordorigin="11615,11964" coordsize="0,541" path="m11615,12505l11615,11964e" filled="f" stroked="t" strokeweight=".477306pt" strokecolor="#484848">
                <v:path arrowok="t"/>
              </v:shape>
            </v:group>
            <v:group style="position:absolute;left:1704;top:12194;width:2;height:474" coordorigin="1704,12194" coordsize="2,474">
              <v:shape style="position:absolute;left:1704;top:12194;width:2;height:474" coordorigin="1704,12194" coordsize="0,474" path="m1704,12668l1704,12194e" filled="f" stroked="t" strokeweight=".477306pt" strokecolor="#2B2B2B">
                <v:path arrowok="t"/>
              </v:shape>
            </v:group>
            <v:group style="position:absolute;left:1704;top:12611;width:2;height:306" coordorigin="1704,12611" coordsize="2,306">
              <v:shape style="position:absolute;left:1704;top:12611;width:2;height:306" coordorigin="1704,12611" coordsize="0,306" path="m1704,12917l1704,12611e" filled="f" stroked="t" strokeweight=".477306pt" strokecolor="#444444">
                <v:path arrowok="t"/>
              </v:shape>
            </v:group>
            <v:group style="position:absolute;left:1704;top:12860;width:2;height:910" coordorigin="1704,12860" coordsize="2,910">
              <v:shape style="position:absolute;left:1704;top:12860;width:2;height:910" coordorigin="1704,12860" coordsize="0,910" path="m1704,13769l1704,12860e" filled="f" stroked="t" strokeweight=".954611pt" strokecolor="#5B5B5B">
                <v:path arrowok="t"/>
              </v:shape>
            </v:group>
            <v:group style="position:absolute;left:2367;top:13066;width:2;height:129" coordorigin="2367,13066" coordsize="2,129">
              <v:shape style="position:absolute;left:2367;top:13066;width:2;height:129" coordorigin="2367,13066" coordsize="0,129" path="m2367,13195l2367,13066e" filled="f" stroked="t" strokeweight=".477306pt" strokecolor="#4F4F4F">
                <v:path arrowok="t"/>
              </v:shape>
            </v:group>
            <v:group style="position:absolute;left:2367;top:13137;width:2;height:282" coordorigin="2367,13137" coordsize="2,282">
              <v:shape style="position:absolute;left:2367;top:13137;width:2;height:282" coordorigin="2367,13137" coordsize="0,282" path="m2367,13420l2367,13137e" filled="f" stroked="t" strokeweight=".477306pt" strokecolor="#2F2F2F">
                <v:path arrowok="t"/>
              </v:shape>
            </v:group>
            <v:group style="position:absolute;left:11618;top:13137;width:2;height:282" coordorigin="11618,13137" coordsize="2,282">
              <v:shape style="position:absolute;left:11618;top:13137;width:2;height:282" coordorigin="11618,13137" coordsize="0,282" path="m11618,13420l11618,13137e" filled="f" stroked="t" strokeweight=".477306pt" strokecolor="#444444">
                <v:path arrowok="t"/>
              </v:shape>
            </v:group>
            <v:group style="position:absolute;left:329;top:13590;width:768;height:2" coordorigin="329,13590" coordsize="768,2">
              <v:shape style="position:absolute;left:329;top:13590;width:768;height:2" coordorigin="329,13590" coordsize="768,0" path="m329,13590l1098,13590e" filled="f" stroked="t" strokeweight=".238653pt" strokecolor="#3B3B3B">
                <v:path arrowok="t"/>
              </v:shape>
            </v:group>
            <v:group style="position:absolute;left:1036;top:13588;width:1336;height:2" coordorigin="1036,13588" coordsize="1336,2">
              <v:shape style="position:absolute;left:1036;top:13588;width:1336;height:2" coordorigin="1036,13588" coordsize="1336,0" path="m1036,13588l2372,13588e" filled="f" stroked="t" strokeweight=".477306pt" strokecolor="#545454">
                <v:path arrowok="t"/>
              </v:shape>
            </v:group>
            <v:group style="position:absolute;left:2367;top:13362;width:2;height:230" coordorigin="2367,13362" coordsize="2,230">
              <v:shape style="position:absolute;left:2367;top:13362;width:2;height:230" coordorigin="2367,13362" coordsize="0,230" path="m2367,13592l2367,13362e" filled="f" stroked="t" strokeweight=".477306pt" strokecolor="#1C1C1C">
                <v:path arrowok="t"/>
              </v:shape>
            </v:group>
            <v:group style="position:absolute;left:4897;top:13741;width:1833;height:2" coordorigin="4897,13741" coordsize="1833,2">
              <v:shape style="position:absolute;left:4897;top:13741;width:1833;height:2" coordorigin="4897,13741" coordsize="1833,0" path="m4897,13741l6730,13741e" filled="f" stroked="t" strokeweight=".238653pt" strokecolor="#707070">
                <v:path arrowok="t"/>
              </v:shape>
            </v:group>
            <v:group style="position:absolute;left:334;top:13530;width:2;height:551" coordorigin="334,13530" coordsize="2,551">
              <v:shape style="position:absolute;left:334;top:13530;width:2;height:551" coordorigin="334,13530" coordsize="0,551" path="m334,14081l334,13530e" filled="f" stroked="t" strokeweight=".477306pt" strokecolor="#383838">
                <v:path arrowok="t"/>
              </v:shape>
            </v:group>
            <v:group style="position:absolute;left:1064;top:13559;width:2;height:182" coordorigin="1064,13559" coordsize="2,182">
              <v:shape style="position:absolute;left:1064;top:13559;width:2;height:182" coordorigin="1064,13559" coordsize="0,182" path="m1064,13741l1064,13559e" filled="f" stroked="t" strokeweight=".238653pt" strokecolor="#484848">
                <v:path arrowok="t"/>
              </v:shape>
            </v:group>
            <v:group style="position:absolute;left:2367;top:13530;width:2;height:239" coordorigin="2367,13530" coordsize="2,239">
              <v:shape style="position:absolute;left:2367;top:13530;width:2;height:239" coordorigin="2367,13530" coordsize="0,239" path="m2367,13769l2367,13530e" filled="f" stroked="t" strokeweight=".477306pt" strokecolor="#383838">
                <v:path arrowok="t"/>
              </v:shape>
            </v:group>
            <v:group style="position:absolute;left:6730;top:13741;width:224;height:2" coordorigin="6730,13741" coordsize="224,2">
              <v:shape style="position:absolute;left:6730;top:13741;width:224;height:2" coordorigin="6730,13741" coordsize="224,0" path="m6730,13741l6954,13741e" filled="f" stroked="t" strokeweight=".238653pt" strokecolor="#000000">
                <v:path arrowok="t"/>
              </v:shape>
            </v:group>
            <v:group style="position:absolute;left:6954;top:13741;width:430;height:2" coordorigin="6954,13741" coordsize="430,2">
              <v:shape style="position:absolute;left:6954;top:13741;width:430;height:2" coordorigin="6954,13741" coordsize="430,0" path="m6954,13741l7384,13741e" filled="f" stroked="t" strokeweight=".238653pt" strokecolor="#646464">
                <v:path arrowok="t"/>
              </v:shape>
            </v:group>
            <v:group style="position:absolute;left:1064;top:13741;width:2;height:2523" coordorigin="1064,13741" coordsize="2,2523">
              <v:shape style="position:absolute;left:1064;top:13741;width:2;height:2523" coordorigin="1064,13741" coordsize="0,2523" path="m1064,16264l1064,13741e" filled="f" stroked="t" strokeweight=".238653pt" strokecolor="#000000">
                <v:path arrowok="t"/>
              </v:shape>
            </v:group>
            <v:group style="position:absolute;left:1706;top:13712;width:2;height:981" coordorigin="1706,13712" coordsize="2,981">
              <v:shape style="position:absolute;left:1706;top:13712;width:2;height:981" coordorigin="1706,13712" coordsize="0,981" path="m1706,14693l1706,13712e" filled="f" stroked="t" strokeweight=".477306pt" strokecolor="#444444">
                <v:path arrowok="t"/>
              </v:shape>
            </v:group>
            <v:group style="position:absolute;left:337;top:14023;width:2;height:2269" coordorigin="337,14023" coordsize="2,2269">
              <v:shape style="position:absolute;left:337;top:14023;width:2;height:2269" coordorigin="337,14023" coordsize="0,2269" path="m337,16293l337,14023e" filled="f" stroked="t" strokeweight=".715958pt" strokecolor="#5B5B5B">
                <v:path arrowok="t"/>
              </v:shape>
            </v:group>
            <v:group style="position:absolute;left:3487;top:14186;width:2;height:201" coordorigin="3487,14186" coordsize="2,201">
              <v:shape style="position:absolute;left:3487;top:14186;width:2;height:201" coordorigin="3487,14186" coordsize="0,201" path="m3487,14387l3487,14186e" filled="f" stroked="t" strokeweight="1.193264pt" strokecolor="#484880">
                <v:path arrowok="t"/>
              </v:shape>
            </v:group>
            <v:group style="position:absolute;left:7384;top:14085;width:2;height:608" coordorigin="7384,14085" coordsize="2,608">
              <v:shape style="position:absolute;left:7384;top:14085;width:2;height:608" coordorigin="7384,14085" coordsize="0,608" path="m7384,14693l7384,14085e" filled="f" stroked="t" strokeweight=".477306pt" strokecolor="#484848">
                <v:path arrowok="t"/>
              </v:shape>
            </v:group>
            <v:group style="position:absolute;left:10553;top:14085;width:2;height:225" coordorigin="10553,14085" coordsize="2,225">
              <v:shape style="position:absolute;left:10553;top:14085;width:2;height:225" coordorigin="10553,14085" coordsize="0,225" path="m10553,14310l10553,14085e" filled="f" stroked="t" strokeweight="1.193264pt" strokecolor="#747CAC">
                <v:path arrowok="t"/>
              </v:shape>
            </v:group>
            <v:group style="position:absolute;left:2365;top:13712;width:2;height:2581" coordorigin="2365,13712" coordsize="2,2581">
              <v:shape style="position:absolute;left:2365;top:13712;width:2;height:2581" coordorigin="2365,13712" coordsize="0,2581" path="m2365,16293l2365,13712e" filled="f" stroked="t" strokeweight=".477306pt" strokecolor="#606060">
                <v:path arrowok="t"/>
              </v:shape>
            </v:group>
            <v:group style="position:absolute;left:2339;top:14665;width:2277;height:2" coordorigin="2339,14665" coordsize="2277,2">
              <v:shape style="position:absolute;left:2339;top:14665;width:2277;height:2" coordorigin="2339,14665" coordsize="2277,0" path="m2339,14665l4616,14665e" filled="f" stroked="t" strokeweight=".715958pt" strokecolor="#5764A3">
                <v:path arrowok="t"/>
              </v:shape>
            </v:group>
            <v:group style="position:absolute;left:1709;top:14636;width:2;height:1657" coordorigin="1709,14636" coordsize="2,1657">
              <v:shape style="position:absolute;left:1709;top:14636;width:2;height:1657" coordorigin="1709,14636" coordsize="0,1657" path="m1709,16293l1709,14636e" filled="f" stroked="t" strokeweight=".715958pt" strokecolor="#575757">
                <v:path arrowok="t"/>
              </v:shape>
            </v:group>
            <v:group style="position:absolute;left:3472;top:14607;width:2;height:364" coordorigin="3472,14607" coordsize="2,364">
              <v:shape style="position:absolute;left:3472;top:14607;width:2;height:364" coordorigin="3472,14607" coordsize="0,364" path="m3472,14971l3472,14607e" filled="f" stroked="t" strokeweight="1.431917pt" strokecolor="#3B4480">
                <v:path arrowok="t"/>
              </v:shape>
            </v:group>
            <v:group style="position:absolute;left:7389;top:14636;width:2;height:383" coordorigin="7389,14636" coordsize="2,383">
              <v:shape style="position:absolute;left:7389;top:14636;width:2;height:383" coordorigin="7389,14636" coordsize="0,383" path="m7389,15019l7389,14636e" filled="f" stroked="t" strokeweight=".715958pt" strokecolor="#4B4B4B">
                <v:path arrowok="t"/>
              </v:shape>
            </v:group>
            <v:group style="position:absolute;left:11620;top:14636;width:2;height:685" coordorigin="11620,14636" coordsize="2,685">
              <v:shape style="position:absolute;left:11620;top:14636;width:2;height:685" coordorigin="11620,14636" coordsize="0,685" path="m11620,15321l11620,14636e" filled="f" stroked="t" strokeweight=".477306pt" strokecolor="#3F3F3F">
                <v:path arrowok="t"/>
              </v:shape>
            </v:group>
            <v:group style="position:absolute;left:7389;top:14880;width:2;height:1403" coordorigin="7389,14880" coordsize="2,1403">
              <v:shape style="position:absolute;left:7389;top:14880;width:2;height:1403" coordorigin="7389,14880" coordsize="0,1403" path="m7389,16283l7389,14880e" filled="f" stroked="t" strokeweight=".715958pt" strokecolor="#676767">
                <v:path arrowok="t"/>
              </v:shape>
            </v:group>
            <v:group style="position:absolute;left:1728;top:16285;width:644;height:2" coordorigin="1728,16285" coordsize="644,2">
              <v:shape style="position:absolute;left:1728;top:16285;width:644;height:2" coordorigin="1728,16285" coordsize="644,0" path="m1728,16285l2372,16285e" filled="f" stroked="t" strokeweight=".477306pt" strokecolor="#3F3F3F">
                <v:path arrowok="t"/>
              </v:shape>
            </v:group>
            <v:group style="position:absolute;left:329;top:16283;width:9985;height:2" coordorigin="329,16283" coordsize="9985,2">
              <v:shape style="position:absolute;left:329;top:16283;width:9985;height:2" coordorigin="329,16283" coordsize="9985,0" path="m329,16283l10315,16283e" filled="f" stroked="t" strokeweight=".715958pt" strokecolor="#545454">
                <v:path arrowok="t"/>
              </v:shape>
            </v:group>
            <v:group style="position:absolute;left:4869;top:16273;width:6763;height:2" coordorigin="4869,16273" coordsize="6763,2">
              <v:shape style="position:absolute;left:4869;top:16273;width:6763;height:2" coordorigin="4869,16273" coordsize="6763,0" path="m4869,16273l11632,16273e" filled="f" stroked="t" strokeweight=".715958pt" strokecolor="#5B5B5B">
                <v:path arrowok="t"/>
              </v:shape>
            </v:group>
            <v:group style="position:absolute;left:9088;top:16261;width:2534;height:2" coordorigin="9088,16261" coordsize="2534,2">
              <v:shape style="position:absolute;left:9088;top:16261;width:2534;height:2" coordorigin="9088,16261" coordsize="2534,0" path="m9088,16261l11622,16261e" filled="f" stroked="t" strokeweight=".715958pt" strokecolor="#646464">
                <v:path arrowok="t"/>
              </v:shape>
            </v:group>
            <v:group style="position:absolute;left:10142;top:12655;width:249;height:377" coordorigin="10142,12655" coordsize="249,377">
              <v:shape style="position:absolute;left:10142;top:12655;width:249;height:377" coordorigin="10142,12655" coordsize="249,377" path="m10142,12655l10391,12655,10391,13032,10142,13032,10142,12655e" filled="t" fillcolor="#EBEDED" stroked="f">
                <v:path arrowok="t"/>
                <v:fill/>
              </v:shape>
            </v:group>
            <v:group style="position:absolute;left:9247;top:12602;width:93;height:628" coordorigin="9247,12602" coordsize="93,628">
              <v:shape style="position:absolute;left:9247;top:12602;width:93;height:628" coordorigin="9247,12602" coordsize="93,628" path="m9247,12602l9340,12602,9340,13229,9247,13229,9247,12602e" filled="t" fillcolor="#EBEDED" stroked="f">
                <v:path arrowok="t"/>
                <v:fill/>
              </v:shape>
            </v:group>
            <v:group style="position:absolute;left:10154;top:12767;width:2;height:498" coordorigin="10154,12767" coordsize="2,498">
              <v:shape style="position:absolute;left:10154;top:12767;width:2;height:498" coordorigin="10154,12767" coordsize="0,498" path="m10154,13265l10154,12767e" filled="f" stroked="t" strokeweight="3.241855pt" strokecolor="#EBEDED">
                <v:path arrowok="t"/>
              </v:shape>
            </v:group>
            <v:group style="position:absolute;left:8810;top:13215;width:249;height:377" coordorigin="8810,13215" coordsize="249,377">
              <v:shape style="position:absolute;left:8810;top:13215;width:249;height:377" coordorigin="8810,13215" coordsize="249,377" path="m8810,13215l9060,13215,9060,13592,8810,13592,8810,13215e" filled="t" fillcolor="#EBEDED" stroked="f">
                <v:path arrowok="t"/>
                <v:fill/>
              </v:shape>
            </v:group>
            <v:group style="position:absolute;left:6603;top:13695;width:2;height:123" coordorigin="6603,13695" coordsize="2,123">
              <v:shape style="position:absolute;left:6603;top:13695;width:2;height:123" coordorigin="6603,13695" coordsize="0,123" path="m6603,13818l6603,13695e" filled="f" stroked="t" strokeweight=".894205pt" strokecolor="#EBEDED">
                <v:path arrowok="t"/>
              </v:shape>
            </v:group>
            <v:group style="position:absolute;left:9358;top:13743;width:248;height:273" coordorigin="9358,13743" coordsize="248,273">
              <v:shape style="position:absolute;left:9358;top:13743;width:248;height:273" coordorigin="9358,13743" coordsize="248,273" path="m9358,13743l9606,13743,9606,14016,9358,14016,9358,13743e" filled="t" fillcolor="#EBEDED" stroked="f">
                <v:path arrowok="t"/>
                <v:fill/>
              </v:shape>
            </v:group>
            <v:group style="position:absolute;left:10287;top:13702;width:2;height:331" coordorigin="10287,13702" coordsize="2,331">
              <v:shape style="position:absolute;left:10287;top:13702;width:2;height:331" coordorigin="10287,13702" coordsize="0,331" path="m10287,14033l10287,13702e" filled="f" stroked="t" strokeweight="1.4775pt" strokecolor="#EBEDED">
                <v:path arrowok="t"/>
              </v:shape>
            </v:group>
            <v:group style="position:absolute;left:9027;top:13957;width:2;height:300" coordorigin="9027,13957" coordsize="2,300">
              <v:shape style="position:absolute;left:9027;top:13957;width:2;height:300" coordorigin="9027,13957" coordsize="0,300" path="m9027,14257l9027,13957e" filled="f" stroked="t" strokeweight="3.28681pt" strokecolor="#EBEDED">
                <v:path arrowok="t"/>
              </v:shape>
            </v:group>
            <v:group style="position:absolute;left:9249;top:14075;width:119;height:177" coordorigin="9249,14075" coordsize="119,177">
              <v:shape style="position:absolute;left:9249;top:14075;width:119;height:177" coordorigin="9249,14075" coordsize="119,177" path="m9249,14075l9368,14075,9368,14252,9249,14252,9249,14075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7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60"/>
          <w:cols w:num="2" w:equalWidth="0">
            <w:col w:w="4047" w:space="43"/>
            <w:col w:w="7450"/>
          </w:cols>
        </w:sectPr>
      </w:pPr>
      <w:rPr/>
    </w:p>
    <w:p>
      <w:pPr>
        <w:spacing w:before="56" w:after="0" w:line="222" w:lineRule="auto"/>
        <w:ind w:left="615" w:right="-155" w:firstLine="4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2F2F2F"/>
          <w:spacing w:val="-393"/>
          <w:w w:val="17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F2F2F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52" w:right="425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5.359985pt;margin-top:-6.21199pt;width:53.759998pt;height:49.919998pt;mso-position-horizontal-relative:page;mso-position-vertical-relative:paragraph;z-index:-17434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099" w:right="50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220" w:right="300"/>
          <w:cols w:num="2" w:equalWidth="0">
            <w:col w:w="1639" w:space="1687"/>
            <w:col w:w="8074"/>
          </w:cols>
        </w:sectPr>
      </w:pPr>
      <w:rPr/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727282" w:type="dxa"/>
      </w:tblPr>
      <w:tblGrid/>
      <w:tr>
        <w:trPr>
          <w:trHeight w:val="239" w:hRule="exact"/>
        </w:trPr>
        <w:tc>
          <w:tcPr>
            <w:tcW w:w="1355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80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5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18.05.2017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121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32" w:right="-5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757"/>
                <w:spacing w:val="-15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203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-1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15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746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3" w:lineRule="exact"/>
              <w:ind w:left="28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1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16:09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259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single" w:sz="5.695696" w:space="0" w:color="676767"/>
            </w:tcBorders>
          </w:tcPr>
          <w:p>
            <w:pPr>
              <w:spacing w:before="2" w:after="0" w:line="223" w:lineRule="exact"/>
              <w:ind w:left="7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8"/>
                <w:w w:val="177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C1C1C"/>
                <w:spacing w:val="11"/>
                <w:w w:val="62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8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05432451032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355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7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6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80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6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18.05.2017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121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3" w:lineRule="exact"/>
              <w:ind w:left="23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4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4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03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3" w:lineRule="exact"/>
              <w:ind w:left="48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3230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746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2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757"/>
                <w:w w:val="56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75757"/>
                <w:spacing w:val="-9"/>
                <w:w w:val="55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2"/>
              </w:rPr>
              <w:t>l3ildirim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S.MANDACI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259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single" w:sz="5.695696" w:space="0" w:color="676767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355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6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80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w w:val="13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Topç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Kışiası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121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03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2746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259" w:type="dxa"/>
            <w:tcBorders>
              <w:top w:val="single" w:sz="5.695696" w:space="0" w:color="5B5B5B"/>
              <w:bottom w:val="single" w:sz="5.695696" w:space="0" w:color="5B5B5B"/>
              <w:left w:val="nil" w:sz="6" w:space="0" w:color="auto"/>
              <w:right w:val="single" w:sz="5.695696" w:space="0" w:color="676767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0" w:bottom="280" w:left="220" w:right="300"/>
        </w:sectPr>
      </w:pPr>
      <w:rPr/>
    </w:p>
    <w:p>
      <w:pPr>
        <w:spacing w:before="0" w:after="0" w:line="213" w:lineRule="exact"/>
        <w:ind w:left="14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Dottr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Islamsara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Topç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Kışiası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</w:rPr>
        <w:t>-BERGAMA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6" w:right="-20"/>
        <w:jc w:val="left"/>
        <w:tabs>
          <w:tab w:pos="1500" w:val="left"/>
          <w:tab w:pos="5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:Ç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2" w:after="0" w:line="202" w:lineRule="exact"/>
        <w:ind w:left="145" w:right="-7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-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2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0"/>
          <w:position w:val="-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8065" w:space="505"/>
            <w:col w:w="2830"/>
          </w:cols>
        </w:sectPr>
      </w:pPr>
      <w:rPr/>
    </w:p>
    <w:p>
      <w:pPr>
        <w:spacing w:before="0" w:after="0" w:line="14" w:lineRule="exact"/>
        <w:ind w:right="-20"/>
        <w:jc w:val="right"/>
        <w:tabs>
          <w:tab w:pos="560" w:val="left"/>
          <w:tab w:pos="1020" w:val="left"/>
        </w:tabs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42"/>
          <w:szCs w:val="42"/>
          <w:color w:val="2F2F2F"/>
          <w:w w:val="50"/>
          <w:position w:val="-45"/>
        </w:rPr>
        <w:t>ı</w:t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45"/>
        </w:rPr>
        <w:tab/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45"/>
        </w:rPr>
      </w:r>
      <w:r>
        <w:rPr>
          <w:rFonts w:ascii="Arial" w:hAnsi="Arial" w:cs="Arial" w:eastAsia="Arial"/>
          <w:sz w:val="52"/>
          <w:szCs w:val="52"/>
          <w:color w:val="464646"/>
          <w:w w:val="134"/>
          <w:position w:val="-45"/>
        </w:rPr>
        <w:t>ı</w:t>
      </w:r>
      <w:r>
        <w:rPr>
          <w:rFonts w:ascii="Arial" w:hAnsi="Arial" w:cs="Arial" w:eastAsia="Arial"/>
          <w:sz w:val="52"/>
          <w:szCs w:val="52"/>
          <w:color w:val="464646"/>
          <w:w w:val="100"/>
          <w:position w:val="-45"/>
        </w:rPr>
        <w:tab/>
      </w:r>
      <w:r>
        <w:rPr>
          <w:rFonts w:ascii="Arial" w:hAnsi="Arial" w:cs="Arial" w:eastAsia="Arial"/>
          <w:sz w:val="52"/>
          <w:szCs w:val="52"/>
          <w:color w:val="464646"/>
          <w:w w:val="100"/>
          <w:position w:val="-45"/>
        </w:rPr>
      </w:r>
      <w:r>
        <w:rPr>
          <w:rFonts w:ascii="Arial" w:hAnsi="Arial" w:cs="Arial" w:eastAsia="Arial"/>
          <w:sz w:val="57"/>
          <w:szCs w:val="57"/>
          <w:color w:val="959595"/>
          <w:w w:val="155"/>
          <w:position w:val="-45"/>
        </w:rPr>
        <w:t>r</w:t>
      </w:r>
      <w:r>
        <w:rPr>
          <w:rFonts w:ascii="Arial" w:hAnsi="Arial" w:cs="Arial" w:eastAsia="Arial"/>
          <w:sz w:val="57"/>
          <w:szCs w:val="57"/>
          <w:color w:val="959595"/>
          <w:spacing w:val="-42"/>
          <w:w w:val="155"/>
          <w:position w:val="-45"/>
        </w:rPr>
        <w:t>-</w:t>
      </w:r>
      <w:r>
        <w:rPr>
          <w:rFonts w:ascii="Arial" w:hAnsi="Arial" w:cs="Arial" w:eastAsia="Arial"/>
          <w:sz w:val="57"/>
          <w:szCs w:val="57"/>
          <w:color w:val="2F2F2F"/>
          <w:spacing w:val="0"/>
          <w:w w:val="37"/>
          <w:position w:val="-45"/>
        </w:rPr>
        <w:t>ı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3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:16:05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6079" w:space="1249"/>
            <w:col w:w="4072"/>
          </w:cols>
        </w:sectPr>
      </w:pPr>
      <w:rPr/>
    </w:p>
    <w:p>
      <w:pPr>
        <w:spacing w:before="70" w:after="0" w:line="240" w:lineRule="auto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atLeast"/>
        <w:ind w:left="150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Kagi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464646"/>
          <w:spacing w:val="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Alısap</w:t>
      </w:r>
      <w:r>
        <w:rPr>
          <w:rFonts w:ascii="Arial" w:hAnsi="Arial" w:cs="Arial" w:eastAsia="Arial"/>
          <w:sz w:val="18"/>
          <w:szCs w:val="18"/>
          <w:color w:val="464646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100"/>
        </w:rPr>
        <w:t>Çe</w:t>
      </w:r>
      <w:r>
        <w:rPr>
          <w:rFonts w:ascii="Arial" w:hAnsi="Arial" w:cs="Arial" w:eastAsia="Arial"/>
          <w:sz w:val="18"/>
          <w:szCs w:val="18"/>
          <w:color w:val="575757"/>
          <w:spacing w:val="-13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ik</w:t>
      </w:r>
      <w:r>
        <w:rPr>
          <w:rFonts w:ascii="Arial" w:hAnsi="Arial" w:cs="Arial" w:eastAsia="Arial"/>
          <w:sz w:val="18"/>
          <w:szCs w:val="18"/>
          <w:color w:val="2F2F2F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70"/>
        </w:rPr>
        <w:t>..</w:t>
      </w:r>
      <w:r>
        <w:rPr>
          <w:rFonts w:ascii="Arial" w:hAnsi="Arial" w:cs="Arial" w:eastAsia="Arial"/>
          <w:sz w:val="18"/>
          <w:szCs w:val="18"/>
          <w:color w:val="959595"/>
          <w:spacing w:val="-34"/>
          <w:w w:val="70"/>
        </w:rPr>
        <w:t>.</w:t>
      </w:r>
      <w:r>
        <w:rPr>
          <w:rFonts w:ascii="Arial" w:hAnsi="Arial" w:cs="Arial" w:eastAsia="Arial"/>
          <w:sz w:val="18"/>
          <w:szCs w:val="18"/>
          <w:color w:val="464646"/>
          <w:spacing w:val="-5"/>
          <w:w w:val="74"/>
        </w:rPr>
        <w:t>i</w:t>
      </w:r>
      <w:r>
        <w:rPr>
          <w:rFonts w:ascii="Arial" w:hAnsi="Arial" w:cs="Arial" w:eastAsia="Arial"/>
          <w:sz w:val="18"/>
          <w:szCs w:val="18"/>
          <w:color w:val="959595"/>
          <w:spacing w:val="-45"/>
          <w:w w:val="70"/>
        </w:rPr>
        <w:t>!</w:t>
      </w:r>
      <w:r>
        <w:rPr>
          <w:rFonts w:ascii="Arial" w:hAnsi="Arial" w:cs="Arial" w:eastAsia="Arial"/>
          <w:sz w:val="18"/>
          <w:szCs w:val="18"/>
          <w:color w:val="464646"/>
          <w:spacing w:val="-126"/>
          <w:w w:val="102"/>
        </w:rPr>
        <w:t>D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74"/>
        </w:rPr>
        <w:t>ğ</w:t>
      </w:r>
      <w:r>
        <w:rPr>
          <w:rFonts w:ascii="Arial" w:hAnsi="Arial" w:cs="Arial" w:eastAsia="Arial"/>
          <w:sz w:val="18"/>
          <w:szCs w:val="18"/>
          <w:color w:val="464646"/>
          <w:spacing w:val="-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67"/>
        </w:rPr>
        <w:t>ı</w:t>
      </w:r>
      <w:r>
        <w:rPr>
          <w:rFonts w:ascii="Arial" w:hAnsi="Arial" w:cs="Arial" w:eastAsia="Arial"/>
          <w:sz w:val="18"/>
          <w:szCs w:val="18"/>
          <w:color w:val="464646"/>
          <w:spacing w:val="-52"/>
          <w:w w:val="68"/>
        </w:rPr>
        <w:t>e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75"/>
        </w:rPr>
        <w:t>ı</w:t>
      </w:r>
      <w:r>
        <w:rPr>
          <w:rFonts w:ascii="Arial" w:hAnsi="Arial" w:cs="Arial" w:eastAsia="Arial"/>
          <w:sz w:val="18"/>
          <w:szCs w:val="18"/>
          <w:color w:val="575757"/>
          <w:spacing w:val="-54"/>
          <w:w w:val="76"/>
        </w:rPr>
        <w:t>-</w:t>
      </w:r>
      <w:r>
        <w:rPr>
          <w:rFonts w:ascii="Arial" w:hAnsi="Arial" w:cs="Arial" w:eastAsia="Arial"/>
          <w:sz w:val="18"/>
          <w:szCs w:val="18"/>
          <w:color w:val="464646"/>
          <w:spacing w:val="-2"/>
          <w:w w:val="68"/>
        </w:rPr>
        <w:t>r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436"/>
        </w:rPr>
        <w:t>--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F2F2F"/>
          <w:spacing w:val="-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438"/>
        </w:rPr>
        <w:t>--</w:t>
      </w:r>
      <w:r>
        <w:rPr>
          <w:rFonts w:ascii="Arial" w:hAnsi="Arial" w:cs="Arial" w:eastAsia="Arial"/>
          <w:sz w:val="18"/>
          <w:szCs w:val="18"/>
          <w:color w:val="575757"/>
          <w:spacing w:val="-95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438"/>
        </w:rPr>
        <w:t>--</w:t>
      </w:r>
      <w:r>
        <w:rPr>
          <w:rFonts w:ascii="Arial" w:hAnsi="Arial" w:cs="Arial" w:eastAsia="Arial"/>
          <w:sz w:val="18"/>
          <w:szCs w:val="18"/>
          <w:color w:val="2F2F2F"/>
          <w:spacing w:val="-95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438"/>
        </w:rPr>
        <w:t>----</w:t>
      </w:r>
      <w:r>
        <w:rPr>
          <w:rFonts w:ascii="Arial" w:hAnsi="Arial" w:cs="Arial" w:eastAsia="Arial"/>
          <w:sz w:val="18"/>
          <w:szCs w:val="18"/>
          <w:color w:val="575757"/>
          <w:spacing w:val="-159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438"/>
        </w:rPr>
        <w:t>-</w:t>
      </w:r>
      <w:r>
        <w:rPr>
          <w:rFonts w:ascii="Arial" w:hAnsi="Arial" w:cs="Arial" w:eastAsia="Arial"/>
          <w:sz w:val="18"/>
          <w:szCs w:val="18"/>
          <w:color w:val="2F2F2F"/>
          <w:spacing w:val="-39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438"/>
        </w:rPr>
        <w:t>---</w:t>
      </w:r>
      <w:r>
        <w:rPr>
          <w:rFonts w:ascii="Arial" w:hAnsi="Arial" w:cs="Arial" w:eastAsia="Arial"/>
          <w:sz w:val="18"/>
          <w:szCs w:val="18"/>
          <w:color w:val="575757"/>
          <w:spacing w:val="-130"/>
          <w:w w:val="43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438"/>
        </w:rPr>
        <w:t>--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F2F2F"/>
          <w:spacing w:val="-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255"/>
        </w:rPr>
        <w:t>----ı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4553" w:right="39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80" w:lineRule="atLeast"/>
        <w:ind w:right="3552"/>
        <w:jc w:val="left"/>
        <w:tabs>
          <w:tab w:pos="354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:Hasa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1206" w:space="962"/>
            <w:col w:w="9232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16: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16:04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1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24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5"/>
          <w:position w:val="-1"/>
        </w:rPr>
        <w:t>Emniyet-Jan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3" w:equalWidth="0">
            <w:col w:w="657" w:space="1505"/>
            <w:col w:w="2029" w:space="515"/>
            <w:col w:w="6694"/>
          </w:cols>
        </w:sectPr>
      </w:pPr>
      <w:rPr/>
    </w:p>
    <w:p>
      <w:pPr>
        <w:spacing w:before="13" w:after="0" w:line="222" w:lineRule="exact"/>
        <w:ind w:left="2172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</w:sectPr>
      </w:pPr>
      <w:rPr/>
    </w:p>
    <w:p>
      <w:pPr>
        <w:spacing w:before="16" w:after="0" w:line="234" w:lineRule="exact"/>
        <w:ind w:left="2172" w:right="1122" w:firstLine="-2022"/>
        <w:jc w:val="left"/>
        <w:tabs>
          <w:tab w:pos="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7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1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4351" w:space="365"/>
            <w:col w:w="6684"/>
          </w:cols>
        </w:sectPr>
      </w:pPr>
      <w:rPr/>
    </w:p>
    <w:p>
      <w:pPr>
        <w:spacing w:before="13" w:after="0" w:line="240" w:lineRule="auto"/>
        <w:ind w:left="14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7" w:lineRule="exact"/>
        <w:ind w:left="25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1577" w:space="586"/>
            <w:col w:w="9237"/>
          </w:cols>
        </w:sectPr>
      </w:pPr>
      <w:rPr/>
    </w:p>
    <w:p>
      <w:pPr>
        <w:spacing w:before="12" w:after="0" w:line="240" w:lineRule="auto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tabs>
          <w:tab w:pos="1300" w:val="left"/>
          <w:tab w:pos="1680" w:val="left"/>
          <w:tab w:pos="2860" w:val="left"/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left="247" w:right="-20"/>
        <w:jc w:val="left"/>
        <w:tabs>
          <w:tab w:pos="1300" w:val="left"/>
          <w:tab w:pos="1620" w:val="left"/>
          <w:tab w:pos="2860" w:val="left"/>
          <w:tab w:pos="3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89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7"/>
          <w:w w:val="13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3" w:equalWidth="0">
            <w:col w:w="1391" w:space="777"/>
            <w:col w:w="1335" w:space="1812"/>
            <w:col w:w="6085"/>
          </w:cols>
        </w:sectPr>
      </w:pPr>
      <w:rPr/>
    </w:p>
    <w:p>
      <w:pPr>
        <w:spacing w:before="15" w:after="0" w:line="230" w:lineRule="exact"/>
        <w:ind w:left="150" w:right="6074" w:firstLine="-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4" w:lineRule="auto"/>
        <w:ind w:right="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yakılması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220" w:right="300"/>
          <w:cols w:num="2" w:equalWidth="0">
            <w:col w:w="1807" w:space="370"/>
            <w:col w:w="9223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58" w:lineRule="auto"/>
        <w:ind w:left="47" w:right="-54" w:firstLine="-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w w:val="90"/>
        </w:rPr>
        <w:t>!B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2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3" w:equalWidth="0">
            <w:col w:w="1568" w:space="604"/>
            <w:col w:w="1038" w:space="3575"/>
            <w:col w:w="4615"/>
          </w:cols>
        </w:sectPr>
      </w:pPr>
      <w:rPr/>
    </w:p>
    <w:p>
      <w:pPr>
        <w:spacing w:before="0" w:after="0" w:line="226" w:lineRule="exact"/>
        <w:ind w:left="15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·eslim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5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75757"/>
          <w:spacing w:val="-9"/>
          <w:w w:val="97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13"/>
        </w:rPr>
        <w:t>k</w:t>
      </w:r>
      <w:r>
        <w:rPr>
          <w:rFonts w:ascii="Arial" w:hAnsi="Arial" w:cs="Arial" w:eastAsia="Arial"/>
          <w:sz w:val="20"/>
          <w:szCs w:val="20"/>
          <w:color w:val="2F2F2F"/>
          <w:spacing w:val="-9"/>
          <w:w w:val="113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8"/>
          <w:w w:val="60"/>
          <w:position w:val="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·;nDönUşU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h'arih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  <w:position w:val="0"/>
        </w:rPr>
        <w:t>:18.05.2017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6" w:lineRule="exact"/>
        <w:ind w:left="131" w:right="-7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.,a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90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8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16:30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3" w:equalWidth="0">
            <w:col w:w="5624" w:space="440"/>
            <w:col w:w="985" w:space="1550"/>
            <w:col w:w="2801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25646pt;margin-top:31.869381pt;width:560.076566pt;height:796.081632pt;mso-position-horizontal-relative:page;mso-position-vertical-relative:page;z-index:-17431" coordorigin="325,637" coordsize="11202,15922">
            <v:group style="position:absolute;left:337;top:668;width:11140;height:2" coordorigin="337,668" coordsize="11140,2">
              <v:shape style="position:absolute;left:337;top:668;width:11140;height:2" coordorigin="337,668" coordsize="11140,0" path="m337,668l11477,668e" filled="f" stroked="t" strokeweight=".711962pt" strokecolor="#5B5B5B">
                <v:path arrowok="t"/>
              </v:shape>
            </v:group>
            <v:group style="position:absolute;left:349;top:645;width:2;height:15903" coordorigin="349,645" coordsize="2,15903">
              <v:shape style="position:absolute;left:349;top:645;width:2;height:15903" coordorigin="349,645" coordsize="0,15903" path="m349,16547l349,645e" filled="f" stroked="t" strokeweight=".711962pt" strokecolor="#545454">
                <v:path arrowok="t"/>
              </v:shape>
            </v:group>
            <v:group style="position:absolute;left:2368;top:659;width:2;height:1528" coordorigin="2368,659" coordsize="2,1528">
              <v:shape style="position:absolute;left:2368;top:659;width:2;height:1528" coordorigin="2368,659" coordsize="0,1528" path="m2368,2187l2368,659e" filled="f" stroked="t" strokeweight=".711962pt" strokecolor="#575757">
                <v:path arrowok="t"/>
              </v:shape>
            </v:group>
            <v:group style="position:absolute;left:9120;top:664;width:2;height:1528" coordorigin="9120,664" coordsize="2,1528">
              <v:shape style="position:absolute;left:9120;top:664;width:2;height:1528" coordorigin="9120,664" coordsize="0,1528" path="m9120,2191l9120,664e" filled="f" stroked="t" strokeweight=".474641pt" strokecolor="#545454">
                <v:path arrowok="t"/>
              </v:shape>
            </v:group>
            <v:group style="position:absolute;left:337;top:3137;width:11154;height:2" coordorigin="337,3137" coordsize="11154,2">
              <v:shape style="position:absolute;left:337;top:3137;width:11154;height:2" coordorigin="337,3137" coordsize="11154,0" path="m337,3137l11491,3137e" filled="f" stroked="t" strokeweight=".711962pt" strokecolor="#5B5B5B">
                <v:path arrowok="t"/>
              </v:shape>
            </v:group>
            <v:group style="position:absolute;left:332;top:3375;width:11159;height:2" coordorigin="332,3375" coordsize="11159,2">
              <v:shape style="position:absolute;left:332;top:3375;width:11159;height:2" coordorigin="332,3375" coordsize="11159,0" path="m332,3375l11491,3375e" filled="f" stroked="t" strokeweight=".711962pt" strokecolor="#5B5B5B">
                <v:path arrowok="t"/>
              </v:shape>
            </v:group>
            <v:group style="position:absolute;left:3866;top:3366;width:2;height:773" coordorigin="3866,3366" coordsize="2,773">
              <v:shape style="position:absolute;left:3866;top:3366;width:2;height:773" coordorigin="3866,3366" coordsize="0,773" path="m3866,4139l3866,3366e" filled="f" stroked="t" strokeweight=".711962pt" strokecolor="#444444">
                <v:path arrowok="t"/>
              </v:shape>
            </v:group>
            <v:group style="position:absolute;left:6958;top:3366;width:2;height:773" coordorigin="6958,3366" coordsize="2,773">
              <v:shape style="position:absolute;left:6958;top:3366;width:2;height:773" coordorigin="6958,3366" coordsize="0,773" path="m6958,4139l6958,3366e" filled="f" stroked="t" strokeweight=".711962pt" strokecolor="#646464">
                <v:path arrowok="t"/>
              </v:shape>
            </v:group>
            <v:group style="position:absolute;left:11486;top:649;width:2;height:15888" coordorigin="11486,649" coordsize="2,15888">
              <v:shape style="position:absolute;left:11486;top:649;width:2;height:15888" coordorigin="11486,649" coordsize="0,15888" path="m11486,16538l11486,649e" filled="f" stroked="t" strokeweight=".711962pt" strokecolor="#676767">
                <v:path arrowok="t"/>
              </v:shape>
            </v:group>
            <v:group style="position:absolute;left:2380;top:4125;width:2;height:12427" coordorigin="2380,4125" coordsize="2,12427">
              <v:shape style="position:absolute;left:2380;top:4125;width:2;height:12427" coordorigin="2380,4125" coordsize="0,12427" path="m2380,16552l2380,4125e" filled="f" stroked="t" strokeweight=".711962pt" strokecolor="#5B5B5B">
                <v:path arrowok="t"/>
              </v:shape>
            </v:group>
            <v:group style="position:absolute;left:337;top:4130;width:11159;height:2" coordorigin="337,4130" coordsize="11159,2">
              <v:shape style="position:absolute;left:337;top:4130;width:11159;height:2" coordorigin="337,4130" coordsize="11159,0" path="m337,4130l11496,4130e" filled="f" stroked="t" strokeweight=".711962pt" strokecolor="#646464">
                <v:path arrowok="t"/>
              </v:shape>
            </v:group>
            <v:group style="position:absolute;left:2364;top:4660;width:9127;height:2" coordorigin="2364,4660" coordsize="9127,2">
              <v:shape style="position:absolute;left:2364;top:4660;width:9127;height:2" coordorigin="2364,4660" coordsize="9127,0" path="m2364,4660l11491,4660e" filled="f" stroked="t" strokeweight=".711962pt" strokecolor="#606060">
                <v:path arrowok="t"/>
              </v:shape>
            </v:group>
            <v:group style="position:absolute;left:4917;top:4650;width:2;height:2206" coordorigin="4917,4650" coordsize="2,2206">
              <v:shape style="position:absolute;left:4917;top:4650;width:2;height:2206" coordorigin="4917,4650" coordsize="0,2206" path="m4917,6856l4917,4650e" filled="f" stroked="t" strokeweight=".711962pt" strokecolor="#606060">
                <v:path arrowok="t"/>
              </v:shape>
            </v:group>
            <v:group style="position:absolute;left:4908;top:5154;width:6588;height:2" coordorigin="4908,5154" coordsize="6588,2">
              <v:shape style="position:absolute;left:4908;top:5154;width:6588;height:2" coordorigin="4908,5154" coordsize="6588,0" path="m4908,5154l11496,5154e" filled="f" stroked="t" strokeweight=".711962pt" strokecolor="#606060">
                <v:path arrowok="t"/>
              </v:shape>
            </v:group>
            <v:group style="position:absolute;left:4913;top:5404;width:6579;height:2" coordorigin="4913,5404" coordsize="6579,2">
              <v:shape style="position:absolute;left:4913;top:5404;width:6579;height:2" coordorigin="4913,5404" coordsize="6579,0" path="m4913,5404l11491,5404e" filled="f" stroked="t" strokeweight=".711962pt" strokecolor="#606060">
                <v:path arrowok="t"/>
              </v:shape>
            </v:group>
            <v:group style="position:absolute;left:4913;top:5653;width:6579;height:2" coordorigin="4913,5653" coordsize="6579,2">
              <v:shape style="position:absolute;left:4913;top:5653;width:6579;height:2" coordorigin="4913,5653" coordsize="6579,0" path="m4913,5653l11491,5653e" filled="f" stroked="t" strokeweight=".711962pt" strokecolor="#606060">
                <v:path arrowok="t"/>
              </v:shape>
            </v:group>
            <v:group style="position:absolute;left:2364;top:5891;width:9137;height:2" coordorigin="2364,5891" coordsize="9137,2">
              <v:shape style="position:absolute;left:2364;top:5891;width:9137;height:2" coordorigin="2364,5891" coordsize="9137,0" path="m2364,5891l11501,5891e" filled="f" stroked="t" strokeweight=".711962pt" strokecolor="#646464">
                <v:path arrowok="t"/>
              </v:shape>
            </v:group>
            <v:group style="position:absolute;left:337;top:4416;width:11154;height:2" coordorigin="337,4416" coordsize="11154,2">
              <v:shape style="position:absolute;left:337;top:4416;width:11154;height:2" coordorigin="337,4416" coordsize="11154,0" path="m337,4416l11491,4416e" filled="f" stroked="t" strokeweight=".711962pt" strokecolor="#606060">
                <v:path arrowok="t"/>
              </v:shape>
            </v:group>
            <v:group style="position:absolute;left:342;top:6135;width:11154;height:2" coordorigin="342,6135" coordsize="11154,2">
              <v:shape style="position:absolute;left:342;top:6135;width:11154;height:2" coordorigin="342,6135" coordsize="11154,0" path="m342,6135l11496,6135e" filled="f" stroked="t" strokeweight=".711962pt" strokecolor="#646464">
                <v:path arrowok="t"/>
              </v:shape>
            </v:group>
            <v:group style="position:absolute;left:2368;top:6605;width:9132;height:2" coordorigin="2368,6605" coordsize="9132,2">
              <v:shape style="position:absolute;left:2368;top:6605;width:9132;height:2" coordorigin="2368,6605" coordsize="9132,0" path="m2368,6605l11501,6605e" filled="f" stroked="t" strokeweight=".711962pt" strokecolor="#676767">
                <v:path arrowok="t"/>
              </v:shape>
            </v:group>
            <v:group style="position:absolute;left:7817;top:6125;width:2;height:726" coordorigin="7817,6125" coordsize="2,726">
              <v:shape style="position:absolute;left:7817;top:6125;width:2;height:726" coordorigin="7817,6125" coordsize="0,726" path="m7817,6851l7817,6125e" filled="f" stroked="t" strokeweight=".711962pt" strokecolor="#5B5B5B">
                <v:path arrowok="t"/>
              </v:shape>
            </v:group>
            <v:group style="position:absolute;left:2368;top:6844;width:9132;height:2" coordorigin="2368,6844" coordsize="9132,2">
              <v:shape style="position:absolute;left:2368;top:6844;width:9132;height:2" coordorigin="2368,6844" coordsize="9132,0" path="m2368,6844l11501,6844e" filled="f" stroked="t" strokeweight=".711962pt" strokecolor="#676767">
                <v:path arrowok="t"/>
              </v:shape>
            </v:group>
            <v:group style="position:absolute;left:332;top:7085;width:11168;height:2" coordorigin="332,7085" coordsize="11168,2">
              <v:shape style="position:absolute;left:332;top:7085;width:11168;height:2" coordorigin="332,7085" coordsize="11168,0" path="m332,7085l11501,7085e" filled="f" stroked="t" strokeweight=".711962pt" strokecolor="#676767">
                <v:path arrowok="t"/>
              </v:shape>
            </v:group>
            <v:group style="position:absolute;left:4922;top:7543;width:2;height:735" coordorigin="4922,7543" coordsize="2,735">
              <v:shape style="position:absolute;left:4922;top:7543;width:2;height:735" coordorigin="4922,7543" coordsize="0,735" path="m4922,8278l4922,7543e" filled="f" stroked="t" strokeweight=".949282pt" strokecolor="#606060">
                <v:path arrowok="t"/>
              </v:shape>
            </v:group>
            <v:group style="position:absolute;left:342;top:7553;width:11164;height:2" coordorigin="342,7553" coordsize="11164,2">
              <v:shape style="position:absolute;left:342;top:7553;width:11164;height:2" coordorigin="342,7553" coordsize="11164,0" path="m342,7553l11505,7553e" filled="f" stroked="t" strokeweight=".711962pt" strokecolor="#646464">
                <v:path arrowok="t"/>
              </v:shape>
            </v:group>
            <v:group style="position:absolute;left:4913;top:7791;width:6593;height:2" coordorigin="4913,7791" coordsize="6593,2">
              <v:shape style="position:absolute;left:4913;top:7791;width:6593;height:2" coordorigin="4913,7791" coordsize="6593,0" path="m4913,7791l11505,7791e" filled="f" stroked="t" strokeweight=".711962pt" strokecolor="#6B6B6B">
                <v:path arrowok="t"/>
              </v:shape>
            </v:group>
            <v:group style="position:absolute;left:4913;top:8030;width:6588;height:2" coordorigin="4913,8030" coordsize="6588,2">
              <v:shape style="position:absolute;left:4913;top:8030;width:6588;height:2" coordorigin="4913,8030" coordsize="6588,0" path="m4913,8030l11501,8030e" filled="f" stroked="t" strokeweight=".711962pt" strokecolor="#676767">
                <v:path arrowok="t"/>
              </v:shape>
            </v:group>
            <v:group style="position:absolute;left:342;top:8269;width:11164;height:2" coordorigin="342,8269" coordsize="11164,2">
              <v:shape style="position:absolute;left:342;top:8269;width:11164;height:2" coordorigin="342,8269" coordsize="11164,0" path="m342,8269l11505,8269e" filled="f" stroked="t" strokeweight=".711962pt" strokecolor="#676767">
                <v:path arrowok="t"/>
              </v:shape>
            </v:group>
            <v:group style="position:absolute;left:342;top:9591;width:11164;height:2" coordorigin="342,9591" coordsize="11164,2">
              <v:shape style="position:absolute;left:342;top:9591;width:11164;height:2" coordorigin="342,9591" coordsize="11164,0" path="m342,9591l11505,9591e" filled="f" stroked="t" strokeweight=".711962pt" strokecolor="#6B6B6B">
                <v:path arrowok="t"/>
              </v:shape>
            </v:group>
            <v:group style="position:absolute;left:342;top:8737;width:11164;height:2" coordorigin="342,8737" coordsize="11164,2">
              <v:shape style="position:absolute;left:342;top:8737;width:11164;height:2" coordorigin="342,8737" coordsize="11164,0" path="m342,8737l11505,8737e" filled="f" stroked="t" strokeweight=".711962pt" strokecolor="#646464">
                <v:path arrowok="t"/>
              </v:shape>
            </v:group>
            <v:group style="position:absolute;left:342;top:9835;width:11164;height:2" coordorigin="342,9835" coordsize="11164,2">
              <v:shape style="position:absolute;left:342;top:9835;width:11164;height:2" coordorigin="342,9835" coordsize="11164,0" path="m342,9835l11505,9835e" filled="f" stroked="t" strokeweight=".711962pt" strokecolor="#646464">
                <v:path arrowok="t"/>
              </v:shape>
            </v:group>
            <v:group style="position:absolute;left:337;top:10083;width:11168;height:2" coordorigin="337,10083" coordsize="11168,2">
              <v:shape style="position:absolute;left:337;top:10083;width:11168;height:2" coordorigin="337,10083" coordsize="11168,0" path="m337,10083l11505,10083e" filled="f" stroked="t" strokeweight=".711962pt" strokecolor="#676767">
                <v:path arrowok="t"/>
              </v:shape>
            </v:group>
            <v:group style="position:absolute;left:346;top:10551;width:11164;height:2" coordorigin="346,10551" coordsize="11164,2">
              <v:shape style="position:absolute;left:346;top:10551;width:11164;height:2" coordorigin="346,10551" coordsize="11164,0" path="m346,10551l11510,10551e" filled="f" stroked="t" strokeweight=".711962pt" strokecolor="#646464">
                <v:path arrowok="t"/>
              </v:shape>
            </v:group>
            <v:group style="position:absolute;left:1721;top:11033;width:2;height:5514" coordorigin="1721,11033" coordsize="2,5514">
              <v:shape style="position:absolute;left:1721;top:11033;width:2;height:5514" coordorigin="1721,11033" coordsize="0,5514" path="m1721,16547l1721,11033e" filled="f" stroked="t" strokeweight=".711962pt" strokecolor="#606060">
                <v:path arrowok="t"/>
              </v:shape>
            </v:group>
            <v:group style="position:absolute;left:7383;top:10780;width:2;height:5762" coordorigin="7383,10780" coordsize="2,5762">
              <v:shape style="position:absolute;left:7383;top:10780;width:2;height:5762" coordorigin="7383,10780" coordsize="0,5762" path="m7383,16542l7383,10780e" filled="f" stroked="t" strokeweight=".711962pt" strokecolor="#606060">
                <v:path arrowok="t"/>
              </v:shape>
            </v:group>
            <v:group style="position:absolute;left:342;top:11033;width:11168;height:2" coordorigin="342,11033" coordsize="11168,2">
              <v:shape style="position:absolute;left:342;top:11033;width:11168;height:2" coordorigin="342,11033" coordsize="11168,0" path="m342,11033l11510,11033e" filled="f" stroked="t" strokeweight=".711962pt" strokecolor="#676767">
                <v:path arrowok="t"/>
              </v:shape>
            </v:group>
            <v:group style="position:absolute;left:346;top:13124;width:2046;height:2" coordorigin="346,13124" coordsize="2046,2">
              <v:shape style="position:absolute;left:346;top:13124;width:2046;height:2" coordorigin="346,13124" coordsize="2046,0" path="m346,13124l2392,13124e" filled="f" stroked="t" strokeweight=".711962pt" strokecolor="#676767">
                <v:path arrowok="t"/>
              </v:shape>
            </v:group>
            <v:group style="position:absolute;left:356;top:16538;width:11164;height:2" coordorigin="356,16538" coordsize="11164,2">
              <v:shape style="position:absolute;left:356;top:16538;width:11164;height:2" coordorigin="356,16538" coordsize="11164,0" path="m356,16538l11520,16538e" filled="f" stroked="t" strokeweight=".711962pt" strokecolor="#707070">
                <v:path arrowok="t"/>
              </v:shape>
            </v:group>
            <v:group style="position:absolute;left:1149;top:10952;width:2;height:5600" coordorigin="1149,10952" coordsize="2,5600">
              <v:shape style="position:absolute;left:1149;top:10952;width:2;height:5600" coordorigin="1149,10952" coordsize="0,5600" path="m1149,16552l1149,10952e" filled="f" stroked="t" strokeweight=".711962pt" strokecolor="#5B5B5B">
                <v:path arrowok="t"/>
              </v:shape>
            </v:group>
            <v:group style="position:absolute;left:3887;top:3800;width:1799;height:2" coordorigin="3887,3800" coordsize="1799,2">
              <v:shape style="position:absolute;left:3887;top:3800;width:1799;height:2" coordorigin="3887,3800" coordsize="1799,0" path="m3887,3800l5686,3800e" filled="f" stroked="t" strokeweight=".949282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50" w:right="49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exact"/>
        <w:ind w:left="25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875DD"/>
          <w:spacing w:val="-59"/>
          <w:w w:val="118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2875DD"/>
          <w:spacing w:val="0"/>
          <w:w w:val="93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46" w:right="15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75DF6"/>
          <w:spacing w:val="0"/>
          <w:w w:val="100"/>
        </w:rPr>
        <w:t>Itfai</w:t>
      </w:r>
      <w:r>
        <w:rPr>
          <w:rFonts w:ascii="Arial" w:hAnsi="Arial" w:cs="Arial" w:eastAsia="Arial"/>
          <w:sz w:val="19"/>
          <w:szCs w:val="19"/>
          <w:color w:val="075DF6"/>
          <w:spacing w:val="1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6099F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6099F6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99F6"/>
          <w:spacing w:val="7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075DF6"/>
          <w:spacing w:val="0"/>
          <w:w w:val="100"/>
        </w:rPr>
        <w:t>uzey</w:t>
      </w:r>
      <w:r>
        <w:rPr>
          <w:rFonts w:ascii="Arial" w:hAnsi="Arial" w:cs="Arial" w:eastAsia="Arial"/>
          <w:sz w:val="19"/>
          <w:szCs w:val="19"/>
          <w:color w:val="075DF6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75DF6"/>
          <w:spacing w:val="0"/>
          <w:w w:val="102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75DF6"/>
          <w:spacing w:val="0"/>
          <w:w w:val="100"/>
        </w:rPr>
        <w:t>2.Po</w:t>
      </w:r>
      <w:r>
        <w:rPr>
          <w:rFonts w:ascii="Arial" w:hAnsi="Arial" w:cs="Arial" w:eastAsia="Arial"/>
          <w:sz w:val="19"/>
          <w:szCs w:val="19"/>
          <w:color w:val="075DF6"/>
          <w:spacing w:val="8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6099F6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6099F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6099F6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099F6"/>
          <w:spacing w:val="0"/>
          <w:w w:val="100"/>
        </w:rPr>
        <w:t>Cr</w:t>
      </w:r>
      <w:r>
        <w:rPr>
          <w:rFonts w:ascii="Arial" w:hAnsi="Arial" w:cs="Arial" w:eastAsia="Arial"/>
          <w:sz w:val="18"/>
          <w:szCs w:val="18"/>
          <w:color w:val="4282F0"/>
          <w:spacing w:val="-3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6099F6"/>
          <w:spacing w:val="0"/>
          <w:w w:val="100"/>
        </w:rPr>
        <w:t>o!a</w:t>
      </w:r>
      <w:r>
        <w:rPr>
          <w:rFonts w:ascii="Arial" w:hAnsi="Arial" w:cs="Arial" w:eastAsia="Arial"/>
          <w:sz w:val="18"/>
          <w:szCs w:val="18"/>
          <w:color w:val="6099F6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6099F6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75DF6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5" w:lineRule="exact"/>
        <w:ind w:right="419"/>
        <w:jc w:val="right"/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120575pt;margin-top:-37.158581pt;width:58.276683pt;height:66.0pt;mso-position-horizontal-relative:page;mso-position-vertical-relative:paragraph;z-index:-17430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Arial" w:hAnsi="Arial" w:cs="Arial" w:eastAsia="Arial"/>
                      <w:sz w:val="132"/>
                      <w:szCs w:val="132"/>
                    </w:rPr>
                  </w:pPr>
                  <w:rPr/>
                  <w:r>
                    <w:rPr>
                      <w:rFonts w:ascii="Arial" w:hAnsi="Arial" w:cs="Arial" w:eastAsia="Arial"/>
                      <w:sz w:val="132"/>
                      <w:szCs w:val="132"/>
                      <w:color w:val="333A8A"/>
                      <w:spacing w:val="11"/>
                      <w:w w:val="105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33A8A"/>
                      <w:spacing w:val="0"/>
                      <w:w w:val="106"/>
                      <w:position w:val="-1"/>
                    </w:rPr>
                    <w:t>4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464646"/>
          <w:spacing w:val="0"/>
          <w:w w:val="51"/>
          <w:position w:val="-6"/>
        </w:rPr>
        <w:t>..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8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2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3"/>
          <w:b/>
          <w:bCs/>
          <w:position w:val="2"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90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!tfaiy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18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17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50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88" w:right="537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52.160004pt;margin-top:8.860291pt;width:58.560001pt;height:15.36pt;mso-position-horizontal-relative:page;mso-position-vertical-relative:paragraph;z-index:-17433" type="#_x0000_t75">
            <v:imagedata r:id="rId26" o:title=""/>
          </v:shape>
        </w:pict>
      </w:r>
      <w:r>
        <w:rPr/>
        <w:pict>
          <v:shape style="position:absolute;margin-left:438.720001pt;margin-top:37.660301pt;width:103.68pt;height:104.639999pt;mso-position-horizontal-relative:page;mso-position-vertical-relative:paragraph;z-index:-17432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exact"/>
        <w:ind w:left="432" w:right="4732"/>
        <w:jc w:val="left"/>
        <w:tabs>
          <w:tab w:pos="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1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ÜKSEL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7.759999pt;height:23.04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4" w:after="0" w:line="240" w:lineRule="auto"/>
        <w:ind w:left="4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HOŞGÖR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4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300"/>
          <w:cols w:num="3" w:equalWidth="0">
            <w:col w:w="805" w:space="1509"/>
            <w:col w:w="2143" w:space="387"/>
            <w:col w:w="6556"/>
          </w:cols>
        </w:sectPr>
      </w:pPr>
      <w:rPr/>
    </w:p>
    <w:p>
      <w:pPr>
        <w:spacing w:before="0" w:after="0" w:line="1163" w:lineRule="exact"/>
        <w:ind w:left="3249" w:right="-20"/>
        <w:jc w:val="left"/>
        <w:tabs>
          <w:tab w:pos="9260" w:val="left"/>
        </w:tabs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858536pt;margin-top:38.564144pt;width:358.741908pt;height:56.5pt;mso-position-horizontal-relative:page;mso-position-vertical-relative:paragraph;z-index:-17410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10"/>
                    <w:jc w:val="left"/>
                    <w:tabs>
                      <w:tab w:pos="5780" w:val="left"/>
                    </w:tabs>
                    <w:rPr>
                      <w:rFonts w:ascii="Arial" w:hAnsi="Arial" w:cs="Arial" w:eastAsia="Arial"/>
                      <w:sz w:val="113"/>
                      <w:szCs w:val="1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13"/>
                      <w:position w:val="44"/>
                    </w:rPr>
                    <w:t>İTFAİYE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-9"/>
                      <w:w w:val="113"/>
                      <w:position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13"/>
                      <w:position w:val="4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11"/>
                      <w:w w:val="113"/>
                      <w:position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13"/>
                      <w:position w:val="44"/>
                    </w:rPr>
                    <w:t>BAŞKANLIÖI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-42"/>
                      <w:w w:val="113"/>
                      <w:position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00"/>
                      <w:position w:val="4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00"/>
                      <w:position w:val="44"/>
                    </w:rPr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565656"/>
                      <w:spacing w:val="0"/>
                      <w:w w:val="199"/>
                      <w:b/>
                      <w:bCs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248852pt;margin-top:28.531389pt;width:20.338726pt;height:44.5pt;mso-position-horizontal-relative:page;mso-position-vertical-relative:paragraph;z-index:-1740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F2F31"/>
                      <w:spacing w:val="0"/>
                      <w:w w:val="16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-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2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4"/>
          <w:szCs w:val="144"/>
          <w:color w:val="565656"/>
          <w:spacing w:val="0"/>
          <w:w w:val="176"/>
          <w:position w:val="8"/>
        </w:rPr>
        <w:t>.,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856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560669pt;margin-top:9.004122pt;width:51.635252pt;height:7.5pt;mso-position-horizontal-relative:page;mso-position-vertical-relative:paragraph;z-index:-1740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2F31"/>
                      <w:spacing w:val="0"/>
                      <w:w w:val="105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16"/>
          <w:position w:val="8"/>
        </w:rPr>
        <w:t>IZMIR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634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F3F3F"/>
          <w:w w:val="114"/>
          <w:position w:val="2"/>
        </w:rPr>
        <w:t>BELE</w:t>
      </w:r>
      <w:r>
        <w:rPr>
          <w:rFonts w:ascii="Arial" w:hAnsi="Arial" w:cs="Arial" w:eastAsia="Arial"/>
          <w:sz w:val="14"/>
          <w:szCs w:val="14"/>
          <w:color w:val="3F3F3F"/>
          <w:spacing w:val="7"/>
          <w:w w:val="115"/>
          <w:position w:val="2"/>
        </w:rPr>
        <w:t>D</w:t>
      </w:r>
      <w:r>
        <w:rPr>
          <w:rFonts w:ascii="Arial" w:hAnsi="Arial" w:cs="Arial" w:eastAsia="Arial"/>
          <w:sz w:val="14"/>
          <w:szCs w:val="14"/>
          <w:color w:val="6E7070"/>
          <w:spacing w:val="3"/>
          <w:w w:val="212"/>
          <w:position w:val="2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2"/>
          <w:position w:val="2"/>
        </w:rPr>
        <w:t>YESI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1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0" w:right="-20"/>
        <w:jc w:val="left"/>
        <w:tabs>
          <w:tab w:pos="1460" w:val="left"/>
          <w:tab w:pos="2720" w:val="left"/>
          <w:tab w:pos="4440" w:val="left"/>
          <w:tab w:pos="508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F2F31"/>
          <w:spacing w:val="0"/>
          <w:w w:val="9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2F2F31"/>
          <w:spacing w:val="-5"/>
          <w:w w:val="9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0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5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0.531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308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0"/>
        </w:rPr>
        <w:t>3927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2" w:lineRule="auto"/>
        <w:ind w:left="100" w:right="3081" w:firstLine="28"/>
        <w:jc w:val="left"/>
        <w:tabs>
          <w:tab w:pos="1460" w:val="left"/>
          <w:tab w:pos="2720" w:val="left"/>
          <w:tab w:pos="4320" w:val="left"/>
          <w:tab w:pos="5080" w:val="left"/>
          <w:tab w:pos="68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9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3229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  <w:position w:val="0"/>
        </w:rPr>
        <w:t>OrhanASLAN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Eyl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Habe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0"/>
        </w:rPr>
        <w:t>önü.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0"/>
        </w:rPr>
        <w:t>Çeşme/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0"/>
        </w:rPr>
        <w:t>IDo</w:t>
      </w:r>
      <w:r>
        <w:rPr>
          <w:rFonts w:ascii="Arial" w:hAnsi="Arial" w:cs="Arial" w:eastAsia="Arial"/>
          <w:sz w:val="18"/>
          <w:szCs w:val="18"/>
          <w:color w:val="3F3F3F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0"/>
        </w:rPr>
        <w:t>ru</w:t>
      </w:r>
      <w:r>
        <w:rPr>
          <w:rFonts w:ascii="Arial" w:hAnsi="Arial" w:cs="Arial" w:eastAsia="Arial"/>
          <w:sz w:val="18"/>
          <w:szCs w:val="18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Sakarya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3083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3080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soksk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kavşağı.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Çeşm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89"/>
          <w:position w:val="0"/>
        </w:rPr>
        <w:t>lzMIR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00" w:right="-20"/>
        <w:jc w:val="left"/>
        <w:tabs>
          <w:tab w:pos="1460" w:val="left"/>
          <w:tab w:pos="40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4" w:right="-20"/>
        <w:jc w:val="left"/>
        <w:tabs>
          <w:tab w:pos="320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31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31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370987pt;margin-top:3.703492pt;width:81.860705pt;height:25.5pt;mso-position-horizontal-relative:page;mso-position-vertical-relative:paragraph;z-index:-1740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15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-68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F2F31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!etonarme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._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-1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39"/>
          <w:position w:val="-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525" w:right="5979"/>
        <w:jc w:val="center"/>
        <w:tabs>
          <w:tab w:pos="504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1C1C1C"/>
          <w:spacing w:val="0"/>
          <w:w w:val="78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40"/>
          <w:szCs w:val="40"/>
          <w:color w:val="6E7070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0" w:after="0" w:line="193" w:lineRule="exact"/>
        <w:ind w:left="119" w:right="-20"/>
        <w:jc w:val="left"/>
        <w:tabs>
          <w:tab w:pos="178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1C1C1C"/>
          <w:spacing w:val="0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C1C1C"/>
          <w:spacing w:val="8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24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uşu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SUNUCU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1724" w:right="-20"/>
        <w:jc w:val="left"/>
        <w:tabs>
          <w:tab w:pos="430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13:51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  <w:position w:val="0"/>
        </w:rPr>
        <w:t>13:55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-20" w:bottom="280" w:left="400" w:right="280"/>
        </w:sectPr>
      </w:pPr>
      <w:rPr/>
    </w:p>
    <w:p>
      <w:pPr>
        <w:spacing w:before="0" w:after="0" w:line="213" w:lineRule="exact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3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!Ara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  <w:cols w:num="2" w:equalWidth="0">
            <w:col w:w="598" w:space="1126"/>
            <w:col w:w="9516"/>
          </w:cols>
        </w:sectPr>
      </w:pPr>
      <w:rPr/>
    </w:p>
    <w:p>
      <w:pPr>
        <w:spacing w:before="0" w:after="0" w:line="237" w:lineRule="exact"/>
        <w:ind w:left="124" w:right="-20"/>
        <w:jc w:val="left"/>
        <w:tabs>
          <w:tab w:pos="2860" w:val="left"/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>784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243" w:right="47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</w:rPr>
        <w:t>.112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71" w:lineRule="auto"/>
        <w:ind w:left="1743" w:right="4329" w:firstLine="2511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!Emniye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IDoıtal.gaz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4" w:right="-20"/>
        <w:jc w:val="left"/>
        <w:tabs>
          <w:tab w:pos="1740" w:val="left"/>
          <w:tab w:pos="424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7"/>
          <w:position w:val="1"/>
        </w:rPr>
        <w:t>Y»rci.ımcı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4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9"/>
          <w:szCs w:val="9"/>
          <w:color w:val="3F3F3F"/>
          <w:spacing w:val="0"/>
          <w:w w:val="233"/>
          <w:position w:val="-2"/>
        </w:rPr>
        <w:t>'-</w:t>
      </w:r>
      <w:r>
        <w:rPr>
          <w:rFonts w:ascii="Arial" w:hAnsi="Arial" w:cs="Arial" w:eastAsia="Arial"/>
          <w:sz w:val="9"/>
          <w:szCs w:val="9"/>
          <w:color w:val="3F3F3F"/>
          <w:spacing w:val="0"/>
          <w:w w:val="233"/>
          <w:position w:val="-2"/>
        </w:rPr>
        <w:t>  </w:t>
      </w:r>
      <w:r>
        <w:rPr>
          <w:rFonts w:ascii="Arial" w:hAnsi="Arial" w:cs="Arial" w:eastAsia="Arial"/>
          <w:sz w:val="9"/>
          <w:szCs w:val="9"/>
          <w:color w:val="3F3F3F"/>
          <w:spacing w:val="22"/>
          <w:w w:val="23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0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5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nüş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7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-Soya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29" w:right="1951" w:firstLine="-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irafonu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left="4273" w:right="41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2" w:lineRule="exact"/>
        <w:ind w:left="119" w:right="-20"/>
        <w:jc w:val="left"/>
        <w:tabs>
          <w:tab w:pos="2640" w:val="left"/>
          <w:tab w:pos="4360" w:val="left"/>
          <w:tab w:pos="61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;löndürme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1"/>
        </w:rPr>
        <w:t>K.K.T</w:t>
      </w:r>
      <w:r>
        <w:rPr>
          <w:rFonts w:ascii="Arial" w:hAnsi="Arial" w:cs="Arial" w:eastAsia="Arial"/>
          <w:sz w:val="16"/>
          <w:szCs w:val="16"/>
          <w:color w:val="2F2F31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45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45"/>
          <w:position w:val="-3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3"/>
          <w:w w:val="4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9"/>
          <w:position w:val="-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9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4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56"/>
          <w:position w:val="-4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56"/>
          <w:position w:val="-4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22"/>
          <w:w w:val="5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6156" w:right="-20"/>
        <w:jc w:val="left"/>
        <w:tabs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2F2F31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55"/>
          <w:position w:val="4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55"/>
          <w:position w:val="4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16"/>
          <w:w w:val="5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3"/>
          <w:position w:val="4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2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3"/>
          <w:position w:val="4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6" w:lineRule="auto"/>
        <w:ind w:left="119" w:right="665"/>
        <w:jc w:val="left"/>
        <w:tabs>
          <w:tab w:pos="1740" w:val="left"/>
          <w:tab w:pos="202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yanmış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kilidi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kırılmı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olup.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rrahmini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500.tl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1.500.tl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2.000.tl'dir.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0" w:lineRule="auto"/>
        <w:ind w:left="119" w:right="49" w:firstLine="18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130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no'l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trafoda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trafoya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gerilim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sigortalarını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kıvılcımda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09" w:right="2991" w:firstLine="-89"/>
        <w:jc w:val="left"/>
        <w:tabs>
          <w:tab w:pos="174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31"/>
          <w:spacing w:val="-1"/>
          <w:w w:val="7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F2F31"/>
          <w:spacing w:val="-11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Ögrenilemedi.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31"/>
          <w:spacing w:val="15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87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5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2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4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19" w:right="-20"/>
        <w:jc w:val="left"/>
        <w:tabs>
          <w:tab w:pos="17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1"/>
        </w:rPr>
        <w:t>l§_kibi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1"/>
          <w:position w:val="2"/>
        </w:rPr>
        <w:t>jsaati: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4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1"/>
          <w:position w:val="2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8" w:right="-20"/>
        <w:jc w:val="left"/>
        <w:tabs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</w:sectPr>
      </w:pPr>
      <w:rPr/>
    </w:p>
    <w:p>
      <w:pPr>
        <w:spacing w:before="35" w:after="0" w:line="197" w:lineRule="exact"/>
        <w:ind w:left="1899" w:right="-69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23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984459pt;margin-top:10.31699pt;width:5.3768pt;height:4pt;mso-position-horizontal-relative:page;mso-position-vertical-relative:paragraph;z-index:-1740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F2F31"/>
                      <w:spacing w:val="0"/>
                      <w:w w:val="110"/>
                    </w:rPr>
                    <w:t>(1)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83"/>
          <w:position w:val="2"/>
        </w:rPr>
        <w:t>·n</w:t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left="28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31"/>
          <w:spacing w:val="0"/>
          <w:w w:val="126"/>
          <w:position w:val="-11"/>
        </w:rPr>
        <w:t>&gt;.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8" w:lineRule="exact"/>
        <w:ind w:left="-42" w:right="1508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31"/>
          <w:spacing w:val="0"/>
          <w:w w:val="63"/>
          <w:position w:val="-6"/>
        </w:rPr>
        <w:t>2</w:t>
      </w:r>
      <w:r>
        <w:rPr>
          <w:rFonts w:ascii="Arial" w:hAnsi="Arial" w:cs="Arial" w:eastAsia="Arial"/>
          <w:sz w:val="27"/>
          <w:szCs w:val="27"/>
          <w:color w:val="2F2F31"/>
          <w:spacing w:val="35"/>
          <w:w w:val="63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100"/>
          <w:position w:val="-6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-25"/>
          <w:w w:val="100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48"/>
          <w:position w:val="-6"/>
        </w:rPr>
        <w:t>Mayı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48"/>
          <w:position w:val="-6"/>
        </w:rPr>
        <w:t>s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48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2F2F31"/>
          <w:spacing w:val="4"/>
          <w:w w:val="48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63"/>
          <w:position w:val="-6"/>
        </w:rPr>
        <w:t>2Di7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191" w:right="1612"/>
        <w:jc w:val="center"/>
        <w:rPr>
          <w:rFonts w:ascii="Arial" w:hAnsi="Arial" w:cs="Arial" w:eastAsia="Arial"/>
          <w:sz w:val="109"/>
          <w:szCs w:val="109"/>
        </w:rPr>
      </w:pPr>
      <w:rPr/>
      <w:r>
        <w:rPr>
          <w:rFonts w:ascii="Arial" w:hAnsi="Arial" w:cs="Arial" w:eastAsia="Arial"/>
          <w:sz w:val="109"/>
          <w:szCs w:val="109"/>
          <w:color w:val="2F2F31"/>
          <w:w w:val="20"/>
          <w:position w:val="-74"/>
        </w:rPr>
        <w:t>B</w:t>
      </w:r>
      <w:r>
        <w:rPr>
          <w:rFonts w:ascii="Arial" w:hAnsi="Arial" w:cs="Arial" w:eastAsia="Arial"/>
          <w:sz w:val="109"/>
          <w:szCs w:val="109"/>
          <w:color w:val="2F2F31"/>
          <w:spacing w:val="-44"/>
          <w:w w:val="21"/>
          <w:position w:val="-74"/>
        </w:rPr>
        <w:t>i</w:t>
      </w:r>
      <w:r>
        <w:rPr>
          <w:rFonts w:ascii="Arial" w:hAnsi="Arial" w:cs="Arial" w:eastAsia="Arial"/>
          <w:sz w:val="109"/>
          <w:szCs w:val="109"/>
          <w:color w:val="565656"/>
          <w:spacing w:val="0"/>
          <w:w w:val="22"/>
          <w:position w:val="-74"/>
        </w:rPr>
        <w:t>rim-</w:t>
      </w:r>
      <w:r>
        <w:rPr>
          <w:rFonts w:ascii="Arial" w:hAnsi="Arial" w:cs="Arial" w:eastAsia="Arial"/>
          <w:sz w:val="109"/>
          <w:szCs w:val="109"/>
          <w:color w:val="565656"/>
          <w:spacing w:val="0"/>
          <w:w w:val="21"/>
          <w:position w:val="-74"/>
        </w:rPr>
        <w:t>: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400" w:right="280"/>
          <w:cols w:num="2" w:equalWidth="0">
            <w:col w:w="5821" w:space="2719"/>
            <w:col w:w="2700"/>
          </w:cols>
        </w:sectPr>
      </w:pPr>
      <w:rPr/>
    </w:p>
    <w:p>
      <w:pPr>
        <w:spacing w:before="0" w:after="0" w:line="276" w:lineRule="exact"/>
        <w:ind w:left="2342" w:right="-20"/>
        <w:jc w:val="left"/>
        <w:tabs>
          <w:tab w:pos="33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7"/>
        </w:rPr>
        <w:t>İTFAİ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58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58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15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  <w:position w:val="6"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39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0"/>
          <w:position w:val="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214" w:right="-20"/>
        <w:jc w:val="left"/>
        <w:tabs>
          <w:tab w:pos="3160" w:val="left"/>
          <w:tab w:pos="89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60968pt;margin-top:5.481697pt;width:43.396178pt;height:9.5pt;mso-position-horizontal-relative:page;mso-position-vertical-relative:paragraph;z-index:-1740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00"/>
                    </w:rPr>
                    <w:t>2.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4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31"/>
                      <w:spacing w:val="0"/>
                      <w:w w:val="104"/>
                    </w:rPr>
                    <w:t>POSTA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position w:val="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emboss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5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45"/>
          <w:position w:val="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-4"/>
          <w:w w:val="45"/>
          <w:position w:val="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"/>
          <w:w w:val="45"/>
          <w:position w:val="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0"/>
          <w:w w:val="45"/>
          <w:position w:val="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-18"/>
          <w:w w:val="45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UPLAR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AMİRİ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3F3F3F"/>
          <w:spacing w:val="0"/>
          <w:w w:val="76"/>
          <w:position w:val="12"/>
        </w:rPr>
        <w:t>.,</w:t>
      </w:r>
      <w:r>
        <w:rPr>
          <w:rFonts w:ascii="Arial" w:hAnsi="Arial" w:cs="Arial" w:eastAsia="Arial"/>
          <w:sz w:val="13"/>
          <w:szCs w:val="13"/>
          <w:color w:val="3F3F3F"/>
          <w:spacing w:val="-2"/>
          <w:w w:val="76"/>
          <w:position w:val="12"/>
        </w:rPr>
        <w:t> </w:t>
      </w:r>
      <w:r>
        <w:rPr>
          <w:rFonts w:ascii="Arial" w:hAnsi="Arial" w:cs="Arial" w:eastAsia="Arial"/>
          <w:sz w:val="13"/>
          <w:szCs w:val="13"/>
          <w:color w:val="9EA0A1"/>
          <w:spacing w:val="0"/>
          <w:w w:val="138"/>
          <w:position w:val="12"/>
        </w:rPr>
        <w:t>:</w:t>
      </w:r>
      <w:r>
        <w:rPr>
          <w:rFonts w:ascii="Arial" w:hAnsi="Arial" w:cs="Arial" w:eastAsia="Arial"/>
          <w:sz w:val="13"/>
          <w:szCs w:val="13"/>
          <w:color w:val="9EA0A1"/>
          <w:spacing w:val="4"/>
          <w:w w:val="138"/>
          <w:position w:val="12"/>
        </w:rPr>
        <w:t> </w:t>
      </w:r>
      <w:r>
        <w:rPr>
          <w:rFonts w:ascii="Arial" w:hAnsi="Arial" w:cs="Arial" w:eastAsia="Arial"/>
          <w:sz w:val="13"/>
          <w:szCs w:val="13"/>
          <w:color w:val="3F3F3F"/>
          <w:spacing w:val="0"/>
          <w:w w:val="138"/>
          <w:position w:val="12"/>
        </w:rPr>
        <w:t>•ı·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</w:sectPr>
      </w:pPr>
      <w:rPr/>
    </w:p>
    <w:p>
      <w:pPr>
        <w:spacing w:before="38" w:after="0" w:line="240" w:lineRule="auto"/>
        <w:ind w:left="24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F2F31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2F2F31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AKTOPRAK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106583pt;margin-top:5.018446pt;width:20.708521pt;height:42pt;mso-position-horizontal-relative:page;mso-position-vertical-relative:paragraph;z-index:-17404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212F72"/>
                      <w:spacing w:val="0"/>
                      <w:w w:val="17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80"/>
        </w:rPr>
        <w:t>Mu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9.031708pt;margin-top:-10.935932pt;width:.1pt;height:8.185547pt;mso-position-horizontal-relative:page;mso-position-vertical-relative:paragraph;z-index:-17425" coordorigin="10181,-219" coordsize="2,164">
            <v:shape style="position:absolute;left:10181;top:-219;width:2;height:164" coordorigin="10181,-219" coordsize="0,164" path="m10181,-55l10181,-219e" filled="f" stroked="t" strokeweight="3.66976pt" strokecolor="#EDEDED">
              <v:path arrowok="t"/>
            </v:shape>
          </v:group>
          <w10:wrap type="none"/>
        </w:pict>
      </w:r>
      <w:r>
        <w:rPr/>
        <w:pict>
          <v:group style="position:absolute;margin-left:524.936951pt;margin-top:-10.935932pt;width:.1pt;height:8.185547pt;mso-position-horizontal-relative:page;mso-position-vertical-relative:paragraph;z-index:-17424" coordorigin="10499,-219" coordsize="2,164">
            <v:shape style="position:absolute;left:10499;top:-219;width:2;height:164" coordorigin="10499,-219" coordsize="0,164" path="m10499,-55l10499,-219e" filled="f" stroked="t" strokeweight="1.46776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36035pt;margin-top:-9.560512pt;width:.706799pt;height:6pt;mso-position-horizontal-relative:page;mso-position-vertical-relative:paragraph;z-index:-17403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B3B3B3"/>
                      <w:spacing w:val="-32"/>
                      <w:w w:val="268"/>
                    </w:rPr>
                    <w:t>i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SUNUCU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3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  <w:position w:val="-1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31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2"/>
        </w:rPr>
        <w:t>!tfaiye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26.457733pt;margin-top:-6.092143pt;width:12.508168pt;height:.1pt;mso-position-horizontal-relative:page;mso-position-vertical-relative:paragraph;z-index:-17427" coordorigin="8529,-122" coordsize="250,2">
            <v:shape style="position:absolute;left:8529;top:-122;width:250;height:2" coordorigin="8529,-122" coordsize="250,0" path="m8529,-122l8779,-122e" filled="f" stroked="t" strokeweight=".70801pt" strokecolor="#6B7477">
              <v:path arrowok="t"/>
            </v:shape>
          </v:group>
          <w10:wrap type="none"/>
        </w:pict>
      </w:r>
      <w:r>
        <w:rPr/>
        <w:pict>
          <v:group style="position:absolute;margin-left:442.741974pt;margin-top:-6.211158pt;width:6.372086pt;height:.1pt;mso-position-horizontal-relative:page;mso-position-vertical-relative:paragraph;z-index:-17426" coordorigin="8855,-124" coordsize="127,2">
            <v:shape style="position:absolute;left:8855;top:-124;width:127;height:2" coordorigin="8855,-124" coordsize="127,0" path="m8855,-124l8982,-124e" filled="f" stroked="t" strokeweight=".236003pt" strokecolor="#5B5B60">
              <v:path arrowok="t"/>
            </v:shape>
          </v:group>
          <w10:wrap type="none"/>
        </w:pict>
      </w:r>
      <w:r>
        <w:rPr/>
        <w:pict>
          <v:group style="position:absolute;margin-left:418.79361pt;margin-top:-1.015628pt;width:.1pt;height:13.642579pt;mso-position-horizontal-relative:page;mso-position-vertical-relative:paragraph;z-index:-17423" coordorigin="8376,-20" coordsize="2,273">
            <v:shape style="position:absolute;left:8376;top:-20;width:2;height:273" coordorigin="8376,-20" coordsize="0,273" path="m8376,253l8376,-20e" filled="f" stroked="t" strokeweight="4.056pt" strokecolor="#EDEDED">
              <v:path arrowok="t"/>
            </v:shape>
          </v:group>
          <w10:wrap type="none"/>
        </w:pict>
      </w:r>
      <w:r>
        <w:rPr/>
        <w:pict>
          <v:group style="position:absolute;margin-left:517.289978pt;margin-top:-1.015628pt;width:.1pt;height:13.642579pt;mso-position-horizontal-relative:page;mso-position-vertical-relative:paragraph;z-index:-17422" coordorigin="10346,-20" coordsize="2,273">
            <v:shape style="position:absolute;left:10346;top:-20;width:2;height:273" coordorigin="10346,-20" coordsize="0,273" path="m10346,253l10346,-20e" filled="f" stroked="t" strokeweight="1.886pt" strokecolor="#EDEDED">
              <v:path arrowok="t"/>
            </v:shape>
          </v:group>
          <w10:wrap type="none"/>
        </w:pict>
      </w:r>
      <w:r>
        <w:rPr/>
        <w:pict>
          <v:group style="position:absolute;margin-left:450.283173pt;margin-top:6.407049pt;width:.1pt;height:12.96045pt;mso-position-horizontal-relative:page;mso-position-vertical-relative:paragraph;z-index:-17421" coordorigin="9006,128" coordsize="2,259">
            <v:shape style="position:absolute;left:9006;top:128;width:2;height:259" coordorigin="9006,128" coordsize="0,259" path="m9006,387l9006,128e" filled="f" stroked="t" strokeweight="1.2092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B3B3B3"/>
          <w:w w:val="45"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B3B3B3"/>
          <w:spacing w:val="-40"/>
          <w:w w:val="45"/>
          <w:position w:val="-5"/>
        </w:rPr>
        <w:t>&lt;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7"/>
          <w:position w:val="-5"/>
        </w:rPr>
        <w:t>gon"</w:t>
      </w:r>
      <w:r>
        <w:rPr>
          <w:rFonts w:ascii="Arial" w:hAnsi="Arial" w:cs="Arial" w:eastAsia="Arial"/>
          <w:sz w:val="20"/>
          <w:szCs w:val="20"/>
          <w:color w:val="3F3F3F"/>
          <w:spacing w:val="-45"/>
          <w:w w:val="107"/>
          <w:position w:val="-5"/>
        </w:rPr>
        <w:t>A</w: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363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6E7070"/>
          <w:spacing w:val="-13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B3B3B3"/>
          <w:spacing w:val="0"/>
          <w:w w:val="93"/>
          <w:position w:val="-5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9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565656"/>
          <w:spacing w:val="-6"/>
          <w:w w:val="98"/>
          <w:b/>
          <w:bCs/>
        </w:rPr>
        <w:t>t</w:t>
      </w:r>
      <w:r>
        <w:rPr>
          <w:rFonts w:ascii="Arial" w:hAnsi="Arial" w:cs="Arial" w:eastAsia="Arial"/>
          <w:sz w:val="30"/>
          <w:szCs w:val="30"/>
          <w:color w:val="9EA0A1"/>
          <w:spacing w:val="0"/>
          <w:w w:val="29"/>
          <w:b/>
          <w:bCs/>
        </w:rPr>
        <w:t>.</w:t>
      </w:r>
      <w:r>
        <w:rPr>
          <w:rFonts w:ascii="Arial" w:hAnsi="Arial" w:cs="Arial" w:eastAsia="Arial"/>
          <w:sz w:val="30"/>
          <w:szCs w:val="30"/>
          <w:color w:val="9EA0A1"/>
          <w:spacing w:val="4"/>
          <w:w w:val="30"/>
          <w:b/>
          <w:bCs/>
        </w:rPr>
        <w:t>"</w:t>
      </w:r>
      <w:r>
        <w:rPr>
          <w:rFonts w:ascii="Arial" w:hAnsi="Arial" w:cs="Arial" w:eastAsia="Arial"/>
          <w:sz w:val="30"/>
          <w:szCs w:val="30"/>
          <w:color w:val="565656"/>
          <w:spacing w:val="-55"/>
          <w:w w:val="93"/>
          <w:b/>
          <w:bCs/>
        </w:rPr>
        <w:t>T</w:t>
      </w:r>
      <w:r>
        <w:rPr>
          <w:rFonts w:ascii="Arial" w:hAnsi="Arial" w:cs="Arial" w:eastAsia="Arial"/>
          <w:sz w:val="34"/>
          <w:szCs w:val="34"/>
          <w:color w:val="8C8C8E"/>
          <w:spacing w:val="0"/>
          <w:w w:val="112"/>
          <w:i/>
          <w:position w:val="15"/>
        </w:rPr>
        <w:t>"</w:t>
      </w:r>
      <w:r>
        <w:rPr>
          <w:rFonts w:ascii="Arial" w:hAnsi="Arial" w:cs="Arial" w:eastAsia="Arial"/>
          <w:sz w:val="34"/>
          <w:szCs w:val="34"/>
          <w:color w:val="8C8C8E"/>
          <w:spacing w:val="-34"/>
          <w:w w:val="100"/>
          <w:i/>
          <w:position w:val="15"/>
        </w:rPr>
        <w:t> </w:t>
      </w:r>
      <w:r>
        <w:rPr>
          <w:rFonts w:ascii="Arial" w:hAnsi="Arial" w:cs="Arial" w:eastAsia="Arial"/>
          <w:sz w:val="34"/>
          <w:szCs w:val="34"/>
          <w:color w:val="6E7070"/>
          <w:spacing w:val="-39"/>
          <w:w w:val="106"/>
          <w:i/>
          <w:position w:val="15"/>
        </w:rPr>
        <w:t>: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19"/>
          <w:i/>
          <w:position w:val="15"/>
        </w:rPr>
        <w:t>"</w:t>
      </w:r>
      <w:r>
        <w:rPr>
          <w:rFonts w:ascii="Arial" w:hAnsi="Arial" w:cs="Arial" w:eastAsia="Arial"/>
          <w:sz w:val="34"/>
          <w:szCs w:val="34"/>
          <w:color w:val="565656"/>
          <w:spacing w:val="-55"/>
          <w:w w:val="119"/>
          <w:i/>
          <w:position w:val="15"/>
        </w:rPr>
        <w:t>,</w:t>
      </w:r>
      <w:r>
        <w:rPr>
          <w:rFonts w:ascii="Arial" w:hAnsi="Arial" w:cs="Arial" w:eastAsia="Arial"/>
          <w:sz w:val="30"/>
          <w:szCs w:val="30"/>
          <w:color w:val="B3B3B3"/>
          <w:spacing w:val="-42"/>
          <w:w w:val="62"/>
          <w:position w:val="0"/>
        </w:rPr>
        <w:t>.</w:t>
      </w:r>
      <w:r>
        <w:rPr>
          <w:rFonts w:ascii="Arial" w:hAnsi="Arial" w:cs="Arial" w:eastAsia="Arial"/>
          <w:sz w:val="34"/>
          <w:szCs w:val="34"/>
          <w:color w:val="9EA0A1"/>
          <w:spacing w:val="0"/>
          <w:w w:val="98"/>
          <w:i/>
          <w:position w:val="15"/>
        </w:rPr>
        <w:t>:</w:t>
      </w:r>
      <w:r>
        <w:rPr>
          <w:rFonts w:ascii="Arial" w:hAnsi="Arial" w:cs="Arial" w:eastAsia="Arial"/>
          <w:sz w:val="34"/>
          <w:szCs w:val="34"/>
          <w:color w:val="9EA0A1"/>
          <w:spacing w:val="2"/>
          <w:w w:val="98"/>
          <w:i/>
          <w:position w:val="15"/>
        </w:rPr>
        <w:t>'</w:t>
      </w:r>
      <w:r>
        <w:rPr>
          <w:rFonts w:ascii="Arial" w:hAnsi="Arial" w:cs="Arial" w:eastAsia="Arial"/>
          <w:sz w:val="12"/>
          <w:szCs w:val="12"/>
          <w:color w:val="9EA0A1"/>
          <w:spacing w:val="0"/>
          <w:w w:val="156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9EA0A1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2"/>
          <w:szCs w:val="12"/>
          <w:color w:val="9EA0A1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5D5E89"/>
          <w:spacing w:val="0"/>
          <w:w w:val="196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5D5E89"/>
          <w:spacing w:val="-19"/>
          <w:w w:val="196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B3B3B3"/>
          <w:spacing w:val="0"/>
          <w:w w:val="41"/>
          <w:position w:val="0"/>
        </w:rPr>
        <w:t>_</w:t>
      </w:r>
      <w:r>
        <w:rPr>
          <w:rFonts w:ascii="Arial" w:hAnsi="Arial" w:cs="Arial" w:eastAsia="Arial"/>
          <w:sz w:val="12"/>
          <w:szCs w:val="12"/>
          <w:color w:val="B3B3B3"/>
          <w:spacing w:val="0"/>
          <w:w w:val="41"/>
          <w:position w:val="0"/>
        </w:rPr>
        <w:t>       </w:t>
      </w:r>
      <w:r>
        <w:rPr>
          <w:rFonts w:ascii="Arial" w:hAnsi="Arial" w:cs="Arial" w:eastAsia="Arial"/>
          <w:sz w:val="12"/>
          <w:szCs w:val="12"/>
          <w:color w:val="B3B3B3"/>
          <w:spacing w:val="7"/>
          <w:w w:val="41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212FA3"/>
          <w:spacing w:val="0"/>
          <w:w w:val="405"/>
          <w:position w:val="0"/>
        </w:rPr>
        <w:t>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  <w:cols w:num="4" w:equalWidth="0">
            <w:col w:w="4460" w:space="106"/>
            <w:col w:w="1141" w:space="2248"/>
            <w:col w:w="849" w:space="76"/>
            <w:col w:w="2360"/>
          </w:cols>
        </w:sectPr>
      </w:pPr>
      <w:rPr/>
    </w:p>
    <w:p>
      <w:pPr>
        <w:spacing w:before="0" w:after="0" w:line="194" w:lineRule="exact"/>
        <w:ind w:right="1350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558441pt;margin-top:7.449412pt;width:30.331589pt;height:8pt;mso-position-horizontal-relative:page;mso-position-vertical-relative:paragraph;z-index:-1740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52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EA0A1"/>
                      <w:spacing w:val="0"/>
                      <w:w w:val="23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EA0A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EA0A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65656"/>
                      <w:spacing w:val="0"/>
                      <w:w w:val="23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882324pt;margin-top:8.103248pt;width:28.895439pt;height:26.096252pt;mso-position-horizontal-relative:page;mso-position-vertical-relative:paragraph;z-index:-17401" type="#_x0000_t202" filled="f" stroked="f">
            <v:textbox inset="0,0,0,0">
              <w:txbxContent>
                <w:p>
                  <w:pPr>
                    <w:spacing w:before="0" w:after="0" w:line="522" w:lineRule="exact"/>
                    <w:ind w:right="-118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3B3B3"/>
                      <w:spacing w:val="0"/>
                      <w:w w:val="75"/>
                      <w:position w:val="-3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3B3B3"/>
                      <w:spacing w:val="-80"/>
                      <w:w w:val="75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3B3B3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3B3B3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C8C8E"/>
                      <w:spacing w:val="0"/>
                      <w:w w:val="75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EA0A1"/>
          <w:spacing w:val="0"/>
          <w:w w:val="148"/>
        </w:rPr>
        <w:t>.</w:t>
      </w:r>
      <w:r>
        <w:rPr>
          <w:rFonts w:ascii="Arial" w:hAnsi="Arial" w:cs="Arial" w:eastAsia="Arial"/>
          <w:sz w:val="19"/>
          <w:szCs w:val="19"/>
          <w:color w:val="9EA0A1"/>
          <w:spacing w:val="-37"/>
          <w:w w:val="148"/>
        </w:rPr>
        <w:t> </w:t>
      </w:r>
      <w:r>
        <w:rPr>
          <w:rFonts w:ascii="Arial" w:hAnsi="Arial" w:cs="Arial" w:eastAsia="Arial"/>
          <w:sz w:val="19"/>
          <w:szCs w:val="19"/>
          <w:color w:val="9EA0A1"/>
          <w:spacing w:val="-19"/>
          <w:w w:val="116"/>
        </w:rPr>
        <w:t>,</w:t>
      </w:r>
      <w:r>
        <w:rPr>
          <w:rFonts w:ascii="Arial" w:hAnsi="Arial" w:cs="Arial" w:eastAsia="Arial"/>
          <w:sz w:val="19"/>
          <w:szCs w:val="19"/>
          <w:color w:val="565656"/>
          <w:spacing w:val="-16"/>
          <w:w w:val="27"/>
        </w:rPr>
        <w:t>-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92"/>
        </w:rPr>
        <w:t>Mü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3B3B3"/>
          <w:spacing w:val="0"/>
          <w:w w:val="21"/>
        </w:rPr>
        <w:t>_</w:t>
      </w:r>
      <w:r>
        <w:rPr>
          <w:rFonts w:ascii="Arial" w:hAnsi="Arial" w:cs="Arial" w:eastAsia="Arial"/>
          <w:sz w:val="19"/>
          <w:szCs w:val="19"/>
          <w:color w:val="B3B3B3"/>
          <w:spacing w:val="0"/>
          <w:w w:val="21"/>
        </w:rPr>
        <w:t>         </w:t>
      </w:r>
      <w:r>
        <w:rPr>
          <w:rFonts w:ascii="Arial" w:hAnsi="Arial" w:cs="Arial" w:eastAsia="Arial"/>
          <w:sz w:val="19"/>
          <w:szCs w:val="19"/>
          <w:color w:val="B3B3B3"/>
          <w:spacing w:val="9"/>
          <w:w w:val="2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2"/>
        </w:rPr>
        <w:t>al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2"/>
        </w:rPr>
        <w:t>Şub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2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16"/>
          <w:w w:val="92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94"/>
        </w:rPr>
        <w:t>10ii</w:t>
      </w:r>
      <w:r>
        <w:rPr>
          <w:rFonts w:ascii="Arial" w:hAnsi="Arial" w:cs="Arial" w:eastAsia="Arial"/>
          <w:sz w:val="17"/>
          <w:szCs w:val="17"/>
          <w:color w:val="565656"/>
          <w:spacing w:val="-5"/>
          <w:w w:val="94"/>
        </w:rPr>
        <w:t>d</w:t>
      </w:r>
      <w:r>
        <w:rPr>
          <w:rFonts w:ascii="Arial" w:hAnsi="Arial" w:cs="Arial" w:eastAsia="Arial"/>
          <w:sz w:val="17"/>
          <w:szCs w:val="17"/>
          <w:color w:val="2F2F31"/>
          <w:spacing w:val="-65"/>
          <w:w w:val="188"/>
        </w:rPr>
        <w:t>ı</w:t>
      </w:r>
      <w:r>
        <w:rPr>
          <w:rFonts w:ascii="Arial" w:hAnsi="Arial" w:cs="Arial" w:eastAsia="Arial"/>
          <w:sz w:val="17"/>
          <w:szCs w:val="17"/>
          <w:color w:val="565656"/>
          <w:spacing w:val="-12"/>
          <w:w w:val="94"/>
        </w:rPr>
        <w:t>(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7"/>
        </w:rPr>
        <w:t>.rfı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9" w:lineRule="exact"/>
        <w:ind w:right="1468"/>
        <w:jc w:val="right"/>
        <w:tabs>
          <w:tab w:pos="800" w:val="left"/>
          <w:tab w:pos="1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40.911926pt;margin-top:.837526pt;width:7.783079pt;height:21.290627pt;mso-position-horizontal-relative:page;mso-position-vertical-relative:paragraph;z-index:-17420" coordorigin="8818,17" coordsize="156,426">
            <v:group style="position:absolute;left:8864;top:62;width:2;height:109" coordorigin="8864,62" coordsize="2,109">
              <v:shape style="position:absolute;left:8864;top:62;width:2;height:109" coordorigin="8864,62" coordsize="0,109" path="m8864,171l8864,62e" filled="f" stroked="t" strokeweight="4.548616pt" strokecolor="#EDEDED">
                <v:path arrowok="t"/>
              </v:shape>
            </v:group>
            <v:group style="position:absolute;left:8953;top:121;width:2;height:300" coordorigin="8953,121" coordsize="2,300">
              <v:shape style="position:absolute;left:8953;top:121;width:2;height:300" coordorigin="8953,121" coordsize="0,300" path="m8953,422l8953,121e" filled="f" stroked="t" strokeweight="2.102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4.214691pt;margin-top:3.111834pt;width:.1pt;height:5.457032pt;mso-position-horizontal-relative:page;mso-position-vertical-relative:paragraph;z-index:-17419" coordorigin="9084,62" coordsize="2,109">
            <v:shape style="position:absolute;left:9084;top:62;width:2;height:109" coordorigin="9084,62" coordsize="0,109" path="m9084,171l9084,62e" filled="f" stroked="t" strokeweight="2.06116pt" strokecolor="#EDEDED">
              <v:path arrowok="t"/>
            </v:shape>
          </v:group>
          <w10:wrap type="none"/>
        </w:pict>
      </w:r>
      <w:r>
        <w:rPr/>
        <w:pict>
          <v:group style="position:absolute;margin-left:480.643677pt;margin-top:3.111834pt;width:.1pt;height:5.457032pt;mso-position-horizontal-relative:page;mso-position-vertical-relative:paragraph;z-index:-17418" coordorigin="9613,62" coordsize="2,109">
            <v:shape style="position:absolute;left:9613;top:62;width:2;height:109" coordorigin="9613,62" coordsize="0,109" path="m9613,171l9613,62e" filled="f" stroked="t" strokeweight="2.99044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"/>
          <w:szCs w:val="8"/>
          <w:color w:val="6E7070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6E707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6E707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8C8C8E"/>
          <w:spacing w:val="0"/>
          <w:w w:val="143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8C8C8E"/>
          <w:spacing w:val="-11"/>
          <w:w w:val="143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43"/>
          <w:position w:val="-1"/>
        </w:rPr>
        <w:t>..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43"/>
          <w:position w:val="-1"/>
        </w:rPr>
        <w:t>    </w:t>
      </w:r>
      <w:r>
        <w:rPr>
          <w:rFonts w:ascii="Arial" w:hAnsi="Arial" w:cs="Arial" w:eastAsia="Arial"/>
          <w:sz w:val="8"/>
          <w:szCs w:val="8"/>
          <w:color w:val="B3B3B3"/>
          <w:spacing w:val="18"/>
          <w:w w:val="143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3B3B3"/>
          <w:spacing w:val="-5"/>
          <w:w w:val="176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67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3B3B3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217"/>
          <w:position w:val="-1"/>
        </w:rPr>
        <w:t>-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82"/>
          <w:i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17"/>
          <w:w w:val="81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0"/>
          <w:w w:val="140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867" w:right="-20"/>
        <w:jc w:val="left"/>
        <w:tabs>
          <w:tab w:pos="8540" w:val="left"/>
          <w:tab w:pos="92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41.247894pt;margin-top:3.82286pt;width:72.452976pt;height:1.180016pt;mso-position-horizontal-relative:page;mso-position-vertical-relative:paragraph;z-index:-17428" coordorigin="2825,76" coordsize="1449,24">
            <v:group style="position:absolute;left:2832;top:86;width:694;height:2" coordorigin="2832,86" coordsize="694,2">
              <v:shape style="position:absolute;left:2832;top:86;width:694;height:2" coordorigin="2832,86" coordsize="694,0" path="m2832,86l3526,86e" filled="f" stroked="t" strokeweight=".70801pt" strokecolor="#5B6490">
                <v:path arrowok="t"/>
              </v:shape>
            </v:group>
            <v:group style="position:absolute;left:3394;top:88;width:868;height:2" coordorigin="3394,88" coordsize="868,2">
              <v:shape style="position:absolute;left:3394;top:88;width:868;height:2" coordorigin="3394,88" coordsize="868,0" path="m3394,88l4262,88e" filled="f" stroked="t" strokeweight="1.180016pt" strokecolor="#4B57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1.441147pt;margin-top:2.851318pt;width:6.93198pt;height:22.212159pt;mso-position-horizontal-relative:page;mso-position-vertical-relative:paragraph;z-index:-17417" coordorigin="2429,57" coordsize="139,444">
            <v:shape style="position:absolute;left:2429;top:57;width:139;height:444" coordorigin="2429,57" coordsize="139,444" path="m2429,57l2567,57,2567,501,2429,501,2429,57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0"/>
          <w:szCs w:val="10"/>
          <w:color w:val="565656"/>
          <w:spacing w:val="0"/>
          <w:w w:val="100"/>
          <w:position w:val="-8"/>
        </w:rPr>
        <w:t>"\</w:t>
      </w:r>
      <w:r>
        <w:rPr>
          <w:rFonts w:ascii="Arial" w:hAnsi="Arial" w:cs="Arial" w:eastAsia="Arial"/>
          <w:sz w:val="10"/>
          <w:szCs w:val="10"/>
          <w:color w:val="565656"/>
          <w:spacing w:val="-15"/>
          <w:w w:val="100"/>
          <w:position w:val="-8"/>
        </w:rPr>
        <w:t> </w:t>
      </w:r>
      <w:r>
        <w:rPr>
          <w:rFonts w:ascii="Arial" w:hAnsi="Arial" w:cs="Arial" w:eastAsia="Arial"/>
          <w:sz w:val="10"/>
          <w:szCs w:val="10"/>
          <w:color w:val="565656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0"/>
          <w:szCs w:val="10"/>
          <w:color w:val="565656"/>
          <w:spacing w:val="0"/>
          <w:w w:val="100"/>
          <w:position w:val="-8"/>
        </w:rPr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52"/>
          <w:position w:val="-7"/>
        </w:rPr>
        <w:t>•</w:t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5"/>
          <w:szCs w:val="25"/>
          <w:color w:val="8C8C8E"/>
          <w:spacing w:val="-6"/>
          <w:w w:val="75"/>
          <w:position w:val="-8"/>
        </w:rPr>
        <w:t>-</w:t>
      </w:r>
      <w:r>
        <w:rPr>
          <w:rFonts w:ascii="Arial" w:hAnsi="Arial" w:cs="Arial" w:eastAsia="Arial"/>
          <w:sz w:val="28"/>
          <w:szCs w:val="28"/>
          <w:color w:val="565656"/>
          <w:spacing w:val="0"/>
          <w:w w:val="83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565656"/>
          <w:spacing w:val="-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A0A1"/>
          <w:spacing w:val="0"/>
          <w:w w:val="55"/>
          <w:position w:val="-15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</w:sectPr>
      </w:pPr>
      <w:rPr/>
    </w:p>
    <w:p>
      <w:pPr>
        <w:spacing w:before="0" w:after="0" w:line="190" w:lineRule="exact"/>
        <w:ind w:left="1922" w:right="-89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68.702423pt;margin-top:4.958372pt;width:.1pt;height:7.404053pt;mso-position-horizontal-relative:page;mso-position-vertical-relative:paragraph;z-index:-17416" coordorigin="9374,99" coordsize="2,148">
            <v:shape style="position:absolute;left:9374;top:99;width:2;height:148" coordorigin="9374,99" coordsize="0,148" path="m9374,247l9374,99e" filled="f" stroked="t" strokeweight="2.12125pt" strokecolor="#EDEDED">
              <v:path arrowok="t"/>
            </v:shape>
          </v:group>
          <w10:wrap type="none"/>
        </w:pict>
      </w:r>
      <w:r>
        <w:rPr/>
        <w:pict>
          <v:group style="position:absolute;margin-left:139.141998pt;margin-top:17.3533pt;width:.1pt;height:8.645508pt;mso-position-horizontal-relative:page;mso-position-vertical-relative:paragraph;z-index:-17415" coordorigin="2783,347" coordsize="2,173">
            <v:shape style="position:absolute;left:2783;top:347;width:2;height:173" coordorigin="2783,347" coordsize="0,173" path="m2783,520l2783,347e" filled="f" stroked="t" strokeweight="1.286250pt" strokecolor="#EDEDED">
              <v:path arrowok="t"/>
            </v:shape>
          </v:group>
          <w10:wrap type="none"/>
        </w:pict>
      </w:r>
      <w:r>
        <w:rPr/>
        <w:pict>
          <v:group style="position:absolute;margin-left:149.549042pt;margin-top:14.649686pt;width:.1pt;height:12.278321pt;mso-position-horizontal-relative:page;mso-position-vertical-relative:paragraph;z-index:-17414" coordorigin="2991,293" coordsize="2,246">
            <v:shape style="position:absolute;left:2991;top:293;width:2;height:246" coordorigin="2991,293" coordsize="0,246" path="m2991,293l2991,539,2991,293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82.653488pt;margin-top:8.412381pt;width:.1pt;height:20.463868pt;mso-position-horizontal-relative:page;mso-position-vertical-relative:paragraph;z-index:-17413" coordorigin="3653,168" coordsize="2,409">
            <v:shape style="position:absolute;left:3653;top:168;width:2;height:409" coordorigin="3653,168" coordsize="0,409" path="m3653,578l3653,168e" filled="f" stroked="t" strokeweight="1.38805pt" strokecolor="#EDEDED">
              <v:path arrowok="t"/>
            </v:shape>
          </v:group>
          <w10:wrap type="none"/>
        </w:pict>
      </w:r>
      <w:r>
        <w:rPr/>
        <w:pict>
          <v:group style="position:absolute;margin-left:194.847534pt;margin-top:13.032499pt;width:.1pt;height:14.544923pt;mso-position-horizontal-relative:page;mso-position-vertical-relative:paragraph;z-index:-17412" coordorigin="3897,261" coordsize="2,291">
            <v:shape style="position:absolute;left:3897;top:261;width:2;height:291" coordorigin="3897,261" coordsize="0,291" path="m3897,552l3897,261e" filled="f" stroked="t" strokeweight="4.183818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3"/>
          <w:szCs w:val="33"/>
          <w:color w:val="B3B3B3"/>
          <w:spacing w:val="6"/>
          <w:w w:val="100"/>
          <w:position w:val="-11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B3B3B3"/>
          <w:spacing w:val="0"/>
          <w:w w:val="100"/>
          <w:position w:val="-11"/>
        </w:rPr>
        <w:t>s</w:t>
      </w:r>
      <w:r>
        <w:rPr>
          <w:rFonts w:ascii="Times New Roman" w:hAnsi="Times New Roman" w:cs="Times New Roman" w:eastAsia="Times New Roman"/>
          <w:sz w:val="33"/>
          <w:szCs w:val="33"/>
          <w:color w:val="B3B3B3"/>
          <w:spacing w:val="6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C8C8E"/>
          <w:spacing w:val="0"/>
          <w:w w:val="155"/>
          <w:position w:val="-11"/>
        </w:rPr>
        <w:t>an</w:t>
      </w:r>
      <w:r>
        <w:rPr>
          <w:rFonts w:ascii="Times New Roman" w:hAnsi="Times New Roman" w:cs="Times New Roman" w:eastAsia="Times New Roman"/>
          <w:sz w:val="33"/>
          <w:szCs w:val="33"/>
          <w:color w:val="8C8C8E"/>
          <w:spacing w:val="-4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EA0A1"/>
          <w:spacing w:val="0"/>
          <w:w w:val="100"/>
          <w:position w:val="-11"/>
        </w:rPr>
        <w:t>YAPI</w:t>
      </w:r>
      <w:r>
        <w:rPr>
          <w:rFonts w:ascii="Times New Roman" w:hAnsi="Times New Roman" w:cs="Times New Roman" w:eastAsia="Times New Roman"/>
          <w:sz w:val="28"/>
          <w:szCs w:val="28"/>
          <w:color w:val="9EA0A1"/>
          <w:spacing w:val="-20"/>
          <w:w w:val="100"/>
          <w:position w:val="-11"/>
        </w:rPr>
        <w:t> </w:t>
      </w:r>
      <w:r>
        <w:rPr>
          <w:rFonts w:ascii="Arial" w:hAnsi="Arial" w:cs="Arial" w:eastAsia="Arial"/>
          <w:sz w:val="24"/>
          <w:szCs w:val="24"/>
          <w:color w:val="B3B3B3"/>
          <w:spacing w:val="0"/>
          <w:w w:val="83"/>
          <w:position w:val="-11"/>
        </w:rPr>
        <w:t>C.'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0"/>
          <w:position w:val="-6"/>
        </w:rPr>
        <w:t>••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10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B3B3B3"/>
          <w:spacing w:val="-62"/>
          <w:w w:val="156"/>
          <w:position w:val="-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98"/>
          <w:position w:val="-6"/>
        </w:rPr>
        <w:t>,...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5"/>
          <w:position w:val="-6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71"/>
          <w:b/>
          <w:bCs/>
          <w:i/>
          <w:position w:val="-6"/>
        </w:rPr>
        <w:t>'..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71"/>
          <w:b/>
          <w:bCs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71"/>
          <w:b/>
          <w:bCs/>
          <w:i/>
          <w:position w:val="-6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7"/>
          <w:w w:val="71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202"/>
          <w:b/>
          <w:bCs/>
          <w:i/>
          <w:position w:val="-6"/>
        </w:rPr>
        <w:t>1.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  <w:cols w:num="2" w:equalWidth="0">
            <w:col w:w="3763" w:space="4857"/>
            <w:col w:w="2620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5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73"/>
          <w:position w:val="-8"/>
        </w:rPr>
        <w:t>o;;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right="-94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</w:rPr>
        <w:t>!L·!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78"/>
          <w:i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62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17"/>
          <w:w w:val="62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73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B3B3B3"/>
          <w:spacing w:val="0"/>
          <w:w w:val="71"/>
          <w:i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B3B3B3"/>
          <w:spacing w:val="-66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B3B3B3"/>
          <w:spacing w:val="-42"/>
          <w:w w:val="99"/>
        </w:rPr>
        <w:t>t</w:t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42"/>
        </w:rPr>
        <w:t>·</w:t>
      </w:r>
      <w:r>
        <w:rPr>
          <w:rFonts w:ascii="Arial" w:hAnsi="Arial" w:cs="Arial" w:eastAsia="Arial"/>
          <w:sz w:val="18"/>
          <w:szCs w:val="18"/>
          <w:color w:val="B3B3B3"/>
          <w:spacing w:val="-8"/>
          <w:w w:val="42"/>
        </w:rPr>
        <w:t>·</w:t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99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B3B3B3"/>
          <w:w w:val="60"/>
        </w:rPr>
        <w:t>n</w:t>
      </w:r>
      <w:r>
        <w:rPr>
          <w:rFonts w:ascii="Arial" w:hAnsi="Arial" w:cs="Arial" w:eastAsia="Arial"/>
          <w:sz w:val="30"/>
          <w:szCs w:val="30"/>
          <w:color w:val="B3B3B3"/>
          <w:w w:val="21"/>
        </w:rPr>
        <w:t>...</w:t>
      </w:r>
      <w:r>
        <w:rPr>
          <w:rFonts w:ascii="Arial" w:hAnsi="Arial" w:cs="Arial" w:eastAsia="Arial"/>
          <w:sz w:val="30"/>
          <w:szCs w:val="30"/>
          <w:color w:val="B3B3B3"/>
          <w:spacing w:val="-15"/>
          <w:w w:val="21"/>
        </w:rPr>
        <w:t>.</w:t>
      </w:r>
      <w:r>
        <w:rPr>
          <w:rFonts w:ascii="Arial" w:hAnsi="Arial" w:cs="Arial" w:eastAsia="Arial"/>
          <w:sz w:val="30"/>
          <w:szCs w:val="30"/>
          <w:color w:val="B3B3B3"/>
          <w:spacing w:val="-41"/>
          <w:w w:val="55"/>
        </w:rPr>
        <w:t>:</w:t>
      </w:r>
      <w:r>
        <w:rPr>
          <w:rFonts w:ascii="Arial" w:hAnsi="Arial" w:cs="Arial" w:eastAsia="Arial"/>
          <w:sz w:val="30"/>
          <w:szCs w:val="30"/>
          <w:color w:val="B3B3B3"/>
          <w:spacing w:val="-5"/>
          <w:w w:val="40"/>
        </w:rPr>
        <w:t>:</w:t>
      </w:r>
      <w:r>
        <w:rPr>
          <w:rFonts w:ascii="Arial" w:hAnsi="Arial" w:cs="Arial" w:eastAsia="Arial"/>
          <w:sz w:val="30"/>
          <w:szCs w:val="30"/>
          <w:color w:val="B3B3B3"/>
          <w:spacing w:val="14"/>
          <w:w w:val="30"/>
        </w:rPr>
        <w:t>.</w:t>
      </w:r>
      <w:r>
        <w:rPr>
          <w:rFonts w:ascii="Arial" w:hAnsi="Arial" w:cs="Arial" w:eastAsia="Arial"/>
          <w:sz w:val="30"/>
          <w:szCs w:val="30"/>
          <w:color w:val="B3B3B3"/>
          <w:spacing w:val="0"/>
          <w:w w:val="40"/>
        </w:rPr>
        <w:t>;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83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3B3B3"/>
          <w:w w:val="76"/>
          <w:i/>
        </w:rPr>
        <w:t>i</w:t>
      </w:r>
      <w:r>
        <w:rPr>
          <w:rFonts w:ascii="Arial" w:hAnsi="Arial" w:cs="Arial" w:eastAsia="Arial"/>
          <w:sz w:val="22"/>
          <w:szCs w:val="22"/>
          <w:color w:val="B3B3B3"/>
          <w:spacing w:val="-28"/>
          <w:w w:val="75"/>
          <w:i/>
        </w:rPr>
        <w:t>'</w:t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48"/>
          <w:i/>
        </w:rPr>
        <w:t>·</w:t>
      </w:r>
      <w:r>
        <w:rPr>
          <w:rFonts w:ascii="Arial" w:hAnsi="Arial" w:cs="Arial" w:eastAsia="Arial"/>
          <w:sz w:val="22"/>
          <w:szCs w:val="22"/>
          <w:color w:val="B3B3B3"/>
          <w:spacing w:val="-12"/>
          <w:w w:val="47"/>
          <w:i/>
        </w:rPr>
        <w:t>,</w:t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43"/>
          <w:i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  <w:cols w:num="4" w:equalWidth="0">
            <w:col w:w="785" w:space="1123"/>
            <w:col w:w="791" w:space="176"/>
            <w:col w:w="279" w:space="264"/>
            <w:col w:w="7822"/>
          </w:cols>
        </w:sectPr>
      </w:pPr>
      <w:rPr/>
    </w:p>
    <w:p>
      <w:pPr>
        <w:spacing w:before="0" w:after="0" w:line="290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4.072323pt;margin-top:28.32976pt;width:554.13546pt;height:791.803418pt;mso-position-horizontal-relative:page;mso-position-vertical-relative:page;z-index:-17429" coordorigin="481,567" coordsize="11083,15836">
            <v:group style="position:absolute;left:496;top:590;width:637;height:2" coordorigin="496,590" coordsize="637,2">
              <v:shape style="position:absolute;left:496;top:590;width:637;height:2" coordorigin="496,590" coordsize="637,0" path="m496,590l1133,590e" filled="f" stroked="t" strokeweight=".944013pt" strokecolor="#777777">
                <v:path arrowok="t"/>
              </v:shape>
            </v:group>
            <v:group style="position:absolute;left:500;top:576;width:2;height:524" coordorigin="500,576" coordsize="2,524">
              <v:shape style="position:absolute;left:500;top:576;width:2;height:524" coordorigin="500,576" coordsize="0,524" path="m500,1100l500,576e" filled="f" stroked="t" strokeweight=".944013pt" strokecolor="#777777">
                <v:path arrowok="t"/>
              </v:shape>
            </v:group>
            <v:group style="position:absolute;left:958;top:600;width:10564;height:2" coordorigin="958,600" coordsize="10564,2">
              <v:shape style="position:absolute;left:958;top:600;width:10564;height:2" coordorigin="958,600" coordsize="10564,0" path="m958,600l11522,600e" filled="f" stroked="t" strokeweight=".70801pt" strokecolor="#575757">
                <v:path arrowok="t"/>
              </v:shape>
            </v:group>
            <v:group style="position:absolute;left:2126;top:586;width:2;height:852" coordorigin="2126,586" coordsize="2,852">
              <v:shape style="position:absolute;left:2126;top:586;width:2;height:852" coordorigin="2126,586" coordsize="0,852" path="m2126,1438l2126,586e" filled="f" stroked="t" strokeweight=".70801pt" strokecolor="#B3B3B3">
                <v:path arrowok="t"/>
              </v:shape>
            </v:group>
            <v:group style="position:absolute;left:2082;top:595;width:500;height:2" coordorigin="2082,595" coordsize="500,2">
              <v:shape style="position:absolute;left:2082;top:595;width:500;height:2" coordorigin="2082,595" coordsize="500,0" path="m2082,595l2582,595e" filled="f" stroked="t" strokeweight=".472006pt" strokecolor="#4B4B4B">
                <v:path arrowok="t"/>
              </v:shape>
            </v:group>
            <v:group style="position:absolute;left:9256;top:602;width:2266;height:2" coordorigin="9256,602" coordsize="2266,2">
              <v:shape style="position:absolute;left:9256;top:602;width:2266;height:2" coordorigin="9256,602" coordsize="2266,0" path="m9256,602l11522,602e" filled="f" stroked="t" strokeweight=".70801pt" strokecolor="#5B5B60">
                <v:path arrowok="t"/>
              </v:shape>
            </v:group>
            <v:group style="position:absolute;left:11526;top:595;width:2;height:9635" coordorigin="11526,595" coordsize="2,9635">
              <v:shape style="position:absolute;left:11526;top:595;width:2;height:9635" coordorigin="11526,595" coordsize="0,9635" path="m11526,10231l11526,595e" filled="f" stroked="t" strokeweight=".944013pt" strokecolor="#484848">
                <v:path arrowok="t"/>
              </v:shape>
            </v:group>
            <v:group style="position:absolute;left:503;top:576;width:2;height:12002" coordorigin="503,576" coordsize="2,12002">
              <v:shape style="position:absolute;left:503;top:576;width:2;height:12002" coordorigin="503,576" coordsize="0,12002" path="m503,12578l503,576e" filled="f" stroked="t" strokeweight=".472006pt" strokecolor="#3F3F3F">
                <v:path arrowok="t"/>
              </v:shape>
            </v:group>
            <v:group style="position:absolute;left:8824;top:590;width:2;height:1381" coordorigin="8824,590" coordsize="2,1381">
              <v:shape style="position:absolute;left:8824;top:590;width:2;height:1381" coordorigin="8824,590" coordsize="0,1381" path="m8824,1971l8824,590e" filled="f" stroked="t" strokeweight=".944013pt" strokecolor="#444444">
                <v:path arrowok="t"/>
              </v:shape>
            </v:group>
            <v:group style="position:absolute;left:503;top:1257;width:2;height:733" coordorigin="503,1257" coordsize="2,733">
              <v:shape style="position:absolute;left:503;top:1257;width:2;height:733" coordorigin="503,1257" coordsize="0,733" path="m503,1990l503,1257e" filled="f" stroked="t" strokeweight=".944013pt" strokecolor="#606060">
                <v:path arrowok="t"/>
              </v:shape>
            </v:group>
            <v:group style="position:absolute;left:2129;top:1381;width:2;height:224" coordorigin="2129,1381" coordsize="2,224">
              <v:shape style="position:absolute;left:2129;top:1381;width:2;height:224" coordorigin="2129,1381" coordsize="0,224" path="m2129,1604l2129,1381e" filled="f" stroked="t" strokeweight=".472006pt" strokecolor="#AFAFAF">
                <v:path arrowok="t"/>
              </v:shape>
            </v:group>
            <v:group style="position:absolute;left:496;top:1954;width:359;height:2" coordorigin="496,1954" coordsize="359,2">
              <v:shape style="position:absolute;left:496;top:1954;width:359;height:2" coordorigin="496,1954" coordsize="359,0" path="m496,1954l854,1954e" filled="f" stroked="t" strokeweight=".70801pt" strokecolor="#2F2F2F">
                <v:path arrowok="t"/>
              </v:shape>
            </v:group>
            <v:group style="position:absolute;left:798;top:1957;width:7944;height:2" coordorigin="798,1957" coordsize="7944,2">
              <v:shape style="position:absolute;left:798;top:1957;width:7944;height:2" coordorigin="798,1957" coordsize="7944,0" path="m798,1957l8742,1957e" filled="f" stroked="t" strokeweight=".944013pt" strokecolor="#484848">
                <v:path arrowok="t"/>
              </v:shape>
            </v:group>
            <v:group style="position:absolute;left:2124;top:1481;width:2;height:486" coordorigin="2124,1481" coordsize="2,486">
              <v:shape style="position:absolute;left:2124;top:1481;width:2;height:486" coordorigin="2124,1481" coordsize="0,486" path="m2124,1966l2124,1481e" filled="f" stroked="t" strokeweight=".70801pt" strokecolor="#707070">
                <v:path arrowok="t"/>
              </v:shape>
            </v:group>
            <v:group style="position:absolute;left:8572;top:1964;width:278;height:2" coordorigin="8572,1964" coordsize="278,2">
              <v:shape style="position:absolute;left:8572;top:1964;width:278;height:2" coordorigin="8572,1964" coordsize="278,0" path="m8572,1964l8850,1964e" filled="f" stroked="t" strokeweight=".70801pt" strokecolor="#383838">
                <v:path arrowok="t"/>
              </v:shape>
            </v:group>
            <v:group style="position:absolute;left:8779;top:1966;width:236;height:2" coordorigin="8779,1966" coordsize="236,2">
              <v:shape style="position:absolute;left:8779;top:1966;width:236;height:2" coordorigin="8779,1966" coordsize="236,0" path="m8779,1966l9015,1966e" filled="f" stroked="t" strokeweight=".472006pt" strokecolor="#1F1F1F">
                <v:path arrowok="t"/>
              </v:shape>
            </v:group>
            <v:group style="position:absolute;left:8959;top:1966;width:2568;height:2" coordorigin="8959,1966" coordsize="2568,2">
              <v:shape style="position:absolute;left:8959;top:1966;width:2568;height:2" coordorigin="8959,1966" coordsize="2568,0" path="m8959,1966l11526,1966e" filled="f" stroked="t" strokeweight=".70801pt" strokecolor="#4F4F4F">
                <v:path arrowok="t"/>
              </v:shape>
            </v:group>
            <v:group style="position:absolute;left:496;top:2195;width:9015;height:2" coordorigin="496,2195" coordsize="9015,2">
              <v:shape style="position:absolute;left:496;top:2195;width:9015;height:2" coordorigin="496,2195" coordsize="9015,0" path="m496,2195l9511,2195e" filled="f" stroked="t" strokeweight=".944013pt" strokecolor="#4B4B4B">
                <v:path arrowok="t"/>
              </v:shape>
            </v:group>
            <v:group style="position:absolute;left:9256;top:2204;width:2270;height:2" coordorigin="9256,2204" coordsize="2270,2">
              <v:shape style="position:absolute;left:9256;top:2204;width:2270;height:2" coordorigin="9256,2204" coordsize="2270,0" path="m9256,2204l11526,2204e" filled="f" stroked="t" strokeweight=".70801pt" strokecolor="#484848">
                <v:path arrowok="t"/>
              </v:shape>
            </v:group>
            <v:group style="position:absolute;left:500;top:2437;width:11026;height:2" coordorigin="500,2437" coordsize="11026,2">
              <v:shape style="position:absolute;left:500;top:2437;width:11026;height:2" coordorigin="500,2437" coordsize="11026,0" path="m500,2437l11526,2437e" filled="f" stroked="t" strokeweight=".944013pt" strokecolor="#4B4B4B">
                <v:path arrowok="t"/>
              </v:shape>
            </v:group>
            <v:group style="position:absolute;left:496;top:2683;width:11031;height:2" coordorigin="496,2683" coordsize="11031,2">
              <v:shape style="position:absolute;left:496;top:2683;width:11031;height:2" coordorigin="496,2683" coordsize="11031,0" path="m496,2683l11526,2683e" filled="f" stroked="t" strokeweight=".70801pt" strokecolor="#484848">
                <v:path arrowok="t"/>
              </v:shape>
            </v:group>
            <v:group style="position:absolute;left:496;top:2921;width:8817;height:2" coordorigin="496,2921" coordsize="8817,2">
              <v:shape style="position:absolute;left:496;top:2921;width:8817;height:2" coordorigin="496,2921" coordsize="8817,0" path="m496,2921l9313,2921e" filled="f" stroked="t" strokeweight=".944013pt" strokecolor="#484848">
                <v:path arrowok="t"/>
              </v:shape>
            </v:group>
            <v:group style="position:absolute;left:9256;top:2925;width:453;height:2" coordorigin="9256,2925" coordsize="453,2">
              <v:shape style="position:absolute;left:9256;top:2925;width:453;height:2" coordorigin="9256,2925" coordsize="453,0" path="m9256,2925l9709,2925e" filled="f" stroked="t" strokeweight=".70801pt" strokecolor="#3B3B3B">
                <v:path arrowok="t"/>
              </v:shape>
            </v:group>
            <v:group style="position:absolute;left:9601;top:2923;width:1926;height:2" coordorigin="9601,2923" coordsize="1926,2">
              <v:shape style="position:absolute;left:9601;top:2923;width:1926;height:2" coordorigin="9601,2923" coordsize="1926,0" path="m9601,2923l11526,2923e" filled="f" stroked="t" strokeweight=".944013pt" strokecolor="#4F4F4F">
                <v:path arrowok="t"/>
              </v:shape>
            </v:group>
            <v:group style="position:absolute;left:496;top:3159;width:5216;height:2" coordorigin="496,3159" coordsize="5216,2">
              <v:shape style="position:absolute;left:496;top:3159;width:5216;height:2" coordorigin="496,3159" coordsize="5216,0" path="m496,3159l5711,3159e" filled="f" stroked="t" strokeweight=".944013pt" strokecolor="#484848">
                <v:path arrowok="t"/>
              </v:shape>
            </v:group>
            <v:group style="position:absolute;left:5655;top:3163;width:732;height:2" coordorigin="5655,3163" coordsize="732,2">
              <v:shape style="position:absolute;left:5655;top:3163;width:732;height:2" coordorigin="5655,3163" coordsize="732,0" path="m5655,3163l6386,3163e" filled="f" stroked="t" strokeweight=".472006pt" strokecolor="#343434">
                <v:path arrowok="t"/>
              </v:shape>
            </v:group>
            <v:group style="position:absolute;left:6212;top:3161;width:5320;height:2" coordorigin="6212,3161" coordsize="5320,2">
              <v:shape style="position:absolute;left:6212;top:3161;width:5320;height:2" coordorigin="6212,3161" coordsize="5320,0" path="m6212,3161l11531,3161e" filled="f" stroked="t" strokeweight=".70801pt" strokecolor="#484848">
                <v:path arrowok="t"/>
              </v:shape>
            </v:group>
            <v:group style="position:absolute;left:514;top:576;width:2;height:15815" coordorigin="514,576" coordsize="2,15815">
              <v:shape style="position:absolute;left:514;top:576;width:2;height:15815" coordorigin="514,576" coordsize="0,15815" path="m514,16391l514,576e" filled="f" stroked="t" strokeweight=".944013pt" strokecolor="#444444">
                <v:path arrowok="t"/>
              </v:shape>
            </v:group>
            <v:group style="position:absolute;left:3498;top:3142;width:2;height:233" coordorigin="3498,3142" coordsize="2,233">
              <v:shape style="position:absolute;left:3498;top:3142;width:2;height:233" coordorigin="3498,3142" coordsize="0,233" path="m3498,3375l3498,3142e" filled="f" stroked="t" strokeweight=".236003pt" strokecolor="#3F3F3F">
                <v:path arrowok="t"/>
              </v:shape>
            </v:group>
            <v:group style="position:absolute;left:6686;top:3156;width:2;height:771" coordorigin="6686,3156" coordsize="2,771">
              <v:shape style="position:absolute;left:6686;top:3156;width:2;height:771" coordorigin="6686,3156" coordsize="0,771" path="m6686,3928l6686,3156e" filled="f" stroked="t" strokeweight=".944013pt" strokecolor="#3F3F3F">
                <v:path arrowok="t"/>
              </v:shape>
            </v:group>
            <v:group style="position:absolute;left:3498;top:3375;width:2;height:214" coordorigin="3498,3375" coordsize="2,214">
              <v:shape style="position:absolute;left:3498;top:3375;width:2;height:214" coordorigin="3498,3375" coordsize="0,214" path="m3498,3590l3498,3375e" filled="f" stroked="t" strokeweight=".236003pt" strokecolor="#000000">
                <v:path arrowok="t"/>
              </v:shape>
            </v:group>
            <v:group style="position:absolute;left:3592;top:3606;width:3101;height:2" coordorigin="3592,3606" coordsize="3101,2">
              <v:shape style="position:absolute;left:3592;top:3606;width:3101;height:2" coordorigin="3592,3606" coordsize="3101,0" path="m3592,3606l6693,3606e" filled="f" stroked="t" strokeweight=".70801pt" strokecolor="#747474">
                <v:path arrowok="t"/>
              </v:shape>
            </v:group>
            <v:group style="position:absolute;left:3498;top:3590;width:2;height:324" coordorigin="3498,3590" coordsize="2,324">
              <v:shape style="position:absolute;left:3498;top:3590;width:2;height:324" coordorigin="3498,3590" coordsize="0,324" path="m3498,3913l3498,3590e" filled="f" stroked="t" strokeweight=".236003pt" strokecolor="#444444">
                <v:path arrowok="t"/>
              </v:shape>
            </v:group>
            <v:group style="position:absolute;left:491;top:3913;width:8619;height:2" coordorigin="491,3913" coordsize="8619,2">
              <v:shape style="position:absolute;left:491;top:3913;width:8619;height:2" coordorigin="491,3913" coordsize="8619,0" path="m491,3913l9110,3913e" filled="f" stroked="t" strokeweight=".944013pt" strokecolor="#484848">
                <v:path arrowok="t"/>
              </v:shape>
            </v:group>
            <v:group style="position:absolute;left:8959;top:3920;width:354;height:2" coordorigin="8959,3920" coordsize="354,2">
              <v:shape style="position:absolute;left:8959;top:3920;width:354;height:2" coordorigin="8959,3920" coordsize="354,0" path="m8959,3920l9313,3920e" filled="f" stroked="t" strokeweight=".472006pt" strokecolor="#3B3B3B">
                <v:path arrowok="t"/>
              </v:shape>
            </v:group>
            <v:group style="position:absolute;left:9256;top:3920;width:2275;height:2" coordorigin="9256,3920" coordsize="2275,2">
              <v:shape style="position:absolute;left:9256;top:3920;width:2275;height:2" coordorigin="9256,3920" coordsize="2275,0" path="m9256,3920l11531,3920e" filled="f" stroked="t" strokeweight=".944013pt" strokecolor="#4F4F4F">
                <v:path arrowok="t"/>
              </v:shape>
            </v:group>
            <v:group style="position:absolute;left:500;top:4194;width:11026;height:2" coordorigin="500,4194" coordsize="11026,2">
              <v:shape style="position:absolute;left:500;top:4194;width:11026;height:2" coordorigin="500,4194" coordsize="11026,0" path="m500,4194l11526,4194e" filled="f" stroked="t" strokeweight=".944013pt" strokecolor="#4B4B4B">
                <v:path arrowok="t"/>
              </v:shape>
            </v:group>
            <v:group style="position:absolute;left:2133;top:3908;width:2;height:11516" coordorigin="2133,3908" coordsize="2,11516">
              <v:shape style="position:absolute;left:2133;top:3908;width:2;height:11516" coordorigin="2133,3908" coordsize="0,11516" path="m2133,15424l2133,3908e" filled="f" stroked="t" strokeweight=".944013pt" strokecolor="#3F3F3F">
                <v:path arrowok="t"/>
              </v:shape>
            </v:group>
            <v:group style="position:absolute;left:2119;top:4437;width:9412;height:2" coordorigin="2119,4437" coordsize="9412,2">
              <v:shape style="position:absolute;left:2119;top:4437;width:9412;height:2" coordorigin="2119,4437" coordsize="9412,0" path="m2119,4437l11531,4437e" filled="f" stroked="t" strokeweight=".944013pt" strokecolor="#4B4B4B">
                <v:path arrowok="t"/>
              </v:shape>
            </v:group>
            <v:group style="position:absolute;left:4652;top:4427;width:2;height:1738" coordorigin="4652,4427" coordsize="2,1738">
              <v:shape style="position:absolute;left:4652;top:4427;width:2;height:1738" coordorigin="4652,4427" coordsize="0,1738" path="m4652,6165l4652,4427e" filled="f" stroked="t" strokeweight=".944013pt" strokecolor="#3F3F3F">
                <v:path arrowok="t"/>
              </v:shape>
            </v:group>
            <v:group style="position:absolute;left:4645;top:4915;width:2473;height:2" coordorigin="4645,4915" coordsize="2473,2">
              <v:shape style="position:absolute;left:4645;top:4915;width:2473;height:2" coordorigin="4645,4915" coordsize="2473,0" path="m4645,4915l7118,4915e" filled="f" stroked="t" strokeweight=".944013pt" strokecolor="#484848">
                <v:path arrowok="t"/>
              </v:shape>
            </v:group>
            <v:group style="position:absolute;left:7462;top:4418;width:2;height:257" coordorigin="7462,4418" coordsize="2,257">
              <v:shape style="position:absolute;left:7462;top:4418;width:2;height:257" coordorigin="7462,4418" coordsize="0,257" path="m7462,4675l7462,4418e" filled="f" stroked="t" strokeweight=".236003pt" strokecolor="#3B3B3B">
                <v:path arrowok="t"/>
              </v:shape>
            </v:group>
            <v:group style="position:absolute;left:2126;top:4646;width:2;height:1004" coordorigin="2126,4646" coordsize="2,1004">
              <v:shape style="position:absolute;left:2126;top:4646;width:2;height:1004" coordorigin="2126,4646" coordsize="0,1004" path="m2126,5651l2126,4646e" filled="f" stroked="t" strokeweight=".70801pt" strokecolor="#3B3B3B">
                <v:path arrowok="t"/>
              </v:shape>
            </v:group>
            <v:group style="position:absolute;left:7061;top:4915;width:434;height:2" coordorigin="7061,4915" coordsize="434,2">
              <v:shape style="position:absolute;left:7061;top:4915;width:434;height:2" coordorigin="7061,4915" coordsize="434,0" path="m7061,4915l7495,4915e" filled="f" stroked="t" strokeweight=".472006pt" strokecolor="#343434">
                <v:path arrowok="t"/>
              </v:shape>
            </v:group>
            <v:group style="position:absolute;left:7462;top:4675;width:2;height:238" coordorigin="7462,4675" coordsize="2,238">
              <v:shape style="position:absolute;left:7462;top:4675;width:2;height:238" coordorigin="7462,4675" coordsize="0,238" path="m7462,4913l7462,4675e" filled="f" stroked="t" strokeweight=".236003pt" strokecolor="#575757">
                <v:path arrowok="t"/>
              </v:shape>
            </v:group>
            <v:group style="position:absolute;left:7392;top:4920;width:4144;height:2" coordorigin="7392,4920" coordsize="4144,2">
              <v:shape style="position:absolute;left:7392;top:4920;width:4144;height:2" coordorigin="7392,4920" coordsize="4144,0" path="m7392,4920l11536,4920e" filled="f" stroked="t" strokeweight=".944013pt" strokecolor="#4F4F4F">
                <v:path arrowok="t"/>
              </v:shape>
            </v:group>
            <v:group style="position:absolute;left:4640;top:5158;width:4201;height:2" coordorigin="4640,5158" coordsize="4201,2">
              <v:shape style="position:absolute;left:4640;top:5158;width:4201;height:2" coordorigin="4640,5158" coordsize="4201,0" path="m4640,5158l8841,5158e" filled="f" stroked="t" strokeweight=".944013pt" strokecolor="#484848">
                <v:path arrowok="t"/>
              </v:shape>
            </v:group>
            <v:group style="position:absolute;left:8600;top:5163;width:2936;height:2" coordorigin="8600,5163" coordsize="2936,2">
              <v:shape style="position:absolute;left:8600;top:5163;width:2936;height:2" coordorigin="8600,5163" coordsize="2936,0" path="m8600,5163l11536,5163e" filled="f" stroked="t" strokeweight=".944013pt" strokecolor="#5B5B5B">
                <v:path arrowok="t"/>
              </v:shape>
            </v:group>
            <v:group style="position:absolute;left:4640;top:5399;width:6891;height:2" coordorigin="4640,5399" coordsize="6891,2">
              <v:shape style="position:absolute;left:4640;top:5399;width:6891;height:2" coordorigin="4640,5399" coordsize="6891,0" path="m4640,5399l11531,5399e" filled="f" stroked="t" strokeweight=".70801pt" strokecolor="#484848">
                <v:path arrowok="t"/>
              </v:shape>
            </v:group>
            <v:group style="position:absolute;left:2124;top:5639;width:9412;height:2" coordorigin="2124,5639" coordsize="9412,2">
              <v:shape style="position:absolute;left:2124;top:5639;width:9412;height:2" coordorigin="2124,5639" coordsize="9412,0" path="m2124,5639l11536,5639e" filled="f" stroked="t" strokeweight=".944013pt" strokecolor="#4B4B4B">
                <v:path arrowok="t"/>
              </v:shape>
            </v:group>
            <v:group style="position:absolute;left:500;top:5875;width:765;height:2" coordorigin="500,5875" coordsize="765,2">
              <v:shape style="position:absolute;left:500;top:5875;width:765;height:2" coordorigin="500,5875" coordsize="765,0" path="m500,5875l1265,5875e" filled="f" stroked="t" strokeweight=".944013pt" strokecolor="#4F4F4F">
                <v:path arrowok="t"/>
              </v:shape>
            </v:group>
            <v:group style="position:absolute;left:1208;top:5875;width:264;height:2" coordorigin="1208,5875" coordsize="264,2">
              <v:shape style="position:absolute;left:1208;top:5875;width:264;height:2" coordorigin="1208,5875" coordsize="264,0" path="m1208,5875l1473,5875e" filled="f" stroked="t" strokeweight=".472006pt" strokecolor="#343434">
                <v:path arrowok="t"/>
              </v:shape>
            </v:group>
            <v:group style="position:absolute;left:1397;top:5879;width:10139;height:2" coordorigin="1397,5879" coordsize="10139,2">
              <v:shape style="position:absolute;left:1397;top:5879;width:10139;height:2" coordorigin="1397,5879" coordsize="10139,0" path="m1397,5879l11536,5879e" filled="f" stroked="t" strokeweight=".944013pt" strokecolor="#484848">
                <v:path arrowok="t"/>
              </v:shape>
            </v:group>
            <v:group style="position:absolute;left:7462;top:5865;width:2;height:719" coordorigin="7462,5865" coordsize="2,719">
              <v:shape style="position:absolute;left:7462;top:5865;width:2;height:719" coordorigin="7462,5865" coordsize="0,719" path="m7462,6584l7462,5865e" filled="f" stroked="t" strokeweight=".236003pt" strokecolor="#575757">
                <v:path arrowok="t"/>
              </v:shape>
            </v:group>
            <v:group style="position:absolute;left:2124;top:6348;width:2955;height:2" coordorigin="2124,6348" coordsize="2955,2">
              <v:shape style="position:absolute;left:2124;top:6348;width:2955;height:2" coordorigin="2124,6348" coordsize="2955,0" path="m2124,6348l5079,6348e" filled="f" stroked="t" strokeweight=".944013pt" strokecolor="#4B4B4B">
                <v:path arrowok="t"/>
              </v:shape>
            </v:group>
            <v:group style="position:absolute;left:4652;top:6108;width:2;height:286" coordorigin="4652,6108" coordsize="2,286">
              <v:shape style="position:absolute;left:4652;top:6108;width:2;height:286" coordorigin="4652,6108" coordsize="0,286" path="m4652,6394l4652,6108e" filled="f" stroked="t" strokeweight=".472006pt" strokecolor="#2B2B2B">
                <v:path arrowok="t"/>
              </v:shape>
            </v:group>
            <v:group style="position:absolute;left:5022;top:6351;width:349;height:2" coordorigin="5022,6351" coordsize="349,2">
              <v:shape style="position:absolute;left:5022;top:6351;width:349;height:2" coordorigin="5022,6351" coordsize="349,0" path="m5022,6351l5371,6351e" filled="f" stroked="t" strokeweight=".472006pt" strokecolor="#1F1F1F">
                <v:path arrowok="t"/>
              </v:shape>
            </v:group>
            <v:group style="position:absolute;left:5315;top:6353;width:6226;height:2" coordorigin="5315,6353" coordsize="6226,2">
              <v:shape style="position:absolute;left:5315;top:6353;width:6226;height:2" coordorigin="5315,6353" coordsize="6226,0" path="m5315,6353l11541,6353e" filled="f" stroked="t" strokeweight=".944013pt" strokecolor="#4F4F4F">
                <v:path arrowok="t"/>
              </v:shape>
            </v:group>
            <v:group style="position:absolute;left:2124;top:6591;width:9412;height:2" coordorigin="2124,6591" coordsize="9412,2">
              <v:shape style="position:absolute;left:2124;top:6591;width:9412;height:2" coordorigin="2124,6591" coordsize="9412,0" path="m2124,6591l11536,6591e" filled="f" stroked="t" strokeweight=".944013pt" strokecolor="#4B4B4B">
                <v:path arrowok="t"/>
              </v:shape>
            </v:group>
            <v:group style="position:absolute;left:4654;top:6275;width:2;height:324" coordorigin="4654,6275" coordsize="2,324">
              <v:shape style="position:absolute;left:4654;top:6275;width:2;height:324" coordorigin="4654,6275" coordsize="0,324" path="m4654,6598l4654,6275e" filled="f" stroked="t" strokeweight=".944013pt" strokecolor="#444444">
                <v:path arrowok="t"/>
              </v:shape>
            </v:group>
            <v:group style="position:absolute;left:496;top:6829;width:359;height:2" coordorigin="496,6829" coordsize="359,2">
              <v:shape style="position:absolute;left:496;top:6829;width:359;height:2" coordorigin="496,6829" coordsize="359,0" path="m496,6829l854,6829e" filled="f" stroked="t" strokeweight=".70801pt" strokecolor="#383838">
                <v:path arrowok="t"/>
              </v:shape>
            </v:group>
            <v:group style="position:absolute;left:798;top:6829;width:675;height:2" coordorigin="798,6829" coordsize="675,2">
              <v:shape style="position:absolute;left:798;top:6829;width:675;height:2" coordorigin="798,6829" coordsize="675,0" path="m798,6829l1473,6829e" filled="f" stroked="t" strokeweight=".944013pt" strokecolor="#4B4B4B">
                <v:path arrowok="t"/>
              </v:shape>
            </v:group>
            <v:group style="position:absolute;left:1416;top:6831;width:425;height:2" coordorigin="1416,6831" coordsize="425,2">
              <v:shape style="position:absolute;left:1416;top:6831;width:425;height:2" coordorigin="1416,6831" coordsize="425,0" path="m1416,6831l1841,6831e" filled="f" stroked="t" strokeweight=".472006pt" strokecolor="#1F1F1F">
                <v:path arrowok="t"/>
              </v:shape>
            </v:group>
            <v:group style="position:absolute;left:1784;top:6834;width:9752;height:2" coordorigin="1784,6834" coordsize="9752,2">
              <v:shape style="position:absolute;left:1784;top:6834;width:9752;height:2" coordorigin="1784,6834" coordsize="9752,0" path="m1784,6834l11536,6834e" filled="f" stroked="t" strokeweight=".944013pt" strokecolor="#4B4B4B">
                <v:path arrowok="t"/>
              </v:shape>
            </v:group>
            <v:group style="position:absolute;left:500;top:7348;width:5886;height:2" coordorigin="500,7348" coordsize="5886,2">
              <v:shape style="position:absolute;left:500;top:7348;width:5886;height:2" coordorigin="500,7348" coordsize="5886,0" path="m500,7348l6386,7348e" filled="f" stroked="t" strokeweight=".944013pt" strokecolor="#4B4B4B">
                <v:path arrowok="t"/>
              </v:shape>
            </v:group>
            <v:group style="position:absolute;left:6330;top:7348;width:481;height:2" coordorigin="6330,7348" coordsize="481,2">
              <v:shape style="position:absolute;left:6330;top:7348;width:481;height:2" coordorigin="6330,7348" coordsize="481,0" path="m6330,7348l6811,7348e" filled="f" stroked="t" strokeweight=".70801pt" strokecolor="#383838">
                <v:path arrowok="t"/>
              </v:shape>
            </v:group>
            <v:group style="position:absolute;left:6533;top:7348;width:5008;height:2" coordorigin="6533,7348" coordsize="5008,2">
              <v:shape style="position:absolute;left:6533;top:7348;width:5008;height:2" coordorigin="6533,7348" coordsize="5008,0" path="m6533,7348l11541,7348e" filled="f" stroked="t" strokeweight=".944013pt" strokecolor="#4F4F4F">
                <v:path arrowok="t"/>
              </v:shape>
            </v:group>
            <v:group style="position:absolute;left:4659;top:7341;width:2;height:733" coordorigin="4659,7341" coordsize="2,733">
              <v:shape style="position:absolute;left:4659;top:7341;width:2;height:733" coordorigin="4659,7341" coordsize="0,733" path="m4659,8074l4659,7341e" filled="f" stroked="t" strokeweight=".944013pt" strokecolor="#444444">
                <v:path arrowok="t"/>
              </v:shape>
            </v:group>
            <v:group style="position:absolute;left:4649;top:7586;width:6891;height:2" coordorigin="4649,7586" coordsize="6891,2">
              <v:shape style="position:absolute;left:4649;top:7586;width:6891;height:2" coordorigin="4649,7586" coordsize="6891,0" path="m4649,7586l11541,7586e" filled="f" stroked="t" strokeweight=".944013pt" strokecolor="#4F4F4F">
                <v:path arrowok="t"/>
              </v:shape>
            </v:group>
            <v:group style="position:absolute;left:11531;top:6232;width:2;height:1961" coordorigin="11531,6232" coordsize="2,1961">
              <v:shape style="position:absolute;left:11531;top:6232;width:2;height:1961" coordorigin="11531,6232" coordsize="0,1961" path="m11531,8193l11531,6232e" filled="f" stroked="t" strokeweight=".472006pt" strokecolor="#444444">
                <v:path arrowok="t"/>
              </v:shape>
            </v:group>
            <v:group style="position:absolute;left:4649;top:7826;width:2860;height:2" coordorigin="4649,7826" coordsize="2860,2">
              <v:shape style="position:absolute;left:4649;top:7826;width:2860;height:2" coordorigin="4649,7826" coordsize="2860,0" path="m4649,7826l7510,7826e" filled="f" stroked="t" strokeweight=".944013pt" strokecolor="#4F4F4F">
                <v:path arrowok="t"/>
              </v:shape>
            </v:group>
            <v:group style="position:absolute;left:7434;top:7826;width:1879;height:2" coordorigin="7434,7826" coordsize="1879,2">
              <v:shape style="position:absolute;left:7434;top:7826;width:1879;height:2" coordorigin="7434,7826" coordsize="1879,0" path="m7434,7826l9313,7826e" filled="f" stroked="t" strokeweight=".472006pt" strokecolor="#3F3F3F">
                <v:path arrowok="t"/>
              </v:shape>
            </v:group>
            <v:group style="position:absolute;left:9256;top:7826;width:2285;height:2" coordorigin="9256,7826" coordsize="2285,2">
              <v:shape style="position:absolute;left:9256;top:7826;width:2285;height:2" coordorigin="9256,7826" coordsize="2285,0" path="m9256,7826l11541,7826e" filled="f" stroked="t" strokeweight=".70801pt" strokecolor="#545454">
                <v:path arrowok="t"/>
              </v:shape>
            </v:group>
            <v:group style="position:absolute;left:500;top:8064;width:8812;height:2" coordorigin="500,8064" coordsize="8812,2">
              <v:shape style="position:absolute;left:500;top:8064;width:8812;height:2" coordorigin="500,8064" coordsize="8812,0" path="m500,8064l9313,8064e" filled="f" stroked="t" strokeweight=".944013pt" strokecolor="#4B4B4B">
                <v:path arrowok="t"/>
              </v:shape>
            </v:group>
            <v:group style="position:absolute;left:9256;top:8067;width:453;height:2" coordorigin="9256,8067" coordsize="453,2">
              <v:shape style="position:absolute;left:9256;top:8067;width:453;height:2" coordorigin="9256,8067" coordsize="453,0" path="m9256,8067l9709,8067e" filled="f" stroked="t" strokeweight=".70801pt" strokecolor="#383838">
                <v:path arrowok="t"/>
              </v:shape>
            </v:group>
            <v:group style="position:absolute;left:9624;top:8064;width:1916;height:2" coordorigin="9624,8064" coordsize="1916,2">
              <v:shape style="position:absolute;left:9624;top:8064;width:1916;height:2" coordorigin="9624,8064" coordsize="1916,0" path="m9624,8064l11541,8064e" filled="f" stroked="t" strokeweight=".944013pt" strokecolor="#545454">
                <v:path arrowok="t"/>
              </v:shape>
            </v:group>
            <v:group style="position:absolute;left:11533;top:4251;width:2;height:10154" coordorigin="11533,4251" coordsize="2,10154">
              <v:shape style="position:absolute;left:11533;top:4251;width:2;height:10154" coordorigin="11533,4251" coordsize="0,10154" path="m11533,14406l11533,4251e" filled="f" stroked="t" strokeweight=".70801pt" strokecolor="#484848">
                <v:path arrowok="t"/>
              </v:shape>
            </v:group>
            <v:group style="position:absolute;left:505;top:9000;width:3021;height:2" coordorigin="505,9000" coordsize="3021,2">
              <v:shape style="position:absolute;left:505;top:9000;width:3021;height:2" coordorigin="505,9000" coordsize="3021,0" path="m505,9000l3526,9000e" filled="f" stroked="t" strokeweight=".944013pt" strokecolor="#4B4B4B">
                <v:path arrowok="t"/>
              </v:shape>
            </v:group>
            <v:group style="position:absolute;left:2133;top:8574;width:2;height:776" coordorigin="2133,8574" coordsize="2,776">
              <v:shape style="position:absolute;left:2133;top:8574;width:2;height:776" coordorigin="2133,8574" coordsize="0,776" path="m2133,9350l2133,8574e" filled="f" stroked="t" strokeweight=".944013pt" strokecolor="#3B3B3B">
                <v:path arrowok="t"/>
              </v:shape>
            </v:group>
            <v:group style="position:absolute;left:3469;top:8998;width:930;height:2" coordorigin="3469,8998" coordsize="930,2">
              <v:shape style="position:absolute;left:3469;top:8998;width:930;height:2" coordorigin="3469,8998" coordsize="930,0" path="m3469,8998l4399,8998e" filled="f" stroked="t" strokeweight=".70801pt" strokecolor="#383838">
                <v:path arrowok="t"/>
              </v:shape>
            </v:group>
            <v:group style="position:absolute;left:4342;top:8998;width:330;height:2" coordorigin="4342,8998" coordsize="330,2">
              <v:shape style="position:absolute;left:4342;top:8998;width:330;height:2" coordorigin="4342,8998" coordsize="330,0" path="m4342,8998l4673,8998e" filled="f" stroked="t" strokeweight=".472006pt" strokecolor="#232323">
                <v:path arrowok="t"/>
              </v:shape>
            </v:group>
            <v:group style="position:absolute;left:4616;top:8998;width:6924;height:2" coordorigin="4616,8998" coordsize="6924,2">
              <v:shape style="position:absolute;left:4616;top:8998;width:6924;height:2" coordorigin="4616,8998" coordsize="6924,0" path="m4616,8998l11541,8998e" filled="f" stroked="t" strokeweight=".944013pt" strokecolor="#4B4B4B">
                <v:path arrowok="t"/>
              </v:shape>
            </v:group>
            <v:group style="position:absolute;left:505;top:9931;width:11040;height:2" coordorigin="505,9931" coordsize="11040,2">
              <v:shape style="position:absolute;left:505;top:9931;width:11040;height:2" coordorigin="505,9931" coordsize="11040,0" path="m505,9931l11545,9931e" filled="f" stroked="t" strokeweight=".944013pt" strokecolor="#4B4B4B">
                <v:path arrowok="t"/>
              </v:shape>
            </v:group>
            <v:group style="position:absolute;left:505;top:10171;width:8576;height:2" coordorigin="505,10171" coordsize="8576,2">
              <v:shape style="position:absolute;left:505;top:10171;width:8576;height:2" coordorigin="505,10171" coordsize="8576,0" path="m505,10171l9081,10171e" filled="f" stroked="t" strokeweight=".944013pt" strokecolor="#484848">
                <v:path arrowok="t"/>
              </v:shape>
            </v:group>
            <v:group style="position:absolute;left:8543;top:10169;width:519;height:2" coordorigin="8543,10169" coordsize="519,2">
              <v:shape style="position:absolute;left:8543;top:10169;width:519;height:2" coordorigin="8543,10169" coordsize="519,0" path="m8543,10169l9063,10169e" filled="f" stroked="t" strokeweight=".944013pt" strokecolor="#5B5B5B">
                <v:path arrowok="t"/>
              </v:shape>
            </v:group>
            <v:group style="position:absolute;left:8959;top:10169;width:354;height:2" coordorigin="8959,10169" coordsize="354,2">
              <v:shape style="position:absolute;left:8959;top:10169;width:354;height:2" coordorigin="8959,10169" coordsize="354,0" path="m8959,10169l9313,10169e" filled="f" stroked="t" strokeweight=".472006pt" strokecolor="#444444">
                <v:path arrowok="t"/>
              </v:shape>
            </v:group>
            <v:group style="position:absolute;left:9256;top:10169;width:2289;height:2" coordorigin="9256,10169" coordsize="2289,2">
              <v:shape style="position:absolute;left:9256;top:10169;width:2289;height:2" coordorigin="9256,10169" coordsize="2289,0" path="m9256,10169l11545,10169e" filled="f" stroked="t" strokeweight=".70801pt" strokecolor="#575757">
                <v:path arrowok="t"/>
              </v:shape>
            </v:group>
            <v:group style="position:absolute;left:500;top:10409;width:6207;height:2" coordorigin="500,10409" coordsize="6207,2">
              <v:shape style="position:absolute;left:500;top:10409;width:6207;height:2" coordorigin="500,10409" coordsize="6207,0" path="m500,10409l6707,10409e" filled="f" stroked="t" strokeweight=".944013pt" strokecolor="#4B4B4B">
                <v:path arrowok="t"/>
              </v:shape>
            </v:group>
            <v:group style="position:absolute;left:6651;top:10407;width:467;height:2" coordorigin="6651,10407" coordsize="467,2">
              <v:shape style="position:absolute;left:6651;top:10407;width:467;height:2" coordorigin="6651,10407" coordsize="467,0" path="m6651,10407l7118,10407e" filled="f" stroked="t" strokeweight=".472006pt" strokecolor="#2B2B2B">
                <v:path arrowok="t"/>
              </v:shape>
            </v:group>
            <v:group style="position:absolute;left:7005;top:10404;width:4541;height:2" coordorigin="7005,10404" coordsize="4541,2">
              <v:shape style="position:absolute;left:7005;top:10404;width:4541;height:2" coordorigin="7005,10404" coordsize="4541,0" path="m7005,10404l11545,10404e" filled="f" stroked="t" strokeweight=".944013pt" strokecolor="#4F4F4F">
                <v:path arrowok="t"/>
              </v:shape>
            </v:group>
            <v:group style="position:absolute;left:505;top:10890;width:4932;height:2" coordorigin="505,10890" coordsize="4932,2">
              <v:shape style="position:absolute;left:505;top:10890;width:4932;height:2" coordorigin="505,10890" coordsize="4932,0" path="m505,10890l5438,10890e" filled="f" stroked="t" strokeweight=".944013pt" strokecolor="#4F4F4F">
                <v:path arrowok="t"/>
              </v:shape>
            </v:group>
            <v:group style="position:absolute;left:2141;top:10364;width:2;height:2204" coordorigin="2141,10364" coordsize="2,2204">
              <v:shape style="position:absolute;left:2141;top:10364;width:2;height:2204" coordorigin="2141,10364" coordsize="0,2204" path="m2141,12568l2141,10364e" filled="f" stroked="t" strokeweight=".944013pt" strokecolor="#3B3B3B">
                <v:path arrowok="t"/>
              </v:shape>
            </v:group>
            <v:group style="position:absolute;left:5315;top:10885;width:396;height:2" coordorigin="5315,10885" coordsize="396,2">
              <v:shape style="position:absolute;left:5315;top:10885;width:396;height:2" coordorigin="5315,10885" coordsize="396,0" path="m5315,10885l5711,10885e" filled="f" stroked="t" strokeweight=".472006pt" strokecolor="#3B3B3B">
                <v:path arrowok="t"/>
              </v:shape>
            </v:group>
            <v:group style="position:absolute;left:5655;top:10885;width:5891;height:2" coordorigin="5655,10885" coordsize="5891,2">
              <v:shape style="position:absolute;left:5655;top:10885;width:5891;height:2" coordorigin="5655,10885" coordsize="5891,0" path="m5655,10885l11545,10885e" filled="f" stroked="t" strokeweight=".944013pt" strokecolor="#545454">
                <v:path arrowok="t"/>
              </v:shape>
            </v:group>
            <v:group style="position:absolute;left:510;top:11128;width:6608;height:2" coordorigin="510,11128" coordsize="6608,2">
              <v:shape style="position:absolute;left:510;top:11128;width:6608;height:2" coordorigin="510,11128" coordsize="6608,0" path="m510,11128l7118,11128e" filled="f" stroked="t" strokeweight=".944013pt" strokecolor="#4B4B4B">
                <v:path arrowok="t"/>
              </v:shape>
            </v:group>
            <v:group style="position:absolute;left:7061;top:11126;width:430;height:2" coordorigin="7061,11126" coordsize="430,2">
              <v:shape style="position:absolute;left:7061;top:11126;width:430;height:2" coordorigin="7061,11126" coordsize="430,0" path="m7061,11126l7491,11126e" filled="f" stroked="t" strokeweight=".472006pt" strokecolor="#383838">
                <v:path arrowok="t"/>
              </v:shape>
            </v:group>
            <v:group style="position:absolute;left:7382;top:11123;width:4163;height:2" coordorigin="7382,11123" coordsize="4163,2">
              <v:shape style="position:absolute;left:7382;top:11123;width:4163;height:2" coordorigin="7382,11123" coordsize="4163,0" path="m7382,11123l11545,11123e" filled="f" stroked="t" strokeweight=".944013pt" strokecolor="#4F4F4F">
                <v:path arrowok="t"/>
              </v:shape>
            </v:group>
            <v:group style="position:absolute;left:996;top:11121;width:2;height:5270" coordorigin="996,11121" coordsize="2,5270">
              <v:shape style="position:absolute;left:996;top:11121;width:2;height:5270" coordorigin="996,11121" coordsize="0,5270" path="m996,16391l996,11121e" filled="f" stroked="t" strokeweight=".944013pt" strokecolor="#3B3B3B">
                <v:path arrowok="t"/>
              </v:shape>
            </v:group>
            <v:group style="position:absolute;left:510;top:11366;width:11036;height:2" coordorigin="510,11366" coordsize="11036,2">
              <v:shape style="position:absolute;left:510;top:11366;width:11036;height:2" coordorigin="510,11366" coordsize="11036,0" path="m510,11366l11545,11366e" filled="f" stroked="t" strokeweight=".70801pt" strokecolor="#4B4B4B">
                <v:path arrowok="t"/>
              </v:shape>
            </v:group>
            <v:group style="position:absolute;left:7099;top:11116;width:2;height:2714" coordorigin="7099,11116" coordsize="2,2714">
              <v:shape style="position:absolute;left:7099;top:11116;width:2;height:2714" coordorigin="7099,11116" coordsize="0,2714" path="m7099,13830l7099,11116e" filled="f" stroked="t" strokeweight=".944013pt" strokecolor="#444444">
                <v:path arrowok="t"/>
              </v:shape>
            </v:group>
            <v:group style="position:absolute;left:1456;top:11321;width:2;height:805" coordorigin="1456,11321" coordsize="2,805">
              <v:shape style="position:absolute;left:1456;top:11321;width:2;height:805" coordorigin="1456,11321" coordsize="0,805" path="m1456,12125l1456,11321e" filled="f" stroked="t" strokeweight=".944013pt" strokecolor="#3B3B3B">
                <v:path arrowok="t"/>
              </v:shape>
            </v:group>
            <v:group style="position:absolute;left:1456;top:12068;width:2;height:314" coordorigin="1456,12068" coordsize="2,314">
              <v:shape style="position:absolute;left:1456;top:12068;width:2;height:314" coordorigin="1456,12068" coordsize="0,314" path="m1456,12382l1456,12068e" filled="f" stroked="t" strokeweight=".472006pt" strokecolor="#1C1C1C">
                <v:path arrowok="t"/>
              </v:shape>
            </v:group>
            <v:group style="position:absolute;left:1461;top:12325;width:2;height:4066" coordorigin="1461,12325" coordsize="2,4066">
              <v:shape style="position:absolute;left:1461;top:12325;width:2;height:4066" coordorigin="1461,12325" coordsize="0,4066" path="m1461,16391l1461,12325e" filled="f" stroked="t" strokeweight=".944013pt" strokecolor="#3F3F3F">
                <v:path arrowok="t"/>
              </v:shape>
            </v:group>
            <v:group style="position:absolute;left:2143;top:12511;width:2;height:171" coordorigin="2143,12511" coordsize="2,171">
              <v:shape style="position:absolute;left:2143;top:12511;width:2;height:171" coordorigin="2143,12511" coordsize="0,171" path="m2143,12682l2143,12511e" filled="f" stroked="t" strokeweight=".472006pt" strokecolor="#0C0C0C">
                <v:path arrowok="t"/>
              </v:shape>
            </v:group>
            <v:group style="position:absolute;left:2141;top:12625;width:2;height:714" coordorigin="2141,12625" coordsize="2,714">
              <v:shape style="position:absolute;left:2141;top:12625;width:2;height:714" coordorigin="2141,12625" coordsize="0,714" path="m2141,13339l2141,12625e" filled="f" stroked="t" strokeweight=".944013pt" strokecolor="#3F3F3F">
                <v:path arrowok="t"/>
              </v:shape>
            </v:group>
            <v:group style="position:absolute;left:8987;top:13311;width:307;height:2" coordorigin="8987,13311" coordsize="307,2">
              <v:shape style="position:absolute;left:8987;top:13311;width:307;height:2" coordorigin="8987,13311" coordsize="307,0" path="m8987,13311l9294,13311e" filled="f" stroked="t" strokeweight="1.180016pt" strokecolor="#282BA0">
                <v:path arrowok="t"/>
              </v:shape>
            </v:group>
            <v:group style="position:absolute;left:9284;top:12920;width:2;height:433" coordorigin="9284,12920" coordsize="2,433">
              <v:shape style="position:absolute;left:9284;top:12920;width:2;height:433" coordorigin="9284,12920" coordsize="0,433" path="m9284,13354l9284,12920e" filled="f" stroked="t" strokeweight="1.652022pt" strokecolor="#343B8C">
                <v:path arrowok="t"/>
              </v:shape>
            </v:group>
            <v:group style="position:absolute;left:9280;top:13311;width:2237;height:2" coordorigin="9280,13311" coordsize="2237,2">
              <v:shape style="position:absolute;left:9280;top:13311;width:2237;height:2" coordorigin="9280,13311" coordsize="2237,0" path="m9280,13311l11517,13311e" filled="f" stroked="t" strokeweight=".70801pt" strokecolor="#3448B3">
                <v:path arrowok="t"/>
              </v:shape>
            </v:group>
            <v:group style="position:absolute;left:500;top:13496;width:736;height:2" coordorigin="500,13496" coordsize="736,2">
              <v:shape style="position:absolute;left:500;top:13496;width:736;height:2" coordorigin="500,13496" coordsize="736,0" path="m500,13496l1237,13496e" filled="f" stroked="t" strokeweight=".236003pt" strokecolor="#3F3F3F">
                <v:path arrowok="t"/>
              </v:shape>
            </v:group>
            <v:group style="position:absolute;left:519;top:13282;width:2;height:248" coordorigin="519,13282" coordsize="2,248">
              <v:shape style="position:absolute;left:519;top:13282;width:2;height:248" coordorigin="519,13282" coordsize="0,248" path="m519,13530l519,13282e" filled="f" stroked="t" strokeweight=".472006pt" strokecolor="#181818">
                <v:path arrowok="t"/>
              </v:shape>
            </v:group>
            <v:group style="position:absolute;left:1237;top:13496;width:217;height:2" coordorigin="1237,13496" coordsize="217,2">
              <v:shape style="position:absolute;left:1237;top:13496;width:217;height:2" coordorigin="1237,13496" coordsize="217,0" path="m1237,13496l1454,13496e" filled="f" stroked="t" strokeweight=".236003pt" strokecolor="#676767">
                <v:path arrowok="t"/>
              </v:shape>
            </v:group>
            <v:group style="position:absolute;left:1440;top:13496;width:373;height:2" coordorigin="1440,13496" coordsize="373,2">
              <v:shape style="position:absolute;left:1440;top:13496;width:373;height:2" coordorigin="1440,13496" coordsize="373,0" path="m1440,13496l1813,13496e" filled="f" stroked="t" strokeweight=".236003pt" strokecolor="#444444">
                <v:path arrowok="t"/>
              </v:shape>
            </v:group>
            <v:group style="position:absolute;left:1813;top:13496;width:307;height:2" coordorigin="1813,13496" coordsize="307,2">
              <v:shape style="position:absolute;left:1813;top:13496;width:307;height:2" coordorigin="1813,13496" coordsize="307,0" path="m1813,13496l2119,13496e" filled="f" stroked="t" strokeweight=".236003pt" strokecolor="#000000">
                <v:path arrowok="t"/>
              </v:shape>
            </v:group>
            <v:group style="position:absolute;left:2143;top:13282;width:2;height:248" coordorigin="2143,13282" coordsize="2,248">
              <v:shape style="position:absolute;left:2143;top:13282;width:2;height:248" coordorigin="2143,13282" coordsize="0,248" path="m2143,13530l2143,13282e" filled="f" stroked="t" strokeweight=".472006pt" strokecolor="#2B2B2B">
                <v:path arrowok="t"/>
              </v:shape>
            </v:group>
            <v:group style="position:absolute;left:2143;top:13468;width:2;height:2928" coordorigin="2143,13468" coordsize="2,2928">
              <v:shape style="position:absolute;left:2143;top:13468;width:2;height:2928" coordorigin="2143,13468" coordsize="0,2928" path="m2143,16396l2143,13468e" filled="f" stroked="t" strokeweight=".70801pt" strokecolor="#444444">
                <v:path arrowok="t"/>
              </v:shape>
            </v:group>
            <v:group style="position:absolute;left:996;top:13715;width:2;height:114" coordorigin="996,13715" coordsize="2,114">
              <v:shape style="position:absolute;left:996;top:13715;width:2;height:114" coordorigin="996,13715" coordsize="0,114" path="m996,13830l996,13715e" filled="f" stroked="t" strokeweight=".472006pt" strokecolor="#131313">
                <v:path arrowok="t"/>
              </v:shape>
            </v:group>
            <v:group style="position:absolute;left:1461;top:13715;width:2;height:114" coordorigin="1461,13715" coordsize="2,114">
              <v:shape style="position:absolute;left:1461;top:13715;width:2;height:114" coordorigin="1461,13715" coordsize="0,114" path="m1461,13830l1461,13715e" filled="f" stroked="t" strokeweight=".472006pt" strokecolor="#1F1F1F">
                <v:path arrowok="t"/>
              </v:shape>
            </v:group>
            <v:group style="position:absolute;left:1813;top:14020;width:307;height:2" coordorigin="1813,14020" coordsize="307,2">
              <v:shape style="position:absolute;left:1813;top:14020;width:307;height:2" coordorigin="1813,14020" coordsize="307,0" path="m1813,14020l2119,14020e" filled="f" stroked="t" strokeweight=".236003pt" strokecolor="#000000">
                <v:path arrowok="t"/>
              </v:shape>
            </v:group>
            <v:group style="position:absolute;left:7104;top:13772;width:2;height:276" coordorigin="7104,13772" coordsize="2,276">
              <v:shape style="position:absolute;left:7104;top:13772;width:2;height:276" coordorigin="7104,13772" coordsize="0,276" path="m7104,14049l7104,13772e" filled="f" stroked="t" strokeweight=".472006pt" strokecolor="#1F1F1F">
                <v:path arrowok="t"/>
              </v:shape>
            </v:group>
            <v:group style="position:absolute;left:522;top:13991;width:2;height:143" coordorigin="522,13991" coordsize="2,143">
              <v:shape style="position:absolute;left:522;top:13991;width:2;height:143" coordorigin="522,13991" coordsize="0,143" path="m522,14134l522,13991e" filled="f" stroked="t" strokeweight=".70801pt" strokecolor="#343434">
                <v:path arrowok="t"/>
              </v:shape>
            </v:group>
            <v:group style="position:absolute;left:7106;top:13991;width:2;height:2399" coordorigin="7106,13991" coordsize="2,2399">
              <v:shape style="position:absolute;left:7106;top:13991;width:2;height:2399" coordorigin="7106,13991" coordsize="0,2399" path="m7106,16391l7106,13991e" filled="f" stroked="t" strokeweight=".944013pt" strokecolor="#484848">
                <v:path arrowok="t"/>
              </v:shape>
            </v:group>
            <v:group style="position:absolute;left:519;top:14077;width:2;height:167" coordorigin="519,14077" coordsize="2,167">
              <v:shape style="position:absolute;left:519;top:14077;width:2;height:167" coordorigin="519,14077" coordsize="0,167" path="m519,14244l519,14077e" filled="f" stroked="t" strokeweight=".472006pt" strokecolor="#181818">
                <v:path arrowok="t"/>
              </v:shape>
            </v:group>
            <v:group style="position:absolute;left:11541;top:6232;width:2;height:10154" coordorigin="11541,6232" coordsize="2,10154">
              <v:shape style="position:absolute;left:11541;top:6232;width:2;height:10154" coordorigin="11541,6232" coordsize="0,10154" path="m11541,16386l11541,6232e" filled="f" stroked="t" strokeweight=".70801pt" strokecolor="#444444">
                <v:path arrowok="t"/>
              </v:shape>
            </v:group>
            <v:group style="position:absolute;left:522;top:14763;width:2;height:338" coordorigin="522,14763" coordsize="2,338">
              <v:shape style="position:absolute;left:522;top:14763;width:2;height:338" coordorigin="522,14763" coordsize="0,338" path="m522,15101l522,14763e" filled="f" stroked="t" strokeweight=".70801pt" strokecolor="#383838">
                <v:path arrowok="t"/>
              </v:shape>
            </v:group>
            <v:group style="position:absolute;left:11543;top:15044;width:2;height:290" coordorigin="11543,15044" coordsize="2,290">
              <v:shape style="position:absolute;left:11543;top:15044;width:2;height:290" coordorigin="11543,15044" coordsize="0,290" path="m11543,15334l11543,15044e" filled="f" stroked="t" strokeweight=".472006pt" strokecolor="#282828">
                <v:path arrowok="t"/>
              </v:shape>
            </v:group>
            <v:group style="position:absolute;left:6651;top:16381;width:477;height:2" coordorigin="6651,16381" coordsize="477,2">
              <v:shape style="position:absolute;left:6651;top:16381;width:477;height:2" coordorigin="6651,16381" coordsize="477,0" path="m6651,16381l7127,16381e" filled="f" stroked="t" strokeweight=".472006pt" strokecolor="#4F4F4F">
                <v:path arrowok="t"/>
              </v:shape>
            </v:group>
            <v:group style="position:absolute;left:3007;top:16384;width:892;height:2" coordorigin="3007,16384" coordsize="892,2">
              <v:shape style="position:absolute;left:3007;top:16384;width:892;height:2" coordorigin="3007,16384" coordsize="892,0" path="m3007,16384l3899,16384e" filled="f" stroked="t" strokeweight=".70801pt" strokecolor="#575757">
                <v:path arrowok="t"/>
              </v:shape>
            </v:group>
            <v:group style="position:absolute;left:514;top:16381;width:11040;height:2" coordorigin="514,16381" coordsize="11040,2">
              <v:shape style="position:absolute;left:514;top:16381;width:11040;height:2" coordorigin="514,16381" coordsize="11040,0" path="m514,16381l11555,16381e" filled="f" stroked="t" strokeweight=".944013pt" strokecolor="#5B5B5B">
                <v:path arrowok="t"/>
              </v:shape>
            </v:group>
            <v:group style="position:absolute;left:8784;top:16377;width:231;height:2" coordorigin="8784,16377" coordsize="231,2">
              <v:shape style="position:absolute;left:8784;top:16377;width:231;height:2" coordorigin="8784,16377" coordsize="231,0" path="m8784,16377l9015,16377e" filled="f" stroked="t" strokeweight=".472006pt" strokecolor="#343434">
                <v:path arrowok="t"/>
              </v:shape>
            </v:group>
            <v:group style="position:absolute;left:10010;top:12870;width:2;height:409" coordorigin="10010,12870" coordsize="2,409">
              <v:shape style="position:absolute;left:10010;top:12870;width:2;height:409" coordorigin="10010,12870" coordsize="0,409" path="m10010,13280l10010,12870e" filled="f" stroked="t" strokeweight="2.71765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2F2F31"/>
          <w:spacing w:val="0"/>
          <w:w w:val="55"/>
        </w:rPr>
        <w:t>:ı::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348" w:lineRule="exact"/>
        <w:ind w:right="-91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212F72"/>
          <w:spacing w:val="0"/>
          <w:w w:val="100"/>
        </w:rPr>
        <w:t>rı.\.\</w:t>
      </w:r>
      <w:r>
        <w:rPr>
          <w:rFonts w:ascii="Arial" w:hAnsi="Arial" w:cs="Arial" w:eastAsia="Arial"/>
          <w:sz w:val="34"/>
          <w:szCs w:val="34"/>
          <w:color w:val="212F72"/>
          <w:spacing w:val="0"/>
          <w:w w:val="100"/>
        </w:rPr>
        <w:t>)</w:t>
      </w:r>
      <w:r>
        <w:rPr>
          <w:rFonts w:ascii="Arial" w:hAnsi="Arial" w:cs="Arial" w:eastAsia="Arial"/>
          <w:sz w:val="34"/>
          <w:szCs w:val="34"/>
          <w:color w:val="212F72"/>
          <w:spacing w:val="0"/>
          <w:w w:val="100"/>
        </w:rPr>
        <w:t>tÇ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4.453262pt;margin-top:-.539795pt;width:.1pt;height:12.788819pt;mso-position-horizontal-relative:page;mso-position-vertical-relative:paragraph;z-index:-17411" coordorigin="4889,-11" coordsize="2,256">
            <v:shape style="position:absolute;left:4889;top:-11;width:2;height:256" coordorigin="4889,-11" coordsize="0,256" path="m4889,245l4889,-11e" filled="f" stroked="t" strokeweight="3.13696pt" strokecolor="#CDCFE9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FC3F6"/>
          <w:spacing w:val="0"/>
          <w:w w:val="96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FC3F6"/>
          <w:spacing w:val="-16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92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4"/>
          <w:position w:val="-2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  <w:position w:val="-2"/>
        </w:rPr>
        <w:t>İŞ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31"/>
          <w:spacing w:val="-3"/>
          <w:w w:val="84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84"/>
        </w:rPr>
        <w:t>şçi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65656"/>
          <w:spacing w:val="0"/>
          <w:w w:val="83"/>
          <w:position w:val="13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280"/>
          <w:cols w:num="3" w:equalWidth="0">
            <w:col w:w="797" w:space="1228"/>
            <w:col w:w="1027" w:space="1424"/>
            <w:col w:w="6764"/>
          </w:cols>
        </w:sectPr>
      </w:pPr>
      <w:rPr/>
    </w:p>
    <w:p>
      <w:pPr>
        <w:spacing w:before="0" w:after="0" w:line="786" w:lineRule="exact"/>
        <w:ind w:left="843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945633pt;margin-top:22.342369pt;width:310.127147pt;height:19.142618pt;mso-position-horizontal-relative:page;mso-position-vertical-relative:paragraph;z-index:-17396" type="#_x0000_t202" filled="f" stroked="f">
            <v:textbox inset="0,0,0,0">
              <w:txbxContent>
                <w:p>
                  <w:pPr>
                    <w:spacing w:before="0" w:after="0" w:line="383" w:lineRule="exact"/>
                    <w:ind w:right="-97"/>
                    <w:jc w:val="left"/>
                    <w:tabs>
                      <w:tab w:pos="604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16"/>
                      <w:position w:val="-4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21"/>
                      <w:w w:val="116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16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10"/>
                      <w:w w:val="116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16"/>
                      <w:position w:val="-4"/>
                    </w:rPr>
                    <w:t>BAŞKANLIGI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79797B"/>
                      <w:spacing w:val="0"/>
                      <w:w w:val="141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5"/>
          <w:szCs w:val="85"/>
          <w:color w:val="313131"/>
          <w:spacing w:val="0"/>
          <w:w w:val="173"/>
          <w:b/>
          <w:bCs/>
          <w:i/>
          <w:position w:val="-15"/>
        </w:rPr>
        <w:t>l</w:t>
      </w:r>
      <w:r>
        <w:rPr>
          <w:rFonts w:ascii="Arial" w:hAnsi="Arial" w:cs="Arial" w:eastAsia="Arial"/>
          <w:sz w:val="85"/>
          <w:szCs w:val="85"/>
          <w:color w:val="313131"/>
          <w:spacing w:val="0"/>
          <w:w w:val="100"/>
          <w:b/>
          <w:bCs/>
          <w:i/>
          <w:position w:val="-15"/>
        </w:rPr>
        <w:tab/>
      </w:r>
      <w:r>
        <w:rPr>
          <w:rFonts w:ascii="Arial" w:hAnsi="Arial" w:cs="Arial" w:eastAsia="Arial"/>
          <w:sz w:val="85"/>
          <w:szCs w:val="85"/>
          <w:color w:val="313131"/>
          <w:spacing w:val="0"/>
          <w:w w:val="100"/>
          <w:b/>
          <w:bCs/>
          <w:i/>
          <w:position w:val="-15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  <w:position w:val="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  <w:position w:val="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7"/>
        </w:rPr>
        <w:t>BELE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7"/>
          <w:position w:val="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2"/>
          <w:position w:val="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7"/>
        </w:rPr>
        <w:t>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84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94949"/>
          <w:w w:val="107"/>
          <w:position w:val="-1"/>
        </w:rPr>
        <w:t>I</w:t>
      </w:r>
      <w:r>
        <w:rPr>
          <w:rFonts w:ascii="Arial" w:hAnsi="Arial" w:cs="Arial" w:eastAsia="Arial"/>
          <w:sz w:val="14"/>
          <w:szCs w:val="14"/>
          <w:color w:val="494949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-1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80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628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8" w:right="-20"/>
        <w:jc w:val="left"/>
        <w:tabs>
          <w:tab w:pos="1440" w:val="left"/>
          <w:tab w:pos="3060" w:val="left"/>
          <w:tab w:pos="5340" w:val="left"/>
          <w:tab w:pos="7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5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36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</w:rPr>
        <w:t>18.05.20ı7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</w:rPr>
        <w:t>ı3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2:44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75"/>
        </w:rPr>
        <w:t>t</w:t>
      </w:r>
      <w:r>
        <w:rPr>
          <w:rFonts w:ascii="Arial" w:hAnsi="Arial" w:cs="Arial" w:eastAsia="Arial"/>
          <w:sz w:val="28"/>
          <w:szCs w:val="28"/>
          <w:color w:val="494949"/>
          <w:spacing w:val="4"/>
          <w:w w:val="7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6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60" w:lineRule="auto"/>
        <w:ind w:left="132" w:right="3493" w:firstLine="5"/>
        <w:jc w:val="left"/>
        <w:tabs>
          <w:tab w:pos="1620" w:val="left"/>
          <w:tab w:pos="3060" w:val="left"/>
          <w:tab w:pos="4360" w:val="left"/>
          <w:tab w:pos="5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18.05.20ı7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8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3228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6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407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Bağarası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32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407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Bağarası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132" w:right="-20"/>
        <w:jc w:val="left"/>
        <w:tabs>
          <w:tab w:pos="1440" w:val="left"/>
          <w:tab w:pos="3280" w:val="left"/>
          <w:tab w:pos="4700" w:val="left"/>
          <w:tab w:pos="6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63" w:lineRule="exact"/>
        <w:ind w:left="132" w:right="-20"/>
        <w:jc w:val="left"/>
        <w:tabs>
          <w:tab w:pos="3520" w:val="left"/>
          <w:tab w:pos="6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1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45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" w:lineRule="exact"/>
        <w:ind w:left="35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1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-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nanne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1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360" w:right="36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61" w:lineRule="exact"/>
        <w:ind w:right="99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97"/>
          <w:position w:val="-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96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18"/>
          <w:position w:val="-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4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right="-20"/>
        <w:jc w:val="right"/>
        <w:tabs>
          <w:tab w:pos="56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494949"/>
          <w:w w:val="55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494949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494949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313131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right="-97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494949"/>
          <w:w w:val="19"/>
        </w:rPr>
        <w:t>_</w:t>
      </w:r>
      <w:r>
        <w:rPr>
          <w:rFonts w:ascii="Arial" w:hAnsi="Arial" w:cs="Arial" w:eastAsia="Arial"/>
          <w:sz w:val="38"/>
          <w:szCs w:val="38"/>
          <w:color w:val="494949"/>
          <w:spacing w:val="-65"/>
          <w:w w:val="100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</w:rPr>
        <w:t>_</w:t>
      </w:r>
      <w:r>
        <w:rPr>
          <w:rFonts w:ascii="Arial" w:hAnsi="Arial" w:cs="Arial" w:eastAsia="Arial"/>
          <w:sz w:val="38"/>
          <w:szCs w:val="38"/>
          <w:color w:val="313131"/>
          <w:spacing w:val="4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79797B"/>
          <w:spacing w:val="0"/>
          <w:w w:val="76"/>
        </w:rPr>
        <w:t>_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25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12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i/>
        </w:rPr>
        <w:t>ı</w:t>
      </w:r>
      <w:r>
        <w:rPr>
          <w:rFonts w:ascii="Arial" w:hAnsi="Arial" w:cs="Arial" w:eastAsia="Arial"/>
          <w:sz w:val="17"/>
          <w:szCs w:val="17"/>
          <w:color w:val="313131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6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47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60"/>
          <w:cols w:num="3" w:equalWidth="0">
            <w:col w:w="4972" w:space="630"/>
            <w:col w:w="424" w:space="535"/>
            <w:col w:w="4639"/>
          </w:cols>
        </w:sectPr>
      </w:pPr>
      <w:rPr/>
    </w:p>
    <w:p>
      <w:pPr>
        <w:spacing w:before="0" w:after="0" w:line="189" w:lineRule="exact"/>
        <w:ind w:left="132" w:right="-20"/>
        <w:jc w:val="left"/>
        <w:tabs>
          <w:tab w:pos="208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:Yene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093" w:right="-20"/>
        <w:jc w:val="left"/>
        <w:tabs>
          <w:tab w:pos="4520" w:val="left"/>
          <w:tab w:pos="7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12:45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12:46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27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378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521" w:right="45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GelişSaati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169" w:lineRule="exact"/>
        <w:ind w:left="4508" w:right="418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-3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41" w:right="-20"/>
        <w:jc w:val="left"/>
        <w:tabs>
          <w:tab w:pos="2080" w:val="left"/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27.550934pt;margin-top:2.607604pt;width:118.849081pt;height:1.794659pt;mso-position-horizontal-relative:page;mso-position-vertical-relative:paragraph;z-index:-17399" coordorigin="6551,52" coordsize="2377,36">
            <v:group style="position:absolute;left:6553;top:55;width:1150;height:2" coordorigin="6553,55" coordsize="1150,2">
              <v:shape style="position:absolute;left:6553;top:55;width:1150;height:2" coordorigin="6553,55" coordsize="1150,0" path="m6553,55l7704,55e" filled="f" stroked="t" strokeweight=".238653pt" strokecolor="#606060">
                <v:path arrowok="t"/>
              </v:shape>
            </v:group>
            <v:group style="position:absolute;left:7675;top:86;width:1251;height:2" coordorigin="7675,86" coordsize="1251,2">
              <v:shape style="position:absolute;left:7675;top:86;width:1251;height:2" coordorigin="7675,86" coordsize="1251,0" path="m7675,86l8926,86e" filled="f" stroked="t" strokeweight=".23865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213318pt;margin-top:2.726931pt;width:44.866721pt;height:.1pt;mso-position-horizontal-relative:page;mso-position-vertical-relative:paragraph;z-index:-17398" coordorigin="9164,55" coordsize="897,2">
            <v:shape style="position:absolute;left:9164;top:55;width:897;height:2" coordorigin="9164,55" coordsize="897,0" path="m9164,55l10062,55e" filled="f" stroked="t" strokeweight=".238653pt" strokecolor="#646464">
              <v:path arrowok="t"/>
            </v:shape>
          </v:group>
          <w10:wrap type="none"/>
        </w:pict>
      </w:r>
      <w:r>
        <w:rPr/>
        <w:pict>
          <v:group style="position:absolute;margin-left:509.762329pt;margin-top:2.846624pt;width:19.330874pt;height:.1pt;mso-position-horizontal-relative:page;mso-position-vertical-relative:paragraph;z-index:-17397" coordorigin="10195,57" coordsize="387,2">
            <v:shape style="position:absolute;left:10195;top:57;width:387;height:2" coordorigin="10195,57" coordsize="387,0" path="m10195,57l10582,57e" filled="f" stroked="t" strokeweight=".238653pt" strokecolor="#8080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A5A5A7"/>
          <w:spacing w:val="0"/>
          <w:w w:val="100"/>
          <w:position w:val="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5A5A7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5A5A7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Savısı: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60" w:lineRule="auto"/>
        <w:ind w:left="2093" w:right="2558" w:firstLine="-1966"/>
        <w:jc w:val="left"/>
        <w:tabs>
          <w:tab w:pos="454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1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0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3" w:lineRule="exact"/>
        <w:ind w:left="13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ıı:örülmüşt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04" w:right="39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Söndürınede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182" w:lineRule="exact"/>
        <w:ind w:left="127" w:right="-20"/>
        <w:jc w:val="left"/>
        <w:tabs>
          <w:tab w:pos="2760" w:val="left"/>
          <w:tab w:pos="4540" w:val="left"/>
          <w:tab w:pos="6380" w:val="left"/>
          <w:tab w:pos="7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1"/>
        </w:rPr>
        <w:t>Söndürn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nı3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!K.K.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8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561" w:right="-20"/>
        <w:jc w:val="left"/>
        <w:tabs>
          <w:tab w:pos="6320" w:val="left"/>
          <w:tab w:pos="7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1,5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213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6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w w:val="86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iya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birike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-1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60"/>
          <w:cols w:num="2" w:equalWidth="0">
            <w:col w:w="1781" w:space="312"/>
            <w:col w:w="9107"/>
          </w:cols>
        </w:sectPr>
      </w:pPr>
      <w:rPr/>
    </w:p>
    <w:p>
      <w:pPr>
        <w:spacing w:before="22" w:after="0" w:line="255" w:lineRule="auto"/>
        <w:ind w:left="2093" w:right="94" w:firstLine="-1962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soruşturmad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beli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sönınemi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izmaritin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varılmıştır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6" w:lineRule="auto"/>
        <w:ind w:left="127" w:right="3995"/>
        <w:jc w:val="left"/>
        <w:tabs>
          <w:tab w:pos="2080" w:val="left"/>
          <w:tab w:pos="6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4"/>
        </w:rPr>
        <w:t>:";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4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7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3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5"/>
        </w:rPr>
        <w:t>t: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ıim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2" w:right="-20"/>
        <w:jc w:val="left"/>
        <w:tabs>
          <w:tab w:pos="2080" w:val="left"/>
          <w:tab w:pos="5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18.05.20ı7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218" w:right="-20"/>
        <w:jc w:val="left"/>
        <w:tabs>
          <w:tab w:pos="1000" w:val="left"/>
          <w:tab w:pos="1480" w:val="left"/>
          <w:tab w:pos="8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Bağarası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223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E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-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29" w:lineRule="exact"/>
        <w:ind w:right="1569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313131"/>
          <w:w w:val="53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-48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9"/>
          <w:b/>
          <w:bCs/>
          <w:position w:val="-3"/>
        </w:rPr>
        <w:t>8'</w:t>
      </w:r>
      <w:r>
        <w:rPr>
          <w:rFonts w:ascii="Arial" w:hAnsi="Arial" w:cs="Arial" w:eastAsia="Arial"/>
          <w:sz w:val="28"/>
          <w:szCs w:val="28"/>
          <w:color w:val="313131"/>
          <w:spacing w:val="17"/>
          <w:w w:val="59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3"/>
          <w:position w:val="-3"/>
        </w:rPr>
        <w:t>Ha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3"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23"/>
          <w:w w:val="83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2"/>
          <w:b/>
          <w:bCs/>
          <w:position w:val="-3"/>
        </w:rPr>
        <w:t>21117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569"/>
        <w:jc w:val="right"/>
        <w:tabs>
          <w:tab w:pos="240" w:val="left"/>
          <w:tab w:pos="660" w:val="left"/>
          <w:tab w:pos="12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45343pt;margin-top:7.692925pt;width:78.256208pt;height:9pt;mso-position-horizontal-relative:page;mso-position-vertical-relative:paragraph;z-index:-1739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1000" w:val="left"/>
                      <w:tab w:pos="148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2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-25"/>
                      <w:w w:val="89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0"/>
                      <w:w w:val="8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-39"/>
                      <w:w w:val="8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0"/>
                      <w:w w:val="133"/>
                    </w:rPr>
                    <w:t>'.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-11"/>
                      <w:w w:val="1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94949"/>
                      <w:spacing w:val="-29"/>
                      <w:w w:val="9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5A5A7"/>
                      <w:spacing w:val="-29"/>
                      <w:w w:val="7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D5E60"/>
                      <w:spacing w:val="0"/>
                      <w:w w:val="17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D5E6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D5E6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C8E91"/>
                      <w:spacing w:val="0"/>
                      <w:w w:val="129"/>
                    </w:rPr>
                    <w:t>j..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D5E60"/>
          <w:w w:val="94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D5E6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5D5E6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494949"/>
          <w:w w:val="118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494949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494949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D5E60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18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A5A5A7"/>
          <w:spacing w:val="-14"/>
          <w:w w:val="47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87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9797B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88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79797B"/>
          <w:spacing w:val="-1"/>
          <w:w w:val="87"/>
          <w:position w:val="-1"/>
        </w:rPr>
        <w:t>t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5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9797B"/>
          <w:spacing w:val="3"/>
          <w:w w:val="50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D5E60"/>
          <w:spacing w:val="-6"/>
          <w:w w:val="176"/>
          <w:position w:val="-1"/>
        </w:rPr>
        <w:t>J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13131"/>
          <w:spacing w:val="-13"/>
          <w:w w:val="97"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600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51"/>
          <w:b/>
          <w:bCs/>
          <w:i/>
          <w:position w:val="-1"/>
        </w:rPr>
        <w:t>.....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00"/>
          <w:b/>
          <w:bCs/>
          <w:i/>
          <w:position w:val="-1"/>
        </w:rPr>
        <w:t>         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7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E91"/>
          <w:spacing w:val="0"/>
          <w:w w:val="58"/>
          <w:b/>
          <w:bCs/>
          <w:i/>
          <w:position w:val="-1"/>
        </w:rPr>
        <w:t>k..ı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right="665"/>
        <w:jc w:val="right"/>
        <w:tabs>
          <w:tab w:pos="8200" w:val="left"/>
          <w:tab w:pos="9160" w:val="left"/>
          <w:tab w:pos="10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90381pt;margin-top:9.758405pt;width:16.819757pt;height:18pt;mso-position-horizontal-relative:page;mso-position-vertical-relative:paragraph;z-index:-17395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13131"/>
                      <w:spacing w:val="-28"/>
                      <w:w w:val="10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D5E60"/>
                      <w:spacing w:val="0"/>
                      <w:w w:val="100"/>
                      <w:i/>
                    </w:rPr>
                    <w:t>•'\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6"/>
        </w:rPr>
        <w:t>Ttfaıye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100"/>
          <w:i/>
          <w:position w:val="-10"/>
        </w:rPr>
        <w:t>.ı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100"/>
          <w:i/>
          <w:position w:val="-10"/>
        </w:rPr>
        <w:t>(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100"/>
          <w:i/>
          <w:position w:val="-10"/>
        </w:rPr>
        <w:t>,</w:t>
      </w:r>
      <w:r>
        <w:rPr>
          <w:rFonts w:ascii="Arial" w:hAnsi="Arial" w:cs="Arial" w:eastAsia="Arial"/>
          <w:sz w:val="18"/>
          <w:szCs w:val="18"/>
          <w:color w:val="79797B"/>
          <w:spacing w:val="8"/>
          <w:w w:val="100"/>
          <w:i/>
          <w:position w:val="-10"/>
        </w:rPr>
        <w:t> </w:t>
      </w:r>
      <w:r>
        <w:rPr>
          <w:rFonts w:ascii="Arial" w:hAnsi="Arial" w:cs="Arial" w:eastAsia="Arial"/>
          <w:sz w:val="41"/>
          <w:szCs w:val="41"/>
          <w:color w:val="5D5E60"/>
          <w:spacing w:val="-71"/>
          <w:w w:val="110"/>
          <w:position w:val="-10"/>
        </w:rPr>
        <w:t>f</w:t>
      </w:r>
      <w:r>
        <w:rPr>
          <w:rFonts w:ascii="Arial" w:hAnsi="Arial" w:cs="Arial" w:eastAsia="Arial"/>
          <w:sz w:val="41"/>
          <w:szCs w:val="41"/>
          <w:color w:val="313131"/>
          <w:spacing w:val="-32"/>
          <w:w w:val="104"/>
          <w:position w:val="-1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70"/>
          <w:position w:val="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0"/>
          <w:w w:val="247"/>
          <w:position w:val="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79797B"/>
          <w:spacing w:val="-30"/>
          <w:w w:val="100"/>
          <w:position w:val="6"/>
        </w:rPr>
        <w:t> </w:t>
      </w:r>
      <w:r>
        <w:rPr>
          <w:rFonts w:ascii="Arial" w:hAnsi="Arial" w:cs="Arial" w:eastAsia="Arial"/>
          <w:sz w:val="41"/>
          <w:szCs w:val="41"/>
          <w:color w:val="A5A5A7"/>
          <w:spacing w:val="0"/>
          <w:w w:val="34"/>
          <w:position w:val="-10"/>
        </w:rPr>
        <w:t>.</w:t>
      </w:r>
      <w:r>
        <w:rPr>
          <w:rFonts w:ascii="Arial" w:hAnsi="Arial" w:cs="Arial" w:eastAsia="Arial"/>
          <w:sz w:val="41"/>
          <w:szCs w:val="41"/>
          <w:color w:val="A5A5A7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41"/>
          <w:szCs w:val="41"/>
          <w:color w:val="A5A5A7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0"/>
          <w:w w:val="111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-18"/>
          <w:w w:val="111"/>
          <w:position w:val="-1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1"/>
          <w:w w:val="118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-21"/>
          <w:w w:val="110"/>
          <w:position w:val="-1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8"/>
          <w:position w:val="-1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1401"/>
        <w:jc w:val="right"/>
        <w:tabs>
          <w:tab w:pos="13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16"/>
          <w:b/>
          <w:bCs/>
          <w:position w:val="-3"/>
        </w:rPr>
        <w:t>Bülen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16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1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6"/>
          <w:w w:val="11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79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-29"/>
          <w:w w:val="142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9797B"/>
          <w:spacing w:val="-90"/>
          <w:w w:val="99"/>
          <w:position w:val="-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0"/>
          <w:w w:val="63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7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4637" w:right="-20"/>
        <w:jc w:val="left"/>
        <w:tabs>
          <w:tab w:pos="8360" w:val="left"/>
          <w:tab w:pos="9780" w:val="left"/>
          <w:tab w:pos="102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995209pt;margin-top:11.946486pt;width:32.336542pt;height:9pt;mso-position-horizontal-relative:page;mso-position-vertical-relative:paragraph;z-index:-1739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5D5E60"/>
                      <w:spacing w:val="0"/>
                      <w:w w:val="100"/>
                    </w:rPr>
                    <w:t>Müdıı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D5E60"/>
                      <w:spacing w:val="0"/>
                      <w:w w:val="100"/>
                    </w:rPr>
                    <w:t>h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D5E60"/>
                      <w:spacing w:val="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94949"/>
                      <w:spacing w:val="0"/>
                      <w:w w:val="40"/>
                    </w:rPr>
                    <w:t>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Yene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>ÇELİK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5"/>
          <w:position w:val="6"/>
        </w:rPr>
        <w:t>Itfaiy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5"/>
          <w:position w:val="6"/>
        </w:rPr>
        <w:t>e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5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5D5E60"/>
          <w:spacing w:val="4"/>
          <w:w w:val="85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85"/>
          <w:position w:val="6"/>
        </w:rPr>
        <w:t>Ya</w:t>
      </w:r>
      <w:r>
        <w:rPr>
          <w:rFonts w:ascii="Arial" w:hAnsi="Arial" w:cs="Arial" w:eastAsia="Arial"/>
          <w:sz w:val="19"/>
          <w:szCs w:val="19"/>
          <w:color w:val="5D5E60"/>
          <w:spacing w:val="11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C8E91"/>
          <w:spacing w:val="0"/>
          <w:w w:val="52"/>
          <w:position w:val="6"/>
        </w:rPr>
        <w:t>.ıı</w:t>
      </w:r>
      <w:r>
        <w:rPr>
          <w:rFonts w:ascii="Times New Roman" w:hAnsi="Times New Roman" w:cs="Times New Roman" w:eastAsia="Times New Roman"/>
          <w:sz w:val="23"/>
          <w:szCs w:val="23"/>
          <w:color w:val="8C8E9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C8E91"/>
          <w:spacing w:val="0"/>
          <w:w w:val="29"/>
          <w:position w:val="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E91"/>
          <w:spacing w:val="-10"/>
          <w:w w:val="29"/>
          <w:position w:val="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1"/>
          <w:position w:val="6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79797B"/>
          <w:spacing w:val="0"/>
          <w:w w:val="55"/>
          <w:position w:val="6"/>
        </w:rPr>
        <w:t>·-</w:t>
      </w:r>
      <w:r>
        <w:rPr>
          <w:rFonts w:ascii="Arial" w:hAnsi="Arial" w:cs="Arial" w:eastAsia="Arial"/>
          <w:sz w:val="28"/>
          <w:szCs w:val="28"/>
          <w:color w:val="79797B"/>
          <w:spacing w:val="0"/>
          <w:w w:val="55"/>
          <w:position w:val="6"/>
        </w:rPr>
        <w:t>t</w:t>
      </w:r>
      <w:r>
        <w:rPr>
          <w:rFonts w:ascii="Arial" w:hAnsi="Arial" w:cs="Arial" w:eastAsia="Arial"/>
          <w:sz w:val="28"/>
          <w:szCs w:val="28"/>
          <w:color w:val="79797B"/>
          <w:spacing w:val="0"/>
          <w:w w:val="55"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79797B"/>
          <w:spacing w:val="21"/>
          <w:w w:val="55"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5D5E60"/>
          <w:spacing w:val="11"/>
          <w:w w:val="217"/>
          <w:position w:val="6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81"/>
          <w:i/>
          <w:position w:val="6"/>
        </w:rPr>
        <w:t>J:,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14"/>
          <w:w w:val="100"/>
          <w:i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2"/>
          <w:position w:val="6"/>
        </w:rPr>
        <w:t>w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587"/>
        <w:jc w:val="right"/>
        <w:tabs>
          <w:tab w:pos="4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8496B"/>
          <w:w w:val="67"/>
          <w:position w:val="-1"/>
        </w:rPr>
        <w:t>LV</w:t>
      </w:r>
      <w:r>
        <w:rPr>
          <w:rFonts w:ascii="Times New Roman" w:hAnsi="Times New Roman" w:cs="Times New Roman" w:eastAsia="Times New Roman"/>
          <w:sz w:val="14"/>
          <w:szCs w:val="14"/>
          <w:color w:val="48496B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8496B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16"/>
          <w:w w:val="166"/>
          <w:position w:val="-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18"/>
          <w:w w:val="55"/>
          <w:position w:val="-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46"/>
          <w:w w:val="133"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5"/>
          <w:position w:val="-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32"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972" w:right="-20"/>
        <w:jc w:val="left"/>
        <w:tabs>
          <w:tab w:pos="9120" w:val="left"/>
        </w:tabs>
        <w:rPr>
          <w:rFonts w:ascii="Arial" w:hAnsi="Arial" w:cs="Arial" w:eastAsia="Arial"/>
          <w:sz w:val="57"/>
          <w:szCs w:val="5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01688pt;margin-top:10.252681pt;width:13.891281pt;height:37pt;mso-position-horizontal-relative:page;mso-position-vertical-relative:paragraph;z-index:-17392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383B7E"/>
                      <w:spacing w:val="0"/>
                      <w:w w:val="52"/>
                      <w:i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İtf.Çvş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57"/>
          <w:szCs w:val="57"/>
          <w:color w:val="575980"/>
          <w:spacing w:val="-122"/>
          <w:w w:val="53"/>
          <w:position w:val="-28"/>
        </w:rPr>
        <w:t>v</w:t>
      </w:r>
      <w:r>
        <w:rPr>
          <w:rFonts w:ascii="Arial" w:hAnsi="Arial" w:cs="Arial" w:eastAsia="Arial"/>
          <w:sz w:val="57"/>
          <w:szCs w:val="57"/>
          <w:color w:val="79797B"/>
          <w:spacing w:val="0"/>
          <w:w w:val="57"/>
          <w:position w:val="-28"/>
        </w:rPr>
        <w:t>.</w:t>
      </w:r>
      <w:r>
        <w:rPr>
          <w:rFonts w:ascii="Arial" w:hAnsi="Arial" w:cs="Arial" w:eastAsia="Arial"/>
          <w:sz w:val="57"/>
          <w:szCs w:val="57"/>
          <w:color w:val="79797B"/>
          <w:spacing w:val="-114"/>
          <w:w w:val="57"/>
          <w:position w:val="-28"/>
        </w:rPr>
        <w:t>,</w:t>
      </w:r>
      <w:r>
        <w:rPr>
          <w:rFonts w:ascii="Arial" w:hAnsi="Arial" w:cs="Arial" w:eastAsia="Arial"/>
          <w:sz w:val="57"/>
          <w:szCs w:val="57"/>
          <w:color w:val="5D5E60"/>
          <w:spacing w:val="0"/>
          <w:w w:val="56"/>
          <w:position w:val="-28"/>
        </w:rPr>
        <w:t>":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5" w:lineRule="exact"/>
        <w:ind w:right="281"/>
        <w:jc w:val="right"/>
        <w:tabs>
          <w:tab w:pos="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i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313131"/>
          <w:spacing w:val="10"/>
          <w:w w:val="100"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21"/>
          <w:position w:val="-1"/>
        </w:rPr>
        <w:t>\}'l</w:t>
      </w:r>
      <w:r>
        <w:rPr>
          <w:rFonts w:ascii="Arial" w:hAnsi="Arial" w:cs="Arial" w:eastAsia="Arial"/>
          <w:sz w:val="14"/>
          <w:szCs w:val="14"/>
          <w:color w:val="494949"/>
          <w:spacing w:val="-16"/>
          <w:w w:val="122"/>
          <w:position w:val="-1"/>
        </w:rPr>
        <w:t>l</w:t>
      </w:r>
      <w:r>
        <w:rPr>
          <w:rFonts w:ascii="Arial" w:hAnsi="Arial" w:cs="Arial" w:eastAsia="Arial"/>
          <w:sz w:val="14"/>
          <w:szCs w:val="14"/>
          <w:color w:val="5D5E60"/>
          <w:spacing w:val="-78"/>
          <w:w w:val="205"/>
          <w:position w:val="-1"/>
        </w:rPr>
        <w:t>·</w:t>
      </w:r>
      <w:r>
        <w:rPr>
          <w:rFonts w:ascii="Arial" w:hAnsi="Arial" w:cs="Arial" w:eastAsia="Arial"/>
          <w:sz w:val="14"/>
          <w:szCs w:val="14"/>
          <w:color w:val="A5A5A7"/>
          <w:spacing w:val="6"/>
          <w:w w:val="117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A5A5A7"/>
          <w:spacing w:val="0"/>
          <w:w w:val="117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A5A5A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A5A5A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7"/>
          <w:w w:val="101"/>
          <w:i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0"/>
          <w:w w:val="105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569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75"/>
          <w:position w:val="-3"/>
        </w:rPr>
        <w:t>!\</w:t>
      </w:r>
      <w:r>
        <w:rPr>
          <w:rFonts w:ascii="Arial" w:hAnsi="Arial" w:cs="Arial" w:eastAsia="Arial"/>
          <w:sz w:val="20"/>
          <w:szCs w:val="20"/>
          <w:color w:val="494949"/>
          <w:spacing w:val="32"/>
          <w:w w:val="75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position w:val="-3"/>
        </w:rPr>
        <w:t>·ı-.</w:t>
      </w:r>
      <w:r>
        <w:rPr>
          <w:rFonts w:ascii="Arial" w:hAnsi="Arial" w:cs="Arial" w:eastAsia="Arial"/>
          <w:sz w:val="20"/>
          <w:szCs w:val="20"/>
          <w:color w:val="494949"/>
          <w:spacing w:val="55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231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493"/>
        <w:jc w:val="right"/>
        <w:tabs>
          <w:tab w:pos="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8"/>
          <w:szCs w:val="8"/>
          <w:color w:val="494949"/>
          <w:spacing w:val="0"/>
          <w:w w:val="100"/>
          <w:i/>
          <w:position w:val="1"/>
        </w:rPr>
        <w:t>&amp;:</w:t>
      </w:r>
      <w:r>
        <w:rPr>
          <w:rFonts w:ascii="Arial" w:hAnsi="Arial" w:cs="Arial" w:eastAsia="Arial"/>
          <w:sz w:val="8"/>
          <w:szCs w:val="8"/>
          <w:color w:val="494949"/>
          <w:spacing w:val="-3"/>
          <w:w w:val="100"/>
          <w:i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494949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8"/>
          <w:szCs w:val="8"/>
          <w:color w:val="494949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b/>
          <w:bCs/>
          <w:position w:val="1"/>
        </w:rPr>
        <w:t>ı.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b/>
          <w:bCs/>
          <w:position w:val="1"/>
        </w:rPr>
        <w:t>    </w:t>
      </w:r>
      <w:r>
        <w:rPr>
          <w:rFonts w:ascii="Arial" w:hAnsi="Arial" w:cs="Arial" w:eastAsia="Arial"/>
          <w:sz w:val="11"/>
          <w:szCs w:val="11"/>
          <w:color w:val="494949"/>
          <w:spacing w:val="19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55"/>
          <w:b/>
          <w:bCs/>
          <w:position w:val="1"/>
        </w:rPr>
        <w:t>.:J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-10"/>
          <w:w w:val="55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E60"/>
          <w:spacing w:val="0"/>
          <w:w w:val="162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" w:after="0" w:line="16" w:lineRule="exact"/>
        <w:ind w:right="944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5D5E60"/>
          <w:spacing w:val="0"/>
          <w:w w:val="215"/>
          <w:i/>
          <w:position w:val="-8"/>
        </w:rPr>
        <w:t>t</w:t>
      </w:r>
      <w:r>
        <w:rPr>
          <w:rFonts w:ascii="Arial" w:hAnsi="Arial" w:cs="Arial" w:eastAsia="Arial"/>
          <w:sz w:val="10"/>
          <w:szCs w:val="10"/>
          <w:color w:val="5D5E60"/>
          <w:spacing w:val="0"/>
          <w:w w:val="215"/>
          <w:i/>
          <w:position w:val="-8"/>
        </w:rPr>
        <w:t>  </w:t>
      </w:r>
      <w:r>
        <w:rPr>
          <w:rFonts w:ascii="Arial" w:hAnsi="Arial" w:cs="Arial" w:eastAsia="Arial"/>
          <w:sz w:val="10"/>
          <w:szCs w:val="10"/>
          <w:color w:val="5D5E60"/>
          <w:spacing w:val="18"/>
          <w:w w:val="215"/>
          <w:i/>
          <w:position w:val="-8"/>
        </w:rPr>
        <w:t> </w:t>
      </w:r>
      <w:r>
        <w:rPr>
          <w:rFonts w:ascii="Arial" w:hAnsi="Arial" w:cs="Arial" w:eastAsia="Arial"/>
          <w:sz w:val="10"/>
          <w:szCs w:val="10"/>
          <w:color w:val="A5A5A7"/>
          <w:spacing w:val="0"/>
          <w:w w:val="94"/>
          <w:position w:val="-8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60" w:right="360"/>
        </w:sectPr>
      </w:pPr>
      <w:rPr/>
    </w:p>
    <w:p>
      <w:pPr>
        <w:spacing w:before="69" w:after="0" w:line="259" w:lineRule="exact"/>
        <w:ind w:right="206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B7E"/>
          <w:spacing w:val="0"/>
          <w:w w:val="68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36" w:right="-89"/>
        <w:jc w:val="left"/>
        <w:tabs>
          <w:tab w:pos="24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5D5E60"/>
          <w:spacing w:val="-13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47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1"/>
        </w:rPr>
        <w:t>eri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1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b/>
          <w:bCs/>
          <w:position w:val="-1"/>
        </w:rPr>
        <w:t>KÖ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21"/>
          <w:b/>
          <w:bCs/>
          <w:position w:val="-2"/>
        </w:rPr>
        <w:t>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603" w:lineRule="exact"/>
        <w:ind w:right="-20"/>
        <w:jc w:val="left"/>
        <w:rPr>
          <w:rFonts w:ascii="Times New Roman" w:hAnsi="Times New Roman" w:cs="Times New Roman" w:eastAsia="Times New Roman"/>
          <w:sz w:val="65"/>
          <w:szCs w:val="6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5"/>
          <w:szCs w:val="65"/>
          <w:color w:val="494949"/>
          <w:w w:val="29"/>
          <w:position w:val="-4"/>
        </w:rPr>
        <w:t>Gö</w:t>
      </w:r>
      <w:r>
        <w:rPr>
          <w:rFonts w:ascii="Times New Roman" w:hAnsi="Times New Roman" w:cs="Times New Roman" w:eastAsia="Times New Roman"/>
          <w:sz w:val="65"/>
          <w:szCs w:val="65"/>
          <w:color w:val="494949"/>
          <w:spacing w:val="14"/>
          <w:w w:val="29"/>
          <w:position w:val="-4"/>
        </w:rPr>
        <w:t>k</w:t>
      </w:r>
      <w:r>
        <w:rPr>
          <w:rFonts w:ascii="Times New Roman" w:hAnsi="Times New Roman" w:cs="Times New Roman" w:eastAsia="Times New Roman"/>
          <w:sz w:val="65"/>
          <w:szCs w:val="65"/>
          <w:color w:val="383B7E"/>
          <w:spacing w:val="0"/>
          <w:w w:val="127"/>
          <w:position w:val="-4"/>
        </w:rPr>
        <w:t>M</w:t>
      </w:r>
      <w:r>
        <w:rPr>
          <w:rFonts w:ascii="Times New Roman" w:hAnsi="Times New Roman" w:cs="Times New Roman" w:eastAsia="Times New Roman"/>
          <w:sz w:val="65"/>
          <w:szCs w:val="65"/>
          <w:color w:val="494949"/>
          <w:spacing w:val="0"/>
          <w:w w:val="25"/>
          <w:position w:val="-4"/>
        </w:rPr>
        <w:t>A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60"/>
          <w:cols w:num="2" w:equalWidth="0">
            <w:col w:w="4450" w:space="192"/>
            <w:col w:w="6558"/>
          </w:cols>
        </w:sectPr>
      </w:pPr>
      <w:rPr/>
    </w:p>
    <w:p>
      <w:pPr>
        <w:spacing w:before="0" w:after="0" w:line="259" w:lineRule="exact"/>
        <w:ind w:left="2480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2.672014pt;margin-top:40.218227pt;width:549.736659pt;height:758.011594pt;mso-position-horizontal-relative:page;mso-position-vertical-relative:page;z-index:-17400" coordorigin="453,804" coordsize="10995,15160">
            <v:group style="position:absolute;left:463;top:831;width:2721;height:2" coordorigin="463,831" coordsize="2721,2">
              <v:shape style="position:absolute;left:463;top:831;width:2721;height:2" coordorigin="463,831" coordsize="2721,0" path="m463,831l3184,831e" filled="f" stroked="t" strokeweight=".954611pt" strokecolor="#606060">
                <v:path arrowok="t"/>
              </v:shape>
            </v:group>
            <v:group style="position:absolute;left:473;top:814;width:2;height:1106" coordorigin="473,814" coordsize="2,1106">
              <v:shape style="position:absolute;left:473;top:814;width:2;height:1106" coordorigin="473,814" coordsize="0,1106" path="m473,1920l473,814e" filled="f" stroked="t" strokeweight=".954611pt" strokecolor="#A8A8A8">
                <v:path arrowok="t"/>
              </v:shape>
            </v:group>
            <v:group style="position:absolute;left:2439;top:823;width:2;height:1455" coordorigin="2439,823" coordsize="2,1455">
              <v:shape style="position:absolute;left:2439;top:823;width:2;height:1455" coordorigin="2439,823" coordsize="0,1455" path="m2439,2279l2439,823e" filled="f" stroked="t" strokeweight=".715958pt" strokecolor="#3F3F3F">
                <v:path arrowok="t"/>
              </v:shape>
            </v:group>
            <v:group style="position:absolute;left:2792;top:831;width:8615;height:2" coordorigin="2792,831" coordsize="8615,2">
              <v:shape style="position:absolute;left:2792;top:831;width:8615;height:2" coordorigin="2792,831" coordsize="8615,0" path="m2792,831l11408,831e" filled="f" stroked="t" strokeweight=".954611pt" strokecolor="#4B4B4B">
                <v:path arrowok="t"/>
              </v:shape>
            </v:group>
            <v:group style="position:absolute;left:11408;top:819;width:2;height:3892" coordorigin="11408,819" coordsize="2,3892">
              <v:shape style="position:absolute;left:11408;top:819;width:2;height:3892" coordorigin="11408,819" coordsize="0,3892" path="m11408,4711l11408,819e" filled="f" stroked="t" strokeweight=".954611pt" strokecolor="#4B4B4B">
                <v:path arrowok="t"/>
              </v:shape>
            </v:group>
            <v:group style="position:absolute;left:468;top:2274;width:2005;height:2" coordorigin="468,2274" coordsize="2005,2">
              <v:shape style="position:absolute;left:468;top:2274;width:2005;height:2" coordorigin="468,2274" coordsize="2005,0" path="m468,2274l2472,2274e" filled="f" stroked="t" strokeweight=".715958pt" strokecolor="#4B4B4B">
                <v:path arrowok="t"/>
              </v:shape>
            </v:group>
            <v:group style="position:absolute;left:2401;top:2274;width:449;height:2" coordorigin="2401,2274" coordsize="449,2">
              <v:shape style="position:absolute;left:2401;top:2274;width:449;height:2" coordorigin="2401,2274" coordsize="449,0" path="m2401,2274l2850,2274e" filled="f" stroked="t" strokeweight=".477306pt" strokecolor="#181818">
                <v:path arrowok="t"/>
              </v:shape>
            </v:group>
            <v:group style="position:absolute;left:2792;top:2274;width:1685;height:2" coordorigin="2792,2274" coordsize="1685,2">
              <v:shape style="position:absolute;left:2792;top:2274;width:1685;height:2" coordorigin="2792,2274" coordsize="1685,0" path="m2792,2274l4477,2274e" filled="f" stroked="t" strokeweight=".715958pt" strokecolor="#4B4B4B">
                <v:path arrowok="t"/>
              </v:shape>
            </v:group>
            <v:group style="position:absolute;left:4420;top:2274;width:186;height:2" coordorigin="4420,2274" coordsize="186,2">
              <v:shape style="position:absolute;left:4420;top:2274;width:186;height:2" coordorigin="4420,2274" coordsize="186,0" path="m4420,2274l4606,2274e" filled="f" stroked="t" strokeweight=".477306pt" strokecolor="#232323">
                <v:path arrowok="t"/>
              </v:shape>
            </v:group>
            <v:group style="position:absolute;left:4549;top:2274;width:6864;height:2" coordorigin="4549,2274" coordsize="6864,2">
              <v:shape style="position:absolute;left:4549;top:2274;width:6864;height:2" coordorigin="4549,2274" coordsize="6864,0" path="m4549,2274l11412,2274e" filled="f" stroked="t" strokeweight=".954611pt" strokecolor="#4B4B4B">
                <v:path arrowok="t"/>
              </v:shape>
            </v:group>
            <v:group style="position:absolute;left:8938;top:819;width:2;height:1465" coordorigin="8938,819" coordsize="2,1465">
              <v:shape style="position:absolute;left:8938;top:819;width:2;height:1465" coordorigin="8938,819" coordsize="0,1465" path="m8938,2284l8938,819e" filled="f" stroked="t" strokeweight=".954611pt" strokecolor="#4B4B4B">
                <v:path arrowok="t"/>
              </v:shape>
            </v:group>
            <v:group style="position:absolute;left:468;top:2506;width:2873;height:2" coordorigin="468,2506" coordsize="2873,2">
              <v:shape style="position:absolute;left:468;top:2506;width:2873;height:2" coordorigin="468,2506" coordsize="2873,0" path="m468,2506l3341,2506e" filled="f" stroked="t" strokeweight=".954611pt" strokecolor="#4F4F4F">
                <v:path arrowok="t"/>
              </v:shape>
            </v:group>
            <v:group style="position:absolute;left:3284;top:2509;width:1628;height:2" coordorigin="3284,2509" coordsize="1628,2">
              <v:shape style="position:absolute;left:3284;top:2509;width:1628;height:2" coordorigin="3284,2509" coordsize="1628,0" path="m3284,2509l4911,2509e" filled="f" stroked="t" strokeweight=".477306pt" strokecolor="#444444">
                <v:path arrowok="t"/>
              </v:shape>
            </v:group>
            <v:group style="position:absolute;left:4009;top:2506;width:7408;height:2" coordorigin="4009,2506" coordsize="7408,2">
              <v:shape style="position:absolute;left:4009;top:2506;width:7408;height:2" coordorigin="4009,2506" coordsize="7408,0" path="m4009,2506l11417,2506e" filled="f" stroked="t" strokeweight=".715958pt" strokecolor="#4B4B4B">
                <v:path arrowok="t"/>
              </v:shape>
            </v:group>
            <v:group style="position:absolute;left:468;top:2736;width:7804;height:2" coordorigin="468,2736" coordsize="7804,2">
              <v:shape style="position:absolute;left:468;top:2736;width:7804;height:2" coordorigin="468,2736" coordsize="7804,0" path="m468,2736l8272,2736e" filled="f" stroked="t" strokeweight=".715958pt" strokecolor="#4B4B4B">
                <v:path arrowok="t"/>
              </v:shape>
            </v:group>
            <v:group style="position:absolute;left:8114;top:2736;width:425;height:2" coordorigin="8114,2736" coordsize="425,2">
              <v:shape style="position:absolute;left:8114;top:2736;width:425;height:2" coordorigin="8114,2736" coordsize="425,0" path="m8114,2736l8539,2736e" filled="f" stroked="t" strokeweight=".477306pt" strokecolor="#2F2F2F">
                <v:path arrowok="t"/>
              </v:shape>
            </v:group>
            <v:group style="position:absolute;left:8482;top:2736;width:2935;height:2" coordorigin="8482,2736" coordsize="2935,2">
              <v:shape style="position:absolute;left:8482;top:2736;width:2935;height:2" coordorigin="8482,2736" coordsize="2935,0" path="m8482,2736l11417,2736e" filled="f" stroked="t" strokeweight=".954611pt" strokecolor="#4F4F4F">
                <v:path arrowok="t"/>
              </v:shape>
            </v:group>
            <v:group style="position:absolute;left:468;top:2968;width:4009;height:2" coordorigin="468,2968" coordsize="4009,2">
              <v:shape style="position:absolute;left:468;top:2968;width:4009;height:2" coordorigin="468,2968" coordsize="4009,0" path="m468,2968l4477,2968e" filled="f" stroked="t" strokeweight=".477306pt" strokecolor="#4F4F4F">
                <v:path arrowok="t"/>
              </v:shape>
            </v:group>
            <v:group style="position:absolute;left:4281;top:2968;width:1217;height:2" coordorigin="4281,2968" coordsize="1217,2">
              <v:shape style="position:absolute;left:4281;top:2968;width:1217;height:2" coordorigin="4281,2968" coordsize="1217,0" path="m4281,2968l5499,2968e" filled="f" stroked="t" strokeweight=".954611pt" strokecolor="#646464">
                <v:path arrowok="t"/>
              </v:shape>
            </v:group>
            <v:group style="position:absolute;left:5284;top:2968;width:654;height:2" coordorigin="5284,2968" coordsize="654,2">
              <v:shape style="position:absolute;left:5284;top:2968;width:654;height:2" coordorigin="5284,2968" coordsize="654,0" path="m5284,2968l5938,2968e" filled="f" stroked="t" strokeweight=".477306pt" strokecolor="#484848">
                <v:path arrowok="t"/>
              </v:shape>
            </v:group>
            <v:group style="position:absolute;left:5880;top:2968;width:740;height:2" coordorigin="5880,2968" coordsize="740,2">
              <v:shape style="position:absolute;left:5880;top:2968;width:740;height:2" coordorigin="5880,2968" coordsize="740,0" path="m5880,2968l6620,2968e" filled="f" stroked="t" strokeweight=".477306pt" strokecolor="#2F2F2F">
                <v:path arrowok="t"/>
              </v:shape>
            </v:group>
            <v:group style="position:absolute;left:6563;top:2968;width:1609;height:2" coordorigin="6563,2968" coordsize="1609,2">
              <v:shape style="position:absolute;left:6563;top:2968;width:1609;height:2" coordorigin="6563,2968" coordsize="1609,0" path="m6563,2968l8171,2968e" filled="f" stroked="t" strokeweight=".715958pt" strokecolor="#575757">
                <v:path arrowok="t"/>
              </v:shape>
            </v:group>
            <v:group style="position:absolute;left:8114;top:2968;width:840;height:2" coordorigin="8114,2968" coordsize="840,2">
              <v:shape style="position:absolute;left:8114;top:2968;width:840;height:2" coordorigin="8114,2968" coordsize="840,0" path="m8114,2968l8954,2968e" filled="f" stroked="t" strokeweight=".477306pt" strokecolor="#383838">
                <v:path arrowok="t"/>
              </v:shape>
            </v:group>
            <v:group style="position:absolute;left:8840;top:2968;width:1900;height:2" coordorigin="8840,2968" coordsize="1900,2">
              <v:shape style="position:absolute;left:8840;top:2968;width:1900;height:2" coordorigin="8840,2968" coordsize="1900,0" path="m8840,2968l10739,2968e" filled="f" stroked="t" strokeweight=".954611pt" strokecolor="#646464">
                <v:path arrowok="t"/>
              </v:shape>
            </v:group>
            <v:group style="position:absolute;left:10682;top:2968;width:735;height:2" coordorigin="10682,2968" coordsize="735,2">
              <v:shape style="position:absolute;left:10682;top:2968;width:735;height:2" coordorigin="10682,2968" coordsize="735,0" path="m10682,2968l11417,2968e" filled="f" stroked="t" strokeweight=".477306pt" strokecolor="#343434">
                <v:path arrowok="t"/>
              </v:shape>
            </v:group>
            <v:group style="position:absolute;left:463;top:3234;width:5475;height:2" coordorigin="463,3234" coordsize="5475,2">
              <v:shape style="position:absolute;left:463;top:3234;width:5475;height:2" coordorigin="463,3234" coordsize="5475,0" path="m463,3234l5938,3234e" filled="f" stroked="t" strokeweight=".954611pt" strokecolor="#4F4F4F">
                <v:path arrowok="t"/>
              </v:shape>
            </v:group>
            <v:group style="position:absolute;left:5880;top:3236;width:740;height:2" coordorigin="5880,3236" coordsize="740,2">
              <v:shape style="position:absolute;left:5880;top:3236;width:740;height:2" coordorigin="5880,3236" coordsize="740,0" path="m5880,3236l6620,3236e" filled="f" stroked="t" strokeweight=".477306pt" strokecolor="#2B2B2B">
                <v:path arrowok="t"/>
              </v:shape>
            </v:group>
            <v:group style="position:absolute;left:6467;top:3234;width:1761;height:2" coordorigin="6467,3234" coordsize="1761,2">
              <v:shape style="position:absolute;left:6467;top:3234;width:1761;height:2" coordorigin="6467,3234" coordsize="1761,0" path="m6467,3234l8229,3234e" filled="f" stroked="t" strokeweight=".954611pt" strokecolor="#545454">
                <v:path arrowok="t"/>
              </v:shape>
            </v:group>
            <v:group style="position:absolute;left:8114;top:3234;width:425;height:2" coordorigin="8114,3234" coordsize="425,2">
              <v:shape style="position:absolute;left:8114;top:3234;width:425;height:2" coordorigin="8114,3234" coordsize="425,0" path="m8114,3234l8539,3234e" filled="f" stroked="t" strokeweight=".477306pt" strokecolor="#383838">
                <v:path arrowok="t"/>
              </v:shape>
            </v:group>
            <v:group style="position:absolute;left:8482;top:3234;width:2935;height:2" coordorigin="8482,3234" coordsize="2935,2">
              <v:shape style="position:absolute;left:8482;top:3234;width:2935;height:2" coordorigin="8482,3234" coordsize="2935,0" path="m8482,3234l11417,3234e" filled="f" stroked="t" strokeweight=".954611pt" strokecolor="#4B4B4B">
                <v:path arrowok="t"/>
              </v:shape>
            </v:group>
            <v:group style="position:absolute;left:463;top:3466;width:1356;height:2" coordorigin="463,3466" coordsize="1356,2">
              <v:shape style="position:absolute;left:463;top:3466;width:1356;height:2" coordorigin="463,3466" coordsize="1356,0" path="m463,3466l1819,3466e" filled="f" stroked="t" strokeweight=".477306pt" strokecolor="#444444">
                <v:path arrowok="t"/>
              </v:shape>
            </v:group>
            <v:group style="position:absolute;left:1761;top:3469;width:1580;height:2" coordorigin="1761,3469" coordsize="1580,2">
              <v:shape style="position:absolute;left:1761;top:3469;width:1580;height:2" coordorigin="1761,3469" coordsize="1580,0" path="m1761,3469l3341,3469e" filled="f" stroked="t" strokeweight=".954611pt" strokecolor="#5B5B5B">
                <v:path arrowok="t"/>
              </v:shape>
            </v:group>
            <v:group style="position:absolute;left:3284;top:3466;width:1628;height:2" coordorigin="3284,3466" coordsize="1628,2">
              <v:shape style="position:absolute;left:3284;top:3466;width:1628;height:2" coordorigin="3284,3466" coordsize="1628,0" path="m3284,3466l4911,3466e" filled="f" stroked="t" strokeweight=".477306pt" strokecolor="#4B4B4B">
                <v:path arrowok="t"/>
              </v:shape>
            </v:group>
            <v:group style="position:absolute;left:4258;top:3469;width:1680;height:2" coordorigin="4258,3469" coordsize="1680,2">
              <v:shape style="position:absolute;left:4258;top:3469;width:1680;height:2" coordorigin="4258,3469" coordsize="1680,0" path="m4258,3469l5938,3469e" filled="f" stroked="t" strokeweight=".954611pt" strokecolor="#676767">
                <v:path arrowok="t"/>
              </v:shape>
            </v:group>
            <v:group style="position:absolute;left:5880;top:3466;width:740;height:2" coordorigin="5880,3466" coordsize="740,2">
              <v:shape style="position:absolute;left:5880;top:3466;width:740;height:2" coordorigin="5880,3466" coordsize="740,0" path="m5880,3466l6620,3466e" filled="f" stroked="t" strokeweight=".477306pt" strokecolor="#2F2F2F">
                <v:path arrowok="t"/>
              </v:shape>
            </v:group>
            <v:group style="position:absolute;left:6563;top:3466;width:2391;height:2" coordorigin="6563,3466" coordsize="2391,2">
              <v:shape style="position:absolute;left:6563;top:3466;width:2391;height:2" coordorigin="6563,3466" coordsize="2391,0" path="m6563,3466l8954,3466e" filled="f" stroked="t" strokeweight=".477306pt" strokecolor="#4F4F4F">
                <v:path arrowok="t"/>
              </v:shape>
            </v:group>
            <v:group style="position:absolute;left:8897;top:3469;width:1842;height:2" coordorigin="8897,3469" coordsize="1842,2">
              <v:shape style="position:absolute;left:8897;top:3469;width:1842;height:2" coordorigin="8897,3469" coordsize="1842,0" path="m8897,3469l10739,3469e" filled="f" stroked="t" strokeweight=".954611pt" strokecolor="#676767">
                <v:path arrowok="t"/>
              </v:shape>
            </v:group>
            <v:group style="position:absolute;left:10682;top:3466;width:740;height:2" coordorigin="10682,3466" coordsize="740,2">
              <v:shape style="position:absolute;left:10682;top:3466;width:740;height:2" coordorigin="10682,3466" coordsize="740,0" path="m10682,3466l11422,3466e" filled="f" stroked="t" strokeweight=".477306pt" strokecolor="#383838">
                <v:path arrowok="t"/>
              </v:shape>
            </v:group>
            <v:group style="position:absolute;left:11410;top:3193;width:2;height:297" coordorigin="11410,3193" coordsize="2,297">
              <v:shape style="position:absolute;left:11410;top:3193;width:2;height:297" coordorigin="11410,3193" coordsize="0,297" path="m11410,3490l11410,3193e" filled="f" stroked="t" strokeweight=".715958pt" strokecolor="#484848">
                <v:path arrowok="t"/>
              </v:shape>
            </v:group>
            <v:group style="position:absolute;left:3871;top:3462;width:2;height:967" coordorigin="3871,3462" coordsize="2,967">
              <v:shape style="position:absolute;left:3871;top:3462;width:2;height:967" coordorigin="3871,3462" coordsize="0,967" path="m3871,4429l3871,3462e" filled="f" stroked="t" strokeweight=".954611pt" strokecolor="#3B3B3B">
                <v:path arrowok="t"/>
              </v:shape>
            </v:group>
            <v:group style="position:absolute;left:6859;top:3462;width:2;height:962" coordorigin="6859,3462" coordsize="2,962">
              <v:shape style="position:absolute;left:6859;top:3462;width:2;height:962" coordorigin="6859,3462" coordsize="0,962" path="m6859,4424l6859,3462e" filled="f" stroked="t" strokeweight=".954611pt" strokecolor="#3F3F3F">
                <v:path arrowok="t"/>
              </v:shape>
            </v:group>
            <v:group style="position:absolute;left:6840;top:3892;width:1303;height:2" coordorigin="6840,3892" coordsize="1303,2">
              <v:shape style="position:absolute;left:6840;top:3892;width:1303;height:2" coordorigin="6840,3892" coordsize="1303,0" path="m6840,3892l8143,3892e" filled="f" stroked="t" strokeweight=".238653pt" strokecolor="#3F3F3F">
                <v:path arrowok="t"/>
              </v:shape>
            </v:group>
            <v:group style="position:absolute;left:8143;top:3892;width:2568;height:2" coordorigin="8143,3892" coordsize="2568,2">
              <v:shape style="position:absolute;left:8143;top:3892;width:2568;height:2" coordorigin="8143,3892" coordsize="2568,0" path="m8143,3892l10711,3892e" filled="f" stroked="t" strokeweight=".238653pt" strokecolor="#000000">
                <v:path arrowok="t"/>
              </v:shape>
            </v:group>
            <v:group style="position:absolute;left:10711;top:3892;width:702;height:2" coordorigin="10711,3892" coordsize="702,2">
              <v:shape style="position:absolute;left:10711;top:3892;width:702;height:2" coordorigin="10711,3892" coordsize="702,0" path="m10711,3892l11412,3892e" filled="f" stroked="t" strokeweight=".238653pt" strokecolor="#484848">
                <v:path arrowok="t"/>
              </v:shape>
            </v:group>
            <v:group style="position:absolute;left:3866;top:4120;width:740;height:2" coordorigin="3866,4120" coordsize="740,2">
              <v:shape style="position:absolute;left:3866;top:4120;width:740;height:2" coordorigin="3866,4120" coordsize="740,0" path="m3866,4120l4606,4120e" filled="f" stroked="t" strokeweight=".477306pt" strokecolor="#484848">
                <v:path arrowok="t"/>
              </v:shape>
            </v:group>
            <v:group style="position:absolute;left:4549;top:4122;width:363;height:2" coordorigin="4549,4122" coordsize="363,2">
              <v:shape style="position:absolute;left:4549;top:4122;width:363;height:2" coordorigin="4549,4122" coordsize="363,0" path="m4549,4122l4911,4122e" filled="f" stroked="t" strokeweight=".477306pt" strokecolor="#2F2F2F">
                <v:path arrowok="t"/>
              </v:shape>
            </v:group>
            <v:group style="position:absolute;left:4854;top:4120;width:897;height:2" coordorigin="4854,4120" coordsize="897,2">
              <v:shape style="position:absolute;left:4854;top:4120;width:897;height:2" coordorigin="4854,4120" coordsize="897,0" path="m4854,4120l5752,4120e" filled="f" stroked="t" strokeweight=".715958pt" strokecolor="#646464">
                <v:path arrowok="t"/>
              </v:shape>
            </v:group>
            <v:group style="position:absolute;left:468;top:4419;width:1365;height:2" coordorigin="468,4419" coordsize="1365,2">
              <v:shape style="position:absolute;left:468;top:4419;width:1365;height:2" coordorigin="468,4419" coordsize="1365,0" path="m468,4419l1833,4419e" filled="f" stroked="t" strokeweight=".954611pt" strokecolor="#6B6B6B">
                <v:path arrowok="t"/>
              </v:shape>
            </v:group>
            <v:group style="position:absolute;left:1761;top:4419;width:1088;height:2" coordorigin="1761,4419" coordsize="1088,2">
              <v:shape style="position:absolute;left:1761;top:4419;width:1088;height:2" coordorigin="1761,4419" coordsize="1088,0" path="m1761,4419l2850,4419e" filled="f" stroked="t" strokeweight=".477306pt" strokecolor="#3B3B3B">
                <v:path arrowok="t"/>
              </v:shape>
            </v:group>
            <v:group style="position:absolute;left:2792;top:4421;width:549;height:2" coordorigin="2792,4421" coordsize="549,2">
              <v:shape style="position:absolute;left:2792;top:4421;width:549;height:2" coordorigin="2792,4421" coordsize="549,0" path="m2792,4421l3341,4421e" filled="f" stroked="t" strokeweight=".715958pt" strokecolor="#545454">
                <v:path arrowok="t"/>
              </v:shape>
            </v:group>
            <v:group style="position:absolute;left:3064;top:4414;width:1413;height:2" coordorigin="3064,4414" coordsize="1413,2">
              <v:shape style="position:absolute;left:3064;top:4414;width:1413;height:2" coordorigin="3064,4414" coordsize="1413,0" path="m3064,4414l4477,4414e" filled="f" stroked="t" strokeweight=".954611pt" strokecolor="#4F4F4F">
                <v:path arrowok="t"/>
              </v:shape>
            </v:group>
            <v:group style="position:absolute;left:4420;top:4414;width:921;height:2" coordorigin="4420,4414" coordsize="921,2">
              <v:shape style="position:absolute;left:4420;top:4414;width:921;height:2" coordorigin="4420,4414" coordsize="921,0" path="m4420,4414l5341,4414e" filled="f" stroked="t" strokeweight=".954611pt" strokecolor="#282828">
                <v:path arrowok="t"/>
              </v:shape>
            </v:group>
            <v:group style="position:absolute;left:5284;top:4417;width:6138;height:2" coordorigin="5284,4417" coordsize="6138,2">
              <v:shape style="position:absolute;left:5284;top:4417;width:6138;height:2" coordorigin="5284,4417" coordsize="6138,0" path="m5284,4417l11422,4417e" filled="f" stroked="t" strokeweight=".715958pt" strokecolor="#5B5B5B">
                <v:path arrowok="t"/>
              </v:shape>
            </v:group>
            <v:group style="position:absolute;left:6563;top:4421;width:320;height:2" coordorigin="6563,4421" coordsize="320,2">
              <v:shape style="position:absolute;left:6563;top:4421;width:320;height:2" coordorigin="6563,4421" coordsize="320,0" path="m6563,4421l6883,4421e" filled="f" stroked="t" strokeweight=".954611pt" strokecolor="#707070">
                <v:path arrowok="t"/>
              </v:shape>
            </v:group>
            <v:group style="position:absolute;left:468;top:4685;width:8071;height:2" coordorigin="468,4685" coordsize="8071,2">
              <v:shape style="position:absolute;left:468;top:4685;width:8071;height:2" coordorigin="468,4685" coordsize="8071,0" path="m468,4685l8539,4685e" filled="f" stroked="t" strokeweight=".954611pt" strokecolor="#545454">
                <v:path arrowok="t"/>
              </v:shape>
            </v:group>
            <v:group style="position:absolute;left:8482;top:4682;width:473;height:2" coordorigin="8482,4682" coordsize="473,2">
              <v:shape style="position:absolute;left:8482;top:4682;width:473;height:2" coordorigin="8482,4682" coordsize="473,0" path="m8482,4682l8954,4682e" filled="f" stroked="t" strokeweight=".477306pt" strokecolor="#343434">
                <v:path arrowok="t"/>
              </v:shape>
            </v:group>
            <v:group style="position:absolute;left:8835;top:4682;width:1904;height:2" coordorigin="8835,4682" coordsize="1904,2">
              <v:shape style="position:absolute;left:8835;top:4682;width:1904;height:2" coordorigin="8835,4682" coordsize="1904,0" path="m8835,4682l10739,4682e" filled="f" stroked="t" strokeweight=".954611pt" strokecolor="#575757">
                <v:path arrowok="t"/>
              </v:shape>
            </v:group>
            <v:group style="position:absolute;left:10682;top:4682;width:740;height:2" coordorigin="10682,4682" coordsize="740,2">
              <v:shape style="position:absolute;left:10682;top:4682;width:740;height:2" coordorigin="10682,4682" coordsize="740,0" path="m10682,4682l11422,4682e" filled="f" stroked="t" strokeweight=".477306pt" strokecolor="#1F1F1F">
                <v:path arrowok="t"/>
              </v:shape>
            </v:group>
            <v:group style="position:absolute;left:2434;top:4919;width:2477;height:2" coordorigin="2434,4919" coordsize="2477,2">
              <v:shape style="position:absolute;left:2434;top:4919;width:2477;height:2" coordorigin="2434,4919" coordsize="2477,0" path="m2434,4919l4911,4919e" filled="f" stroked="t" strokeweight=".954611pt" strokecolor="#4F4F4F">
                <v:path arrowok="t"/>
              </v:shape>
            </v:group>
            <v:group style="position:absolute;left:4854;top:4919;width:487;height:2" coordorigin="4854,4919" coordsize="487,2">
              <v:shape style="position:absolute;left:4854;top:4919;width:487;height:2" coordorigin="4854,4919" coordsize="487,0" path="m4854,4919l5341,4919e" filled="f" stroked="t" strokeweight=".477306pt" strokecolor="#3B3B3B">
                <v:path arrowok="t"/>
              </v:shape>
            </v:group>
            <v:group style="position:absolute;left:5269;top:4919;width:2005;height:2" coordorigin="5269,4919" coordsize="2005,2">
              <v:shape style="position:absolute;left:5269;top:4919;width:2005;height:2" coordorigin="5269,4919" coordsize="2005,0" path="m5269,4919l7274,4919e" filled="f" stroked="t" strokeweight=".954611pt" strokecolor="#4F4F4F">
                <v:path arrowok="t"/>
              </v:shape>
            </v:group>
            <v:group style="position:absolute;left:7217;top:4917;width:487;height:2" coordorigin="7217,4917" coordsize="487,2">
              <v:shape style="position:absolute;left:7217;top:4917;width:487;height:2" coordorigin="7217,4917" coordsize="487,0" path="m7217,4917l7704,4917e" filled="f" stroked="t" strokeweight=".477306pt" strokecolor="#282828">
                <v:path arrowok="t"/>
              </v:shape>
            </v:group>
            <v:group style="position:absolute;left:7646;top:4915;width:3775;height:2" coordorigin="7646,4915" coordsize="3775,2">
              <v:shape style="position:absolute;left:7646;top:4915;width:3775;height:2" coordorigin="7646,4915" coordsize="3775,0" path="m7646,4915l11422,4915e" filled="f" stroked="t" strokeweight=".954611pt" strokecolor="#4F4F4F">
                <v:path arrowok="t"/>
              </v:shape>
            </v:group>
            <v:group style="position:absolute;left:11415;top:4639;width:2;height:546" coordorigin="11415,4639" coordsize="2,546">
              <v:shape style="position:absolute;left:11415;top:4639;width:2;height:546" coordorigin="11415,4639" coordsize="0,546" path="m11415,5185l11415,4639e" filled="f" stroked="t" strokeweight=".715958pt" strokecolor="#3F3F3F">
                <v:path arrowok="t"/>
              </v:shape>
            </v:group>
            <v:group style="position:absolute;left:4883;top:4912;width:2;height:273" coordorigin="4883,4912" coordsize="2,273">
              <v:shape style="position:absolute;left:4883;top:4912;width:2;height:273" coordorigin="4883,4912" coordsize="0,273" path="m4883,5185l4883,4912e" filled="f" stroked="t" strokeweight=".477306pt" strokecolor="#3B3B3B">
                <v:path arrowok="t"/>
              </v:shape>
            </v:group>
            <v:group style="position:absolute;left:7685;top:4912;width:2;height:479" coordorigin="7685,4912" coordsize="2,479">
              <v:shape style="position:absolute;left:7685;top:4912;width:2;height:479" coordorigin="7685,4912" coordsize="0,479" path="m7685,5391l7685,4912e" filled="f" stroked="t" strokeweight=".954611pt" strokecolor="#545454">
                <v:path arrowok="t"/>
              </v:shape>
            </v:group>
            <v:group style="position:absolute;left:4878;top:5386;width:1995;height:2" coordorigin="4878,5386" coordsize="1995,2">
              <v:shape style="position:absolute;left:4878;top:5386;width:1995;height:2" coordorigin="4878,5386" coordsize="1995,0" path="m4878,5386l6873,5386e" filled="f" stroked="t" strokeweight=".715958pt" strokecolor="#606060">
                <v:path arrowok="t"/>
              </v:shape>
            </v:group>
            <v:group style="position:absolute;left:6816;top:5386;width:458;height:2" coordorigin="6816,5386" coordsize="458,2">
              <v:shape style="position:absolute;left:6816;top:5386;width:458;height:2" coordorigin="6816,5386" coordsize="458,0" path="m6816,5386l7274,5386e" filled="f" stroked="t" strokeweight=".477306pt" strokecolor="#3F3F3F">
                <v:path arrowok="t"/>
              </v:shape>
            </v:group>
            <v:group style="position:absolute;left:7217;top:5384;width:4210;height:2" coordorigin="7217,5384" coordsize="4210,2">
              <v:shape style="position:absolute;left:7217;top:5384;width:4210;height:2" coordorigin="7217,5384" coordsize="4210,0" path="m7217,5384l11427,5384e" filled="f" stroked="t" strokeweight=".715958pt" strokecolor="#5B5B5B">
                <v:path arrowok="t"/>
              </v:shape>
            </v:group>
            <v:group style="position:absolute;left:2441;top:4414;width:2;height:1484" coordorigin="2441,4414" coordsize="2,1484">
              <v:shape style="position:absolute;left:2441;top:4414;width:2;height:1484" coordorigin="2441,4414" coordsize="0,1484" path="m2441,5898l2441,4414e" filled="f" stroked="t" strokeweight=".954611pt" strokecolor="#4F4F4F">
                <v:path arrowok="t"/>
              </v:shape>
            </v:group>
            <v:group style="position:absolute;left:4873;top:5616;width:2000;height:2" coordorigin="4873,5616" coordsize="2000,2">
              <v:shape style="position:absolute;left:4873;top:5616;width:2000;height:2" coordorigin="4873,5616" coordsize="2000,0" path="m4873,5616l6873,5616e" filled="f" stroked="t" strokeweight=".715958pt" strokecolor="#5B5B5B">
                <v:path arrowok="t"/>
              </v:shape>
            </v:group>
            <v:group style="position:absolute;left:6816;top:5616;width:888;height:2" coordorigin="6816,5616" coordsize="888,2">
              <v:shape style="position:absolute;left:6816;top:5616;width:888;height:2" coordorigin="6816,5616" coordsize="888,0" path="m6816,5616l7704,5616e" filled="f" stroked="t" strokeweight=".477306pt" strokecolor="#383838">
                <v:path arrowok="t"/>
              </v:shape>
            </v:group>
            <v:group style="position:absolute;left:7646;top:5614;width:1327;height:2" coordorigin="7646,5614" coordsize="1327,2">
              <v:shape style="position:absolute;left:7646;top:5614;width:1327;height:2" coordorigin="7646,5614" coordsize="1327,0" path="m7646,5614l8973,5614e" filled="f" stroked="t" strokeweight=".954611pt" strokecolor="#676767">
                <v:path arrowok="t"/>
              </v:shape>
            </v:group>
            <v:group style="position:absolute;left:8897;top:5614;width:1317;height:2" coordorigin="8897,5614" coordsize="1317,2">
              <v:shape style="position:absolute;left:8897;top:5614;width:1317;height:2" coordorigin="8897,5614" coordsize="1317,0" path="m8897,5614l10214,5614e" filled="f" stroked="t" strokeweight=".477306pt" strokecolor="#545454">
                <v:path arrowok="t"/>
              </v:shape>
            </v:group>
            <v:group style="position:absolute;left:9966;top:5614;width:1456;height:2" coordorigin="9966,5614" coordsize="1456,2">
              <v:shape style="position:absolute;left:9966;top:5614;width:1456;height:2" coordorigin="9966,5614" coordsize="1456,0" path="m9966,5614l11422,5614e" filled="f" stroked="t" strokeweight=".954611pt" strokecolor="#676767">
                <v:path arrowok="t"/>
              </v:shape>
            </v:group>
            <v:group style="position:absolute;left:4885;top:5075;width:2;height:1235" coordorigin="4885,5075" coordsize="2,1235">
              <v:shape style="position:absolute;left:4885;top:5075;width:2;height:1235" coordorigin="4885,5075" coordsize="0,1235" path="m4885,6310l4885,5075e" filled="f" stroked="t" strokeweight=".954611pt" strokecolor="#575757">
                <v:path arrowok="t"/>
              </v:shape>
            </v:group>
            <v:group style="position:absolute;left:4873;top:5851;width:3298;height:2" coordorigin="4873,5851" coordsize="3298,2">
              <v:shape style="position:absolute;left:4873;top:5851;width:3298;height:2" coordorigin="4873,5851" coordsize="3298,0" path="m4873,5851l8171,5851e" filled="f" stroked="t" strokeweight=".715958pt" strokecolor="#4B4B4B">
                <v:path arrowok="t"/>
              </v:shape>
            </v:group>
            <v:group style="position:absolute;left:8114;top:5851;width:425;height:2" coordorigin="8114,5851" coordsize="425,2">
              <v:shape style="position:absolute;left:8114;top:5851;width:425;height:2" coordorigin="8114,5851" coordsize="425,0" path="m8114,5851l8539,5851e" filled="f" stroked="t" strokeweight=".477306pt" strokecolor="#2F2F2F">
                <v:path arrowok="t"/>
              </v:shape>
            </v:group>
            <v:group style="position:absolute;left:8482;top:5848;width:2940;height:2" coordorigin="8482,5848" coordsize="2940,2">
              <v:shape style="position:absolute;left:8482;top:5848;width:2940;height:2" coordorigin="8482,5848" coordsize="2940,0" path="m8482,5848l11422,5848e" filled="f" stroked="t" strokeweight=".954611pt" strokecolor="#545454">
                <v:path arrowok="t"/>
              </v:shape>
            </v:group>
            <v:group style="position:absolute;left:11415;top:5099;width:2;height:809" coordorigin="11415,5099" coordsize="2,809">
              <v:shape style="position:absolute;left:11415;top:5099;width:2;height:809" coordorigin="11415,5099" coordsize="0,809" path="m11415,5908l11415,5099e" filled="f" stroked="t" strokeweight=".954611pt" strokecolor="#545454">
                <v:path arrowok="t"/>
              </v:shape>
            </v:group>
            <v:group style="position:absolute;left:2444;top:5841;width:2;height:761" coordorigin="2444,5841" coordsize="2,761">
              <v:shape style="position:absolute;left:2444;top:5841;width:2;height:761" coordorigin="2444,5841" coordsize="0,761" path="m2444,6602l2444,5841e" filled="f" stroked="t" strokeweight=".477306pt" strokecolor="#1C1C1C">
                <v:path arrowok="t"/>
              </v:shape>
            </v:group>
            <v:group style="position:absolute;left:2439;top:6088;width:410;height:2" coordorigin="2439,6088" coordsize="410,2">
              <v:shape style="position:absolute;left:2439;top:6088;width:410;height:2" coordorigin="2439,6088" coordsize="410,0" path="m2439,6088l2850,6088e" filled="f" stroked="t" strokeweight=".238653pt" strokecolor="#545454">
                <v:path arrowok="t"/>
              </v:shape>
            </v:group>
            <v:group style="position:absolute;left:2792;top:6090;width:549;height:2" coordorigin="2792,6090" coordsize="549,2">
              <v:shape style="position:absolute;left:2792;top:6090;width:549;height:2" coordorigin="2792,6090" coordsize="549,0" path="m2792,6090l3341,6090e" filled="f" stroked="t" strokeweight=".477306pt" strokecolor="#707070">
                <v:path arrowok="t"/>
              </v:shape>
            </v:group>
            <v:group style="position:absolute;left:3313;top:6119;width:558;height:2" coordorigin="3313,6119" coordsize="558,2">
              <v:shape style="position:absolute;left:3313;top:6119;width:558;height:2" coordorigin="3313,6119" coordsize="558,0" path="m3313,6119l3871,6119e" filled="f" stroked="t" strokeweight=".238653pt" strokecolor="#000000">
                <v:path arrowok="t"/>
              </v:shape>
            </v:group>
            <v:group style="position:absolute;left:4181;top:6088;width:740;height:2" coordorigin="4181,6088" coordsize="740,2">
              <v:shape style="position:absolute;left:4181;top:6088;width:740;height:2" coordorigin="4181,6088" coordsize="740,0" path="m4181,6088l4921,6088e" filled="f" stroked="t" strokeweight=".238653pt" strokecolor="#4F4F4F">
                <v:path arrowok="t"/>
              </v:shape>
            </v:group>
            <v:group style="position:absolute;left:10711;top:6119;width:702;height:2" coordorigin="10711,6119" coordsize="702,2">
              <v:shape style="position:absolute;left:10711;top:6119;width:702;height:2" coordorigin="10711,6119" coordsize="702,0" path="m10711,6119l11412,6119e" filled="f" stroked="t" strokeweight=".238653pt" strokecolor="#2B2B2B">
                <v:path arrowok="t"/>
              </v:shape>
            </v:group>
            <v:group style="position:absolute;left:11417;top:5836;width:2;height:503" coordorigin="11417,5836" coordsize="2,503">
              <v:shape style="position:absolute;left:11417;top:5836;width:2;height:503" coordorigin="11417,5836" coordsize="0,503" path="m11417,6339l11417,5836e" filled="f" stroked="t" strokeweight=".477306pt" strokecolor="#232323">
                <v:path arrowok="t"/>
              </v:shape>
            </v:group>
            <v:group style="position:absolute;left:463;top:6313;width:8129;height:2" coordorigin="463,6313" coordsize="8129,2">
              <v:shape style="position:absolute;left:463;top:6313;width:8129;height:2" coordorigin="463,6313" coordsize="8129,0" path="m463,6313l8591,6313e" filled="f" stroked="t" strokeweight=".954611pt" strokecolor="#545454">
                <v:path arrowok="t"/>
              </v:shape>
            </v:group>
            <v:group style="position:absolute;left:8482;top:6310;width:473;height:2" coordorigin="8482,6310" coordsize="473,2">
              <v:shape style="position:absolute;left:8482;top:6310;width:473;height:2" coordorigin="8482,6310" coordsize="473,0" path="m8482,6310l8954,6310e" filled="f" stroked="t" strokeweight=".477306pt" strokecolor="#282828">
                <v:path arrowok="t"/>
              </v:shape>
            </v:group>
            <v:group style="position:absolute;left:8897;top:6313;width:1842;height:2" coordorigin="8897,6313" coordsize="1842,2">
              <v:shape style="position:absolute;left:8897;top:6313;width:1842;height:2" coordorigin="8897,6313" coordsize="1842,0" path="m8897,6313l10739,6313e" filled="f" stroked="t" strokeweight=".954611pt" strokecolor="#545454">
                <v:path arrowok="t"/>
              </v:shape>
            </v:group>
            <v:group style="position:absolute;left:10682;top:6310;width:740;height:2" coordorigin="10682,6310" coordsize="740,2">
              <v:shape style="position:absolute;left:10682;top:6310;width:740;height:2" coordorigin="10682,6310" coordsize="740,0" path="m10682,6310l11422,6310e" filled="f" stroked="t" strokeweight=".477306pt" strokecolor="#2B2B2B">
                <v:path arrowok="t"/>
              </v:shape>
            </v:group>
            <v:group style="position:absolute;left:7685;top:6301;width:2;height:699" coordorigin="7685,6301" coordsize="2,699">
              <v:shape style="position:absolute;left:7685;top:6301;width:2;height:699" coordorigin="7685,6301" coordsize="0,699" path="m7685,7000l7685,6301e" filled="f" stroked="t" strokeweight=".715958pt" strokecolor="#484848">
                <v:path arrowok="t"/>
              </v:shape>
            </v:group>
            <v:group style="position:absolute;left:11420;top:6267;width:2;height:335" coordorigin="11420,6267" coordsize="2,335">
              <v:shape style="position:absolute;left:11420;top:6267;width:2;height:335" coordorigin="11420,6267" coordsize="0,335" path="m11420,6602l11420,6267e" filled="f" stroked="t" strokeweight=".715958pt" strokecolor="#3B3B3B">
                <v:path arrowok="t"/>
              </v:shape>
            </v:group>
            <v:group style="position:absolute;left:2434;top:6765;width:2043;height:2" coordorigin="2434,6765" coordsize="2043,2">
              <v:shape style="position:absolute;left:2434;top:6765;width:2043;height:2" coordorigin="2434,6765" coordsize="2043,0" path="m2434,6765l4477,6765e" filled="f" stroked="t" strokeweight=".715958pt" strokecolor="#4F4F4F">
                <v:path arrowok="t"/>
              </v:shape>
            </v:group>
            <v:group style="position:absolute;left:4420;top:6765;width:501;height:2" coordorigin="4420,6765" coordsize="501,2">
              <v:shape style="position:absolute;left:4420;top:6765;width:501;height:2" coordorigin="4420,6765" coordsize="501,0" path="m4420,6765l4921,6765e" filled="f" stroked="t" strokeweight=".477306pt" strokecolor="#232323">
                <v:path arrowok="t"/>
              </v:shape>
            </v:group>
            <v:group style="position:absolute;left:4849;top:6765;width:2062;height:2" coordorigin="4849,6765" coordsize="2062,2">
              <v:shape style="position:absolute;left:4849;top:6765;width:2062;height:2" coordorigin="4849,6765" coordsize="2062,0" path="m4849,6765l6911,6765e" filled="f" stroked="t" strokeweight=".954611pt" strokecolor="#575757">
                <v:path arrowok="t"/>
              </v:shape>
            </v:group>
            <v:group style="position:absolute;left:6816;top:6765;width:458;height:2" coordorigin="6816,6765" coordsize="458,2">
              <v:shape style="position:absolute;left:6816;top:6765;width:458;height:2" coordorigin="6816,6765" coordsize="458,0" path="m6816,6765l7274,6765e" filled="f" stroked="t" strokeweight=".477306pt" strokecolor="#383838">
                <v:path arrowok="t"/>
              </v:shape>
            </v:group>
            <v:group style="position:absolute;left:7217;top:6765;width:496;height:2" coordorigin="7217,6765" coordsize="496,2">
              <v:shape style="position:absolute;left:7217;top:6765;width:496;height:2" coordorigin="7217,6765" coordsize="496,0" path="m7217,6765l7713,6765e" filled="f" stroked="t" strokeweight=".477306pt" strokecolor="#232323">
                <v:path arrowok="t"/>
              </v:shape>
            </v:group>
            <v:group style="position:absolute;left:7642;top:6763;width:3790;height:2" coordorigin="7642,6763" coordsize="3790,2">
              <v:shape style="position:absolute;left:7642;top:6763;width:3790;height:2" coordorigin="7642,6763" coordsize="3790,0" path="m7642,6763l11431,6763e" filled="f" stroked="t" strokeweight=".954611pt" strokecolor="#575757">
                <v:path arrowok="t"/>
              </v:shape>
            </v:group>
            <v:group style="position:absolute;left:2434;top:6995;width:2043;height:2" coordorigin="2434,6995" coordsize="2043,2">
              <v:shape style="position:absolute;left:2434;top:6995;width:2043;height:2" coordorigin="2434,6995" coordsize="2043,0" path="m2434,6995l4477,6995e" filled="f" stroked="t" strokeweight=".954611pt" strokecolor="#545454">
                <v:path arrowok="t"/>
              </v:shape>
            </v:group>
            <v:group style="position:absolute;left:4420;top:6995;width:186;height:2" coordorigin="4420,6995" coordsize="186,2">
              <v:shape style="position:absolute;left:4420;top:6995;width:186;height:2" coordorigin="4420,6995" coordsize="186,0" path="m4420,6995l4606,6995e" filled="f" stroked="t" strokeweight=".477306pt" strokecolor="#3B3B3B">
                <v:path arrowok="t"/>
              </v:shape>
            </v:group>
            <v:group style="position:absolute;left:4549;top:6995;width:792;height:2" coordorigin="4549,6995" coordsize="792,2">
              <v:shape style="position:absolute;left:4549;top:6995;width:792;height:2" coordorigin="4549,6995" coordsize="792,0" path="m4549,6995l5341,6995e" filled="f" stroked="t" strokeweight=".477306pt" strokecolor="#1F1F1F">
                <v:path arrowok="t"/>
              </v:shape>
            </v:group>
            <v:group style="position:absolute;left:4885;top:6267;width:2;height:742" coordorigin="4885,6267" coordsize="2,742">
              <v:shape style="position:absolute;left:4885;top:6267;width:2;height:742" coordorigin="4885,6267" coordsize="0,742" path="m4885,7009l4885,6267e" filled="f" stroked="t" strokeweight=".477306pt" strokecolor="#3B3B3B">
                <v:path arrowok="t"/>
              </v:shape>
            </v:group>
            <v:group style="position:absolute;left:5284;top:6997;width:1990;height:2" coordorigin="5284,6997" coordsize="1990,2">
              <v:shape style="position:absolute;left:5284;top:6997;width:1990;height:2" coordorigin="5284,6997" coordsize="1990,0" path="m5284,6997l7274,6997e" filled="f" stroked="t" strokeweight=".954611pt" strokecolor="#575757">
                <v:path arrowok="t"/>
              </v:shape>
            </v:group>
            <v:group style="position:absolute;left:7217;top:6995;width:496;height:2" coordorigin="7217,6995" coordsize="496,2">
              <v:shape style="position:absolute;left:7217;top:6995;width:496;height:2" coordorigin="7217,6995" coordsize="496,0" path="m7217,6995l7713,6995e" filled="f" stroked="t" strokeweight=".477306pt" strokecolor="#1F1F1F">
                <v:path arrowok="t"/>
              </v:shape>
            </v:group>
            <v:group style="position:absolute;left:7642;top:6992;width:3785;height:2" coordorigin="7642,6992" coordsize="3785,2">
              <v:shape style="position:absolute;left:7642;top:6992;width:3785;height:2" coordorigin="7642,6992" coordsize="3785,0" path="m7642,6992l11427,6992e" filled="f" stroked="t" strokeweight=".954611pt" strokecolor="#545454">
                <v:path arrowok="t"/>
              </v:shape>
            </v:group>
            <v:group style="position:absolute;left:11424;top:4936;width:2;height:11002" coordorigin="11424,4936" coordsize="2,11002">
              <v:shape style="position:absolute;left:11424;top:4936;width:2;height:11002" coordorigin="11424,4936" coordsize="0,11002" path="m11424,15938l11424,4936e" filled="f" stroked="t" strokeweight=".715958pt" strokecolor="#4B4B4B">
                <v:path arrowok="t"/>
              </v:shape>
            </v:group>
            <v:group style="position:absolute;left:468;top:7227;width:4444;height:2" coordorigin="468,7227" coordsize="4444,2">
              <v:shape style="position:absolute;left:468;top:7227;width:4444;height:2" coordorigin="468,7227" coordsize="4444,0" path="m468,7227l4911,7227e" filled="f" stroked="t" strokeweight=".715958pt" strokecolor="#606060">
                <v:path arrowok="t"/>
              </v:shape>
            </v:group>
            <v:group style="position:absolute;left:4854;top:7225;width:487;height:2" coordorigin="4854,7225" coordsize="487,2">
              <v:shape style="position:absolute;left:4854;top:7225;width:487;height:2" coordorigin="4854,7225" coordsize="487,0" path="m4854,7225l5341,7225e" filled="f" stroked="t" strokeweight=".477306pt" strokecolor="#3B3B3B">
                <v:path arrowok="t"/>
              </v:shape>
            </v:group>
            <v:group style="position:absolute;left:5284;top:7227;width:1990;height:2" coordorigin="5284,7227" coordsize="1990,2">
              <v:shape style="position:absolute;left:5284;top:7227;width:1990;height:2" coordorigin="5284,7227" coordsize="1990,0" path="m5284,7227l7274,7227e" filled="f" stroked="t" strokeweight=".954611pt" strokecolor="#646464">
                <v:path arrowok="t"/>
              </v:shape>
            </v:group>
            <v:group style="position:absolute;left:7217;top:7225;width:487;height:2" coordorigin="7217,7225" coordsize="487,2">
              <v:shape style="position:absolute;left:7217;top:7225;width:487;height:2" coordorigin="7217,7225" coordsize="487,0" path="m7217,7225l7704,7225e" filled="f" stroked="t" strokeweight=".477306pt" strokecolor="#383838">
                <v:path arrowok="t"/>
              </v:shape>
            </v:group>
            <v:group style="position:absolute;left:7646;top:7225;width:3780;height:2" coordorigin="7646,7225" coordsize="3780,2">
              <v:shape style="position:absolute;left:7646;top:7225;width:3780;height:2" coordorigin="7646,7225" coordsize="3780,0" path="m7646,7225l11427,7225e" filled="f" stroked="t" strokeweight=".715958pt" strokecolor="#5B5B5B">
                <v:path arrowok="t"/>
              </v:shape>
            </v:group>
            <v:group style="position:absolute;left:468;top:7684;width:711;height:2" coordorigin="468,7684" coordsize="711,2">
              <v:shape style="position:absolute;left:468;top:7684;width:711;height:2" coordorigin="468,7684" coordsize="711,0" path="m468,7684l1179,7684e" filled="f" stroked="t" strokeweight=".954611pt" strokecolor="#707070">
                <v:path arrowok="t"/>
              </v:shape>
            </v:group>
            <v:group style="position:absolute;left:1122;top:7682;width:4873;height:2" coordorigin="1122,7682" coordsize="4873,2">
              <v:shape style="position:absolute;left:1122;top:7682;width:4873;height:2" coordorigin="1122,7682" coordsize="4873,0" path="m1122,7682l5995,7682e" filled="f" stroked="t" strokeweight=".715958pt" strokecolor="#5B5B5B">
                <v:path arrowok="t"/>
              </v:shape>
            </v:group>
            <v:group style="position:absolute;left:5880;top:7679;width:740;height:2" coordorigin="5880,7679" coordsize="740,2">
              <v:shape style="position:absolute;left:5880;top:7679;width:740;height:2" coordorigin="5880,7679" coordsize="740,0" path="m5880,7679l6620,7679e" filled="f" stroked="t" strokeweight=".477306pt" strokecolor="#3B3B3B">
                <v:path arrowok="t"/>
              </v:shape>
            </v:group>
            <v:group style="position:absolute;left:6563;top:7682;width:310;height:2" coordorigin="6563,7682" coordsize="310,2">
              <v:shape style="position:absolute;left:6563;top:7682;width:310;height:2" coordorigin="6563,7682" coordsize="310,0" path="m6563,7682l6873,7682e" filled="f" stroked="t" strokeweight=".477306pt" strokecolor="#4F4F4F">
                <v:path arrowok="t"/>
              </v:shape>
            </v:group>
            <v:group style="position:absolute;left:6725;top:7682;width:1556;height:2" coordorigin="6725,7682" coordsize="1556,2">
              <v:shape style="position:absolute;left:6725;top:7682;width:1556;height:2" coordorigin="6725,7682" coordsize="1556,0" path="m6725,7682l8281,7682e" filled="f" stroked="t" strokeweight=".954611pt" strokecolor="#646464">
                <v:path arrowok="t"/>
              </v:shape>
            </v:group>
            <v:group style="position:absolute;left:8114;top:7684;width:425;height:2" coordorigin="8114,7684" coordsize="425,2">
              <v:shape style="position:absolute;left:8114;top:7684;width:425;height:2" coordorigin="8114,7684" coordsize="425,0" path="m8114,7684l8539,7684e" filled="f" stroked="t" strokeweight=".715958pt" strokecolor="#4B4B4B">
                <v:path arrowok="t"/>
              </v:shape>
            </v:group>
            <v:group style="position:absolute;left:8482;top:7679;width:473;height:2" coordorigin="8482,7679" coordsize="473,2">
              <v:shape style="position:absolute;left:8482;top:7679;width:473;height:2" coordorigin="8482,7679" coordsize="473,0" path="m8482,7679l8954,7679e" filled="f" stroked="t" strokeweight=".477306pt" strokecolor="#383838">
                <v:path arrowok="t"/>
              </v:shape>
            </v:group>
            <v:group style="position:absolute;left:8897;top:7682;width:1904;height:2" coordorigin="8897,7682" coordsize="1904,2">
              <v:shape style="position:absolute;left:8897;top:7682;width:1904;height:2" coordorigin="8897,7682" coordsize="1904,0" path="m8897,7682l10801,7682e" filled="f" stroked="t" strokeweight=".954611pt" strokecolor="#646464">
                <v:path arrowok="t"/>
              </v:shape>
            </v:group>
            <v:group style="position:absolute;left:10682;top:7679;width:745;height:2" coordorigin="10682,7679" coordsize="745,2">
              <v:shape style="position:absolute;left:10682;top:7679;width:745;height:2" coordorigin="10682,7679" coordsize="745,0" path="m10682,7679l11427,7679e" filled="f" stroked="t" strokeweight=".477306pt" strokecolor="#3F3F3F">
                <v:path arrowok="t"/>
              </v:shape>
            </v:group>
            <v:group style="position:absolute;left:11420;top:7454;width:2;height:498" coordorigin="11420,7454" coordsize="2,498">
              <v:shape style="position:absolute;left:11420;top:7454;width:2;height:498" coordorigin="11420,7454" coordsize="0,498" path="m11420,7952l11420,7454e" filled="f" stroked="t" strokeweight=".477306pt" strokecolor="#343434">
                <v:path arrowok="t"/>
              </v:shape>
            </v:group>
            <v:group style="position:absolute;left:4888;top:7670;width:2;height:512" coordorigin="4888,7670" coordsize="2,512">
              <v:shape style="position:absolute;left:4888;top:7670;width:2;height:512" coordorigin="4888,7670" coordsize="0,512" path="m4888,8182l4888,7670e" filled="f" stroked="t" strokeweight=".954611pt" strokecolor="#575757">
                <v:path arrowok="t"/>
              </v:shape>
            </v:group>
            <v:group style="position:absolute;left:4883;top:7912;width:6544;height:2" coordorigin="4883,7912" coordsize="6544,2">
              <v:shape style="position:absolute;left:4883;top:7912;width:6544;height:2" coordorigin="4883,7912" coordsize="6544,0" path="m4883,7912l11427,7912e" filled="f" stroked="t" strokeweight=".715958pt" strokecolor="#606060">
                <v:path arrowok="t"/>
              </v:shape>
            </v:group>
            <v:group style="position:absolute;left:2441;top:6545;width:2;height:1877" coordorigin="2441,6545" coordsize="2,1877">
              <v:shape style="position:absolute;left:2441;top:6545;width:2;height:1877" coordorigin="2441,6545" coordsize="0,1877" path="m2441,8422l2441,6545e" filled="f" stroked="t" strokeweight=".954611pt" strokecolor="#484848">
                <v:path arrowok="t"/>
              </v:shape>
            </v:group>
            <v:group style="position:absolute;left:4883;top:8146;width:6549;height:2" coordorigin="4883,8146" coordsize="6549,2">
              <v:shape style="position:absolute;left:4883;top:8146;width:6549;height:2" coordorigin="4883,8146" coordsize="6549,0" path="m4883,8146l11431,8146e" filled="f" stroked="t" strokeweight=".954611pt" strokecolor="#4F4F4F">
                <v:path arrowok="t"/>
              </v:shape>
            </v:group>
            <v:group style="position:absolute;left:463;top:8376;width:10968;height:2" coordorigin="463,8376" coordsize="10968,2">
              <v:shape style="position:absolute;left:463;top:8376;width:10968;height:2" coordorigin="463,8376" coordsize="10968,0" path="m463,8376l11431,8376e" filled="f" stroked="t" strokeweight=".954611pt" strokecolor="#545454">
                <v:path arrowok="t"/>
              </v:shape>
            </v:group>
            <v:group style="position:absolute;left:4888;top:8125;width:2;height:263" coordorigin="4888,8125" coordsize="2,263">
              <v:shape style="position:absolute;left:4888;top:8125;width:2;height:263" coordorigin="4888,8125" coordsize="0,263" path="m4888,8388l4888,8125e" filled="f" stroked="t" strokeweight=".477306pt" strokecolor="#2B2B2B">
                <v:path arrowok="t"/>
              </v:shape>
            </v:group>
            <v:group style="position:absolute;left:2439;top:8350;width:2;height:282" coordorigin="2439,8350" coordsize="2,282">
              <v:shape style="position:absolute;left:2439;top:8350;width:2;height:282" coordorigin="2439,8350" coordsize="0,282" path="m2439,8632l2439,8350e" filled="f" stroked="t" strokeweight=".715958pt" strokecolor="#343434">
                <v:path arrowok="t"/>
              </v:shape>
            </v:group>
            <v:group style="position:absolute;left:2444;top:8575;width:2;height:306" coordorigin="2444,8575" coordsize="2,306">
              <v:shape style="position:absolute;left:2444;top:8575;width:2;height:306" coordorigin="2444,8575" coordsize="0,306" path="m2444,8881l2444,8575e" filled="f" stroked="t" strokeweight=".477306pt" strokecolor="#181818">
                <v:path arrowok="t"/>
              </v:shape>
            </v:group>
            <v:group style="position:absolute;left:463;top:9156;width:1356;height:2" coordorigin="463,9156" coordsize="1356,2">
              <v:shape style="position:absolute;left:463;top:9156;width:1356;height:2" coordorigin="463,9156" coordsize="1356,0" path="m463,9156l1819,9156e" filled="f" stroked="t" strokeweight=".477306pt" strokecolor="#606060">
                <v:path arrowok="t"/>
              </v:shape>
            </v:group>
            <v:group style="position:absolute;left:1761;top:9159;width:711;height:2" coordorigin="1761,9159" coordsize="711,2">
              <v:shape style="position:absolute;left:1761;top:9159;width:711;height:2" coordorigin="1761,9159" coordsize="711,0" path="m1761,9159l2472,9159e" filled="f" stroked="t" strokeweight=".477306pt" strokecolor="#484848">
                <v:path arrowok="t"/>
              </v:shape>
            </v:group>
            <v:group style="position:absolute;left:2401;top:9156;width:2076;height:2" coordorigin="2401,9156" coordsize="2076,2">
              <v:shape style="position:absolute;left:2401;top:9156;width:2076;height:2" coordorigin="2401,9156" coordsize="2076,0" path="m2401,9156l4477,9156e" filled="f" stroked="t" strokeweight=".715958pt" strokecolor="#5B5B5B">
                <v:path arrowok="t"/>
              </v:shape>
            </v:group>
            <v:group style="position:absolute;left:4420;top:9159;width:186;height:2" coordorigin="4420,9159" coordsize="186,2">
              <v:shape style="position:absolute;left:4420;top:9159;width:186;height:2" coordorigin="4420,9159" coordsize="186,0" path="m4420,9159l4606,9159e" filled="f" stroked="t" strokeweight=".477306pt" strokecolor="#4B4B4B">
                <v:path arrowok="t"/>
              </v:shape>
            </v:group>
            <v:group style="position:absolute;left:4549;top:9156;width:1389;height:2" coordorigin="4549,9156" coordsize="1389,2">
              <v:shape style="position:absolute;left:4549;top:9156;width:1389;height:2" coordorigin="4549,9156" coordsize="1389,0" path="m4549,9156l5938,9156e" filled="f" stroked="t" strokeweight=".954611pt" strokecolor="#646464">
                <v:path arrowok="t"/>
              </v:shape>
            </v:group>
            <v:group style="position:absolute;left:5880;top:9154;width:740;height:2" coordorigin="5880,9154" coordsize="740,2">
              <v:shape style="position:absolute;left:5880;top:9154;width:740;height:2" coordorigin="5880,9154" coordsize="740,0" path="m5880,9154l6620,9154e" filled="f" stroked="t" strokeweight=".477306pt" strokecolor="#3F3F3F">
                <v:path arrowok="t"/>
              </v:shape>
            </v:group>
            <v:group style="position:absolute;left:6563;top:9154;width:1609;height:2" coordorigin="6563,9154" coordsize="1609,2">
              <v:shape style="position:absolute;left:6563;top:9154;width:1609;height:2" coordorigin="6563,9154" coordsize="1609,0" path="m6563,9154l8171,9154e" filled="f" stroked="t" strokeweight=".715958pt" strokecolor="#5B5B5B">
                <v:path arrowok="t"/>
              </v:shape>
            </v:group>
            <v:group style="position:absolute;left:8114;top:9154;width:840;height:2" coordorigin="8114,9154" coordsize="840,2">
              <v:shape style="position:absolute;left:8114;top:9154;width:840;height:2" coordorigin="8114,9154" coordsize="840,0" path="m8114,9154l8954,9154e" filled="f" stroked="t" strokeweight=".477306pt" strokecolor="#343434">
                <v:path arrowok="t"/>
              </v:shape>
            </v:group>
            <v:group style="position:absolute;left:8897;top:9156;width:1904;height:2" coordorigin="8897,9156" coordsize="1904,2">
              <v:shape style="position:absolute;left:8897;top:9156;width:1904;height:2" coordorigin="8897,9156" coordsize="1904,0" path="m8897,9156l10801,9156e" filled="f" stroked="t" strokeweight=".954611pt" strokecolor="#646464">
                <v:path arrowok="t"/>
              </v:shape>
            </v:group>
            <v:group style="position:absolute;left:10682;top:9154;width:749;height:2" coordorigin="10682,9154" coordsize="749,2">
              <v:shape style="position:absolute;left:10682;top:9154;width:749;height:2" coordorigin="10682,9154" coordsize="749,0" path="m10682,9154l11431,9154e" filled="f" stroked="t" strokeweight=".477306pt" strokecolor="#3F3F3F">
                <v:path arrowok="t"/>
              </v:shape>
            </v:group>
            <v:group style="position:absolute;left:473;top:4879;width:2;height:306" coordorigin="473,4879" coordsize="2,306">
              <v:shape style="position:absolute;left:473;top:4879;width:2;height:306" coordorigin="473,4879" coordsize="0,306" path="m473,5185l473,4879e" filled="f" stroked="t" strokeweight=".477306pt" strokecolor="#282828">
                <v:path arrowok="t"/>
              </v:shape>
            </v:group>
            <v:group style="position:absolute;left:473;top:6746;width:2;height:302" coordorigin="473,6746" coordsize="2,302">
              <v:shape style="position:absolute;left:473;top:6746;width:2;height:302" coordorigin="473,6746" coordsize="0,302" path="m473,7048l473,6746e" filled="f" stroked="t" strokeweight=".477306pt" strokecolor="#3B3B3B">
                <v:path arrowok="t"/>
              </v:shape>
            </v:group>
            <v:group style="position:absolute;left:473;top:814;width:2;height:15144" coordorigin="473,814" coordsize="2,15144">
              <v:shape style="position:absolute;left:473;top:814;width:2;height:15144" coordorigin="473,814" coordsize="0,15144" path="m473,15957l473,814e" filled="f" stroked="t" strokeweight=".715958pt" strokecolor="#5B5B5B">
                <v:path arrowok="t"/>
              </v:shape>
            </v:group>
            <v:group style="position:absolute;left:468;top:9968;width:711;height:2" coordorigin="468,9968" coordsize="711,2">
              <v:shape style="position:absolute;left:468;top:9968;width:711;height:2" coordorigin="468,9968" coordsize="711,0" path="m468,9968l1179,9968e" filled="f" stroked="t" strokeweight=".477306pt" strokecolor="#444444">
                <v:path arrowok="t"/>
              </v:shape>
            </v:group>
            <v:group style="position:absolute;left:1122;top:9966;width:8143;height:2" coordorigin="1122,9966" coordsize="8143,2">
              <v:shape style="position:absolute;left:1122;top:9966;width:8143;height:2" coordorigin="1122,9966" coordsize="8143,0" path="m1122,9966l9265,9966e" filled="f" stroked="t" strokeweight=".954611pt" strokecolor="#545454">
                <v:path arrowok="t"/>
              </v:shape>
            </v:group>
            <v:group style="position:absolute;left:8897;top:9963;width:1317;height:2" coordorigin="8897,9963" coordsize="1317,2">
              <v:shape style="position:absolute;left:8897;top:9963;width:1317;height:2" coordorigin="8897,9963" coordsize="1317,0" path="m8897,9963l10214,9963e" filled="f" stroked="t" strokeweight=".477306pt" strokecolor="#343434">
                <v:path arrowok="t"/>
              </v:shape>
            </v:group>
            <v:group style="position:absolute;left:10157;top:9963;width:1279;height:2" coordorigin="10157,9963" coordsize="1279,2">
              <v:shape style="position:absolute;left:10157;top:9963;width:1279;height:2" coordorigin="10157,9963" coordsize="1279,0" path="m10157,9963l11436,9963e" filled="f" stroked="t" strokeweight=".715958pt" strokecolor="#4B4B4B">
                <v:path arrowok="t"/>
              </v:shape>
            </v:group>
            <v:group style="position:absolute;left:468;top:10193;width:8658;height:2" coordorigin="468,10193" coordsize="8658,2">
              <v:shape style="position:absolute;left:468;top:10193;width:8658;height:2" coordorigin="468,10193" coordsize="8658,0" path="m468,10193l9126,10193e" filled="f" stroked="t" strokeweight=".954611pt" strokecolor="#4F4F54">
                <v:path arrowok="t"/>
              </v:shape>
            </v:group>
            <v:group style="position:absolute;left:8897;top:10193;width:1317;height:2" coordorigin="8897,10193" coordsize="1317,2">
              <v:shape style="position:absolute;left:8897;top:10193;width:1317;height:2" coordorigin="8897,10193" coordsize="1317,0" path="m8897,10193l10214,10193e" filled="f" stroked="t" strokeweight=".477306pt" strokecolor="#2F2F2F">
                <v:path arrowok="t"/>
              </v:shape>
            </v:group>
            <v:group style="position:absolute;left:10157;top:10193;width:1279;height:2" coordorigin="10157,10193" coordsize="1279,2">
              <v:shape style="position:absolute;left:10157;top:10193;width:1279;height:2" coordorigin="10157,10193" coordsize="1279,0" path="m10157,10193l11436,10193e" filled="f" stroked="t" strokeweight=".715958pt" strokecolor="#4B4B4B">
                <v:path arrowok="t"/>
              </v:shape>
            </v:group>
            <v:group style="position:absolute;left:463;top:10428;width:2878;height:2" coordorigin="463,10428" coordsize="2878,2">
              <v:shape style="position:absolute;left:463;top:10428;width:2878;height:2" coordorigin="463,10428" coordsize="2878,0" path="m463,10428l3341,10428e" filled="f" stroked="t" strokeweight=".715958pt" strokecolor="#606060">
                <v:path arrowok="t"/>
              </v:shape>
            </v:group>
            <v:group style="position:absolute;left:3284;top:10428;width:616;height:2" coordorigin="3284,10428" coordsize="616,2">
              <v:shape style="position:absolute;left:3284;top:10428;width:616;height:2" coordorigin="3284,10428" coordsize="616,0" path="m3284,10428l3900,10428e" filled="f" stroked="t" strokeweight=".477306pt" strokecolor="#342F34">
                <v:path arrowok="t"/>
              </v:shape>
            </v:group>
            <v:group style="position:absolute;left:3842;top:10428;width:635;height:2" coordorigin="3842,10428" coordsize="635,2">
              <v:shape style="position:absolute;left:3842;top:10428;width:635;height:2" coordorigin="3842,10428" coordsize="635,0" path="m3842,10428l4477,10428e" filled="f" stroked="t" strokeweight=".477306pt" strokecolor="#545454">
                <v:path arrowok="t"/>
              </v:shape>
            </v:group>
            <v:group style="position:absolute;left:4296;top:10428;width:1069;height:2" coordorigin="4296,10428" coordsize="1069,2">
              <v:shape style="position:absolute;left:4296;top:10428;width:1069;height:2" coordorigin="4296,10428" coordsize="1069,0" path="m4296,10428l5365,10428e" filled="f" stroked="t" strokeweight=".954611pt" strokecolor="#646464">
                <v:path arrowok="t"/>
              </v:shape>
            </v:group>
            <v:group style="position:absolute;left:5284;top:10428;width:654;height:2" coordorigin="5284,10428" coordsize="654,2">
              <v:shape style="position:absolute;left:5284;top:10428;width:654;height:2" coordorigin="5284,10428" coordsize="654,0" path="m5284,10428l5938,10428e" filled="f" stroked="t" strokeweight=".477306pt" strokecolor="#4F4F4F">
                <v:path arrowok="t"/>
              </v:shape>
            </v:group>
            <v:group style="position:absolute;left:5880;top:10425;width:5556;height:2" coordorigin="5880,10425" coordsize="5556,2">
              <v:shape style="position:absolute;left:5880;top:10425;width:5556;height:2" coordorigin="5880,10425" coordsize="5556,0" path="m5880,10425l11436,10425e" filled="f" stroked="t" strokeweight=".715958pt" strokecolor="#575757">
                <v:path arrowok="t"/>
              </v:shape>
            </v:group>
            <v:group style="position:absolute;left:2441;top:8824;width:2;height:1872" coordorigin="2441,8824" coordsize="2,1872">
              <v:shape style="position:absolute;left:2441;top:8824;width:2;height:1872" coordorigin="2441,8824" coordsize="0,1872" path="m2441,10696l2441,8824e" filled="f" stroked="t" strokeweight=".954611pt" strokecolor="#484848">
                <v:path arrowok="t"/>
              </v:shape>
            </v:group>
            <v:group style="position:absolute;left:463;top:10890;width:3437;height:2" coordorigin="463,10890" coordsize="3437,2">
              <v:shape style="position:absolute;left:463;top:10890;width:3437;height:2" coordorigin="463,10890" coordsize="3437,0" path="m463,10890l3900,10890e" filled="f" stroked="t" strokeweight=".954611pt" strokecolor="#545454">
                <v:path arrowok="t"/>
              </v:shape>
            </v:group>
            <v:group style="position:absolute;left:2444;top:10638;width:2;height:737" coordorigin="2444,10638" coordsize="2,737">
              <v:shape style="position:absolute;left:2444;top:10638;width:2;height:737" coordorigin="2444,10638" coordsize="0,737" path="m2444,11376l2444,10638e" filled="f" stroked="t" strokeweight=".477306pt" strokecolor="#1F1F1F">
                <v:path arrowok="t"/>
              </v:shape>
            </v:group>
            <v:group style="position:absolute;left:3842;top:10887;width:635;height:2" coordorigin="3842,10887" coordsize="635,2">
              <v:shape style="position:absolute;left:3842;top:10887;width:635;height:2" coordorigin="3842,10887" coordsize="635,0" path="m3842,10887l4477,10887e" filled="f" stroked="t" strokeweight=".477306pt" strokecolor="#3B3B3B">
                <v:path arrowok="t"/>
              </v:shape>
            </v:group>
            <v:group style="position:absolute;left:4277;top:10885;width:6463;height:2" coordorigin="4277,10885" coordsize="6463,2">
              <v:shape style="position:absolute;left:4277;top:10885;width:6463;height:2" coordorigin="4277,10885" coordsize="6463,0" path="m4277,10885l10739,10885e" filled="f" stroked="t" strokeweight=".954611pt" strokecolor="#4F4F4F">
                <v:path arrowok="t"/>
              </v:shape>
            </v:group>
            <v:group style="position:absolute;left:10682;top:10887;width:749;height:2" coordorigin="10682,10887" coordsize="749,2">
              <v:shape style="position:absolute;left:10682;top:10887;width:749;height:2" coordorigin="10682,10887" coordsize="749,0" path="m10682,10887l11431,10887e" filled="f" stroked="t" strokeweight=".477306pt" strokecolor="#2F2F2F">
                <v:path arrowok="t"/>
              </v:shape>
            </v:group>
            <v:group style="position:absolute;left:463;top:11122;width:1356;height:2" coordorigin="463,11122" coordsize="1356,2">
              <v:shape style="position:absolute;left:463;top:11122;width:1356;height:2" coordorigin="463,11122" coordsize="1356,0" path="m463,11122l1819,11122e" filled="f" stroked="t" strokeweight=".954611pt" strokecolor="#646464">
                <v:path arrowok="t"/>
              </v:shape>
            </v:group>
            <v:group style="position:absolute;left:1761;top:11122;width:1088;height:2" coordorigin="1761,11122" coordsize="1088,2">
              <v:shape style="position:absolute;left:1761;top:11122;width:1088;height:2" coordorigin="1761,11122" coordsize="1088,0" path="m1761,11122l2850,11122e" filled="f" stroked="t" strokeweight=".477306pt" strokecolor="#3B3B3B">
                <v:path arrowok="t"/>
              </v:shape>
            </v:group>
            <v:group style="position:absolute;left:2792;top:11122;width:1685;height:2" coordorigin="2792,11122" coordsize="1685,2">
              <v:shape style="position:absolute;left:2792;top:11122;width:1685;height:2" coordorigin="2792,11122" coordsize="1685,0" path="m2792,11122l4477,11122e" filled="f" stroked="t" strokeweight=".715958pt" strokecolor="#606060">
                <v:path arrowok="t"/>
              </v:shape>
            </v:group>
            <v:group style="position:absolute;left:4420;top:11122;width:492;height:2" coordorigin="4420,11122" coordsize="492,2">
              <v:shape style="position:absolute;left:4420;top:11122;width:492;height:2" coordorigin="4420,11122" coordsize="492,0" path="m4420,11122l4911,11122e" filled="f" stroked="t" strokeweight=".477306pt" strokecolor="#3B3B3B">
                <v:path arrowok="t"/>
              </v:shape>
            </v:group>
            <v:group style="position:absolute;left:4854;top:11119;width:1083;height:2" coordorigin="4854,11119" coordsize="1083,2">
              <v:shape style="position:absolute;left:4854;top:11119;width:1083;height:2" coordorigin="4854,11119" coordsize="1083,0" path="m4854,11119l5938,11119e" filled="f" stroked="t" strokeweight=".954611pt" strokecolor="#646464">
                <v:path arrowok="t"/>
              </v:shape>
            </v:group>
            <v:group style="position:absolute;left:5880;top:11117;width:1394;height:2" coordorigin="5880,11117" coordsize="1394,2">
              <v:shape style="position:absolute;left:5880;top:11117;width:1394;height:2" coordorigin="5880,11117" coordsize="1394,0" path="m5880,11117l7274,11117e" filled="f" stroked="t" strokeweight=".715958pt" strokecolor="#4F4F4F">
                <v:path arrowok="t"/>
              </v:shape>
            </v:group>
            <v:group style="position:absolute;left:6873;top:11117;width:1298;height:2" coordorigin="6873,11117" coordsize="1298,2">
              <v:shape style="position:absolute;left:6873;top:11117;width:1298;height:2" coordorigin="6873,11117" coordsize="1298,0" path="m6873,11117l8171,11117e" filled="f" stroked="t" strokeweight=".954611pt" strokecolor="#646464">
                <v:path arrowok="t"/>
              </v:shape>
            </v:group>
            <v:group style="position:absolute;left:8114;top:11117;width:840;height:2" coordorigin="8114,11117" coordsize="840,2">
              <v:shape style="position:absolute;left:8114;top:11117;width:840;height:2" coordorigin="8114,11117" coordsize="840,0" path="m8114,11117l8954,11117e" filled="f" stroked="t" strokeweight=".477306pt" strokecolor="#343434">
                <v:path arrowok="t"/>
              </v:shape>
            </v:group>
            <v:group style="position:absolute;left:8897;top:11117;width:1317;height:2" coordorigin="8897,11117" coordsize="1317,2">
              <v:shape style="position:absolute;left:8897;top:11117;width:1317;height:2" coordorigin="8897,11117" coordsize="1317,0" path="m8897,11117l10214,11117e" filled="f" stroked="t" strokeweight=".954611pt" strokecolor="#646464">
                <v:path arrowok="t"/>
              </v:shape>
            </v:group>
            <v:group style="position:absolute;left:10157;top:11115;width:582;height:2" coordorigin="10157,11115" coordsize="582,2">
              <v:shape style="position:absolute;left:10157;top:11115;width:582;height:2" coordorigin="10157,11115" coordsize="582,0" path="m10157,11115l10739,11115e" filled="f" stroked="t" strokeweight=".477306pt" strokecolor="#4B4B4B">
                <v:path arrowok="t"/>
              </v:shape>
            </v:group>
            <v:group style="position:absolute;left:10682;top:11117;width:749;height:2" coordorigin="10682,11117" coordsize="749,2">
              <v:shape style="position:absolute;left:10682;top:11117;width:749;height:2" coordorigin="10682,11117" coordsize="749,0" path="m10682,11117l11431,11117e" filled="f" stroked="t" strokeweight=".477306pt" strokecolor="#383838">
                <v:path arrowok="t"/>
              </v:shape>
            </v:group>
            <v:group style="position:absolute;left:11427;top:10859;width:2;height:517" coordorigin="11427,10859" coordsize="2,517">
              <v:shape style="position:absolute;left:11427;top:10859;width:2;height:517" coordorigin="11427,10859" coordsize="0,517" path="m11427,11376l11427,10859e" filled="f" stroked="t" strokeweight=".477306pt" strokecolor="#282828">
                <v:path arrowok="t"/>
              </v:shape>
            </v:group>
            <v:group style="position:absolute;left:468;top:11352;width:1360;height:2" coordorigin="468,11352" coordsize="1360,2">
              <v:shape style="position:absolute;left:468;top:11352;width:1360;height:2" coordorigin="468,11352" coordsize="1360,0" path="m468,11352l1828,11352e" filled="f" stroked="t" strokeweight=".954611pt" strokecolor="#646464">
                <v:path arrowok="t"/>
              </v:shape>
            </v:group>
            <v:group style="position:absolute;left:1150;top:11103;width:2;height:718" coordorigin="1150,11103" coordsize="2,718">
              <v:shape style="position:absolute;left:1150;top:11103;width:2;height:718" coordorigin="1150,11103" coordsize="0,718" path="m1150,11821l1150,11103e" filled="f" stroked="t" strokeweight=".238653pt" strokecolor="#606060">
                <v:path arrowok="t"/>
              </v:shape>
            </v:group>
            <v:group style="position:absolute;left:1799;top:11112;width:2;height:737" coordorigin="1799,11112" coordsize="2,737">
              <v:shape style="position:absolute;left:1799;top:11112;width:2;height:737" coordorigin="1799,11112" coordsize="0,737" path="m1799,11850l1799,11112e" filled="f" stroked="t" strokeweight=".954611pt" strokecolor="#3F3F3F">
                <v:path arrowok="t"/>
              </v:shape>
            </v:group>
            <v:group style="position:absolute;left:1756;top:11352;width:3155;height:2" coordorigin="1756,11352" coordsize="3155,2">
              <v:shape style="position:absolute;left:1756;top:11352;width:3155;height:2" coordorigin="1756,11352" coordsize="3155,0" path="m1756,11352l4911,11352e" filled="f" stroked="t" strokeweight=".477306pt" strokecolor="#545454">
                <v:path arrowok="t"/>
              </v:shape>
            </v:group>
            <v:group style="position:absolute;left:4854;top:11347;width:487;height:2" coordorigin="4854,11347" coordsize="487,2">
              <v:shape style="position:absolute;left:4854;top:11347;width:487;height:2" coordorigin="4854,11347" coordsize="487,0" path="m4854,11347l5341,11347e" filled="f" stroked="t" strokeweight=".715958pt" strokecolor="#545454">
                <v:path arrowok="t"/>
              </v:shape>
            </v:group>
            <v:group style="position:absolute;left:5131;top:11352;width:883;height:2" coordorigin="5131,11352" coordsize="883,2">
              <v:shape style="position:absolute;left:5131;top:11352;width:883;height:2" coordorigin="5131,11352" coordsize="883,0" path="m5131,11352l6014,11352e" filled="f" stroked="t" strokeweight=".954611pt" strokecolor="#67676B">
                <v:path arrowok="t"/>
              </v:shape>
            </v:group>
            <v:group style="position:absolute;left:5880;top:11347;width:740;height:2" coordorigin="5880,11347" coordsize="740,2">
              <v:shape style="position:absolute;left:5880;top:11347;width:740;height:2" coordorigin="5880,11347" coordsize="740,0" path="m5880,11347l6620,11347e" filled="f" stroked="t" strokeweight=".477306pt" strokecolor="#484848">
                <v:path arrowok="t"/>
              </v:shape>
            </v:group>
            <v:group style="position:absolute;left:6563;top:11349;width:1628;height:2" coordorigin="6563,11349" coordsize="1628,2">
              <v:shape style="position:absolute;left:6563;top:11349;width:1628;height:2" coordorigin="6563,11349" coordsize="1628,0" path="m6563,11349l8191,11349e" filled="f" stroked="t" strokeweight=".954611pt" strokecolor="#646464">
                <v:path arrowok="t"/>
              </v:shape>
            </v:group>
            <v:group style="position:absolute;left:7253;top:11107;width:2;height:2131" coordorigin="7253,11107" coordsize="2,2131">
              <v:shape style="position:absolute;left:7253;top:11107;width:2;height:2131" coordorigin="7253,11107" coordsize="0,2131" path="m7253,13238l7253,11107e" filled="f" stroked="t" strokeweight=".954611pt" strokecolor="#575757">
                <v:path arrowok="t"/>
              </v:shape>
            </v:group>
            <v:group style="position:absolute;left:8114;top:11347;width:425;height:2" coordorigin="8114,11347" coordsize="425,2">
              <v:shape style="position:absolute;left:8114;top:11347;width:425;height:2" coordorigin="8114,11347" coordsize="425,0" path="m8114,11347l8539,11347e" filled="f" stroked="t" strokeweight=".477306pt" strokecolor="#3B3B3B">
                <v:path arrowok="t"/>
              </v:shape>
            </v:group>
            <v:group style="position:absolute;left:8482;top:11347;width:2258;height:2" coordorigin="8482,11347" coordsize="2258,2">
              <v:shape style="position:absolute;left:8482;top:11347;width:2258;height:2" coordorigin="8482,11347" coordsize="2258,0" path="m8482,11347l10739,11347e" filled="f" stroked="t" strokeweight=".715958pt" strokecolor="#575757">
                <v:path arrowok="t"/>
              </v:shape>
            </v:group>
            <v:group style="position:absolute;left:10682;top:11347;width:754;height:2" coordorigin="10682,11347" coordsize="754,2">
              <v:shape style="position:absolute;left:10682;top:11347;width:754;height:2" coordorigin="10682,11347" coordsize="754,0" path="m10682,11347l11436,11347e" filled="f" stroked="t" strokeweight=".477306pt" strokecolor="#38383B">
                <v:path arrowok="t"/>
              </v:shape>
            </v:group>
            <v:group style="position:absolute;left:2446;top:11304;width:2;height:1872" coordorigin="2446,11304" coordsize="2,1872">
              <v:shape style="position:absolute;left:2446;top:11304;width:2;height:1872" coordorigin="2446,11304" coordsize="0,1872" path="m2446,13176l2446,11304e" filled="f" stroked="t" strokeweight=".954611pt" strokecolor="#4B4B4B">
                <v:path arrowok="t"/>
              </v:shape>
            </v:group>
            <v:group style="position:absolute;left:1150;top:11821;width:2;height:1388" coordorigin="1150,11821" coordsize="2,1388">
              <v:shape style="position:absolute;left:1150;top:11821;width:2;height:1388" coordorigin="1150,11821" coordsize="0,1388" path="m1150,13209l1150,11821e" filled="f" stroked="t" strokeweight=".238653pt" strokecolor="#000000">
                <v:path arrowok="t"/>
              </v:shape>
            </v:group>
            <v:group style="position:absolute;left:1802;top:11792;width:2;height:584" coordorigin="1802,11792" coordsize="2,584">
              <v:shape style="position:absolute;left:1802;top:11792;width:2;height:584" coordorigin="1802,11792" coordsize="0,584" path="m1802,12376l1802,11792e" filled="f" stroked="t" strokeweight=".477306pt" strokecolor="#2B2B2B">
                <v:path arrowok="t"/>
              </v:shape>
            </v:group>
            <v:group style="position:absolute;left:11427;top:11299;width:2;height:1159" coordorigin="11427,11299" coordsize="2,1159">
              <v:shape style="position:absolute;left:11427;top:11299;width:2;height:1159" coordorigin="11427,11299" coordsize="0,1159" path="m11427,12458l11427,11299e" filled="f" stroked="t" strokeweight=".954611pt" strokecolor="#545454">
                <v:path arrowok="t"/>
              </v:shape>
            </v:group>
            <v:group style="position:absolute;left:11431;top:12491;width:2;height:316" coordorigin="11431,12491" coordsize="2,316">
              <v:shape style="position:absolute;left:11431;top:12491;width:2;height:316" coordorigin="11431,12491" coordsize="0,316" path="m11431,12807l11431,12491e" filled="f" stroked="t" strokeweight=".477306pt" strokecolor="#2F2F2F">
                <v:path arrowok="t"/>
              </v:shape>
            </v:group>
            <v:group style="position:absolute;left:1802;top:12185;width:2;height:1235" coordorigin="1802,12185" coordsize="2,1235">
              <v:shape style="position:absolute;left:1802;top:12185;width:2;height:1235" coordorigin="1802,12185" coordsize="0,1235" path="m1802,13420l1802,12185e" filled="f" stroked="t" strokeweight=".954611pt" strokecolor="#444444">
                <v:path arrowok="t"/>
              </v:shape>
            </v:group>
            <v:group style="position:absolute;left:2449;top:13066;width:2;height:531" coordorigin="2449,13066" coordsize="2,531">
              <v:shape style="position:absolute;left:2449;top:13066;width:2;height:531" coordorigin="2449,13066" coordsize="0,531" path="m2449,13597l2449,13066e" filled="f" stroked="t" strokeweight=".715958pt" strokecolor="#343434">
                <v:path arrowok="t"/>
              </v:shape>
            </v:group>
            <v:group style="position:absolute;left:473;top:13358;width:1976;height:2" coordorigin="473,13358" coordsize="1976,2">
              <v:shape style="position:absolute;left:473;top:13358;width:1976;height:2" coordorigin="473,13358" coordsize="1976,0" path="m473,13358l2449,13358e" filled="f" stroked="t" strokeweight=".715958pt" strokecolor="#5B5B5B">
                <v:path arrowok="t"/>
              </v:shape>
            </v:group>
            <v:group style="position:absolute;left:477;top:13181;width:2;height:2777" coordorigin="477,13181" coordsize="2,2777">
              <v:shape style="position:absolute;left:477;top:13181;width:2;height:2777" coordorigin="477,13181" coordsize="0,2777" path="m477,15957l477,13181e" filled="f" stroked="t" strokeweight=".477306pt" strokecolor="#4F4F4F">
                <v:path arrowok="t"/>
              </v:shape>
            </v:group>
            <v:group style="position:absolute;left:1150;top:13209;width:2;height:187" coordorigin="1150,13209" coordsize="2,187">
              <v:shape style="position:absolute;left:1150;top:13209;width:2;height:187" coordorigin="1150,13209" coordsize="0,187" path="m1150,13396l1150,13209e" filled="f" stroked="t" strokeweight=".238653pt" strokecolor="#5B5B5B">
                <v:path arrowok="t"/>
              </v:shape>
            </v:group>
            <v:group style="position:absolute;left:7255;top:13181;width:2;height:575" coordorigin="7255,13181" coordsize="2,575">
              <v:shape style="position:absolute;left:7255;top:13181;width:2;height:575" coordorigin="7255,13181" coordsize="0,575" path="m7255,13755l7255,13181e" filled="f" stroked="t" strokeweight=".477306pt" strokecolor="#232323">
                <v:path arrowok="t"/>
              </v:shape>
            </v:group>
            <v:group style="position:absolute;left:11403;top:13094;width:2;height:292" coordorigin="11403,13094" coordsize="2,292">
              <v:shape style="position:absolute;left:11403;top:13094;width:2;height:292" coordorigin="11403,13094" coordsize="0,292" path="m11403,13386l11403,13094e" filled="f" stroked="t" strokeweight=".715958pt" strokecolor="#676767">
                <v:path arrowok="t"/>
              </v:shape>
            </v:group>
            <v:group style="position:absolute;left:1150;top:13382;width:2;height:2552" coordorigin="1150,13382" coordsize="2,2552">
              <v:shape style="position:absolute;left:1150;top:13382;width:2;height:2552" coordorigin="1150,13382" coordsize="0,2552" path="m1150,15933l1150,13382e" filled="f" stroked="t" strokeweight=".238653pt" strokecolor="#000000">
                <v:path arrowok="t"/>
              </v:shape>
            </v:group>
            <v:group style="position:absolute;left:1802;top:13358;width:2;height:239" coordorigin="1802,13358" coordsize="2,239">
              <v:shape style="position:absolute;left:1802;top:13358;width:2;height:239" coordorigin="1802,13358" coordsize="0,239" path="m1802,13597l1802,13358e" filled="f" stroked="t" strokeweight=".477306pt" strokecolor="#1F1F1F">
                <v:path arrowok="t"/>
              </v:shape>
            </v:group>
            <v:group style="position:absolute;left:477;top:13540;width:2;height:431" coordorigin="477,13540" coordsize="2,431">
              <v:shape style="position:absolute;left:477;top:13540;width:2;height:431" coordorigin="477,13540" coordsize="0,431" path="m477,13971l477,13540e" filled="f" stroked="t" strokeweight=".477306pt" strokecolor="#343434">
                <v:path arrowok="t"/>
              </v:shape>
            </v:group>
            <v:group style="position:absolute;left:1804;top:13540;width:2;height:2408" coordorigin="1804,13540" coordsize="2,2408">
              <v:shape style="position:absolute;left:1804;top:13540;width:2;height:2408" coordorigin="1804,13540" coordsize="0,2408" path="m1804,15948l1804,13540e" filled="f" stroked="t" strokeweight=".715958pt" strokecolor="#383838">
                <v:path arrowok="t"/>
              </v:shape>
            </v:group>
            <v:group style="position:absolute;left:4465;top:13798;width:2;height:172" coordorigin="4465,13798" coordsize="2,172">
              <v:shape style="position:absolute;left:4465;top:13798;width:2;height:172" coordorigin="4465,13798" coordsize="0,172" path="m4465,13971l4465,13798e" filled="f" stroked="t" strokeweight="1.193264pt" strokecolor="#343887">
                <v:path arrowok="t"/>
              </v:shape>
            </v:group>
            <v:group style="position:absolute;left:4446;top:13851;width:2;height:622" coordorigin="4446,13851" coordsize="2,622">
              <v:shape style="position:absolute;left:4446;top:13851;width:2;height:622" coordorigin="4446,13851" coordsize="0,622" path="m4446,14473l4446,13851e" filled="f" stroked="t" strokeweight="1.193264pt" strokecolor="#2B2F77">
                <v:path arrowok="t"/>
              </v:shape>
            </v:group>
            <v:group style="position:absolute;left:2446;top:13482;width:2;height:1082" coordorigin="2446,13482" coordsize="2,1082">
              <v:shape style="position:absolute;left:2446;top:13482;width:2;height:1082" coordorigin="2446,13482" coordsize="0,1082" path="m2446,14564l2446,13482e" filled="f" stroked="t" strokeweight=".954611pt" strokecolor="#4B4B4B">
                <v:path arrowok="t"/>
              </v:shape>
            </v:group>
            <v:group style="position:absolute;left:3313;top:14210;width:558;height:2" coordorigin="3313,14210" coordsize="558,2">
              <v:shape style="position:absolute;left:3313;top:14210;width:558;height:2" coordorigin="3313,14210" coordsize="558,0" path="m3313,14210l3871,14210e" filled="f" stroked="t" strokeweight=".715958pt" strokecolor="#4B4F93">
                <v:path arrowok="t"/>
              </v:shape>
            </v:group>
            <v:group style="position:absolute;left:3890;top:14222;width:601;height:2" coordorigin="3890,14222" coordsize="601,2">
              <v:shape style="position:absolute;left:3890;top:14222;width:601;height:2" coordorigin="3890,14222" coordsize="601,0" path="m3890,14222l4491,14222e" filled="f" stroked="t" strokeweight="2.863833pt" strokecolor="#444F97">
                <v:path arrowok="t"/>
              </v:shape>
            </v:group>
            <v:group style="position:absolute;left:7257;top:13698;width:2;height:867" coordorigin="7257,13698" coordsize="2,867">
              <v:shape style="position:absolute;left:7257;top:13698;width:2;height:867" coordorigin="7257,13698" coordsize="0,867" path="m7257,14564l7257,13698e" filled="f" stroked="t" strokeweight=".954611pt" strokecolor="#5B5B5B">
                <v:path arrowok="t"/>
              </v:shape>
            </v:group>
            <v:group style="position:absolute;left:11429;top:12912;width:2;height:1652" coordorigin="11429,12912" coordsize="2,1652">
              <v:shape style="position:absolute;left:11429;top:12912;width:2;height:1652" coordorigin="11429,12912" coordsize="0,1652" path="m11429,14564l11429,12912e" filled="f" stroked="t" strokeweight=".954611pt" strokecolor="#4B4B4B">
                <v:path arrowok="t"/>
              </v:shape>
            </v:group>
            <v:group style="position:absolute;left:4463;top:14320;width:2;height:244" coordorigin="4463,14320" coordsize="2,244">
              <v:shape style="position:absolute;left:4463;top:14320;width:2;height:244" coordorigin="4463,14320" coordsize="0,244" path="m4463,14564l4463,14320e" filled="f" stroked="t" strokeweight="1.431917pt" strokecolor="#343483">
                <v:path arrowok="t"/>
              </v:shape>
            </v:group>
            <v:group style="position:absolute;left:2449;top:14507;width:2;height:340" coordorigin="2449,14507" coordsize="2,340">
              <v:shape style="position:absolute;left:2449;top:14507;width:2;height:340" coordorigin="2449,14507" coordsize="0,340" path="m2449,14847l2449,14507e" filled="f" stroked="t" strokeweight=".477306pt" strokecolor="#0F0F0F">
                <v:path arrowok="t"/>
              </v:shape>
            </v:group>
            <v:group style="position:absolute;left:4463;top:14488;width:2;height:326" coordorigin="4463,14488" coordsize="2,326">
              <v:shape style="position:absolute;left:4463;top:14488;width:2;height:326" coordorigin="4463,14488" coordsize="0,326" path="m4463,14813l4463,14488e" filled="f" stroked="t" strokeweight="1.431917pt" strokecolor="#383B54">
                <v:path arrowok="t"/>
              </v:shape>
            </v:group>
            <v:group style="position:absolute;left:7260;top:14507;width:2;height:340" coordorigin="7260,14507" coordsize="2,340">
              <v:shape style="position:absolute;left:7260;top:14507;width:2;height:340" coordorigin="7260,14507" coordsize="0,340" path="m7260,14847l7260,14507e" filled="f" stroked="t" strokeweight=".477306pt" strokecolor="#232323">
                <v:path arrowok="t"/>
              </v:shape>
            </v:group>
            <v:group style="position:absolute;left:11431;top:14507;width:2;height:340" coordorigin="11431,14507" coordsize="2,340">
              <v:shape style="position:absolute;left:11431;top:14507;width:2;height:340" coordorigin="11431,14507" coordsize="0,340" path="m11431,14847l11431,14507e" filled="f" stroked="t" strokeweight=".477306pt" strokecolor="#282828">
                <v:path arrowok="t"/>
              </v:shape>
            </v:group>
            <v:group style="position:absolute;left:482;top:15948;width:702;height:2" coordorigin="482,15948" coordsize="702,2">
              <v:shape style="position:absolute;left:482;top:15948;width:702;height:2" coordorigin="482,15948" coordsize="702,0" path="m482,15948l1184,15948e" filled="f" stroked="t" strokeweight=".954611pt" strokecolor="#838383">
                <v:path arrowok="t"/>
              </v:shape>
            </v:group>
            <v:group style="position:absolute;left:1122;top:15945;width:10319;height:2" coordorigin="1122,15945" coordsize="10319,2">
              <v:shape style="position:absolute;left:1122;top:15945;width:10319;height:2" coordorigin="1122,15945" coordsize="10319,0" path="m1122,15945l11441,15945e" filled="f" stroked="t" strokeweight=".715958pt" strokecolor="#707074">
                <v:path arrowok="t"/>
              </v:shape>
            </v:group>
            <v:group style="position:absolute;left:2449;top:14789;width:2;height:1163" coordorigin="2449,14789" coordsize="2,1163">
              <v:shape style="position:absolute;left:2449;top:14789;width:2;height:1163" coordorigin="2449,14789" coordsize="0,1163" path="m2449,15953l2449,14789e" filled="f" stroked="t" strokeweight=".715958pt" strokecolor="#3F3F3F">
                <v:path arrowok="t"/>
              </v:shape>
            </v:group>
            <v:group style="position:absolute;left:4854;top:15938;width:487;height:2" coordorigin="4854,15938" coordsize="487,2">
              <v:shape style="position:absolute;left:4854;top:15938;width:487;height:2" coordorigin="4854,15938" coordsize="487,0" path="m4854,15938l5341,15938e" filled="f" stroked="t" strokeweight=".477306pt" strokecolor="#606060">
                <v:path arrowok="t"/>
              </v:shape>
            </v:group>
            <v:group style="position:absolute;left:5880;top:15933;width:740;height:2" coordorigin="5880,15933" coordsize="740,2">
              <v:shape style="position:absolute;left:5880;top:15933;width:740;height:2" coordorigin="5880,15933" coordsize="740,0" path="m5880,15933l6620,15933e" filled="f" stroked="t" strokeweight=".477306pt" strokecolor="#606060">
                <v:path arrowok="t"/>
              </v:shape>
            </v:group>
            <v:group style="position:absolute;left:7260;top:14789;width:2;height:1154" coordorigin="7260,14789" coordsize="2,1154">
              <v:shape style="position:absolute;left:7260;top:14789;width:2;height:1154" coordorigin="7260,14789" coordsize="0,1154" path="m7260,15943l7260,14789e" filled="f" stroked="t" strokeweight=".715958pt" strokecolor="#4F4F4F">
                <v:path arrowok="t"/>
              </v:shape>
            </v:group>
            <v:group style="position:absolute;left:8114;top:15933;width:425;height:2" coordorigin="8114,15933" coordsize="425,2">
              <v:shape style="position:absolute;left:8114;top:15933;width:425;height:2" coordorigin="8114,15933" coordsize="425,0" path="m8114,15933l8539,15933e" filled="f" stroked="t" strokeweight=".477306pt" strokecolor="#4B4B4F">
                <v:path arrowok="t"/>
              </v:shape>
            </v:group>
            <v:group style="position:absolute;left:5284;top:15933;width:6157;height:2" coordorigin="5284,15933" coordsize="6157,2">
              <v:shape style="position:absolute;left:5284;top:15933;width:6157;height:2" coordorigin="5284,15933" coordsize="6157,0" path="m5284,15933l11441,15933e" filled="f" stroked="t" strokeweight=".715958pt" strokecolor="#747474">
                <v:path arrowok="t"/>
              </v:shape>
            </v:group>
            <v:group style="position:absolute;left:10157;top:15931;width:582;height:2" coordorigin="10157,15931" coordsize="582,2">
              <v:shape style="position:absolute;left:10157;top:15931;width:582;height:2" coordorigin="10157,15931" coordsize="582,0" path="m10157,15931l10739,15931e" filled="f" stroked="t" strokeweight=".477306pt" strokecolor="#646464">
                <v:path arrowok="t"/>
              </v:shape>
            </v:group>
            <v:group style="position:absolute;left:10019;top:12278;width:2;height:273" coordorigin="10019,12278" coordsize="2,273">
              <v:shape style="position:absolute;left:10019;top:12278;width:2;height:273" coordorigin="10019,12278" coordsize="0,273" path="m10019,12551l10019,12278e" filled="f" stroked="t" strokeweight="1.4296pt" strokecolor="#D1D4D8">
                <v:path arrowok="t"/>
              </v:shape>
            </v:group>
            <v:group style="position:absolute;left:10502;top:12395;width:2;height:559" coordorigin="10502,12395" coordsize="2,559">
              <v:shape style="position:absolute;left:10502;top:12395;width:2;height:559" coordorigin="10502,12395" coordsize="0,559" path="m10502,12955l10502,12395e" filled="f" stroked="t" strokeweight="2.087475pt" strokecolor="#D1D4D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94949"/>
          <w:spacing w:val="7"/>
          <w:w w:val="78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8"/>
          <w:position w:val="-1"/>
        </w:rPr>
        <w:t>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  <w:position w:val="-1"/>
        </w:rPr>
        <w:t>Kuze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Bölge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6"/>
        </w:rPr>
        <w:t>İtf.Er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506447pt;margin-top:-15.877452pt;width:20.002171pt;height:43.5pt;mso-position-horizontal-relative:page;mso-position-vertical-relative:paragraph;z-index:-1738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A2A2A"/>
                      <w:spacing w:val="0"/>
                      <w:w w:val="165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147" w:lineRule="exact"/>
        <w:ind w:left="3711" w:right="-20"/>
        <w:jc w:val="left"/>
        <w:tabs>
          <w:tab w:pos="99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-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2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-5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2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-5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3B3B3B"/>
          <w:spacing w:val="0"/>
          <w:w w:val="197"/>
          <w:b/>
          <w:bCs/>
          <w:position w:val="-1"/>
        </w:rPr>
        <w:t>ı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97"/>
          <w:b/>
          <w:bCs/>
          <w:position w:val="-1"/>
        </w:rPr>
        <w:t>  </w:t>
      </w:r>
      <w:r>
        <w:rPr>
          <w:rFonts w:ascii="Arial" w:hAnsi="Arial" w:cs="Arial" w:eastAsia="Arial"/>
          <w:sz w:val="7"/>
          <w:szCs w:val="7"/>
          <w:color w:val="3B3B3B"/>
          <w:spacing w:val="32"/>
          <w:w w:val="197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3B3B3B"/>
          <w:spacing w:val="-10"/>
          <w:w w:val="246"/>
          <w:b/>
          <w:bCs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565656"/>
          <w:spacing w:val="0"/>
          <w:w w:val="195"/>
          <w:b/>
          <w:bCs/>
          <w:position w:val="-1"/>
        </w:rPr>
        <w:t>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86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6"/>
          <w:w w:val="144"/>
          <w:position w:val="-1"/>
        </w:rPr>
        <w:t>!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88"/>
          <w:position w:val="-1"/>
        </w:rPr>
        <w:t>Z</w:t>
      </w:r>
      <w:r>
        <w:rPr>
          <w:rFonts w:ascii="Arial" w:hAnsi="Arial" w:cs="Arial" w:eastAsia="Arial"/>
          <w:sz w:val="15"/>
          <w:szCs w:val="15"/>
          <w:color w:val="565656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1"/>
          <w:position w:val="-1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595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9" w:lineRule="exact"/>
        <w:ind w:left="638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565656"/>
          <w:spacing w:val="1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  <w:t>IY</w:t>
      </w:r>
      <w:r>
        <w:rPr>
          <w:rFonts w:ascii="Arial" w:hAnsi="Arial" w:cs="Arial" w:eastAsia="Arial"/>
          <w:sz w:val="15"/>
          <w:szCs w:val="15"/>
          <w:color w:val="3B3B3B"/>
          <w:spacing w:val="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  <w:t>ESI</w:t>
      </w:r>
      <w:r>
        <w:rPr>
          <w:rFonts w:ascii="Arial" w:hAnsi="Arial" w:cs="Arial" w:eastAsia="Arial"/>
          <w:sz w:val="15"/>
          <w:szCs w:val="15"/>
          <w:color w:val="565656"/>
          <w:spacing w:val="-3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-20"/>
        <w:jc w:val="left"/>
        <w:tabs>
          <w:tab w:pos="1480" w:val="left"/>
          <w:tab w:pos="3160" w:val="left"/>
          <w:tab w:pos="552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46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1"/>
        </w:rPr>
        <w:t>18.0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7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6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12:42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7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17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31" w:right="-20"/>
        <w:jc w:val="left"/>
        <w:tabs>
          <w:tab w:pos="150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18.0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0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0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3227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9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ildi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6220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2"/>
        </w:rPr>
        <w:t>g,r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6220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31" w:right="-20"/>
        <w:jc w:val="left"/>
        <w:tabs>
          <w:tab w:pos="1480" w:val="left"/>
          <w:tab w:pos="4180" w:val="left"/>
          <w:tab w:pos="5560" w:val="left"/>
          <w:tab w:pos="7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2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:Bina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1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11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58" w:lineRule="exact"/>
        <w:ind w:left="131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6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6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-4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Terkedilmiş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605" w:right="4976"/>
        <w:jc w:val="center"/>
        <w:tabs>
          <w:tab w:pos="61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255859pt;margin-top:3.016314pt;width:33.553905pt;height:24pt;mso-position-horizontal-relative:page;mso-position-vertical-relative:paragraph;z-index:-173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w w:val="100"/>
          <w:position w:val="-1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anne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-1"/>
        </w:rPr>
        <w:t>hş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101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8"/>
          <w:w w:val="94"/>
          <w:position w:val="-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B3B3B"/>
          <w:spacing w:val="2"/>
          <w:w w:val="98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46"/>
          <w:position w:val="-3"/>
        </w:rPr>
        <w:t>iğ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3976" w:right="-20"/>
        <w:jc w:val="left"/>
        <w:tabs>
          <w:tab w:pos="5540" w:val="left"/>
          <w:tab w:pos="600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51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BFBFBF"/>
          <w:spacing w:val="-22"/>
          <w:w w:val="51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8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9"/>
          <w:position w:val="8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6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8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27" w:right="-20"/>
        <w:jc w:val="left"/>
        <w:tabs>
          <w:tab w:pos="2080" w:val="left"/>
          <w:tab w:pos="5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:sahibi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6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  <w:position w:val="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14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4"/>
          <w:position w:val="1"/>
        </w:rPr>
        <w:t>:Boş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5"/>
        </w:rPr>
        <w:t>Ça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GÜNDÜZ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53" w:lineRule="auto"/>
        <w:ind w:left="113" w:right="2423" w:firstLine="1970"/>
        <w:jc w:val="left"/>
        <w:tabs>
          <w:tab w:pos="208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12:43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12:47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0"/>
        </w:rPr>
        <w:t>499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36" w:right="-20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20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47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mniyet-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097" w:right="-20"/>
        <w:jc w:val="left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41" w:right="-20"/>
        <w:jc w:val="left"/>
        <w:tabs>
          <w:tab w:pos="580" w:val="left"/>
          <w:tab w:pos="470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12:42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20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14:00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097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2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8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5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1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Gü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65" w:lineRule="auto"/>
        <w:ind w:left="141" w:right="884" w:firstLine="-28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[Olayı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adresteki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4663" w:right="400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182" w:lineRule="exact"/>
        <w:ind w:left="131" w:right="-20"/>
        <w:jc w:val="left"/>
        <w:tabs>
          <w:tab w:pos="2200" w:val="left"/>
          <w:tab w:pos="468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  <w:position w:val="-4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2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729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B3B3B"/>
          <w:spacing w:val="0"/>
          <w:w w:val="144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068" w:right="46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ruk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7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2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hli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kireıni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ımı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1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59" w:lineRule="auto"/>
        <w:ind w:left="146" w:right="1498" w:firstLine="-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ı&lt;.ırıl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cesi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9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örın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1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62" w:lineRule="auto"/>
        <w:ind w:left="119" w:right="110" w:firstLine="1951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binanın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rı-atısında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terkedilmi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düşürmesiyle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87" w:lineRule="auto"/>
        <w:ind w:left="186" w:right="2986" w:firstLine="1896"/>
        <w:jc w:val="left"/>
        <w:tabs>
          <w:tab w:pos="210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1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ıktı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2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8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2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3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\,raç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7" w:lineRule="exact"/>
        <w:ind w:left="150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Kimseye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dil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0" w:lineRule="exact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1.905491pt;margin-top:12.002713pt;width:32.908831pt;height:.1pt;mso-position-horizontal-relative:page;mso-position-vertical-relative:paragraph;z-index:-17390" coordorigin="838,240" coordsize="658,2">
            <v:shape style="position:absolute;left:838;top:240;width:658;height:2" coordorigin="838,240" coordsize="658,0" path="m838,240l1496,240e" filled="f" stroked="t" strokeweight=".947017pt" strokecolor="#67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3B3B3B"/>
          <w:w w:val="76"/>
          <w:position w:val="-2"/>
        </w:rPr>
        <w:t>f</w:t>
      </w:r>
      <w:r>
        <w:rPr>
          <w:rFonts w:ascii="Arial" w:hAnsi="Arial" w:cs="Arial" w:eastAsia="Arial"/>
          <w:sz w:val="27"/>
          <w:szCs w:val="27"/>
          <w:color w:val="3B3B3B"/>
          <w:spacing w:val="-14"/>
          <w:w w:val="77"/>
          <w:position w:val="-2"/>
        </w:rPr>
        <w:t>r</w:t>
      </w:r>
      <w:r>
        <w:rPr>
          <w:rFonts w:ascii="Arial" w:hAnsi="Arial" w:cs="Arial" w:eastAsia="Arial"/>
          <w:sz w:val="27"/>
          <w:szCs w:val="27"/>
          <w:color w:val="565656"/>
          <w:spacing w:val="-8"/>
          <w:w w:val="62"/>
          <w:position w:val="-2"/>
        </w:rPr>
        <w:t>r</w:t>
      </w:r>
      <w:r>
        <w:rPr>
          <w:rFonts w:ascii="Arial" w:hAnsi="Arial" w:cs="Arial" w:eastAsia="Arial"/>
          <w:sz w:val="27"/>
          <w:szCs w:val="27"/>
          <w:color w:val="727272"/>
          <w:spacing w:val="0"/>
          <w:w w:val="133"/>
          <w:position w:val="-2"/>
        </w:rPr>
        <w:t>"</w:t>
      </w:r>
      <w:r>
        <w:rPr>
          <w:rFonts w:ascii="Arial" w:hAnsi="Arial" w:cs="Arial" w:eastAsia="Arial"/>
          <w:sz w:val="27"/>
          <w:szCs w:val="27"/>
          <w:color w:val="727272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7"/>
          <w:szCs w:val="27"/>
          <w:color w:val="727272"/>
          <w:spacing w:val="-31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357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-127"/>
          <w:w w:val="35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dildi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1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55" w:right="-20"/>
        <w:jc w:val="left"/>
        <w:tabs>
          <w:tab w:pos="210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0"/>
          <w:w w:val="223"/>
          <w:position w:val="1"/>
        </w:rPr>
        <w:t>h</w:t>
      </w:r>
      <w:r>
        <w:rPr>
          <w:rFonts w:ascii="Arial" w:hAnsi="Arial" w:cs="Arial" w:eastAsia="Arial"/>
          <w:sz w:val="20"/>
          <w:szCs w:val="20"/>
          <w:color w:val="565656"/>
          <w:spacing w:val="-13"/>
          <w:w w:val="223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-7"/>
          <w:w w:val="28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  <w:position w:val="1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4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21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3B3B3B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11"/>
          <w:w w:val="16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10"/>
          <w:position w:val="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9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1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2"/>
        </w:rPr>
        <w:t>14:00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03" w:lineRule="exact"/>
        <w:ind w:left="236" w:right="-20"/>
        <w:jc w:val="left"/>
        <w:tabs>
          <w:tab w:pos="9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Gurubu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340" w:bottom="280" w:left="200" w:right="180"/>
        </w:sectPr>
      </w:pPr>
      <w:rPr/>
    </w:p>
    <w:p>
      <w:pPr>
        <w:spacing w:before="36" w:after="0" w:line="240" w:lineRule="auto"/>
        <w:ind w:left="2101" w:right="-71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23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84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Arial" w:hAnsi="Arial" w:cs="Arial" w:eastAsia="Arial"/>
          <w:sz w:val="29"/>
          <w:szCs w:val="29"/>
          <w:color w:val="2A2A2A"/>
          <w:spacing w:val="-32"/>
          <w:w w:val="61"/>
          <w:b/>
          <w:bCs/>
          <w:position w:val="-11"/>
        </w:rPr>
        <w:t>0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61"/>
          <w:position w:val="-11"/>
        </w:rPr>
        <w:t>"ari%</w:t>
      </w:r>
      <w:r>
        <w:rPr>
          <w:rFonts w:ascii="Arial" w:hAnsi="Arial" w:cs="Arial" w:eastAsia="Arial"/>
          <w:sz w:val="29"/>
          <w:szCs w:val="29"/>
          <w:color w:val="3B3B3B"/>
          <w:spacing w:val="-48"/>
          <w:w w:val="61"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52"/>
          <w:b/>
          <w:bCs/>
          <w:i/>
          <w:position w:val="-11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-54"/>
          <w:w w:val="100"/>
          <w:b/>
          <w:bCs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0"/>
          <w:w w:val="51"/>
          <w:b/>
          <w:bCs/>
          <w:i/>
          <w:position w:val="-11"/>
        </w:rPr>
        <w:t>'1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6078" w:space="2709"/>
            <w:col w:w="2753"/>
          </w:cols>
        </w:sectPr>
      </w:pPr>
      <w:rPr/>
    </w:p>
    <w:p>
      <w:pPr>
        <w:spacing w:before="0" w:after="0" w:line="173" w:lineRule="exact"/>
        <w:ind w:left="2617" w:right="-20"/>
        <w:jc w:val="left"/>
        <w:tabs>
          <w:tab w:pos="4860" w:val="left"/>
          <w:tab w:pos="10380" w:val="left"/>
        </w:tabs>
        <w:rPr>
          <w:rFonts w:ascii="Arial" w:hAnsi="Arial" w:cs="Arial" w:eastAsia="Arial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299F4"/>
          <w:w w:val="122"/>
          <w:position w:val="-65"/>
        </w:rPr>
        <w:t>2P</w:t>
      </w:r>
      <w:r>
        <w:rPr>
          <w:rFonts w:ascii="Times New Roman" w:hAnsi="Times New Roman" w:cs="Times New Roman" w:eastAsia="Times New Roman"/>
          <w:sz w:val="21"/>
          <w:szCs w:val="21"/>
          <w:color w:val="6299F4"/>
          <w:spacing w:val="-3"/>
          <w:w w:val="122"/>
          <w:position w:val="-65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80AAF4"/>
          <w:spacing w:val="2"/>
          <w:w w:val="118"/>
          <w:position w:val="-65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D89F2"/>
          <w:spacing w:val="0"/>
          <w:w w:val="88"/>
          <w:position w:val="-6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D89F2"/>
          <w:spacing w:val="0"/>
          <w:w w:val="89"/>
          <w:position w:val="-6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D89F2"/>
          <w:spacing w:val="12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99F4"/>
          <w:spacing w:val="0"/>
          <w:w w:val="100"/>
          <w:position w:val="-65"/>
        </w:rPr>
        <w:t>Gr</w:t>
      </w:r>
      <w:r>
        <w:rPr>
          <w:rFonts w:ascii="Times New Roman" w:hAnsi="Times New Roman" w:cs="Times New Roman" w:eastAsia="Times New Roman"/>
          <w:sz w:val="18"/>
          <w:szCs w:val="18"/>
          <w:color w:val="6299F4"/>
          <w:spacing w:val="-15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0"/>
          <w:position w:val="-65"/>
        </w:rPr>
        <w:t>upla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0"/>
          <w:position w:val="-6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35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4"/>
          <w:position w:val="-6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3"/>
          <w:position w:val="-6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-32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0838E4"/>
          <w:spacing w:val="0"/>
          <w:w w:val="46"/>
          <w:position w:val="-6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838E4"/>
          <w:spacing w:val="-22"/>
          <w:w w:val="100"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81"/>
          <w:position w:val="-65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0"/>
          <w:position w:val="-6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D64F6"/>
          <w:spacing w:val="0"/>
          <w:w w:val="100"/>
          <w:position w:val="-6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-71"/>
        </w:rPr>
        <w:t>UğurGÜNDÜZ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1"/>
        </w:rPr>
      </w:r>
      <w:r>
        <w:rPr>
          <w:rFonts w:ascii="Arial" w:hAnsi="Arial" w:cs="Arial" w:eastAsia="Arial"/>
          <w:sz w:val="98"/>
          <w:szCs w:val="98"/>
          <w:color w:val="565656"/>
          <w:spacing w:val="0"/>
          <w:w w:val="68"/>
          <w:position w:val="-66"/>
        </w:rPr>
        <w:t>---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70" w:lineRule="auto"/>
        <w:ind w:left="378" w:right="-51" w:firstLine="-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68CD6"/>
          <w:spacing w:val="0"/>
          <w:w w:val="104"/>
        </w:rPr>
        <w:t>Mu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8" w:lineRule="exact"/>
        <w:ind w:left="194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89F2"/>
          <w:w w:val="138"/>
        </w:rPr>
        <w:t>l</w:t>
      </w:r>
      <w:r>
        <w:rPr>
          <w:rFonts w:ascii="Arial" w:hAnsi="Arial" w:cs="Arial" w:eastAsia="Arial"/>
          <w:sz w:val="19"/>
          <w:szCs w:val="19"/>
          <w:color w:val="4D89F2"/>
          <w:spacing w:val="-23"/>
          <w:w w:val="137"/>
        </w:rPr>
        <w:t>ı</w:t>
      </w:r>
      <w:r>
        <w:rPr>
          <w:rFonts w:ascii="Arial" w:hAnsi="Arial" w:cs="Arial" w:eastAsia="Arial"/>
          <w:sz w:val="19"/>
          <w:szCs w:val="19"/>
          <w:color w:val="80AAF4"/>
          <w:spacing w:val="0"/>
          <w:w w:val="115"/>
        </w:rPr>
        <w:t>hıv</w:t>
      </w:r>
      <w:r>
        <w:rPr>
          <w:rFonts w:ascii="Arial" w:hAnsi="Arial" w:cs="Arial" w:eastAsia="Arial"/>
          <w:sz w:val="19"/>
          <w:szCs w:val="19"/>
          <w:color w:val="80AAF4"/>
          <w:spacing w:val="-18"/>
          <w:w w:val="115"/>
        </w:rPr>
        <w:t>.</w:t>
      </w:r>
      <w:r>
        <w:rPr>
          <w:rFonts w:ascii="Arial" w:hAnsi="Arial" w:cs="Arial" w:eastAsia="Arial"/>
          <w:sz w:val="19"/>
          <w:szCs w:val="19"/>
          <w:color w:val="6299F4"/>
          <w:spacing w:val="0"/>
          <w:w w:val="81"/>
        </w:rPr>
        <w:t>··</w:t>
      </w:r>
      <w:r>
        <w:rPr>
          <w:rFonts w:ascii="Arial" w:hAnsi="Arial" w:cs="Arial" w:eastAsia="Arial"/>
          <w:sz w:val="19"/>
          <w:szCs w:val="19"/>
          <w:color w:val="6299F4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89F2"/>
          <w:spacing w:val="0"/>
          <w:w w:val="93"/>
        </w:rPr>
        <w:t>l&lt;u</w:t>
      </w:r>
      <w:r>
        <w:rPr>
          <w:rFonts w:ascii="Arial" w:hAnsi="Arial" w:cs="Arial" w:eastAsia="Arial"/>
          <w:sz w:val="19"/>
          <w:szCs w:val="19"/>
          <w:color w:val="4D89F2"/>
          <w:spacing w:val="3"/>
          <w:w w:val="93"/>
        </w:rPr>
        <w:t>z</w:t>
      </w:r>
      <w:r>
        <w:rPr>
          <w:rFonts w:ascii="Arial" w:hAnsi="Arial" w:cs="Arial" w:eastAsia="Arial"/>
          <w:sz w:val="19"/>
          <w:szCs w:val="19"/>
          <w:color w:val="034FF0"/>
          <w:spacing w:val="0"/>
          <w:w w:val="93"/>
        </w:rPr>
        <w:t>ey</w:t>
      </w:r>
      <w:r>
        <w:rPr>
          <w:rFonts w:ascii="Arial" w:hAnsi="Arial" w:cs="Arial" w:eastAsia="Arial"/>
          <w:sz w:val="19"/>
          <w:szCs w:val="19"/>
          <w:color w:val="034FF0"/>
          <w:spacing w:val="5"/>
          <w:w w:val="93"/>
        </w:rPr>
        <w:t> </w:t>
      </w:r>
      <w:r>
        <w:rPr>
          <w:rFonts w:ascii="Arial" w:hAnsi="Arial" w:cs="Arial" w:eastAsia="Arial"/>
          <w:sz w:val="19"/>
          <w:szCs w:val="19"/>
          <w:color w:val="034FF0"/>
          <w:spacing w:val="0"/>
          <w:w w:val="101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99"/>
        <w:jc w:val="left"/>
        <w:tabs>
          <w:tab w:pos="78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383D7E"/>
          <w:spacing w:val="0"/>
          <w:w w:val="273"/>
        </w:rPr>
        <w:t>u</w:t>
      </w:r>
      <w:r>
        <w:rPr>
          <w:rFonts w:ascii="Times New Roman" w:hAnsi="Times New Roman" w:cs="Times New Roman" w:eastAsia="Times New Roman"/>
          <w:sz w:val="39"/>
          <w:szCs w:val="39"/>
          <w:color w:val="383D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83D7E"/>
          <w:spacing w:val="0"/>
          <w:w w:val="272"/>
        </w:rPr>
        <w:t>\\</w:t>
      </w:r>
      <w:r>
        <w:rPr>
          <w:rFonts w:ascii="Times New Roman" w:hAnsi="Times New Roman" w:cs="Times New Roman" w:eastAsia="Times New Roman"/>
          <w:sz w:val="39"/>
          <w:szCs w:val="39"/>
          <w:color w:val="364BA8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Çavuş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9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3"/>
          <w:w w:val="9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4"/>
          <w:w w:val="9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2" w:after="0" w:line="331" w:lineRule="exact"/>
        <w:ind w:right="-20"/>
        <w:jc w:val="left"/>
        <w:tabs>
          <w:tab w:pos="1720" w:val="left"/>
          <w:tab w:pos="23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100"/>
          <w:b/>
          <w:bCs/>
          <w:position w:val="-1"/>
        </w:rPr>
        <w:t>BiUent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2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727272"/>
          <w:spacing w:val="0"/>
          <w:w w:val="215"/>
          <w:position w:val="-1"/>
        </w:rPr>
        <w:t>1</w:t>
      </w:r>
      <w:r>
        <w:rPr>
          <w:rFonts w:ascii="Arial" w:hAnsi="Arial" w:cs="Arial" w:eastAsia="Arial"/>
          <w:sz w:val="25"/>
          <w:szCs w:val="25"/>
          <w:color w:val="72727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727272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25"/>
          <w:szCs w:val="25"/>
          <w:color w:val="565656"/>
          <w:spacing w:val="52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76"/>
          <w:position w:val="-1"/>
        </w:rPr>
        <w:t>•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40"/>
          <w:position w:val="-1"/>
        </w:rPr>
        <w:t>,._</w:t>
      </w:r>
      <w:r>
        <w:rPr>
          <w:rFonts w:ascii="Arial" w:hAnsi="Arial" w:cs="Arial" w:eastAsia="Arial"/>
          <w:sz w:val="25"/>
          <w:szCs w:val="25"/>
          <w:color w:val="565656"/>
          <w:spacing w:val="-42"/>
          <w:w w:val="40"/>
          <w:position w:val="-1"/>
        </w:rPr>
        <w:t>"</w:t>
      </w:r>
      <w:r>
        <w:rPr>
          <w:rFonts w:ascii="Arial" w:hAnsi="Arial" w:cs="Arial" w:eastAsia="Arial"/>
          <w:sz w:val="25"/>
          <w:szCs w:val="25"/>
          <w:color w:val="959595"/>
          <w:spacing w:val="-74"/>
          <w:w w:val="93"/>
          <w:position w:val="-1"/>
        </w:rPr>
        <w:t>"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224"/>
          <w:position w:val="-1"/>
        </w:rPr>
        <w:t>\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213" w:right="-20"/>
        <w:jc w:val="left"/>
        <w:tabs>
          <w:tab w:pos="1600" w:val="left"/>
          <w:tab w:pos="27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0"/>
          <w:w w:val="93"/>
          <w:b/>
          <w:bCs/>
          <w:position w:val="-10"/>
        </w:rPr>
        <w:t>\ttaiy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93"/>
          <w:position w:val="-10"/>
        </w:rPr>
        <w:t>Y</w:t>
      </w:r>
      <w:r>
        <w:rPr>
          <w:rFonts w:ascii="Arial" w:hAnsi="Arial" w:cs="Arial" w:eastAsia="Arial"/>
          <w:sz w:val="19"/>
          <w:szCs w:val="19"/>
          <w:color w:val="565656"/>
          <w:spacing w:val="-9"/>
          <w:w w:val="93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3"/>
          <w:position w:val="-10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49"/>
          <w:w w:val="93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0"/>
        </w:rPr>
      </w:r>
      <w:r>
        <w:rPr>
          <w:rFonts w:ascii="Arial" w:hAnsi="Arial" w:cs="Arial" w:eastAsia="Arial"/>
          <w:sz w:val="19"/>
          <w:szCs w:val="19"/>
          <w:color w:val="565656"/>
          <w:spacing w:val="-3"/>
          <w:w w:val="88"/>
          <w:position w:val="-10"/>
        </w:rPr>
        <w:t>c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70"/>
          <w:position w:val="-10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0"/>
        </w:rPr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50"/>
          <w:position w:val="-10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4" w:equalWidth="0">
            <w:col w:w="703" w:space="1824"/>
            <w:col w:w="1820" w:space="718"/>
            <w:col w:w="1454" w:space="2059"/>
            <w:col w:w="2962"/>
          </w:cols>
        </w:sectPr>
      </w:pPr>
      <w:rPr/>
    </w:p>
    <w:p>
      <w:pPr>
        <w:spacing w:before="0" w:after="0" w:line="72" w:lineRule="exact"/>
        <w:ind w:left="4533" w:right="-20"/>
        <w:jc w:val="left"/>
        <w:tabs>
          <w:tab w:pos="9720" w:val="left"/>
          <w:tab w:pos="110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83"/>
          <w:szCs w:val="83"/>
          <w:color w:val="50578A"/>
          <w:w w:val="99"/>
          <w:position w:val="-91"/>
        </w:rPr>
      </w:r>
      <w:r>
        <w:rPr>
          <w:rFonts w:ascii="Arial" w:hAnsi="Arial" w:cs="Arial" w:eastAsia="Arial"/>
          <w:sz w:val="83"/>
          <w:szCs w:val="83"/>
          <w:color w:val="50578A"/>
          <w:w w:val="99"/>
          <w:u w:val="single" w:color="616588"/>
          <w:position w:val="-91"/>
        </w:rPr>
        <w:t> </w:t>
      </w:r>
      <w:r>
        <w:rPr>
          <w:rFonts w:ascii="Arial" w:hAnsi="Arial" w:cs="Arial" w:eastAsia="Arial"/>
          <w:sz w:val="83"/>
          <w:szCs w:val="83"/>
          <w:color w:val="50578A"/>
          <w:spacing w:val="-118"/>
          <w:w w:val="100"/>
          <w:u w:val="single" w:color="616588"/>
          <w:position w:val="-91"/>
        </w:rPr>
        <w:t> </w:t>
      </w:r>
      <w:r>
        <w:rPr>
          <w:rFonts w:ascii="Arial" w:hAnsi="Arial" w:cs="Arial" w:eastAsia="Arial"/>
          <w:sz w:val="83"/>
          <w:szCs w:val="83"/>
          <w:color w:val="50578A"/>
          <w:spacing w:val="-118"/>
          <w:w w:val="100"/>
          <w:u w:val="single" w:color="616588"/>
          <w:position w:val="-91"/>
        </w:rPr>
      </w:r>
      <w:r>
        <w:rPr>
          <w:rFonts w:ascii="Arial" w:hAnsi="Arial" w:cs="Arial" w:eastAsia="Arial"/>
          <w:sz w:val="83"/>
          <w:szCs w:val="83"/>
          <w:color w:val="50578A"/>
          <w:spacing w:val="-118"/>
          <w:w w:val="100"/>
          <w:position w:val="-91"/>
        </w:rPr>
      </w:r>
      <w:r>
        <w:rPr>
          <w:rFonts w:ascii="Arial" w:hAnsi="Arial" w:cs="Arial" w:eastAsia="Arial"/>
          <w:sz w:val="83"/>
          <w:szCs w:val="83"/>
          <w:color w:val="50578A"/>
          <w:spacing w:val="54"/>
          <w:w w:val="100"/>
          <w:position w:val="-91"/>
        </w:rPr>
        <w:t> </w:t>
      </w:r>
      <w:r>
        <w:rPr>
          <w:rFonts w:ascii="Arial" w:hAnsi="Arial" w:cs="Arial" w:eastAsia="Arial"/>
          <w:sz w:val="83"/>
          <w:szCs w:val="83"/>
          <w:color w:val="50578A"/>
          <w:spacing w:val="0"/>
          <w:w w:val="351"/>
          <w:position w:val="-91"/>
        </w:rPr>
        <w:t>k</w:t>
      </w:r>
      <w:r>
        <w:rPr>
          <w:rFonts w:ascii="Arial" w:hAnsi="Arial" w:cs="Arial" w:eastAsia="Arial"/>
          <w:sz w:val="83"/>
          <w:szCs w:val="83"/>
          <w:color w:val="50578A"/>
          <w:spacing w:val="0"/>
          <w:w w:val="100"/>
          <w:position w:val="-91"/>
        </w:rPr>
        <w:tab/>
      </w:r>
      <w:r>
        <w:rPr>
          <w:rFonts w:ascii="Arial" w:hAnsi="Arial" w:cs="Arial" w:eastAsia="Arial"/>
          <w:sz w:val="83"/>
          <w:szCs w:val="83"/>
          <w:color w:val="50578A"/>
          <w:spacing w:val="0"/>
          <w:w w:val="100"/>
          <w:position w:val="-91"/>
        </w:rPr>
      </w:r>
      <w:r>
        <w:rPr>
          <w:rFonts w:ascii="Arial" w:hAnsi="Arial" w:cs="Arial" w:eastAsia="Arial"/>
          <w:sz w:val="68"/>
          <w:szCs w:val="68"/>
          <w:color w:val="3B3B3B"/>
          <w:spacing w:val="0"/>
          <w:w w:val="51"/>
          <w:position w:val="-49"/>
        </w:rPr>
        <w:t>..</w:t>
      </w:r>
      <w:r>
        <w:rPr>
          <w:rFonts w:ascii="Arial" w:hAnsi="Arial" w:cs="Arial" w:eastAsia="Arial"/>
          <w:sz w:val="68"/>
          <w:szCs w:val="68"/>
          <w:color w:val="3B3B3B"/>
          <w:spacing w:val="0"/>
          <w:w w:val="100"/>
          <w:position w:val="-49"/>
        </w:rPr>
        <w:tab/>
      </w:r>
      <w:r>
        <w:rPr>
          <w:rFonts w:ascii="Arial" w:hAnsi="Arial" w:cs="Arial" w:eastAsia="Arial"/>
          <w:sz w:val="68"/>
          <w:szCs w:val="68"/>
          <w:color w:val="3B3B3B"/>
          <w:spacing w:val="0"/>
          <w:w w:val="100"/>
          <w:position w:val="-49"/>
        </w:rPr>
      </w:r>
      <w:r>
        <w:rPr>
          <w:rFonts w:ascii="Times New Roman" w:hAnsi="Times New Roman" w:cs="Times New Roman" w:eastAsia="Times New Roman"/>
          <w:sz w:val="13"/>
          <w:szCs w:val="13"/>
          <w:color w:val="565656"/>
          <w:spacing w:val="0"/>
          <w:w w:val="100"/>
          <w:position w:val="-61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565656"/>
          <w:spacing w:val="-3"/>
          <w:w w:val="100"/>
          <w:position w:val="-61"/>
        </w:rPr>
        <w:t> </w:t>
      </w:r>
      <w:r>
        <w:rPr>
          <w:rFonts w:ascii="Arial" w:hAnsi="Arial" w:cs="Arial" w:eastAsia="Arial"/>
          <w:sz w:val="28"/>
          <w:szCs w:val="28"/>
          <w:color w:val="828383"/>
          <w:spacing w:val="0"/>
          <w:w w:val="66"/>
          <w:position w:val="-49"/>
        </w:rPr>
        <w:t>'"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96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lmra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UNLU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4" w:lineRule="exact"/>
        <w:ind w:right="-20"/>
        <w:jc w:val="left"/>
        <w:tabs>
          <w:tab w:pos="25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7"/>
          <w:w w:val="67"/>
          <w:position w:val="-4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67"/>
          <w:position w:val="-4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7"/>
          <w:position w:val="-4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7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30"/>
          <w:w w:val="67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-1"/>
          <w:w w:val="95"/>
          <w:position w:val="-4"/>
        </w:rPr>
        <w:t>h</w:t>
      </w:r>
      <w:r>
        <w:rPr>
          <w:rFonts w:ascii="Arial" w:hAnsi="Arial" w:cs="Arial" w:eastAsia="Arial"/>
          <w:sz w:val="19"/>
          <w:szCs w:val="19"/>
          <w:color w:val="565656"/>
          <w:spacing w:val="-24"/>
          <w:w w:val="95"/>
          <w:position w:val="-4"/>
        </w:rPr>
        <w:t>8</w:t>
      </w:r>
      <w:r>
        <w:rPr>
          <w:rFonts w:ascii="Arial" w:hAnsi="Arial" w:cs="Arial" w:eastAsia="Arial"/>
          <w:sz w:val="19"/>
          <w:szCs w:val="19"/>
          <w:color w:val="3B3B3B"/>
          <w:spacing w:val="-12"/>
          <w:w w:val="57"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50578A"/>
          <w:spacing w:val="0"/>
          <w:w w:val="62"/>
          <w:position w:val="-4"/>
        </w:rPr>
        <w:t>E!"$U</w:t>
      </w:r>
      <w:r>
        <w:rPr>
          <w:rFonts w:ascii="Arial" w:hAnsi="Arial" w:cs="Arial" w:eastAsia="Arial"/>
          <w:sz w:val="19"/>
          <w:szCs w:val="19"/>
          <w:color w:val="50578A"/>
          <w:spacing w:val="0"/>
          <w:w w:val="63"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50578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50578A"/>
          <w:spacing w:val="0"/>
          <w:w w:val="100"/>
          <w:position w:val="-4"/>
        </w:rPr>
      </w:r>
      <w:r>
        <w:rPr>
          <w:rFonts w:ascii="Arial" w:hAnsi="Arial" w:cs="Arial" w:eastAsia="Arial"/>
          <w:sz w:val="28"/>
          <w:szCs w:val="28"/>
          <w:color w:val="727272"/>
          <w:spacing w:val="-27"/>
          <w:w w:val="100"/>
          <w:position w:val="-4"/>
        </w:rPr>
        <w:t>'</w:t>
      </w:r>
      <w:r>
        <w:rPr>
          <w:rFonts w:ascii="Arial" w:hAnsi="Arial" w:cs="Arial" w:eastAsia="Arial"/>
          <w:sz w:val="28"/>
          <w:szCs w:val="28"/>
          <w:color w:val="565656"/>
          <w:spacing w:val="0"/>
          <w:w w:val="81"/>
          <w:position w:val="-4"/>
        </w:rPr>
        <w:t>$</w:t>
      </w:r>
      <w:r>
        <w:rPr>
          <w:rFonts w:ascii="Arial" w:hAnsi="Arial" w:cs="Arial" w:eastAsia="Arial"/>
          <w:sz w:val="28"/>
          <w:szCs w:val="28"/>
          <w:color w:val="565656"/>
          <w:spacing w:val="-7"/>
          <w:w w:val="80"/>
          <w:position w:val="-4"/>
        </w:rPr>
        <w:t>,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0"/>
          <w:position w:val="-4"/>
        </w:rPr>
        <w:t>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189" w:right="-20"/>
        <w:jc w:val="left"/>
        <w:rPr>
          <w:rFonts w:ascii="Times New Roman" w:hAnsi="Times New Roman" w:cs="Times New Roman" w:eastAsia="Times New Roman"/>
          <w:sz w:val="105"/>
          <w:szCs w:val="105"/>
        </w:rPr>
      </w:pPr>
      <w:rPr/>
      <w:r>
        <w:rPr>
          <w:rFonts w:ascii="Times New Roman" w:hAnsi="Times New Roman" w:cs="Times New Roman" w:eastAsia="Times New Roman"/>
          <w:sz w:val="105"/>
          <w:szCs w:val="105"/>
          <w:color w:val="BFBFBF"/>
          <w:spacing w:val="54"/>
          <w:w w:val="5"/>
          <w:position w:val="-61"/>
        </w:rPr>
        <w:t>-</w:t>
      </w:r>
      <w:r>
        <w:rPr>
          <w:rFonts w:ascii="Times New Roman" w:hAnsi="Times New Roman" w:cs="Times New Roman" w:eastAsia="Times New Roman"/>
          <w:sz w:val="105"/>
          <w:szCs w:val="105"/>
          <w:color w:val="3B3B3B"/>
          <w:spacing w:val="-94"/>
          <w:w w:val="20"/>
          <w:position w:val="-61"/>
        </w:rPr>
        <w:t>4</w:t>
      </w:r>
      <w:r>
        <w:rPr>
          <w:rFonts w:ascii="Times New Roman" w:hAnsi="Times New Roman" w:cs="Times New Roman" w:eastAsia="Times New Roman"/>
          <w:sz w:val="105"/>
          <w:szCs w:val="105"/>
          <w:color w:val="3B3B3B"/>
          <w:spacing w:val="0"/>
          <w:w w:val="92"/>
          <w:position w:val="-61"/>
        </w:rPr>
        <w:t>w</w:t>
      </w:r>
      <w:r>
        <w:rPr>
          <w:rFonts w:ascii="Times New Roman" w:hAnsi="Times New Roman" w:cs="Times New Roman" w:eastAsia="Times New Roman"/>
          <w:sz w:val="105"/>
          <w:szCs w:val="10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6217" w:space="2395"/>
            <w:col w:w="2928"/>
          </w:cols>
        </w:sectPr>
      </w:pPr>
      <w:rPr/>
    </w:p>
    <w:p>
      <w:pPr>
        <w:spacing w:before="0" w:after="0" w:line="61" w:lineRule="exact"/>
        <w:ind w:left="2589" w:right="-158"/>
        <w:jc w:val="left"/>
        <w:tabs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62"/>
          <w:szCs w:val="62"/>
          <w:color w:val="383D7E"/>
          <w:spacing w:val="0"/>
          <w:w w:val="100"/>
          <w:position w:val="-2"/>
        </w:rPr>
        <w:t>-</w:t>
      </w:r>
      <w:r>
        <w:rPr>
          <w:rFonts w:ascii="Arial" w:hAnsi="Arial" w:cs="Arial" w:eastAsia="Arial"/>
          <w:sz w:val="62"/>
          <w:szCs w:val="62"/>
          <w:color w:val="383D7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62"/>
          <w:szCs w:val="62"/>
          <w:color w:val="383D7E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626689"/>
          <w:spacing w:val="-16"/>
          <w:w w:val="140"/>
          <w:position w:val="13"/>
        </w:rPr>
        <w:t>c</w:t>
      </w:r>
      <w:r>
        <w:rPr>
          <w:rFonts w:ascii="Arial" w:hAnsi="Arial" w:cs="Arial" w:eastAsia="Arial"/>
          <w:sz w:val="52"/>
          <w:szCs w:val="52"/>
          <w:color w:val="7077B6"/>
          <w:spacing w:val="0"/>
          <w:w w:val="254"/>
          <w:position w:val="23"/>
        </w:rPr>
        <w:t>-</w:t>
      </w:r>
      <w:r>
        <w:rPr>
          <w:rFonts w:ascii="Arial" w:hAnsi="Arial" w:cs="Arial" w:eastAsia="Arial"/>
          <w:sz w:val="52"/>
          <w:szCs w:val="52"/>
          <w:color w:val="7077B6"/>
          <w:spacing w:val="-99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  <w:position w:val="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  <w:position w:val="1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3" w:lineRule="atLeast"/>
        <w:ind w:right="925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80"/>
        </w:rPr>
        <w:t>'Ol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65656"/>
          <w:w w:val="461"/>
          <w:position w:val="1"/>
        </w:rPr>
        <w:t>'$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w w:val="69"/>
          <w:position w:val="1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2" w:lineRule="exact"/>
        <w:ind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5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5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6"/>
          <w:b/>
          <w:bCs/>
          <w:position w:val="-4"/>
        </w:rPr>
        <w:t>:.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-17"/>
          <w:w w:val="106"/>
          <w:b/>
          <w:bCs/>
          <w:position w:val="-4"/>
        </w:rPr>
        <w:t>0</w:t>
      </w:r>
      <w:r>
        <w:rPr>
          <w:rFonts w:ascii="Times New Roman" w:hAnsi="Times New Roman" w:cs="Times New Roman" w:eastAsia="Times New Roman"/>
          <w:sz w:val="14"/>
          <w:szCs w:val="14"/>
          <w:color w:val="828383"/>
          <w:spacing w:val="-25"/>
          <w:w w:val="96"/>
          <w:b/>
          <w:bCs/>
          <w:position w:val="-4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-30"/>
          <w:w w:val="71"/>
          <w:b/>
          <w:bCs/>
          <w:position w:val="-4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28383"/>
          <w:spacing w:val="0"/>
          <w:w w:val="105"/>
          <w:b/>
          <w:bCs/>
          <w:position w:val="-4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49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565656"/>
          <w:w w:val="115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565656"/>
          <w:spacing w:val="-20"/>
          <w:w w:val="11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28383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5030" w:space="125"/>
            <w:col w:w="5840" w:space="54"/>
            <w:col w:w="491"/>
          </w:cols>
        </w:sectPr>
      </w:pPr>
      <w:rPr/>
    </w:p>
    <w:p>
      <w:pPr>
        <w:spacing w:before="0" w:after="0" w:line="246" w:lineRule="exact"/>
        <w:ind w:left="221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4.560382pt;margin-top:22.521742pt;width:567.736528pt;height:753.502381pt;mso-position-horizontal-relative:page;mso-position-vertical-relative:page;z-index:-17391" coordorigin="291,450" coordsize="11355,15070">
            <v:group style="position:absolute;left:308;top:472;width:11269;height:2" coordorigin="308,472" coordsize="11269,2">
              <v:shape style="position:absolute;left:308;top:472;width:11269;height:2" coordorigin="308,472" coordsize="11269,0" path="m308,472l11577,472e" filled="f" stroked="t" strokeweight=".710263pt" strokecolor="#606060">
                <v:path arrowok="t"/>
              </v:shape>
            </v:group>
            <v:group style="position:absolute;left:310;top:458;width:2;height:1668" coordorigin="310,458" coordsize="2,1668">
              <v:shape style="position:absolute;left:310;top:458;width:2;height:1668" coordorigin="310,458" coordsize="0,1668" path="m310,2126l310,458e" filled="f" stroked="t" strokeweight=".710263pt" strokecolor="#747474">
                <v:path arrowok="t"/>
              </v:shape>
            </v:group>
            <v:group style="position:absolute;left:909;top:472;width:980;height:2" coordorigin="909,472" coordsize="980,2">
              <v:shape style="position:absolute;left:909;top:472;width:980;height:2" coordorigin="909,472" coordsize="980,0" path="m909,472l1889,472e" filled="f" stroked="t" strokeweight=".710263pt" strokecolor="#7C7C80">
                <v:path arrowok="t"/>
              </v:shape>
            </v:group>
            <v:group style="position:absolute;left:2266;top:467;width:2;height:548" coordorigin="2266,467" coordsize="2,548">
              <v:shape style="position:absolute;left:2266;top:467;width:2;height:548" coordorigin="2266,467" coordsize="0,548" path="m2266,1015l2266,467e" filled="f" stroked="t" strokeweight=".473508pt" strokecolor="#707070">
                <v:path arrowok="t"/>
              </v:shape>
            </v:group>
            <v:group style="position:absolute;left:2694;top:484;width:5038;height:2" coordorigin="2694,484" coordsize="5038,2">
              <v:shape style="position:absolute;left:2694;top:484;width:5038;height:2" coordorigin="2694,484" coordsize="5038,0" path="m2694,484l7732,484e" filled="f" stroked="t" strokeweight=".710263pt" strokecolor="#5B5B5B">
                <v:path arrowok="t"/>
              </v:shape>
            </v:group>
            <v:group style="position:absolute;left:7676;top:486;width:478;height:2" coordorigin="7676,486" coordsize="478,2">
              <v:shape style="position:absolute;left:7676;top:486;width:478;height:2" coordorigin="7676,486" coordsize="478,0" path="m7676,486l8154,486e" filled="f" stroked="t" strokeweight=".473508pt" strokecolor="#545454">
                <v:path arrowok="t"/>
              </v:shape>
            </v:group>
            <v:group style="position:absolute;left:8097;top:489;width:3480;height:2" coordorigin="8097,489" coordsize="3480,2">
              <v:shape style="position:absolute;left:8097;top:489;width:3480;height:2" coordorigin="8097,489" coordsize="3480,0" path="m8097,489l11577,489e" filled="f" stroked="t" strokeweight=".710263pt" strokecolor="#605B60">
                <v:path arrowok="t"/>
              </v:shape>
            </v:group>
            <v:group style="position:absolute;left:9068;top:477;width:2;height:1520" coordorigin="9068,477" coordsize="2,1520">
              <v:shape style="position:absolute;left:9068;top:477;width:2;height:1520" coordorigin="9068,477" coordsize="0,1520" path="m9068,1997l9068,477e" filled="f" stroked="t" strokeweight=".710263pt" strokecolor="#5B5B5B">
                <v:path arrowok="t"/>
              </v:shape>
            </v:group>
            <v:group style="position:absolute;left:11575;top:481;width:2;height:2721" coordorigin="11575,481" coordsize="2,2721">
              <v:shape style="position:absolute;left:11575;top:481;width:2;height:2721" coordorigin="11575,481" coordsize="0,2721" path="m11575,3203l11575,481e" filled="f" stroked="t" strokeweight=".710263pt" strokecolor="#646464">
                <v:path arrowok="t"/>
              </v:shape>
            </v:group>
            <v:group style="position:absolute;left:313;top:458;width:2;height:8207" coordorigin="313,458" coordsize="2,8207">
              <v:shape style="position:absolute;left:313;top:458;width:2;height:8207" coordorigin="313,458" coordsize="0,8207" path="m313,8665l313,458e" filled="f" stroked="t" strokeweight=".710263pt" strokecolor="#606060">
                <v:path arrowok="t"/>
              </v:shape>
            </v:group>
            <v:group style="position:absolute;left:2266;top:958;width:2;height:605" coordorigin="2266,958" coordsize="2,605">
              <v:shape style="position:absolute;left:2266;top:958;width:2;height:605" coordorigin="2266,958" coordsize="0,605" path="m2266,1563l2266,958e" filled="f" stroked="t" strokeweight=".947017pt" strokecolor="#878787">
                <v:path arrowok="t"/>
              </v:shape>
            </v:group>
            <v:group style="position:absolute;left:9068;top:958;width:2;height:234" coordorigin="9068,958" coordsize="2,234">
              <v:shape style="position:absolute;left:9068;top:958;width:2;height:234" coordorigin="9068,958" coordsize="0,234" path="m9068,1192l9068,958e" filled="f" stroked="t" strokeweight=".473508pt" strokecolor="#4B4B4B">
                <v:path arrowok="t"/>
              </v:shape>
            </v:group>
            <v:group style="position:absolute;left:9072;top:1258;width:2;height:276" coordorigin="9072,1258" coordsize="2,276">
              <v:shape style="position:absolute;left:9072;top:1258;width:2;height:276" coordorigin="9072,1258" coordsize="0,276" path="m9072,1535l9072,1258e" filled="f" stroked="t" strokeweight=".473508pt" strokecolor="#484848">
                <v:path arrowok="t"/>
              </v:shape>
            </v:group>
            <v:group style="position:absolute;left:303;top:1980;width:11279;height:2" coordorigin="303,1980" coordsize="11279,2">
              <v:shape style="position:absolute;left:303;top:1980;width:11279;height:2" coordorigin="303,1980" coordsize="11279,0" path="m303,1980l11582,1980e" filled="f" stroked="t" strokeweight=".710263pt" strokecolor="#646464">
                <v:path arrowok="t"/>
              </v:shape>
            </v:group>
            <v:group style="position:absolute;left:2263;top:1087;width:2;height:896" coordorigin="2263,1087" coordsize="2,896">
              <v:shape style="position:absolute;left:2263;top:1087;width:2;height:896" coordorigin="2263,1087" coordsize="0,896" path="m2263,1983l2263,1087e" filled="f" stroked="t" strokeweight=".710263pt" strokecolor="#747474">
                <v:path arrowok="t"/>
              </v:shape>
            </v:group>
            <v:group style="position:absolute;left:2443;top:1980;width:890;height:2" coordorigin="2443,1980" coordsize="890,2">
              <v:shape style="position:absolute;left:2443;top:1980;width:890;height:2" coordorigin="2443,1980" coordsize="890,0" path="m2443,1980l3333,1980e" filled="f" stroked="t" strokeweight=".710263pt" strokecolor="#676767">
                <v:path arrowok="t"/>
              </v:shape>
            </v:group>
            <v:group style="position:absolute;left:9075;top:1477;width:2;height:519" coordorigin="9075,1477" coordsize="2,519">
              <v:shape style="position:absolute;left:9075;top:1477;width:2;height:519" coordorigin="9075,1477" coordsize="0,519" path="m9075,1997l9075,1477e" filled="f" stroked="t" strokeweight=".710263pt" strokecolor="#5B5B5B">
                <v:path arrowok="t"/>
              </v:shape>
            </v:group>
            <v:group style="position:absolute;left:303;top:2219;width:11284;height:2" coordorigin="303,2219" coordsize="11284,2">
              <v:shape style="position:absolute;left:303;top:2219;width:11284;height:2" coordorigin="303,2219" coordsize="11284,0" path="m303,2219l11587,2219e" filled="f" stroked="t" strokeweight=".710263pt" strokecolor="#646464">
                <v:path arrowok="t"/>
              </v:shape>
            </v:group>
            <v:group style="position:absolute;left:7704;top:1968;width:2;height:267" coordorigin="7704,1968" coordsize="2,267">
              <v:shape style="position:absolute;left:7704;top:1968;width:2;height:267" coordorigin="7704,1968" coordsize="0,267" path="m7704,2235l7704,1968e" filled="f" stroked="t" strokeweight=".236754pt" strokecolor="#606060">
                <v:path arrowok="t"/>
              </v:shape>
            </v:group>
            <v:group style="position:absolute;left:308;top:2454;width:4285;height:2" coordorigin="308,2454" coordsize="4285,2">
              <v:shape style="position:absolute;left:308;top:2454;width:4285;height:2" coordorigin="308,2454" coordsize="4285,0" path="m308,2454l4593,2454e" filled="f" stroked="t" strokeweight=".710263pt" strokecolor="#6B6B6B">
                <v:path arrowok="t"/>
              </v:shape>
            </v:group>
            <v:group style="position:absolute;left:4536;top:2464;width:7051;height:2" coordorigin="4536,2464" coordsize="7051,2">
              <v:shape style="position:absolute;left:4536;top:2464;width:7051;height:2" coordorigin="4536,2464" coordsize="7051,0" path="m4536,2464l11587,2464e" filled="f" stroked="t" strokeweight=".710263pt" strokecolor="#676767">
                <v:path arrowok="t"/>
              </v:shape>
            </v:group>
            <v:group style="position:absolute;left:298;top:2698;width:11293;height:2" coordorigin="298,2698" coordsize="11293,2">
              <v:shape style="position:absolute;left:298;top:2698;width:11293;height:2" coordorigin="298,2698" coordsize="11293,0" path="m298,2698l11591,2698e" filled="f" stroked="t" strokeweight=".710263pt" strokecolor="#646464">
                <v:path arrowok="t"/>
              </v:shape>
            </v:group>
            <v:group style="position:absolute;left:315;top:458;width:2;height:8207" coordorigin="315,458" coordsize="2,8207">
              <v:shape style="position:absolute;left:315;top:458;width:2;height:8207" coordorigin="315,458" coordsize="0,8207" path="m315,8665l315,458e" filled="f" stroked="t" strokeweight=".710263pt" strokecolor="#606060">
                <v:path arrowok="t"/>
              </v:shape>
            </v:group>
            <v:group style="position:absolute;left:4536;top:2698;width:199;height:2" coordorigin="4536,2698" coordsize="199,2">
              <v:shape style="position:absolute;left:4536;top:2698;width:199;height:2" coordorigin="4536,2698" coordsize="199,0" path="m4536,2698l4735,2698e" filled="f" stroked="t" strokeweight=".473508pt" strokecolor="#575757">
                <v:path arrowok="t"/>
              </v:shape>
            </v:group>
            <v:group style="position:absolute;left:4678;top:2698;width:227;height:2" coordorigin="4678,2698" coordsize="227,2">
              <v:shape style="position:absolute;left:4678;top:2698;width:227;height:2" coordorigin="4678,2698" coordsize="227,0" path="m4678,2698l4906,2698e" filled="f" stroked="t" strokeweight=".473508pt" strokecolor="#343434">
                <v:path arrowok="t"/>
              </v:shape>
            </v:group>
            <v:group style="position:absolute;left:5289;top:2702;width:327;height:2" coordorigin="5289,2702" coordsize="327,2">
              <v:shape style="position:absolute;left:5289;top:2702;width:327;height:2" coordorigin="5289,2702" coordsize="327,0" path="m5289,2702l5616,2702e" filled="f" stroked="t" strokeweight=".473508pt" strokecolor="#4B4B4B">
                <v:path arrowok="t"/>
              </v:shape>
            </v:group>
            <v:group style="position:absolute;left:303;top:2926;width:1354;height:2" coordorigin="303,2926" coordsize="1354,2">
              <v:shape style="position:absolute;left:303;top:2926;width:1354;height:2" coordorigin="303,2926" coordsize="1354,0" path="m303,2926l1657,2926e" filled="f" stroked="t" strokeweight=".710263pt" strokecolor="#646464">
                <v:path arrowok="t"/>
              </v:shape>
            </v:group>
            <v:group style="position:absolute;left:573;top:2938;width:11019;height:2" coordorigin="573,2938" coordsize="11019,2">
              <v:shape style="position:absolute;left:573;top:2938;width:11019;height:2" coordorigin="573,2938" coordsize="11019,0" path="m573,2938l11591,2938e" filled="f" stroked="t" strokeweight=".710263pt" strokecolor="#606060">
                <v:path arrowok="t"/>
              </v:shape>
            </v:group>
            <v:group style="position:absolute;left:4678;top:2936;width:227;height:2" coordorigin="4678,2936" coordsize="227,2">
              <v:shape style="position:absolute;left:4678;top:2936;width:227;height:2" coordorigin="4678,2936" coordsize="227,0" path="m4678,2936l4906,2936e" filled="f" stroked="t" strokeweight=".473508pt" strokecolor="#343434">
                <v:path arrowok="t"/>
              </v:shape>
            </v:group>
            <v:group style="position:absolute;left:4849;top:2936;width:246;height:2" coordorigin="4849,2936" coordsize="246,2">
              <v:shape style="position:absolute;left:4849;top:2936;width:246;height:2" coordorigin="4849,2936" coordsize="246,0" path="m4849,2936l5095,2936e" filled="f" stroked="t" strokeweight=".473508pt" strokecolor="#4B4B4B">
                <v:path arrowok="t"/>
              </v:shape>
            </v:group>
            <v:group style="position:absolute;left:303;top:3174;width:6629;height:2" coordorigin="303,3174" coordsize="6629,2">
              <v:shape style="position:absolute;left:303;top:3174;width:6629;height:2" coordorigin="303,3174" coordsize="6629,0" path="m303,3174l6932,3174e" filled="f" stroked="t" strokeweight=".710263pt" strokecolor="#606060">
                <v:path arrowok="t"/>
              </v:shape>
            </v:group>
            <v:group style="position:absolute;left:6875;top:3181;width:450;height:2" coordorigin="6875,3181" coordsize="450,2">
              <v:shape style="position:absolute;left:6875;top:3181;width:450;height:2" coordorigin="6875,3181" coordsize="450,0" path="m6875,3181l7325,3181e" filled="f" stroked="t" strokeweight=".473508pt" strokecolor="#4B4B4B">
                <v:path arrowok="t"/>
              </v:shape>
            </v:group>
            <v:group style="position:absolute;left:7268;top:3181;width:4299;height:2" coordorigin="7268,3181" coordsize="4299,2">
              <v:shape style="position:absolute;left:7268;top:3181;width:4299;height:2" coordorigin="7268,3181" coordsize="4299,0" path="m7268,3181l11568,3181e" filled="f" stroked="t" strokeweight=".710263pt" strokecolor="#646464">
                <v:path arrowok="t"/>
              </v:shape>
            </v:group>
            <v:group style="position:absolute;left:11071;top:3181;width:521;height:2" coordorigin="11071,3181" coordsize="521,2">
              <v:shape style="position:absolute;left:11071;top:3181;width:521;height:2" coordorigin="11071,3181" coordsize="521,0" path="m11071,3181l11591,3181e" filled="f" stroked="t" strokeweight=".947017pt" strokecolor="#777777">
                <v:path arrowok="t"/>
              </v:shape>
            </v:group>
            <v:group style="position:absolute;left:3821;top:3169;width:2;height:581" coordorigin="3821,3169" coordsize="2,581">
              <v:shape style="position:absolute;left:3821;top:3169;width:2;height:581" coordorigin="3821,3169" coordsize="0,581" path="m3821,3751l3821,3169e" filled="f" stroked="t" strokeweight=".947017pt" strokecolor="#5B5B5B">
                <v:path arrowok="t"/>
              </v:shape>
            </v:group>
            <v:group style="position:absolute;left:11594;top:1630;width:2;height:5219" coordorigin="11594,1630" coordsize="2,5219">
              <v:shape style="position:absolute;left:11594;top:1630;width:2;height:5219" coordorigin="11594,1630" coordsize="0,5219" path="m11594,6849l11594,1630e" filled="f" stroked="t" strokeweight=".710263pt" strokecolor="#646464">
                <v:path arrowok="t"/>
              </v:shape>
            </v:group>
            <v:group style="position:absolute;left:313;top:3384;width:2;height:262" coordorigin="313,3384" coordsize="2,262">
              <v:shape style="position:absolute;left:313;top:3384;width:2;height:262" coordorigin="313,3384" coordsize="0,262" path="m313,3646l313,3384e" filled="f" stroked="t" strokeweight=".473508pt" strokecolor="#232323">
                <v:path arrowok="t"/>
              </v:shape>
            </v:group>
            <v:group style="position:absolute;left:3812;top:3598;width:2386;height:2" coordorigin="3812,3598" coordsize="2386,2">
              <v:shape style="position:absolute;left:3812;top:3598;width:2386;height:2" coordorigin="3812,3598" coordsize="2386,0" path="m3812,3598l6198,3598e" filled="f" stroked="t" strokeweight=".710263pt" strokecolor="#747474">
                <v:path arrowok="t"/>
              </v:shape>
            </v:group>
            <v:group style="position:absolute;left:6899;top:3617;width:2936;height:2" coordorigin="6899,3617" coordsize="2936,2">
              <v:shape style="position:absolute;left:6899;top:3617;width:2936;height:2" coordorigin="6899,3617" coordsize="2936,0" path="m6899,3617l9835,3617e" filled="f" stroked="t" strokeweight=".236754pt" strokecolor="#707070">
                <v:path arrowok="t"/>
              </v:shape>
            </v:group>
            <v:group style="position:absolute;left:6911;top:3179;width:2;height:467" coordorigin="6911,3179" coordsize="2,467">
              <v:shape style="position:absolute;left:6911;top:3179;width:2;height:467" coordorigin="6911,3179" coordsize="0,467" path="m6911,3646l6911,3179e" filled="f" stroked="t" strokeweight=".473508pt" strokecolor="#4B4B4B">
                <v:path arrowok="t"/>
              </v:shape>
            </v:group>
            <v:group style="position:absolute;left:9835;top:3617;width:1264;height:2" coordorigin="9835,3617" coordsize="1264,2">
              <v:shape style="position:absolute;left:9835;top:3617;width:1264;height:2" coordorigin="9835,3617" coordsize="1264,0" path="m9835,3617l11099,3617e" filled="f" stroked="t" strokeweight=".236754pt" strokecolor="#000000">
                <v:path arrowok="t"/>
              </v:shape>
            </v:group>
            <v:group style="position:absolute;left:11099;top:3617;width:497;height:2" coordorigin="11099,3617" coordsize="497,2">
              <v:shape style="position:absolute;left:11099;top:3617;width:497;height:2" coordorigin="11099,3617" coordsize="497,0" path="m11099,3617l11596,3617e" filled="f" stroked="t" strokeweight=".236754pt" strokecolor="#606060">
                <v:path arrowok="t"/>
              </v:shape>
            </v:group>
            <v:group style="position:absolute;left:303;top:3903;width:3547;height:2" coordorigin="303,3903" coordsize="3547,2">
              <v:shape style="position:absolute;left:303;top:3903;width:3547;height:2" coordorigin="303,3903" coordsize="3547,0" path="m303,3903l3850,3903e" filled="f" stroked="t" strokeweight=".710263pt" strokecolor="#646464">
                <v:path arrowok="t"/>
              </v:shape>
            </v:group>
            <v:group style="position:absolute;left:3819;top:3589;width:2;height:324" coordorigin="3819,3589" coordsize="2,324">
              <v:shape style="position:absolute;left:3819;top:3589;width:2;height:324" coordorigin="3819,3589" coordsize="0,324" path="m3819,3913l3819,3589e" filled="f" stroked="t" strokeweight=".710263pt" strokecolor="#484848">
                <v:path arrowok="t"/>
              </v:shape>
            </v:group>
            <v:group style="position:absolute;left:3779;top:3908;width:1837;height:2" coordorigin="3779,3908" coordsize="1837,2">
              <v:shape style="position:absolute;left:3779;top:3908;width:1837;height:2" coordorigin="3779,3908" coordsize="1837,0" path="m3779,3908l5616,3908e" filled="f" stroked="t" strokeweight=".947017pt" strokecolor="#444444">
                <v:path arrowok="t"/>
              </v:shape>
            </v:group>
            <v:group style="position:absolute;left:5559;top:3915;width:6032;height:2" coordorigin="5559,3915" coordsize="6032,2">
              <v:shape style="position:absolute;left:5559;top:3915;width:6032;height:2" coordorigin="5559,3915" coordsize="6032,0" path="m5559,3915l11591,3915e" filled="f" stroked="t" strokeweight=".710263pt" strokecolor="#646464">
                <v:path arrowok="t"/>
              </v:shape>
            </v:group>
            <v:group style="position:absolute;left:6913;top:3565;width:2;height:357" coordorigin="6913,3565" coordsize="2,357">
              <v:shape style="position:absolute;left:6913;top:3565;width:2;height:357" coordorigin="6913,3565" coordsize="0,357" path="m6913,3922l6913,3565e" filled="f" stroked="t" strokeweight=".947017pt" strokecolor="#676767">
                <v:path arrowok="t"/>
              </v:shape>
            </v:group>
            <v:group style="position:absolute;left:11587;top:3589;width:2;height:348" coordorigin="11587,3589" coordsize="2,348">
              <v:shape style="position:absolute;left:11587;top:3589;width:2;height:348" coordorigin="11587,3589" coordsize="0,348" path="m11587,3937l11587,3589e" filled="f" stroked="t" strokeweight=".473508pt" strokecolor="#4F4F4F">
                <v:path arrowok="t"/>
              </v:shape>
            </v:group>
            <v:group style="position:absolute;left:303;top:4185;width:7851;height:2" coordorigin="303,4185" coordsize="7851,2">
              <v:shape style="position:absolute;left:303;top:4185;width:7851;height:2" coordorigin="303,4185" coordsize="7851,0" path="m303,4185l8154,4185e" filled="f" stroked="t" strokeweight=".710263pt" strokecolor="#676767">
                <v:path arrowok="t"/>
              </v:shape>
            </v:group>
            <v:group style="position:absolute;left:2270;top:3899;width:2;height:539" coordorigin="2270,3899" coordsize="2,539">
              <v:shape style="position:absolute;left:2270;top:3899;width:2;height:539" coordorigin="2270,3899" coordsize="0,539" path="m2270,4437l2270,3899e" filled="f" stroked="t" strokeweight=".473508pt" strokecolor="#444444">
                <v:path arrowok="t"/>
              </v:shape>
            </v:group>
            <v:group style="position:absolute;left:4536;top:4185;width:199;height:2" coordorigin="4536,4185" coordsize="199,2">
              <v:shape style="position:absolute;left:4536;top:4185;width:199;height:2" coordorigin="4536,4185" coordsize="199,0" path="m4536,4185l4735,4185e" filled="f" stroked="t" strokeweight=".473508pt" strokecolor="#5B5B5B">
                <v:path arrowok="t"/>
              </v:shape>
            </v:group>
            <v:group style="position:absolute;left:4678;top:4185;width:227;height:2" coordorigin="4678,4185" coordsize="227,2">
              <v:shape style="position:absolute;left:4678;top:4185;width:227;height:2" coordorigin="4678,4185" coordsize="227,0" path="m4678,4185l4906,4185e" filled="f" stroked="t" strokeweight=".473508pt" strokecolor="#3F3F3F">
                <v:path arrowok="t"/>
              </v:shape>
            </v:group>
            <v:group style="position:absolute;left:5289;top:4187;width:327;height:2" coordorigin="5289,4187" coordsize="327,2">
              <v:shape style="position:absolute;left:5289;top:4187;width:327;height:2" coordorigin="5289,4187" coordsize="327,0" path="m5289,4187l5616,4187e" filled="f" stroked="t" strokeweight=".473508pt" strokecolor="#646464">
                <v:path arrowok="t"/>
              </v:shape>
            </v:group>
            <v:group style="position:absolute;left:8097;top:4187;width:739;height:2" coordorigin="8097,4187" coordsize="739,2">
              <v:shape style="position:absolute;left:8097;top:4187;width:739;height:2" coordorigin="8097,4187" coordsize="739,0" path="m8097,4187l8836,4187e" filled="f" stroked="t" strokeweight=".473508pt" strokecolor="#545454">
                <v:path arrowok="t"/>
              </v:shape>
            </v:group>
            <v:group style="position:absolute;left:8675;top:4187;width:2922;height:2" coordorigin="8675,4187" coordsize="2922,2">
              <v:shape style="position:absolute;left:8675;top:4187;width:2922;height:2" coordorigin="8675,4187" coordsize="2922,0" path="m8675,4187l11596,4187e" filled="f" stroked="t" strokeweight=".710263pt" strokecolor="#676767">
                <v:path arrowok="t"/>
              </v:shape>
            </v:group>
            <v:group style="position:absolute;left:2263;top:4423;width:2642;height:2" coordorigin="2263,4423" coordsize="2642,2">
              <v:shape style="position:absolute;left:2263;top:4423;width:2642;height:2" coordorigin="2263,4423" coordsize="2642,0" path="m2263,4423l4906,4423e" filled="f" stroked="t" strokeweight=".473508pt" strokecolor="#777777">
                <v:path arrowok="t"/>
              </v:shape>
            </v:group>
            <v:group style="position:absolute;left:4607;top:4425;width:6752;height:2" coordorigin="4607,4425" coordsize="6752,2">
              <v:shape style="position:absolute;left:4607;top:4425;width:6752;height:2" coordorigin="4607,4425" coordsize="6752,0" path="m4607,4425l11359,4425e" filled="f" stroked="t" strokeweight=".710263pt" strokecolor="#777777">
                <v:path arrowok="t"/>
              </v:shape>
            </v:group>
            <v:group style="position:absolute;left:5289;top:4428;width:327;height:2" coordorigin="5289,4428" coordsize="327,2">
              <v:shape style="position:absolute;left:5289;top:4428;width:327;height:2" coordorigin="5289,4428" coordsize="327,0" path="m5289,4428l5616,4428e" filled="f" stroked="t" strokeweight=".473508pt" strokecolor="#707070">
                <v:path arrowok="t"/>
              </v:shape>
            </v:group>
            <v:group style="position:absolute;left:6875;top:4428;width:450;height:2" coordorigin="6875,4428" coordsize="450,2">
              <v:shape style="position:absolute;left:6875;top:4428;width:450;height:2" coordorigin="6875,4428" coordsize="450,0" path="m6875,4428l7325,4428e" filled="f" stroked="t" strokeweight=".473508pt" strokecolor="#747474">
                <v:path arrowok="t"/>
              </v:shape>
            </v:group>
            <v:group style="position:absolute;left:11071;top:4425;width:526;height:2" coordorigin="11071,4425" coordsize="526,2">
              <v:shape style="position:absolute;left:11071;top:4425;width:526;height:2" coordorigin="11071,4425" coordsize="526,0" path="m11071,4425l11596,4425e" filled="f" stroked="t" strokeweight=".473508pt" strokecolor="#8C8C8C">
                <v:path arrowok="t"/>
              </v:shape>
            </v:group>
            <v:group style="position:absolute;left:2275;top:3899;width:2;height:9222" coordorigin="2275,3899" coordsize="2,9222">
              <v:shape style="position:absolute;left:2275;top:3899;width:2;height:9222" coordorigin="2275,3899" coordsize="0,9222" path="m2275,13121l2275,3899e" filled="f" stroked="t" strokeweight=".710263pt" strokecolor="#545454">
                <v:path arrowok="t"/>
              </v:shape>
            </v:group>
            <v:group style="position:absolute;left:4887;top:4418;width:2;height:272" coordorigin="4887,4418" coordsize="2,272">
              <v:shape style="position:absolute;left:4887;top:4418;width:2;height:272" coordorigin="4887,4418" coordsize="0,272" path="m4887,4690l4887,4418e" filled="f" stroked="t" strokeweight=".473508pt" strokecolor="#3F3F3F">
                <v:path arrowok="t"/>
              </v:shape>
            </v:group>
            <v:group style="position:absolute;left:7704;top:4404;width:2;height:257" coordorigin="7704,4404" coordsize="2,257">
              <v:shape style="position:absolute;left:7704;top:4404;width:2;height:257" coordorigin="7704,4404" coordsize="0,257" path="m7704,4661l7704,4404e" filled="f" stroked="t" strokeweight=".236754pt" strokecolor="#7C7C7C">
                <v:path arrowok="t"/>
              </v:shape>
            </v:group>
            <v:group style="position:absolute;left:4887;top:4911;width:6241;height:2" coordorigin="4887,4911" coordsize="6241,2">
              <v:shape style="position:absolute;left:4887;top:4911;width:6241;height:2" coordorigin="4887,4911" coordsize="6241,0" path="m4887,4911l11127,4911e" filled="f" stroked="t" strokeweight=".710263pt" strokecolor="#606060">
                <v:path arrowok="t"/>
              </v:shape>
            </v:group>
            <v:group style="position:absolute;left:7704;top:4661;width:2;height:248" coordorigin="7704,4661" coordsize="2,248">
              <v:shape style="position:absolute;left:7704;top:4661;width:2;height:248" coordorigin="7704,4661" coordsize="0,248" path="m7704,4909l7704,4661e" filled="f" stroked="t" strokeweight=".236754pt" strokecolor="#3B3B3B">
                <v:path arrowok="t"/>
              </v:shape>
            </v:group>
            <v:group style="position:absolute;left:10805;top:4909;width:795;height:2" coordorigin="10805,4909" coordsize="795,2">
              <v:shape style="position:absolute;left:10805;top:4909;width:795;height:2" coordorigin="10805,4909" coordsize="795,0" path="m10805,4909l11601,4909e" filled="f" stroked="t" strokeweight=".710263pt" strokecolor="#747474">
                <v:path arrowok="t"/>
              </v:shape>
            </v:group>
            <v:group style="position:absolute;left:4889;top:4633;width:2;height:1044" coordorigin="4889,4633" coordsize="2,1044">
              <v:shape style="position:absolute;left:4889;top:4633;width:2;height:1044" coordorigin="4889,4633" coordsize="0,1044" path="m4889,5676l4889,4633e" filled="f" stroked="t" strokeweight=".947017pt" strokecolor="#5B5B5B">
                <v:path arrowok="t"/>
              </v:shape>
            </v:group>
            <v:group style="position:absolute;left:4877;top:5147;width:6724;height:2" coordorigin="4877,5147" coordsize="6724,2">
              <v:shape style="position:absolute;left:4877;top:5147;width:6724;height:2" coordorigin="4877,5147" coordsize="6724,0" path="m4877,5147l11601,5147e" filled="f" stroked="t" strokeweight=".710263pt" strokecolor="#606060">
                <v:path arrowok="t"/>
              </v:shape>
            </v:group>
            <v:group style="position:absolute;left:2270;top:5104;width:2;height:562" coordorigin="2270,5104" coordsize="2,562">
              <v:shape style="position:absolute;left:2270;top:5104;width:2;height:562" coordorigin="2270,5104" coordsize="0,562" path="m2270,5667l2270,5104e" filled="f" stroked="t" strokeweight=".473508pt" strokecolor="#383838">
                <v:path arrowok="t"/>
              </v:shape>
            </v:group>
            <v:group style="position:absolute;left:4882;top:5388;width:6714;height:2" coordorigin="4882,5388" coordsize="6714,2">
              <v:shape style="position:absolute;left:4882;top:5388;width:6714;height:2" coordorigin="4882,5388" coordsize="6714,0" path="m4882,5388l11596,5388e" filled="f" stroked="t" strokeweight=".710263pt" strokecolor="#5B5B5B">
                <v:path arrowok="t"/>
              </v:shape>
            </v:group>
            <v:group style="position:absolute;left:11594;top:5100;width:2;height:577" coordorigin="11594,5100" coordsize="2,577">
              <v:shape style="position:absolute;left:11594;top:5100;width:2;height:577" coordorigin="11594,5100" coordsize="0,577" path="m11594,5676l11594,5100e" filled="f" stroked="t" strokeweight=".473508pt" strokecolor="#4F4F4F">
                <v:path arrowok="t"/>
              </v:shape>
            </v:group>
            <v:group style="position:absolute;left:2268;top:5631;width:7595;height:2" coordorigin="2268,5631" coordsize="7595,2">
              <v:shape style="position:absolute;left:2268;top:5631;width:7595;height:2" coordorigin="2268,5631" coordsize="7595,0" path="m2268,5631l9863,5631e" filled="f" stroked="t" strokeweight=".710263pt" strokecolor="#5B5B5B">
                <v:path arrowok="t"/>
              </v:shape>
            </v:group>
            <v:group style="position:absolute;left:9806;top:5629;width:800;height:2" coordorigin="9806,5629" coordsize="800,2">
              <v:shape style="position:absolute;left:9806;top:5629;width:800;height:2" coordorigin="9806,5629" coordsize="800,0" path="m9806,5629l10607,5629e" filled="f" stroked="t" strokeweight=".473508pt" strokecolor="#4B4B4B">
                <v:path arrowok="t"/>
              </v:shape>
            </v:group>
            <v:group style="position:absolute;left:10422;top:5626;width:1179;height:2" coordorigin="10422,5626" coordsize="1179,2">
              <v:shape style="position:absolute;left:10422;top:5626;width:1179;height:2" coordorigin="10422,5626" coordsize="1179,0" path="m10422,5626l11601,5626e" filled="f" stroked="t" strokeweight=".947017pt" strokecolor="#6B6B6B">
                <v:path arrowok="t"/>
              </v:shape>
            </v:group>
            <v:group style="position:absolute;left:313;top:5872;width:4423;height:2" coordorigin="313,5872" coordsize="4423,2">
              <v:shape style="position:absolute;left:313;top:5872;width:4423;height:2" coordorigin="313,5872" coordsize="4423,0" path="m313,5872l4735,5872e" filled="f" stroked="t" strokeweight=".710263pt" strokecolor="#5B5B5B">
                <v:path arrowok="t"/>
              </v:shape>
            </v:group>
            <v:group style="position:absolute;left:4678;top:5872;width:237;height:2" coordorigin="4678,5872" coordsize="237,2">
              <v:shape style="position:absolute;left:4678;top:5872;width:237;height:2" coordorigin="4678,5872" coordsize="237,0" path="m4678,5872l4915,5872e" filled="f" stroked="t" strokeweight=".473508pt" strokecolor="#444444">
                <v:path arrowok="t"/>
              </v:shape>
            </v:group>
            <v:group style="position:absolute;left:4889;top:5605;width:2;height:567" coordorigin="4889,5605" coordsize="2,567">
              <v:shape style="position:absolute;left:4889;top:5605;width:2;height:567" coordorigin="4889,5605" coordsize="0,567" path="m4889,6172l4889,5605e" filled="f" stroked="t" strokeweight=".473508pt" strokecolor="#3B3B3B">
                <v:path arrowok="t"/>
              </v:shape>
            </v:group>
            <v:group style="position:absolute;left:4844;top:5872;width:6757;height:2" coordorigin="4844,5872" coordsize="6757,2">
              <v:shape style="position:absolute;left:4844;top:5872;width:6757;height:2" coordorigin="4844,5872" coordsize="6757,0" path="m4844,5872l11601,5872e" filled="f" stroked="t" strokeweight=".710263pt" strokecolor="#606060">
                <v:path arrowok="t"/>
              </v:shape>
            </v:group>
            <v:group style="position:absolute;left:7704;top:5853;width:2;height:291" coordorigin="7704,5853" coordsize="2,291">
              <v:shape style="position:absolute;left:7704;top:5853;width:2;height:291" coordorigin="7704,5853" coordsize="0,291" path="m7704,6143l7704,5853e" filled="f" stroked="t" strokeweight=".236754pt" strokecolor="#2F2F2F">
                <v:path arrowok="t"/>
              </v:shape>
            </v:group>
            <v:group style="position:absolute;left:2268;top:6344;width:2827;height:2" coordorigin="2268,6344" coordsize="2827,2">
              <v:shape style="position:absolute;left:2268;top:6344;width:2827;height:2" coordorigin="2268,6344" coordsize="2827,0" path="m2268,6344l5095,6344e" filled="f" stroked="t" strokeweight=".710263pt" strokecolor="#5B5B5B">
                <v:path arrowok="t"/>
              </v:shape>
            </v:group>
            <v:group style="position:absolute;left:4536;top:6344;width:199;height:2" coordorigin="4536,6344" coordsize="199,2">
              <v:shape style="position:absolute;left:4536;top:6344;width:199;height:2" coordorigin="4536,6344" coordsize="199,0" path="m4536,6344l4735,6344e" filled="f" stroked="t" strokeweight=".947017pt" strokecolor="#747474">
                <v:path arrowok="t"/>
              </v:shape>
            </v:group>
            <v:group style="position:absolute;left:4891;top:6115;width:2;height:477" coordorigin="4891,6115" coordsize="2,477">
              <v:shape style="position:absolute;left:4891;top:6115;width:2;height:477" coordorigin="4891,6115" coordsize="0,477" path="m4891,6591l4891,6115e" filled="f" stroked="t" strokeweight=".947017pt" strokecolor="#5B5B5B">
                <v:path arrowok="t"/>
              </v:shape>
            </v:group>
            <v:group style="position:absolute;left:5038;top:6344;width:578;height:2" coordorigin="5038,6344" coordsize="578,2">
              <v:shape style="position:absolute;left:5038;top:6344;width:578;height:2" coordorigin="5038,6344" coordsize="578,0" path="m5038,6344l5616,6344e" filled="f" stroked="t" strokeweight=".473508pt" strokecolor="#4F4F4F">
                <v:path arrowok="t"/>
              </v:shape>
            </v:group>
            <v:group style="position:absolute;left:7704;top:6143;width:2;height:434" coordorigin="7704,6143" coordsize="2,434">
              <v:shape style="position:absolute;left:7704;top:6143;width:2;height:434" coordorigin="7704,6143" coordsize="0,434" path="m7704,6577l7704,6143e" filled="f" stroked="t" strokeweight=".236754pt" strokecolor="#6B6B6B">
                <v:path arrowok="t"/>
              </v:shape>
            </v:group>
            <v:group style="position:absolute;left:5559;top:6341;width:6047;height:2" coordorigin="5559,6341" coordsize="6047,2">
              <v:shape style="position:absolute;left:5559;top:6341;width:6047;height:2" coordorigin="5559,6341" coordsize="6047,0" path="m5559,6341l11606,6341e" filled="f" stroked="t" strokeweight=".710263pt" strokecolor="#606060">
                <v:path arrowok="t"/>
              </v:shape>
            </v:group>
            <v:group style="position:absolute;left:2273;top:6305;width:2;height:291" coordorigin="2273,6305" coordsize="2,291">
              <v:shape style="position:absolute;left:2273;top:6305;width:2;height:291" coordorigin="2273,6305" coordsize="0,291" path="m2273,6596l2273,6305e" filled="f" stroked="t" strokeweight=".473508pt" strokecolor="#343434">
                <v:path arrowok="t"/>
              </v:shape>
            </v:group>
            <v:group style="position:absolute;left:2268;top:6582;width:9338;height:2" coordorigin="2268,6582" coordsize="9338,2">
              <v:shape style="position:absolute;left:2268;top:6582;width:9338;height:2" coordorigin="2268,6582" coordsize="9338,0" path="m2268,6582l11606,6582e" filled="f" stroked="t" strokeweight=".710263pt" strokecolor="#646464">
                <v:path arrowok="t"/>
              </v:shape>
            </v:group>
            <v:group style="position:absolute;left:313;top:6820;width:511;height:2" coordorigin="313,6820" coordsize="511,2">
              <v:shape style="position:absolute;left:313;top:6820;width:511;height:2" coordorigin="313,6820" coordsize="511,0" path="m313,6820l824,6820e" filled="f" stroked="t" strokeweight=".473508pt" strokecolor="#646464">
                <v:path arrowok="t"/>
              </v:shape>
            </v:group>
            <v:group style="position:absolute;left:720;top:6823;width:10886;height:2" coordorigin="720,6823" coordsize="10886,2">
              <v:shape style="position:absolute;left:720;top:6823;width:10886;height:2" coordorigin="720,6823" coordsize="10886,0" path="m720,6823l11606,6823e" filled="f" stroked="t" strokeweight=".710263pt" strokecolor="#676767">
                <v:path arrowok="t"/>
              </v:shape>
            </v:group>
            <v:group style="position:absolute;left:2275;top:6539;width:2;height:310" coordorigin="2275,6539" coordsize="2,310">
              <v:shape style="position:absolute;left:2275;top:6539;width:2;height:310" coordorigin="2275,6539" coordsize="0,310" path="m2275,6849l2275,6539e" filled="f" stroked="t" strokeweight=".473508pt" strokecolor="#484848">
                <v:path arrowok="t"/>
              </v:shape>
            </v:group>
            <v:group style="position:absolute;left:7676;top:6825;width:478;height:2" coordorigin="7676,6825" coordsize="478,2">
              <v:shape style="position:absolute;left:7676;top:6825;width:478;height:2" coordorigin="7676,6825" coordsize="478,0" path="m7676,6825l8154,6825e" filled="f" stroked="t" strokeweight=".473508pt" strokecolor="#4F4F4F">
                <v:path arrowok="t"/>
              </v:shape>
            </v:group>
            <v:group style="position:absolute;left:11599;top:6777;width:2;height:777" coordorigin="11599,6777" coordsize="2,777">
              <v:shape style="position:absolute;left:11599;top:6777;width:2;height:777" coordorigin="11599,6777" coordsize="0,777" path="m11599,7554l11599,6777e" filled="f" stroked="t" strokeweight=".473508pt" strokecolor="#545454">
                <v:path arrowok="t"/>
              </v:shape>
            </v:group>
            <v:group style="position:absolute;left:308;top:7290;width:4603;height:2" coordorigin="308,7290" coordsize="4603,2">
              <v:shape style="position:absolute;left:308;top:7290;width:4603;height:2" coordorigin="308,7290" coordsize="4603,0" path="m308,7290l4910,7290e" filled="f" stroked="t" strokeweight=".710263pt" strokecolor="#676767">
                <v:path arrowok="t"/>
              </v:shape>
            </v:group>
            <v:group style="position:absolute;left:4849;top:7292;width:246;height:2" coordorigin="4849,7292" coordsize="246,2">
              <v:shape style="position:absolute;left:4849;top:7292;width:246;height:2" coordorigin="4849,7292" coordsize="246,0" path="m4849,7292l5095,7292e" filled="f" stroked="t" strokeweight=".473508pt" strokecolor="#575757">
                <v:path arrowok="t"/>
              </v:shape>
            </v:group>
            <v:group style="position:absolute;left:5038;top:7290;width:6568;height:2" coordorigin="5038,7290" coordsize="6568,2">
              <v:shape style="position:absolute;left:5038;top:7290;width:6568;height:2" coordorigin="5038,7290" coordsize="6568,0" path="m5038,7290l11606,7290e" filled="f" stroked="t" strokeweight=".710263pt" strokecolor="#646464">
                <v:path arrowok="t"/>
              </v:shape>
            </v:group>
            <v:group style="position:absolute;left:4898;top:7282;width:2;height:739" coordorigin="4898,7282" coordsize="2,739">
              <v:shape style="position:absolute;left:4898;top:7282;width:2;height:739" coordorigin="4898,7282" coordsize="0,739" path="m4898,8021l4898,7282e" filled="f" stroked="t" strokeweight=".710263pt" strokecolor="#3F3F3F">
                <v:path arrowok="t"/>
              </v:shape>
            </v:group>
            <v:group style="position:absolute;left:4891;top:7530;width:2841;height:2" coordorigin="4891,7530" coordsize="2841,2">
              <v:shape style="position:absolute;left:4891;top:7530;width:2841;height:2" coordorigin="4891,7530" coordsize="2841,0" path="m4891,7530l7732,7530e" filled="f" stroked="t" strokeweight=".710263pt" strokecolor="#646464">
                <v:path arrowok="t"/>
              </v:shape>
            </v:group>
            <v:group style="position:absolute;left:7676;top:7530;width:478;height:2" coordorigin="7676,7530" coordsize="478,2">
              <v:shape style="position:absolute;left:7676;top:7530;width:478;height:2" coordorigin="7676,7530" coordsize="478,0" path="m7676,7530l8154,7530e" filled="f" stroked="t" strokeweight=".473508pt" strokecolor="#545454">
                <v:path arrowok="t"/>
              </v:shape>
            </v:group>
            <v:group style="position:absolute;left:8097;top:7528;width:3513;height:2" coordorigin="8097,7528" coordsize="3513,2">
              <v:shape style="position:absolute;left:8097;top:7528;width:3513;height:2" coordorigin="8097,7528" coordsize="3513,0" path="m8097,7528l11610,7528e" filled="f" stroked="t" strokeweight=".710263pt" strokecolor="#606060">
                <v:path arrowok="t"/>
              </v:shape>
            </v:group>
            <v:group style="position:absolute;left:4896;top:7769;width:720;height:2" coordorigin="4896,7769" coordsize="720,2">
              <v:shape style="position:absolute;left:4896;top:7769;width:720;height:2" coordorigin="4896,7769" coordsize="720,0" path="m4896,7769l5616,7769e" filled="f" stroked="t" strokeweight=".947017pt" strokecolor="#6B6B6B">
                <v:path arrowok="t"/>
              </v:shape>
            </v:group>
            <v:group style="position:absolute;left:5559;top:7769;width:644;height:2" coordorigin="5559,7769" coordsize="644,2">
              <v:shape style="position:absolute;left:5559;top:7769;width:644;height:2" coordorigin="5559,7769" coordsize="644,0" path="m5559,7769l6203,7769e" filled="f" stroked="t" strokeweight=".473508pt" strokecolor="#575757">
                <v:path arrowok="t"/>
              </v:shape>
            </v:group>
            <v:group style="position:absolute;left:6146;top:7769;width:1586;height:2" coordorigin="6146,7769" coordsize="1586,2">
              <v:shape style="position:absolute;left:6146;top:7769;width:1586;height:2" coordorigin="6146,7769" coordsize="1586,0" path="m6146,7769l7732,7769e" filled="f" stroked="t" strokeweight=".710263pt" strokecolor="#646464">
                <v:path arrowok="t"/>
              </v:shape>
            </v:group>
            <v:group style="position:absolute;left:7676;top:7769;width:478;height:2" coordorigin="7676,7769" coordsize="478,2">
              <v:shape style="position:absolute;left:7676;top:7769;width:478;height:2" coordorigin="7676,7769" coordsize="478,0" path="m7676,7769l8154,7769e" filled="f" stroked="t" strokeweight=".473508pt" strokecolor="#4F4F4F">
                <v:path arrowok="t"/>
              </v:shape>
            </v:group>
            <v:group style="position:absolute;left:8002;top:7766;width:3608;height:2" coordorigin="8002,7766" coordsize="3608,2">
              <v:shape style="position:absolute;left:8002;top:7766;width:3608;height:2" coordorigin="8002,7766" coordsize="3608,0" path="m8002,7766l11610,7766e" filled="f" stroked="t" strokeweight=".710263pt" strokecolor="#5B5B60">
                <v:path arrowok="t"/>
              </v:shape>
            </v:group>
            <v:group style="position:absolute;left:11608;top:6992;width:2;height:6029" coordorigin="11608,6992" coordsize="2,6029">
              <v:shape style="position:absolute;left:11608;top:6992;width:2;height:6029" coordorigin="11608,6992" coordsize="0,6029" path="m11608,13021l11608,6992e" filled="f" stroked="t" strokeweight=".710263pt" strokecolor="#676767">
                <v:path arrowok="t"/>
              </v:shape>
            </v:group>
            <v:group style="position:absolute;left:313;top:8009;width:762;height:2" coordorigin="313,8009" coordsize="762,2">
              <v:shape style="position:absolute;left:313;top:8009;width:762;height:2" coordorigin="313,8009" coordsize="762,0" path="m313,8009l1075,8009e" filled="f" stroked="t" strokeweight=".473508pt" strokecolor="#575757">
                <v:path arrowok="t"/>
              </v:shape>
            </v:group>
            <v:group style="position:absolute;left:327;top:7340;width:2;height:6344" coordorigin="327,7340" coordsize="2,6344">
              <v:shape style="position:absolute;left:327;top:7340;width:2;height:6344" coordorigin="327,7340" coordsize="0,6344" path="m327,13683l327,7340e" filled="f" stroked="t" strokeweight=".710263pt" strokecolor="#5B5B5B">
                <v:path arrowok="t"/>
              </v:shape>
            </v:group>
            <v:group style="position:absolute;left:1018;top:8012;width:6307;height:2" coordorigin="1018,8012" coordsize="6307,2">
              <v:shape style="position:absolute;left:1018;top:8012;width:6307;height:2" coordorigin="1018,8012" coordsize="6307,0" path="m1018,8012l7325,8012e" filled="f" stroked="t" strokeweight=".710263pt" strokecolor="#606060">
                <v:path arrowok="t"/>
              </v:shape>
            </v:group>
            <v:group style="position:absolute;left:2278;top:7745;width:2;height:291" coordorigin="2278,7745" coordsize="2,291">
              <v:shape style="position:absolute;left:2278;top:7745;width:2;height:291" coordorigin="2278,7745" coordsize="0,291" path="m2278,8036l2278,7745e" filled="f" stroked="t" strokeweight=".473508pt" strokecolor="#343434">
                <v:path arrowok="t"/>
              </v:shape>
            </v:group>
            <v:group style="position:absolute;left:7268;top:8009;width:464;height:2" coordorigin="7268,8009" coordsize="464,2">
              <v:shape style="position:absolute;left:7268;top:8009;width:464;height:2" coordorigin="7268,8009" coordsize="464,0" path="m7268,8009l7732,8009e" filled="f" stroked="t" strokeweight=".473508pt" strokecolor="#444444">
                <v:path arrowok="t"/>
              </v:shape>
            </v:group>
            <v:group style="position:absolute;left:7676;top:8009;width:3940;height:2" coordorigin="7676,8009" coordsize="3940,2">
              <v:shape style="position:absolute;left:7676;top:8009;width:3940;height:2" coordorigin="7676,8009" coordsize="3940,0" path="m7676,8009l11615,8009e" filled="f" stroked="t" strokeweight=".710263pt" strokecolor="#606060">
                <v:path arrowok="t"/>
              </v:shape>
            </v:group>
            <v:group style="position:absolute;left:322;top:8240;width:2;height:424" coordorigin="322,8240" coordsize="2,424">
              <v:shape style="position:absolute;left:322;top:8240;width:2;height:424" coordorigin="322,8240" coordsize="0,424" path="m322,8665l322,8240e" filled="f" stroked="t" strokeweight=".473508pt" strokecolor="#3B3B3B">
                <v:path arrowok="t"/>
              </v:shape>
            </v:group>
            <v:group style="position:absolute;left:322;top:8712;width:4413;height:2" coordorigin="322,8712" coordsize="4413,2">
              <v:shape style="position:absolute;left:322;top:8712;width:4413;height:2" coordorigin="322,8712" coordsize="4413,0" path="m322,8712l4735,8712e" filled="f" stroked="t" strokeweight=".710263pt" strokecolor="#646464">
                <v:path arrowok="t"/>
              </v:shape>
            </v:group>
            <v:group style="position:absolute;left:4678;top:8712;width:227;height:2" coordorigin="4678,8712" coordsize="227,2">
              <v:shape style="position:absolute;left:4678;top:8712;width:227;height:2" coordorigin="4678,8712" coordsize="227,0" path="m4678,8712l4906,8712e" filled="f" stroked="t" strokeweight=".473508pt" strokecolor="#343434">
                <v:path arrowok="t"/>
              </v:shape>
            </v:group>
            <v:group style="position:absolute;left:4849;top:8712;width:246;height:2" coordorigin="4849,8712" coordsize="246,2">
              <v:shape style="position:absolute;left:4849;top:8712;width:246;height:2" coordorigin="4849,8712" coordsize="246,0" path="m4849,8712l5095,8712e" filled="f" stroked="t" strokeweight=".473508pt" strokecolor="#545454">
                <v:path arrowok="t"/>
              </v:shape>
            </v:group>
            <v:group style="position:absolute;left:5014;top:8712;width:601;height:2" coordorigin="5014,8712" coordsize="601,2">
              <v:shape style="position:absolute;left:5014;top:8712;width:601;height:2" coordorigin="5014,8712" coordsize="601,0" path="m5014,8712l5616,8712e" filled="f" stroked="t" strokeweight=".947017pt" strokecolor="#676767">
                <v:path arrowok="t"/>
              </v:shape>
            </v:group>
            <v:group style="position:absolute;left:5559;top:8712;width:644;height:2" coordorigin="5559,8712" coordsize="644,2">
              <v:shape style="position:absolute;left:5559;top:8712;width:644;height:2" coordorigin="5559,8712" coordsize="644,0" path="m5559,8712l6203,8712e" filled="f" stroked="t" strokeweight=".473508pt" strokecolor="#4F4F4F">
                <v:path arrowok="t"/>
              </v:shape>
            </v:group>
            <v:group style="position:absolute;left:6146;top:8712;width:635;height:2" coordorigin="6146,8712" coordsize="635,2">
              <v:shape style="position:absolute;left:6146;top:8712;width:635;height:2" coordorigin="6146,8712" coordsize="635,0" path="m6146,8712l6781,8712e" filled="f" stroked="t" strokeweight=".710263pt" strokecolor="#646464">
                <v:path arrowok="t"/>
              </v:shape>
            </v:group>
            <v:group style="position:absolute;left:6724;top:8712;width:208;height:2" coordorigin="6724,8712" coordsize="208,2">
              <v:shape style="position:absolute;left:6724;top:8712;width:208;height:2" coordorigin="6724,8712" coordsize="208,0" path="m6724,8712l6932,8712e" filled="f" stroked="t" strokeweight=".473508pt" strokecolor="#383838">
                <v:path arrowok="t"/>
              </v:shape>
            </v:group>
            <v:group style="position:absolute;left:6875;top:8710;width:4740;height:2" coordorigin="6875,8710" coordsize="4740,2">
              <v:shape style="position:absolute;left:6875;top:8710;width:4740;height:2" coordorigin="6875,8710" coordsize="4740,0" path="m6875,8710l11615,8710e" filled="f" stroked="t" strokeweight=".710263pt" strokecolor="#606060">
                <v:path arrowok="t"/>
              </v:shape>
            </v:group>
            <v:group style="position:absolute;left:11610;top:6992;width:2;height:2454" coordorigin="11610,6992" coordsize="2,2454">
              <v:shape style="position:absolute;left:11610;top:6992;width:2;height:2454" coordorigin="11610,6992" coordsize="0,2454" path="m11610,9446l11610,6992e" filled="f" stroked="t" strokeweight=".473508pt" strokecolor="#646464">
                <v:path arrowok="t"/>
              </v:shape>
            </v:group>
            <v:group style="position:absolute;left:322;top:9642;width:502;height:2" coordorigin="322,9642" coordsize="502,2">
              <v:shape style="position:absolute;left:322;top:9642;width:502;height:2" coordorigin="322,9642" coordsize="502,0" path="m322,9642l824,9642e" filled="f" stroked="t" strokeweight=".473508pt" strokecolor="#5B5B5B">
                <v:path arrowok="t"/>
              </v:shape>
            </v:group>
            <v:group style="position:absolute;left:682;top:9637;width:10938;height:2" coordorigin="682,9637" coordsize="10938,2">
              <v:shape style="position:absolute;left:682;top:9637;width:10938;height:2" coordorigin="682,9637" coordsize="10938,0" path="m682,9637l11620,9637e" filled="f" stroked="t" strokeweight=".710263pt" strokecolor="#606060">
                <v:path arrowok="t"/>
              </v:shape>
            </v:group>
            <v:group style="position:absolute;left:2285;top:5128;width:2;height:7993" coordorigin="2285,5128" coordsize="2,7993">
              <v:shape style="position:absolute;left:2285;top:5128;width:2;height:7993" coordorigin="2285,5128" coordsize="0,7993" path="m2285,13121l2285,5128e" filled="f" stroked="t" strokeweight=".473508pt" strokecolor="#545454">
                <v:path arrowok="t"/>
              </v:shape>
            </v:group>
            <v:group style="position:absolute;left:4536;top:9878;width:199;height:2" coordorigin="4536,9878" coordsize="199,2">
              <v:shape style="position:absolute;left:4536;top:9878;width:199;height:2" coordorigin="4536,9878" coordsize="199,0" path="m4536,9878l4735,9878e" filled="f" stroked="t" strokeweight=".710263pt" strokecolor="#4F4F4F">
                <v:path arrowok="t"/>
              </v:shape>
            </v:group>
            <v:group style="position:absolute;left:5289;top:9880;width:327;height:2" coordorigin="5289,9880" coordsize="327,2">
              <v:shape style="position:absolute;left:5289;top:9880;width:327;height:2" coordorigin="5289,9880" coordsize="327,0" path="m5289,9880l5616,9880e" filled="f" stroked="t" strokeweight=".473508pt" strokecolor="#4B4B4B">
                <v:path arrowok="t"/>
              </v:shape>
            </v:group>
            <v:group style="position:absolute;left:322;top:9875;width:11298;height:2" coordorigin="322,9875" coordsize="11298,2">
              <v:shape style="position:absolute;left:322;top:9875;width:11298;height:2" coordorigin="322,9875" coordsize="11298,0" path="m322,9875l11620,9875e" filled="f" stroked="t" strokeweight=".710263pt" strokecolor="#606060">
                <v:path arrowok="t"/>
              </v:shape>
            </v:group>
            <v:group style="position:absolute;left:322;top:10123;width:2429;height:2" coordorigin="322,10123" coordsize="2429,2">
              <v:shape style="position:absolute;left:322;top:10123;width:2429;height:2" coordorigin="322,10123" coordsize="2429,0" path="m322,10123l2751,10123e" filled="f" stroked="t" strokeweight=".710263pt" strokecolor="#5B5B5B">
                <v:path arrowok="t"/>
              </v:shape>
            </v:group>
            <v:group style="position:absolute;left:2694;top:10123;width:639;height:2" coordorigin="2694,10123" coordsize="639,2">
              <v:shape style="position:absolute;left:2694;top:10123;width:639;height:2" coordorigin="2694,10123" coordsize="639,0" path="m2694,10123l3333,10123e" filled="f" stroked="t" strokeweight=".473508pt" strokecolor="#484448">
                <v:path arrowok="t"/>
              </v:shape>
            </v:group>
            <v:group style="position:absolute;left:3154;top:10121;width:1941;height:2" coordorigin="3154,10121" coordsize="1941,2">
              <v:shape style="position:absolute;left:3154;top:10121;width:1941;height:2" coordorigin="3154,10121" coordsize="1941,0" path="m3154,10121l5095,10121e" filled="f" stroked="t" strokeweight=".947017pt" strokecolor="#646464">
                <v:path arrowok="t"/>
              </v:shape>
            </v:group>
            <v:group style="position:absolute;left:5038;top:10118;width:308;height:2" coordorigin="5038,10118" coordsize="308,2">
              <v:shape style="position:absolute;left:5038;top:10118;width:308;height:2" coordorigin="5038,10118" coordsize="308,0" path="m5038,10118l5346,10118e" filled="f" stroked="t" strokeweight=".473508pt" strokecolor="#575757">
                <v:path arrowok="t"/>
              </v:shape>
            </v:group>
            <v:group style="position:absolute;left:5289;top:10118;width:6336;height:2" coordorigin="5289,10118" coordsize="6336,2">
              <v:shape style="position:absolute;left:5289;top:10118;width:6336;height:2" coordorigin="5289,10118" coordsize="6336,0" path="m5289,10118l11625,10118e" filled="f" stroked="t" strokeweight=".710263pt" strokecolor="#606060">
                <v:path arrowok="t"/>
              </v:shape>
            </v:group>
            <v:group style="position:absolute;left:331;top:10075;width:2;height:324" coordorigin="331,10075" coordsize="2,324">
              <v:shape style="position:absolute;left:331;top:10075;width:2;height:324" coordorigin="331,10075" coordsize="0,324" path="m331,10399l331,10075e" filled="f" stroked="t" strokeweight=".473508pt" strokecolor="#4F4F4F">
                <v:path arrowok="t"/>
              </v:shape>
            </v:group>
            <v:group style="position:absolute;left:1600;top:10592;width:2993;height:2" coordorigin="1600,10592" coordsize="2993,2">
              <v:shape style="position:absolute;left:1600;top:10592;width:2993;height:2" coordorigin="1600,10592" coordsize="2993,0" path="m1600,10592l4593,10592e" filled="f" stroked="t" strokeweight=".710263pt" strokecolor="#5B5B5B">
                <v:path arrowok="t"/>
              </v:shape>
            </v:group>
            <v:group style="position:absolute;left:4536;top:10590;width:559;height:2" coordorigin="4536,10590" coordsize="559,2">
              <v:shape style="position:absolute;left:4536;top:10590;width:559;height:2" coordorigin="4536,10590" coordsize="559,0" path="m4536,10590l5095,10590e" filled="f" stroked="t" strokeweight=".473508pt" strokecolor="#444444">
                <v:path arrowok="t"/>
              </v:shape>
            </v:group>
            <v:group style="position:absolute;left:5038;top:10585;width:6582;height:2" coordorigin="5038,10585" coordsize="6582,2">
              <v:shape style="position:absolute;left:5038;top:10585;width:6582;height:2" coordorigin="5038,10585" coordsize="6582,0" path="m5038,10585l11620,10585e" filled="f" stroked="t" strokeweight=".710263pt" strokecolor="#606060">
                <v:path arrowok="t"/>
              </v:shape>
            </v:group>
            <v:group style="position:absolute;left:11615;top:10561;width:2;height:2459" coordorigin="11615,10561" coordsize="2,2459">
              <v:shape style="position:absolute;left:11615;top:10561;width:2;height:2459" coordorigin="11615,10561" coordsize="0,2459" path="m11615,13021l11615,10561e" filled="f" stroked="t" strokeweight=".710263pt" strokecolor="#5B5B5B">
                <v:path arrowok="t"/>
              </v:shape>
            </v:group>
            <v:group style="position:absolute;left:729;top:10833;width:7003;height:2" coordorigin="729,10833" coordsize="7003,2">
              <v:shape style="position:absolute;left:729;top:10833;width:7003;height:2" coordorigin="729,10833" coordsize="7003,0" path="m729,10833l7732,10833e" filled="f" stroked="t" strokeweight=".710263pt" strokecolor="#6B6B6B">
                <v:path arrowok="t"/>
              </v:shape>
            </v:group>
            <v:group style="position:absolute;left:7676;top:10828;width:478;height:2" coordorigin="7676,10828" coordsize="478,2">
              <v:shape style="position:absolute;left:7676;top:10828;width:478;height:2" coordorigin="7676,10828" coordsize="478,0" path="m7676,10828l8154,10828e" filled="f" stroked="t" strokeweight=".473508pt" strokecolor="#545454">
                <v:path arrowok="t"/>
              </v:shape>
            </v:group>
            <v:group style="position:absolute;left:8097;top:10826;width:3030;height:2" coordorigin="8097,10826" coordsize="3030,2">
              <v:shape style="position:absolute;left:8097;top:10826;width:3030;height:2" coordorigin="8097,10826" coordsize="3030,0" path="m8097,10826l11127,10826e" filled="f" stroked="t" strokeweight=".710263pt" strokecolor="#606060">
                <v:path arrowok="t"/>
              </v:shape>
            </v:group>
            <v:group style="position:absolute;left:11071;top:10826;width:554;height:2" coordorigin="11071,10826" coordsize="554,2">
              <v:shape style="position:absolute;left:11071;top:10826;width:554;height:2" coordorigin="11071,10826" coordsize="554,0" path="m11071,10826l11625,10826e" filled="f" stroked="t" strokeweight=".947017pt" strokecolor="#808080">
                <v:path arrowok="t"/>
              </v:shape>
            </v:group>
            <v:group style="position:absolute;left:1629;top:10838;width:2;height:715" coordorigin="1629,10838" coordsize="2,715">
              <v:shape style="position:absolute;left:1629;top:10838;width:2;height:715" coordorigin="1629,10838" coordsize="0,715" path="m1629,11553l1629,10838e" filled="f" stroked="t" strokeweight=".236754pt" strokecolor="#707070">
                <v:path arrowok="t"/>
              </v:shape>
            </v:group>
            <v:group style="position:absolute;left:322;top:11069;width:11298;height:2" coordorigin="322,11069" coordsize="11298,2">
              <v:shape style="position:absolute;left:322;top:11069;width:11298;height:2" coordorigin="322,11069" coordsize="11298,0" path="m322,11069l11620,11069e" filled="f" stroked="t" strokeweight=".710263pt" strokecolor="#676767">
                <v:path arrowok="t"/>
              </v:shape>
            </v:group>
            <v:group style="position:absolute;left:7297;top:10838;width:2;height:715" coordorigin="7297,10838" coordsize="2,715">
              <v:shape style="position:absolute;left:7297;top:10838;width:2;height:715" coordorigin="7297,10838" coordsize="0,715" path="m7297,11553l7297,10838e" filled="f" stroked="t" strokeweight=".236754pt" strokecolor="#707070">
                <v:path arrowok="t"/>
              </v:shape>
            </v:group>
            <v:group style="position:absolute;left:331;top:11029;width:2;height:553" coordorigin="331,11029" coordsize="2,553">
              <v:shape style="position:absolute;left:331;top:11029;width:2;height:553" coordorigin="331,11029" coordsize="0,553" path="m331,11581l331,11029e" filled="f" stroked="t" strokeweight=".473508pt" strokecolor="#484848">
                <v:path arrowok="t"/>
              </v:shape>
            </v:group>
            <v:group style="position:absolute;left:1049;top:10824;width:2;height:1263" coordorigin="1049,10824" coordsize="2,1263">
              <v:shape style="position:absolute;left:1049;top:10824;width:2;height:1263" coordorigin="1049,10824" coordsize="0,1263" path="m1049,12087l1049,10824e" filled="f" stroked="t" strokeweight=".710263pt" strokecolor="#575757">
                <v:path arrowok="t"/>
              </v:shape>
            </v:group>
            <v:group style="position:absolute;left:1629;top:11553;width:2;height:1535" coordorigin="1629,11553" coordsize="2,1535">
              <v:shape style="position:absolute;left:1629;top:11553;width:2;height:1535" coordorigin="1629,11553" coordsize="0,1535" path="m1629,13087l1629,11553e" filled="f" stroked="t" strokeweight=".236754pt" strokecolor="#000000">
                <v:path arrowok="t"/>
              </v:shape>
            </v:group>
            <v:group style="position:absolute;left:2285;top:11443;width:2;height:658" coordorigin="2285,11443" coordsize="2,658">
              <v:shape style="position:absolute;left:2285;top:11443;width:2;height:658" coordorigin="2285,11443" coordsize="0,658" path="m2285,12101l2285,11443e" filled="f" stroked="t" strokeweight=".947017pt" strokecolor="#747474">
                <v:path arrowok="t"/>
              </v:shape>
            </v:group>
            <v:group style="position:absolute;left:7297;top:11553;width:2;height:3041" coordorigin="7297,11553" coordsize="2,3041">
              <v:shape style="position:absolute;left:7297;top:11553;width:2;height:3041" coordorigin="7297,11553" coordsize="0,3041" path="m7297,14594l7297,11553e" filled="f" stroked="t" strokeweight=".236754pt" strokecolor="#000000">
                <v:path arrowok="t"/>
              </v:shape>
            </v:group>
            <v:group style="position:absolute;left:336;top:11772;width:2;height:315" coordorigin="336,11772" coordsize="2,315">
              <v:shape style="position:absolute;left:336;top:11772;width:2;height:315" coordorigin="336,11772" coordsize="0,315" path="m336,12087l336,11772e" filled="f" stroked="t" strokeweight=".473508pt" strokecolor="#4B4B4B">
                <v:path arrowok="t"/>
              </v:shape>
            </v:group>
            <v:group style="position:absolute;left:339;top:12010;width:2;height:1106" coordorigin="339,12010" coordsize="2,1106">
              <v:shape style="position:absolute;left:339;top:12010;width:2;height:1106" coordorigin="339,12010" coordsize="0,1106" path="m339,13116l339,12010e" filled="f" stroked="t" strokeweight=".947017pt" strokecolor="#6B6B6B">
                <v:path arrowok="t"/>
              </v:shape>
            </v:group>
            <v:group style="position:absolute;left:1051;top:12029;width:2;height:458" coordorigin="1051,12029" coordsize="2,458">
              <v:shape style="position:absolute;left:1051;top:12029;width:2;height:458" coordorigin="1051,12029" coordsize="0,458" path="m1051,12487l1051,12029e" filled="f" stroked="t" strokeweight=".473508pt" strokecolor="#343434">
                <v:path arrowok="t"/>
              </v:shape>
            </v:group>
            <v:group style="position:absolute;left:2254;top:12058;width:2;height:1029" coordorigin="2254,12058" coordsize="2,1029">
              <v:shape style="position:absolute;left:2254;top:12058;width:2;height:1029" coordorigin="2254,12058" coordsize="0,1029" path="m2254,13087l2254,12058e" filled="f" stroked="t" strokeweight=".236754pt" strokecolor="#000000">
                <v:path arrowok="t"/>
              </v:shape>
            </v:group>
            <v:group style="position:absolute;left:11587;top:12458;width:2;height:324" coordorigin="11587,12458" coordsize="2,324">
              <v:shape style="position:absolute;left:11587;top:12458;width:2;height:324" coordorigin="11587,12458" coordsize="0,324" path="m11587,12782l11587,12458e" filled="f" stroked="t" strokeweight=".236754pt" strokecolor="#000000">
                <v:path arrowok="t"/>
              </v:shape>
            </v:group>
            <v:group style="position:absolute;left:1056;top:12430;width:2;height:1268" coordorigin="1056,12430" coordsize="2,1268">
              <v:shape style="position:absolute;left:1056;top:12430;width:2;height:1268" coordorigin="1056,12430" coordsize="0,1268" path="m1056,13698l1056,12430e" filled="f" stroked="t" strokeweight=".947017pt" strokecolor="#606060">
                <v:path arrowok="t"/>
              </v:shape>
            </v:group>
            <v:group style="position:absolute;left:313;top:13083;width:483;height:2" coordorigin="313,13083" coordsize="483,2">
              <v:shape style="position:absolute;left:313;top:13083;width:483;height:2" coordorigin="313,13083" coordsize="483,0" path="m313,13083l795,13083e" filled="f" stroked="t" strokeweight=".236754pt" strokecolor="#4B4B4B">
                <v:path arrowok="t"/>
              </v:shape>
            </v:group>
            <v:group style="position:absolute;left:795;top:13083;width:1463;height:2" coordorigin="795,13083" coordsize="1463,2">
              <v:shape style="position:absolute;left:795;top:13083;width:1463;height:2" coordorigin="795,13083" coordsize="1463,0" path="m795,13083l2259,13083e" filled="f" stroked="t" strokeweight=".236754pt" strokecolor="#6B6B6B">
                <v:path arrowok="t"/>
              </v:shape>
            </v:group>
            <v:group style="position:absolute;left:11587;top:12782;width:2;height:300" coordorigin="11587,12782" coordsize="2,300">
              <v:shape style="position:absolute;left:11587;top:12782;width:2;height:300" coordorigin="11587,12782" coordsize="0,300" path="m11587,13083l11587,12782e" filled="f" stroked="t" strokeweight=".236754pt" strokecolor="#676767">
                <v:path arrowok="t"/>
              </v:shape>
            </v:group>
            <v:group style="position:absolute;left:341;top:13054;width:2;height:467" coordorigin="341,13054" coordsize="2,467">
              <v:shape style="position:absolute;left:341;top:13054;width:2;height:467" coordorigin="341,13054" coordsize="0,467" path="m341,13521l341,13054e" filled="f" stroked="t" strokeweight=".473508pt" strokecolor="#383838">
                <v:path arrowok="t"/>
              </v:shape>
            </v:group>
            <v:group style="position:absolute;left:1629;top:13083;width:2;height:248" coordorigin="1629,13083" coordsize="2,248">
              <v:shape style="position:absolute;left:1629;top:13083;width:2;height:248" coordorigin="1629,13083" coordsize="0,248" path="m1629,13331l1629,13083e" filled="f" stroked="t" strokeweight=".236754pt" strokecolor="#545457">
                <v:path arrowok="t"/>
              </v:shape>
            </v:group>
            <v:group style="position:absolute;left:2254;top:13083;width:2;height:248" coordorigin="2254,13083" coordsize="2,248">
              <v:shape style="position:absolute;left:2254;top:13083;width:2;height:248" coordorigin="2254,13083" coordsize="0,248" path="m2254,13331l2254,13083e" filled="f" stroked="t" strokeweight=".236754pt" strokecolor="#808080">
                <v:path arrowok="t"/>
              </v:shape>
            </v:group>
            <v:group style="position:absolute;left:11618;top:13054;width:2;height:410" coordorigin="11618,13054" coordsize="2,410">
              <v:shape style="position:absolute;left:11618;top:13054;width:2;height:410" coordorigin="11618,13054" coordsize="0,410" path="m11618,13464l11618,13054e" filled="f" stroked="t" strokeweight=".710263pt" strokecolor="#707474">
                <v:path arrowok="t"/>
              </v:shape>
            </v:group>
            <v:group style="position:absolute;left:1629;top:13331;width:2;height:1263" coordorigin="1629,13331" coordsize="2,1263">
              <v:shape style="position:absolute;left:1629;top:13331;width:2;height:1263" coordorigin="1629,13331" coordsize="0,1263" path="m1629,14594l1629,13331e" filled="f" stroked="t" strokeweight=".236754pt" strokecolor="#000000">
                <v:path arrowok="t"/>
              </v:shape>
            </v:group>
            <v:group style="position:absolute;left:2254;top:13331;width:2;height:1263" coordorigin="2254,13331" coordsize="2,1263">
              <v:shape style="position:absolute;left:2254;top:13331;width:2;height:1263" coordorigin="2254,13331" coordsize="0,1263" path="m2254,14594l2254,13331e" filled="f" stroked="t" strokeweight=".236754pt" strokecolor="#000000">
                <v:path arrowok="t"/>
              </v:shape>
            </v:group>
            <v:group style="position:absolute;left:9835;top:13288;width:2;height:338" coordorigin="9835,13288" coordsize="2,338">
              <v:shape style="position:absolute;left:9835;top:13288;width:2;height:338" coordorigin="9835,13288" coordsize="0,338" path="m9835,13626l9835,13288e" filled="f" stroked="t" strokeweight="2.130788pt" strokecolor="#6B6B6B">
                <v:path arrowok="t"/>
              </v:shape>
            </v:group>
            <v:group style="position:absolute;left:11587;top:13331;width:2;height:338" coordorigin="11587,13331" coordsize="2,338">
              <v:shape style="position:absolute;left:11587;top:13331;width:2;height:338" coordorigin="11587,13331" coordsize="0,338" path="m11587,13669l11587,13331e" filled="f" stroked="t" strokeweight=".236754pt" strokecolor="#000000">
                <v:path arrowok="t"/>
              </v:shape>
            </v:group>
            <v:group style="position:absolute;left:343;top:13464;width:2;height:234" coordorigin="343,13464" coordsize="2,234">
              <v:shape style="position:absolute;left:343;top:13464;width:2;height:234" coordorigin="343,13464" coordsize="0,234" path="m343,13698l343,13464e" filled="f" stroked="t" strokeweight=".710263pt" strokecolor="#545454">
                <v:path arrowok="t"/>
              </v:shape>
            </v:group>
            <v:group style="position:absolute;left:343;top:13540;width:2;height:1296" coordorigin="343,13540" coordsize="2,1296">
              <v:shape style="position:absolute;left:343;top:13540;width:2;height:1296" coordorigin="343,13540" coordsize="0,1296" path="m343,14837l343,13540e" filled="f" stroked="t" strokeweight=".947017pt" strokecolor="#676767">
                <v:path arrowok="t"/>
              </v:shape>
            </v:group>
            <v:group style="position:absolute;left:1058;top:13640;width:2;height:982" coordorigin="1058,13640" coordsize="2,982">
              <v:shape style="position:absolute;left:1058;top:13640;width:2;height:982" coordorigin="1058,13640" coordsize="0,982" path="m1058,14622l1058,13640e" filled="f" stroked="t" strokeweight=".473508pt" strokecolor="#484848">
                <v:path arrowok="t"/>
              </v:shape>
            </v:group>
            <v:group style="position:absolute;left:4565;top:13855;width:142;height:2" coordorigin="4565,13855" coordsize="142,2">
              <v:shape style="position:absolute;left:4565;top:13855;width:142;height:2" coordorigin="4565,13855" coordsize="142,0" path="m4565,13855l4707,13855e" filled="f" stroked="t" strokeweight=".710263pt" strokecolor="#6B70A8">
                <v:path arrowok="t"/>
              </v:shape>
            </v:group>
            <v:group style="position:absolute;left:4659;top:13831;width:474;height:2" coordorigin="4659,13831" coordsize="474,2">
              <v:shape style="position:absolute;left:4659;top:13831;width:474;height:2" coordorigin="4659,13831" coordsize="474,0" path="m4659,13831l5133,13831e" filled="f" stroked="t" strokeweight=".947017pt" strokecolor="#8087BF">
                <v:path arrowok="t"/>
              </v:shape>
            </v:group>
            <v:group style="position:absolute;left:4924;top:13857;width:350;height:2" coordorigin="4924,13857" coordsize="350,2">
              <v:shape style="position:absolute;left:4924;top:13857;width:350;height:2" coordorigin="4924,13857" coordsize="350,0" path="m4924,13857l5275,13857e" filled="f" stroked="t" strokeweight="1.183771pt" strokecolor="#6B74AC">
                <v:path arrowok="t"/>
              </v:shape>
            </v:group>
            <v:group style="position:absolute;left:9856;top:13435;width:2;height:353" coordorigin="9856,13435" coordsize="2,353">
              <v:shape style="position:absolute;left:9856;top:13435;width:2;height:353" coordorigin="9856,13435" coordsize="0,353" path="m9856,13788l9856,13435e" filled="f" stroked="t" strokeweight="1.183771pt" strokecolor="#6B6B6B">
                <v:path arrowok="t"/>
              </v:shape>
            </v:group>
            <v:group style="position:absolute;left:11606;top:13826;width:2;height:57" coordorigin="11606,13826" coordsize="2,57">
              <v:shape style="position:absolute;left:11606;top:13826;width:2;height:57" coordorigin="11606,13826" coordsize="0,57" path="m11606,13883l11606,13826e" filled="f" stroked="t" strokeweight=".947017pt" strokecolor="#383838">
                <v:path arrowok="t"/>
              </v:shape>
            </v:group>
            <v:group style="position:absolute;left:3111;top:14003;width:729;height:2" coordorigin="3111,14003" coordsize="729,2">
              <v:shape style="position:absolute;left:3111;top:14003;width:729;height:2" coordorigin="3111,14003" coordsize="729,0" path="m3111,14003l3840,14003e" filled="f" stroked="t" strokeweight=".710263pt" strokecolor="#3F4F9C">
                <v:path arrowok="t"/>
              </v:shape>
            </v:group>
            <v:group style="position:absolute;left:11587;top:13855;width:2;height:295" coordorigin="11587,13855" coordsize="2,295">
              <v:shape style="position:absolute;left:11587;top:13855;width:2;height:295" coordorigin="11587,13855" coordsize="0,295" path="m11587,14150l11587,13855e" filled="f" stroked="t" strokeweight=".710263pt" strokecolor="#3F3F3F">
                <v:path arrowok="t"/>
              </v:shape>
            </v:group>
            <v:group style="position:absolute;left:9835;top:14308;width:1757;height:2" coordorigin="9835,14308" coordsize="1757,2">
              <v:shape style="position:absolute;left:9835;top:14308;width:1757;height:2" coordorigin="9835,14308" coordsize="1757,0" path="m9835,14308l11591,14308e" filled="f" stroked="t" strokeweight=".710263pt" strokecolor="#575757">
                <v:path arrowok="t"/>
              </v:shape>
            </v:group>
            <v:group style="position:absolute;left:11587;top:14150;width:2;height:443" coordorigin="11587,14150" coordsize="2,443">
              <v:shape style="position:absolute;left:11587;top:14150;width:2;height:443" coordorigin="11587,14150" coordsize="0,443" path="m11587,14594l11587,14150e" filled="f" stroked="t" strokeweight=".236754pt" strokecolor="#000000">
                <v:path arrowok="t"/>
              </v:shape>
            </v:group>
            <v:group style="position:absolute;left:317;top:15485;width:1941;height:2" coordorigin="317,15485" coordsize="1941,2">
              <v:shape style="position:absolute;left:317;top:15485;width:1941;height:2" coordorigin="317,15485" coordsize="1941,0" path="m317,15485l2259,15485e" filled="f" stroked="t" strokeweight=".710263pt" strokecolor="#707070">
                <v:path arrowok="t"/>
              </v:shape>
            </v:group>
            <v:group style="position:absolute;left:346;top:14565;width:2;height:948" coordorigin="346,14565" coordsize="2,948">
              <v:shape style="position:absolute;left:346;top:14565;width:2;height:948" coordorigin="346,14565" coordsize="0,948" path="m346,15513l346,14565e" filled="f" stroked="t" strokeweight=".236754pt" strokecolor="#4F4F4F">
                <v:path arrowok="t"/>
              </v:shape>
            </v:group>
            <v:group style="position:absolute;left:1061;top:14446;width:2;height:1068" coordorigin="1061,14446" coordsize="2,1068">
              <v:shape style="position:absolute;left:1061;top:14446;width:2;height:1068" coordorigin="1061,14446" coordsize="0,1068" path="m1061,15513l1061,14446e" filled="f" stroked="t" strokeweight=".710263pt" strokecolor="#5B5B5B">
                <v:path arrowok="t"/>
              </v:shape>
            </v:group>
            <v:group style="position:absolute;left:1629;top:14594;width:2;height:901" coordorigin="1629,14594" coordsize="2,901">
              <v:shape style="position:absolute;left:1629;top:14594;width:2;height:901" coordorigin="1629,14594" coordsize="0,901" path="m1629,15494l1629,14594e" filled="f" stroked="t" strokeweight=".236754pt" strokecolor="#646467">
                <v:path arrowok="t"/>
              </v:shape>
            </v:group>
            <v:group style="position:absolute;left:2254;top:14594;width:2;height:901" coordorigin="2254,14594" coordsize="2,901">
              <v:shape style="position:absolute;left:2254;top:14594;width:2;height:901" coordorigin="2254,14594" coordsize="0,901" path="m2254,15494l2254,14594e" filled="f" stroked="t" strokeweight=".236754pt" strokecolor="#676767">
                <v:path arrowok="t"/>
              </v:shape>
            </v:group>
            <v:group style="position:absolute;left:1738;top:15501;width:5043;height:2" coordorigin="1738,15501" coordsize="5043,2">
              <v:shape style="position:absolute;left:1738;top:15501;width:5043;height:2" coordorigin="1738,15501" coordsize="5043,0" path="m1738,15501l6781,15501e" filled="f" stroked="t" strokeweight=".710263pt" strokecolor="#646464">
                <v:path arrowok="t"/>
              </v:shape>
            </v:group>
            <v:group style="position:absolute;left:5559;top:15499;width:644;height:2" coordorigin="5559,15499" coordsize="644,2">
              <v:shape style="position:absolute;left:5559;top:15499;width:644;height:2" coordorigin="5559,15499" coordsize="644,0" path="m5559,15499l6203,15499e" filled="f" stroked="t" strokeweight=".473508pt" strokecolor="#4F4F4F">
                <v:path arrowok="t"/>
              </v:shape>
            </v:group>
            <v:group style="position:absolute;left:6530;top:15497;width:800;height:2" coordorigin="6530,15497" coordsize="800,2">
              <v:shape style="position:absolute;left:6530;top:15497;width:800;height:2" coordorigin="6530,15497" coordsize="800,0" path="m6530,15497l7330,15497e" filled="f" stroked="t" strokeweight=".473508pt" strokecolor="#484848">
                <v:path arrowok="t"/>
              </v:shape>
            </v:group>
            <v:group style="position:absolute;left:7297;top:14594;width:2;height:901" coordorigin="7297,14594" coordsize="2,901">
              <v:shape style="position:absolute;left:7297;top:14594;width:2;height:901" coordorigin="7297,14594" coordsize="0,901" path="m7297,15494l7297,14594e" filled="f" stroked="t" strokeweight=".236754pt" strokecolor="#545454">
                <v:path arrowok="t"/>
              </v:shape>
            </v:group>
            <v:group style="position:absolute;left:7268;top:15494;width:4370;height:2" coordorigin="7268,15494" coordsize="4370,2">
              <v:shape style="position:absolute;left:7268;top:15494;width:4370;height:2" coordorigin="7268,15494" coordsize="4370,0" path="m7268,15494l11639,15494e" filled="f" stroked="t" strokeweight=".710263pt" strokecolor="#646464">
                <v:path arrowok="t"/>
              </v:shape>
            </v:group>
            <v:group style="position:absolute;left:11587;top:14594;width:2;height:901" coordorigin="11587,14594" coordsize="2,901">
              <v:shape style="position:absolute;left:11587;top:14594;width:2;height:901" coordorigin="11587,14594" coordsize="0,901" path="m11587,15494l11587,14594e" filled="f" stroked="t" strokeweight=".236754pt" strokecolor="#4B4B4B">
                <v:path arrowok="t"/>
              </v:shape>
            </v:group>
            <v:group style="position:absolute;left:11571;top:12885;width:2;height:259" coordorigin="11571,12885" coordsize="2,259">
              <v:shape style="position:absolute;left:11571;top:12885;width:2;height:259" coordorigin="11571,12885" coordsize="0,259" path="m11571,13144l11571,12885e" filled="f" stroked="t" strokeweight="1.68175pt" strokecolor="#CCCDCF">
                <v:path arrowok="t"/>
              </v:shape>
            </v:group>
            <v:group style="position:absolute;left:9966;top:13011;width:2;height:1414" coordorigin="9966,13011" coordsize="2,1414">
              <v:shape style="position:absolute;left:9966;top:13011;width:2;height:1414" coordorigin="9966,13011" coordsize="0,1414" path="m9966,14425l9966,13011e" filled="f" stroked="t" strokeweight=".974125pt" strokecolor="#CCCDC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36" w:lineRule="exact"/>
        <w:ind w:left="47" w:right="-20"/>
        <w:jc w:val="left"/>
        <w:tabs>
          <w:tab w:pos="1400" w:val="left"/>
          <w:tab w:pos="80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2"/>
        </w:rPr>
        <w:t>A.Kerim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49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b/>
          <w:bCs/>
          <w:position w:val="-3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6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50"/>
          <w:position w:val="16"/>
        </w:rPr>
        <w:t>.....,...,._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65656"/>
          <w:w w:val="60"/>
          <w:i/>
        </w:rPr>
        <w:t>i</w:t>
      </w:r>
      <w:r>
        <w:rPr>
          <w:rFonts w:ascii="Arial" w:hAnsi="Arial" w:cs="Arial" w:eastAsia="Arial"/>
          <w:sz w:val="20"/>
          <w:szCs w:val="20"/>
          <w:color w:val="565656"/>
          <w:spacing w:val="-4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2"/>
          <w:i/>
        </w:rPr>
        <w:t>tfaiy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2"/>
          <w:i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2"/>
          <w:w w:val="92"/>
          <w:i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92"/>
        </w:rPr>
        <w:t>Kuze</w:t>
      </w:r>
      <w:r>
        <w:rPr>
          <w:rFonts w:ascii="Arial" w:hAnsi="Arial" w:cs="Arial" w:eastAsia="Arial"/>
          <w:sz w:val="21"/>
          <w:szCs w:val="21"/>
          <w:color w:val="3B3B3B"/>
          <w:spacing w:val="12"/>
          <w:w w:val="9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2"/>
        </w:rPr>
        <w:t>pölge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678" w:space="1670"/>
            <w:col w:w="9192"/>
          </w:cols>
        </w:sectPr>
      </w:pPr>
      <w:rPr/>
    </w:p>
    <w:p>
      <w:pPr>
        <w:spacing w:before="21" w:after="0" w:line="764" w:lineRule="exact"/>
        <w:ind w:left="815" w:right="150"/>
        <w:jc w:val="center"/>
        <w:rPr>
          <w:rFonts w:ascii="Arial" w:hAnsi="Arial" w:cs="Arial" w:eastAsia="Arial"/>
          <w:sz w:val="67"/>
          <w:szCs w:val="67"/>
        </w:rPr>
      </w:pPr>
      <w:rPr/>
      <w:r>
        <w:rPr>
          <w:rFonts w:ascii="Arial" w:hAnsi="Arial" w:cs="Arial" w:eastAsia="Arial"/>
          <w:sz w:val="67"/>
          <w:szCs w:val="67"/>
          <w:color w:val="3B3B3B"/>
          <w:spacing w:val="0"/>
          <w:w w:val="68"/>
          <w:b/>
          <w:bCs/>
          <w:position w:val="-2"/>
        </w:rPr>
        <w:t>_1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854" w:right="22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3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1" w:lineRule="exact"/>
        <w:ind w:left="589" w:right="-5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1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0" w:lineRule="exact"/>
        <w:ind w:left="638" w:right="-1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left="368" w:right="447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3.440002pt;margin-top:-6.413361pt;width:52.799999pt;height:48.959999pt;mso-position-horizontal-relative:page;mso-position-vertical-relative:paragraph;z-index:-17387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1"/>
        </w:rPr>
        <w:t>BAŞKANLTÖI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5" w:lineRule="exact"/>
        <w:ind w:left="1120" w:right="526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200" w:right="180"/>
          <w:cols w:num="2" w:equalWidth="0">
            <w:col w:w="1633" w:space="1655"/>
            <w:col w:w="8252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34" w:after="0" w:line="240" w:lineRule="auto"/>
        <w:ind w:left="149" w:right="-20"/>
        <w:jc w:val="left"/>
        <w:tabs>
          <w:tab w:pos="150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IBi!diriı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63" w:right="-59"/>
        <w:jc w:val="left"/>
        <w:tabs>
          <w:tab w:pos="1500" w:val="left"/>
          <w:tab w:pos="3160" w:val="left"/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3226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6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1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Mithalpasa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kanta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durağı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-18"/>
          <w:w w:val="9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11:53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</w:rPr>
        <w:t>tl"el: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2938880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5023" w:space="489"/>
            <w:col w:w="6028"/>
          </w:cols>
        </w:sectPr>
      </w:pPr>
      <w:rPr/>
    </w:p>
    <w:p>
      <w:pPr>
        <w:spacing w:before="6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84697" w:type="dxa"/>
      </w:tblPr>
      <w:tblGrid/>
      <w:tr>
        <w:trPr>
          <w:trHeight w:val="243" w:hRule="exact"/>
        </w:trPr>
        <w:tc>
          <w:tcPr>
            <w:tcW w:w="1233" w:type="dxa"/>
            <w:tcBorders>
              <w:top w:val="single" w:sz="5.66408" w:space="0" w:color="878787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Doğru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144" w:type="dxa"/>
            <w:tcBorders>
              <w:top w:val="single" w:sz="5.66408" w:space="0" w:color="878787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727270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27270"/>
                <w:spacing w:val="-13"/>
                <w:w w:val="12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4"/>
              </w:rPr>
              <w:t>Mithatpaşa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kanta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durağı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önü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87" w:type="dxa"/>
            <w:gridSpan w:val="3"/>
            <w:tcBorders>
              <w:top w:val="single" w:sz="5.66408" w:space="0" w:color="878787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1" w:hRule="exact"/>
        </w:trPr>
        <w:tc>
          <w:tcPr>
            <w:tcW w:w="1233" w:type="dxa"/>
            <w:tcBorders>
              <w:top w:val="single" w:sz="5.66408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4"/>
              </w:rPr>
              <w:t>'ı'_angı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9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144" w:type="dxa"/>
            <w:tcBorders>
              <w:top w:val="single" w:sz="5.66408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171" w:right="-20"/>
              <w:jc w:val="left"/>
              <w:tabs>
                <w:tab w:pos="29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:Araç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84" w:type="dxa"/>
            <w:tcBorders>
              <w:top w:val="single" w:sz="5.66408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7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32" w:type="dxa"/>
            <w:tcBorders>
              <w:top w:val="single" w:sz="5.66408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8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271" w:type="dxa"/>
            <w:tcBorders>
              <w:top w:val="single" w:sz="5.66408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81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100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Devre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18" w:after="0" w:line="223" w:lineRule="exact"/>
        <w:ind w:left="149" w:right="-20"/>
        <w:jc w:val="left"/>
        <w:tabs>
          <w:tab w:pos="364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0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47" w:right="-20"/>
        <w:jc w:val="left"/>
        <w:tabs>
          <w:tab w:pos="64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Betoııarnıe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Ahsap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4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91"/>
        </w:rPr>
        <w:t>ı--</w:t>
      </w:r>
      <w:r>
        <w:rPr>
          <w:rFonts w:ascii="Arial" w:hAnsi="Arial" w:cs="Arial" w:eastAsia="Arial"/>
          <w:sz w:val="21"/>
          <w:szCs w:val="21"/>
          <w:color w:val="626262"/>
          <w:spacing w:val="-4"/>
          <w:w w:val="192"/>
        </w:rPr>
        <w:t>-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72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-2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27270"/>
          <w:spacing w:val="0"/>
          <w:w w:val="382"/>
        </w:rPr>
        <w:t>-</w:t>
      </w:r>
      <w:r>
        <w:rPr>
          <w:rFonts w:ascii="Arial" w:hAnsi="Arial" w:cs="Arial" w:eastAsia="Arial"/>
          <w:sz w:val="21"/>
          <w:szCs w:val="21"/>
          <w:color w:val="727270"/>
          <w:spacing w:val="-89"/>
          <w:w w:val="382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82"/>
        </w:rPr>
        <w:t>---</w:t>
      </w:r>
      <w:r>
        <w:rPr>
          <w:rFonts w:ascii="Arial" w:hAnsi="Arial" w:cs="Arial" w:eastAsia="Arial"/>
          <w:sz w:val="21"/>
          <w:szCs w:val="21"/>
          <w:color w:val="525252"/>
          <w:spacing w:val="-187"/>
          <w:w w:val="382"/>
        </w:rPr>
        <w:t> </w:t>
      </w:r>
      <w:r>
        <w:rPr>
          <w:rFonts w:ascii="Arial" w:hAnsi="Arial" w:cs="Arial" w:eastAsia="Arial"/>
          <w:sz w:val="21"/>
          <w:szCs w:val="21"/>
          <w:color w:val="727270"/>
          <w:spacing w:val="0"/>
          <w:w w:val="382"/>
        </w:rPr>
        <w:t>-</w:t>
      </w:r>
      <w:r>
        <w:rPr>
          <w:rFonts w:ascii="Arial" w:hAnsi="Arial" w:cs="Arial" w:eastAsia="Arial"/>
          <w:sz w:val="21"/>
          <w:szCs w:val="21"/>
          <w:color w:val="727270"/>
          <w:spacing w:val="-89"/>
          <w:w w:val="382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82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-2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27270"/>
          <w:spacing w:val="0"/>
          <w:w w:val="345"/>
        </w:rPr>
        <w:t>--------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4" w:lineRule="exact"/>
        <w:ind w:left="4449" w:right="-20"/>
        <w:jc w:val="left"/>
        <w:tabs>
          <w:tab w:pos="5020" w:val="left"/>
          <w:tab w:pos="552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51"/>
          <w:b/>
          <w:bCs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51"/>
        </w:rPr>
        <w:t>        </w:t>
      </w:r>
      <w:r>
        <w:rPr>
          <w:rFonts w:ascii="Arial" w:hAnsi="Arial" w:cs="Arial" w:eastAsia="Arial"/>
          <w:sz w:val="14"/>
          <w:szCs w:val="14"/>
          <w:color w:val="C4C4C4"/>
          <w:spacing w:val="4"/>
          <w:w w:val="51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91"/>
        </w:rPr>
        <w:t>-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62"/>
        </w:rPr>
        <w:t>-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-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2"/>
          <w:w w:val="260"/>
        </w:rPr>
        <w:t>-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58"/>
        </w:rPr>
        <w:t>-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0"/>
          <w:w w:val="19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0"/>
          <w:w w:val="1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1"/>
          <w:w w:val="1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179" w:lineRule="exact"/>
        <w:ind w:left="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1"/>
          <w:position w:val="-4"/>
        </w:rPr>
        <w:t>nıiri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4"/>
          <w:w w:val="12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1"/>
          <w:w w:val="87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-4"/>
        </w:rPr>
        <w:t>_Çvş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Erca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BEKTAŞ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-53" w:right="90"/>
        <w:jc w:val="right"/>
        <w:tabs>
          <w:tab w:pos="5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:Berka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DBDBDB"/>
          <w:spacing w:val="0"/>
          <w:w w:val="50"/>
          <w:b/>
          <w:bCs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122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DBDBDB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1208" w:space="998"/>
            <w:col w:w="2310" w:space="1180"/>
            <w:col w:w="5844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58585"/>
          <w:spacing w:val="0"/>
          <w:w w:val="82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4" w:after="0" w:line="240" w:lineRule="auto"/>
        <w:ind w:left="15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3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852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8" w:lineRule="exact"/>
        <w:ind w:left="1506" w:right="1096" w:firstLine="-150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5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Vardıımı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221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34"/>
          <w:w w:val="137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27270"/>
          <w:w w:val="6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w w:val="6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nıniyct-Jandarma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B3B3B"/>
          <w:w w:val="55"/>
          <w:i/>
        </w:rPr>
        <w:t>V\</w:t>
      </w:r>
      <w:r>
        <w:rPr>
          <w:rFonts w:ascii="Arial" w:hAnsi="Arial" w:cs="Arial" w:eastAsia="Arial"/>
          <w:sz w:val="26"/>
          <w:szCs w:val="26"/>
          <w:color w:val="3B3B3B"/>
          <w:spacing w:val="-5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</w:rPr>
        <w:t>J'aÇ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4" w:lineRule="exact"/>
        <w:ind w:left="-62" w:right="104"/>
        <w:jc w:val="right"/>
        <w:tabs>
          <w:tab w:pos="37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12:00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DBDBDB"/>
          <w:spacing w:val="0"/>
          <w:w w:val="53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8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DBDBDB"/>
          <w:spacing w:val="0"/>
          <w:w w:val="85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95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DBDBDB"/>
          <w:spacing w:val="0"/>
          <w:w w:val="52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00" w:right="180"/>
          <w:cols w:num="4" w:equalWidth="0">
            <w:col w:w="659" w:space="4"/>
            <w:col w:w="3649" w:space="368"/>
            <w:col w:w="2505" w:space="384"/>
            <w:col w:w="3971"/>
          </w:cols>
        </w:sectPr>
      </w:pPr>
      <w:rPr/>
    </w:p>
    <w:p>
      <w:pPr>
        <w:spacing w:before="11" w:after="0" w:line="234" w:lineRule="exact"/>
        <w:ind w:left="163" w:right="-58" w:firstLine="-24"/>
        <w:jc w:val="left"/>
        <w:tabs>
          <w:tab w:pos="18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6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5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görülmüştü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1834" w:space="373"/>
            <w:col w:w="9333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7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6"/>
          <w:w w:val="9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ndllrıne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5"/>
        </w:rPr>
        <w:t>Türu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Söndilrınede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söndüıücü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right="-70"/>
        <w:jc w:val="left"/>
        <w:tabs>
          <w:tab w:pos="1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237"/>
        </w:rPr>
        <w:t>u</w:t>
      </w:r>
      <w:r>
        <w:rPr>
          <w:rFonts w:ascii="Arial" w:hAnsi="Arial" w:cs="Arial" w:eastAsia="Arial"/>
          <w:sz w:val="18"/>
          <w:szCs w:val="18"/>
          <w:color w:val="525252"/>
          <w:spacing w:val="-73"/>
          <w:w w:val="2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lKöRü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7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3" w:lineRule="exact"/>
        <w:ind w:right="841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727270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4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57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B3B3B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4" w:equalWidth="0">
            <w:col w:w="1401" w:space="801"/>
            <w:col w:w="1184" w:space="1294"/>
            <w:col w:w="2798" w:space="601"/>
            <w:col w:w="3461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1994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Capital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6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94"/>
        </w:rPr>
        <w:t>örmUştO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Berka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idaresinde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83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PlakaJı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8" w:lineRule="exact"/>
        <w:ind w:right="75" w:firstLine="3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54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8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994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Capital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rıota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kablolarını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1847" w:space="304"/>
            <w:col w:w="9389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9" w:right="4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igoı1al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4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9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17" w:lineRule="auto"/>
        <w:ind w:left="149" w:right="-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</w:rPr>
        <w:t>V\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</w:rPr>
        <w:t>raç</w:t>
      </w:r>
      <w:r>
        <w:rPr>
          <w:rFonts w:ascii="Arial" w:hAnsi="Arial" w:cs="Arial" w:eastAsia="Arial"/>
          <w:sz w:val="18"/>
          <w:szCs w:val="18"/>
          <w:color w:val="3B3B3B"/>
          <w:spacing w:val="13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Gere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ç</w:t>
      </w:r>
      <w:r>
        <w:rPr>
          <w:rFonts w:ascii="Arial" w:hAnsi="Arial" w:cs="Arial" w:eastAsia="Arial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50"/>
        </w:rPr>
        <w:t>iY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2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0"/>
          <w:w w:val="59"/>
          <w:i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0"/>
          <w:w w:val="100"/>
          <w:i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" w:lineRule="exact"/>
        <w:ind w:left="149" w:right="11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i/>
          <w:position w:val="-4"/>
        </w:rPr>
        <w:t>r--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[şirketi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Berka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4"/>
        </w:rPr>
        <w:t>Bed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1602" w:space="549"/>
            <w:col w:w="2940" w:space="2030"/>
            <w:col w:w="4419"/>
          </w:cols>
        </w:sectPr>
      </w:pPr>
      <w:rPr/>
    </w:p>
    <w:p>
      <w:pPr>
        <w:spacing w:before="1" w:after="0" w:line="240" w:lineRule="auto"/>
        <w:ind w:left="22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46"/>
        </w:rPr>
        <w:t>ibı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4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146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3"/>
        </w:rPr>
        <w:t>Dönüşü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26" w:lineRule="exact"/>
        <w:ind w:left="253" w:right="-7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-1"/>
        </w:rPr>
        <w:t>ÖIU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73"/>
        <w:jc w:val="left"/>
        <w:tabs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T!!rilı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:18.05.2017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7"/>
          <w:position w:val="1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9"/>
          <w:w w:val="97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43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4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93"/>
          <w:position w:val="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1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2040" w:space="130"/>
            <w:col w:w="5833" w:space="643"/>
            <w:col w:w="2894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39" w:after="0" w:line="240" w:lineRule="auto"/>
        <w:ind w:left="231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3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92" w:right="30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8" w:after="0" w:line="240" w:lineRule="auto"/>
        <w:ind w:left="-43" w:right="155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8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31"/>
          <w:w w:val="68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8"/>
          <w:b/>
          <w:bCs/>
        </w:rPr>
        <w:t>J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49"/>
          <w:b/>
          <w:bCs/>
        </w:rPr>
        <w:t>MaYıs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49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13"/>
          <w:w w:val="49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3"/>
          <w:b/>
          <w:bCs/>
        </w:rPr>
        <w:t>2lli7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6" w:after="0" w:line="203" w:lineRule="exact"/>
        <w:ind w:left="127" w:right="1768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i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525252"/>
          <w:spacing w:val="5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7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626262"/>
          <w:spacing w:val="-6"/>
          <w:w w:val="87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5"/>
          <w:i/>
          <w:position w:val="-1"/>
        </w:rPr>
        <w:t>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3919" w:space="903"/>
            <w:col w:w="1449" w:space="2511"/>
            <w:col w:w="2758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6.402222pt;margin-top:32.970352pt;width:564.283596pt;height:769.548521pt;mso-position-horizontal-relative:page;mso-position-vertical-relative:page;z-index:-17384" coordorigin="328,659" coordsize="11286,15391">
            <v:group style="position:absolute;left:609;top:681;width:10974;height:2" coordorigin="609,681" coordsize="10974,2">
              <v:shape style="position:absolute;left:609;top:681;width:10974;height:2" coordorigin="609,681" coordsize="10974,0" path="m609,681l11583,681e" filled="f" stroked="t" strokeweight=".70801pt" strokecolor="#707070">
                <v:path arrowok="t"/>
              </v:shape>
            </v:group>
            <v:group style="position:absolute;left:2351;top:666;width:2;height:1504" coordorigin="2351,666" coordsize="2,1504">
              <v:shape style="position:absolute;left:2351;top:666;width:2;height:1504" coordorigin="2351,666" coordsize="0,1504" path="m2351,2171l2351,666e" filled="f" stroked="t" strokeweight=".70801pt" strokecolor="#5B5B5B">
                <v:path arrowok="t"/>
              </v:shape>
            </v:group>
            <v:group style="position:absolute;left:9044;top:676;width:2;height:1500" coordorigin="9044,676" coordsize="2,1500">
              <v:shape style="position:absolute;left:9044;top:676;width:2;height:1500" coordorigin="9044,676" coordsize="0,1500" path="m9044,2176l9044,676e" filled="f" stroked="t" strokeweight=".70801pt" strokecolor="#646464">
                <v:path arrowok="t"/>
              </v:shape>
            </v:group>
            <v:group style="position:absolute;left:345;top:1814;width:2;height:5356" coordorigin="345,1814" coordsize="2,5356">
              <v:shape style="position:absolute;left:345;top:1814;width:2;height:5356" coordorigin="345,1814" coordsize="0,5356" path="m345,7169l345,1814e" filled="f" stroked="t" strokeweight=".70801pt" strokecolor="#7C7C7C">
                <v:path arrowok="t"/>
              </v:shape>
            </v:group>
            <v:group style="position:absolute;left:340;top:2166;width:11238;height:2" coordorigin="340,2166" coordsize="11238,2">
              <v:shape style="position:absolute;left:340;top:2166;width:11238;height:2" coordorigin="340,2166" coordsize="11238,0" path="m340,2166l11578,2166e" filled="f" stroked="t" strokeweight=".70801pt" strokecolor="#676767">
                <v:path arrowok="t"/>
              </v:shape>
            </v:group>
            <v:group style="position:absolute;left:340;top:2404;width:11238;height:2" coordorigin="340,2404" coordsize="11238,2">
              <v:shape style="position:absolute;left:340;top:2404;width:11238;height:2" coordorigin="340,2404" coordsize="11238,0" path="m340,2404l11578,2404e" filled="f" stroked="t" strokeweight=".70801pt" strokecolor="#6B6B6B">
                <v:path arrowok="t"/>
              </v:shape>
            </v:group>
            <v:group style="position:absolute;left:335;top:2647;width:11238;height:2" coordorigin="335,2647" coordsize="11238,2">
              <v:shape style="position:absolute;left:335;top:2647;width:11238;height:2" coordorigin="335,2647" coordsize="11238,0" path="m335,2647l11574,2647e" filled="f" stroked="t" strokeweight=".70801pt" strokecolor="#878787">
                <v:path arrowok="t"/>
              </v:shape>
            </v:group>
            <v:group style="position:absolute;left:2358;top:4113;width:2;height:11930" coordorigin="2358,4113" coordsize="2,11930">
              <v:shape style="position:absolute;left:2358;top:4113;width:2;height:11930" coordorigin="2358,4113" coordsize="0,11930" path="m2358,16043l2358,4113e" filled="f" stroked="t" strokeweight=".70801pt" strokecolor="#5B5B5B">
                <v:path arrowok="t"/>
              </v:shape>
            </v:group>
            <v:group style="position:absolute;left:3823;top:3356;width:2;height:805" coordorigin="3823,3356" coordsize="2,805">
              <v:shape style="position:absolute;left:3823;top:3356;width:2;height:805" coordorigin="3823,3356" coordsize="0,805" path="m3823,4161l3823,3356e" filled="f" stroked="t" strokeweight=".70801pt" strokecolor="#4F4F4F">
                <v:path arrowok="t"/>
              </v:shape>
            </v:group>
            <v:group style="position:absolute;left:340;top:4113;width:11238;height:2" coordorigin="340,4113" coordsize="11238,2">
              <v:shape style="position:absolute;left:340;top:4113;width:11238;height:2" coordorigin="340,4113" coordsize="11238,0" path="m340,4113l11578,4113e" filled="f" stroked="t" strokeweight=".70801pt" strokecolor="#646464">
                <v:path arrowok="t"/>
              </v:shape>
            </v:group>
            <v:group style="position:absolute;left:335;top:4389;width:11253;height:2" coordorigin="335,4389" coordsize="11253,2">
              <v:shape style="position:absolute;left:335;top:4389;width:11253;height:2" coordorigin="335,4389" coordsize="11253,0" path="m335,4389l11588,4389e" filled="f" stroked="t" strokeweight=".70801pt" strokecolor="#707070">
                <v:path arrowok="t"/>
              </v:shape>
            </v:group>
            <v:group style="position:absolute;left:2341;top:4632;width:9237;height:2" coordorigin="2341,4632" coordsize="9237,2">
              <v:shape style="position:absolute;left:2341;top:4632;width:9237;height:2" coordorigin="2341,4632" coordsize="9237,0" path="m2341,4632l11578,4632e" filled="f" stroked="t" strokeweight=".70801pt" strokecolor="#707070">
                <v:path arrowok="t"/>
              </v:shape>
            </v:group>
            <v:group style="position:absolute;left:4866;top:5113;width:6717;height:2" coordorigin="4866,5113" coordsize="6717,2">
              <v:shape style="position:absolute;left:4866;top:5113;width:6717;height:2" coordorigin="4866,5113" coordsize="6717,0" path="m4866,5113l11583,5113e" filled="f" stroked="t" strokeweight=".70801pt" strokecolor="#808080">
                <v:path arrowok="t"/>
              </v:shape>
            </v:group>
            <v:group style="position:absolute;left:4866;top:5351;width:6712;height:2" coordorigin="4866,5351" coordsize="6712,2">
              <v:shape style="position:absolute;left:4866;top:5351;width:6712;height:2" coordorigin="4866,5351" coordsize="6712,0" path="m4866,5351l11578,5351e" filled="f" stroked="t" strokeweight=".70801pt" strokecolor="#7C7C7C">
                <v:path arrowok="t"/>
              </v:shape>
            </v:group>
            <v:group style="position:absolute;left:4876;top:4627;width:2;height:2161" coordorigin="4876,4627" coordsize="2,2161">
              <v:shape style="position:absolute;left:4876;top:4627;width:2;height:2161" coordorigin="4876,4627" coordsize="0,2161" path="m4876,6789l4876,4627e" filled="f" stroked="t" strokeweight=".70801pt" strokecolor="#5B5B5B">
                <v:path arrowok="t"/>
              </v:shape>
            </v:group>
            <v:group style="position:absolute;left:4862;top:5591;width:6721;height:2" coordorigin="4862,5591" coordsize="6721,2">
              <v:shape style="position:absolute;left:4862;top:5591;width:6721;height:2" coordorigin="4862,5591" coordsize="6721,0" path="m4862,5591l11583,5591e" filled="f" stroked="t" strokeweight=".70801pt" strokecolor="#777777">
                <v:path arrowok="t"/>
              </v:shape>
            </v:group>
            <v:group style="position:absolute;left:2341;top:5829;width:9242;height:2" coordorigin="2341,5829" coordsize="9242,2">
              <v:shape style="position:absolute;left:2341;top:5829;width:9242;height:2" coordorigin="2341,5829" coordsize="9242,0" path="m2341,5829l11583,5829e" filled="f" stroked="t" strokeweight=".472006pt" strokecolor="#777777">
                <v:path arrowok="t"/>
              </v:shape>
            </v:group>
            <v:group style="position:absolute;left:807;top:6070;width:10781;height:2" coordorigin="807,6070" coordsize="10781,2">
              <v:shape style="position:absolute;left:807;top:6070;width:10781;height:2" coordorigin="807,6070" coordsize="10781,0" path="m807,6070l11588,6070e" filled="f" stroked="t" strokeweight=".70801pt" strokecolor="#747474">
                <v:path arrowok="t"/>
              </v:shape>
            </v:group>
            <v:group style="position:absolute;left:7750;top:6060;width:2;height:724" coordorigin="7750,6060" coordsize="2,724">
              <v:shape style="position:absolute;left:7750;top:6060;width:2;height:724" coordorigin="7750,6060" coordsize="0,724" path="m7750,6784l7750,6060e" filled="f" stroked="t" strokeweight=".70801pt" strokecolor="#676767">
                <v:path arrowok="t"/>
              </v:shape>
            </v:group>
            <v:group style="position:absolute;left:2341;top:6536;width:9247;height:2" coordorigin="2341,6536" coordsize="9247,2">
              <v:shape style="position:absolute;left:2341;top:6536;width:9247;height:2" coordorigin="2341,6536" coordsize="9247,0" path="m2341,6536l11588,6536e" filled="f" stroked="t" strokeweight=".70801pt" strokecolor="#777777">
                <v:path arrowok="t"/>
              </v:shape>
            </v:group>
            <v:group style="position:absolute;left:2336;top:6779;width:9256;height:2" coordorigin="2336,6779" coordsize="9256,2">
              <v:shape style="position:absolute;left:2336;top:6779;width:9256;height:2" coordorigin="2336,6779" coordsize="9256,0" path="m2336,6779l11592,6779e" filled="f" stroked="t" strokeweight=".70801pt" strokecolor="#808080">
                <v:path arrowok="t"/>
              </v:shape>
            </v:group>
            <v:group style="position:absolute;left:335;top:7020;width:11262;height:2" coordorigin="335,7020" coordsize="11262,2">
              <v:shape style="position:absolute;left:335;top:7020;width:11262;height:2" coordorigin="335,7020" coordsize="11262,0" path="m335,7020l11597,7020e" filled="f" stroked="t" strokeweight=".472006pt" strokecolor="#7C7C7C">
                <v:path arrowok="t"/>
              </v:shape>
            </v:group>
            <v:group style="position:absolute;left:354;top:7131;width:2;height:8907" coordorigin="354,7131" coordsize="2,8907">
              <v:shape style="position:absolute;left:354;top:7131;width:2;height:8907" coordorigin="354,7131" coordsize="0,8907" path="m354,16039l354,7131e" filled="f" stroked="t" strokeweight=".70801pt" strokecolor="#808080">
                <v:path arrowok="t"/>
              </v:shape>
            </v:group>
            <v:group style="position:absolute;left:340;top:7488;width:11253;height:2" coordorigin="340,7488" coordsize="11253,2">
              <v:shape style="position:absolute;left:340;top:7488;width:11253;height:2" coordorigin="340,7488" coordsize="11253,0" path="m340,7488l11592,7488e" filled="f" stroked="t" strokeweight=".70801pt" strokecolor="#707070">
                <v:path arrowok="t"/>
              </v:shape>
            </v:group>
            <v:group style="position:absolute;left:4881;top:7484;width:2;height:724" coordorigin="4881,7484" coordsize="2,724">
              <v:shape style="position:absolute;left:4881;top:7484;width:2;height:724" coordorigin="4881,7484" coordsize="0,724" path="m4881,8207l4881,7484e" filled="f" stroked="t" strokeweight=".70801pt" strokecolor="#646464">
                <v:path arrowok="t"/>
              </v:shape>
            </v:group>
            <v:group style="position:absolute;left:4871;top:7726;width:6717;height:2" coordorigin="4871,7726" coordsize="6717,2">
              <v:shape style="position:absolute;left:4871;top:7726;width:6717;height:2" coordorigin="4871,7726" coordsize="6717,0" path="m4871,7726l11588,7726e" filled="f" stroked="t" strokeweight=".70801pt" strokecolor="#747474">
                <v:path arrowok="t"/>
              </v:shape>
            </v:group>
            <v:group style="position:absolute;left:4871;top:7965;width:6717;height:2" coordorigin="4871,7965" coordsize="6717,2">
              <v:shape style="position:absolute;left:4871;top:7965;width:6717;height:2" coordorigin="4871,7965" coordsize="6717,0" path="m4871,7965l11588,7965e" filled="f" stroked="t" strokeweight=".70801pt" strokecolor="#808080">
                <v:path arrowok="t"/>
              </v:shape>
            </v:group>
            <v:group style="position:absolute;left:340;top:8203;width:11243;height:2" coordorigin="340,8203" coordsize="11243,2">
              <v:shape style="position:absolute;left:340;top:8203;width:11243;height:2" coordorigin="340,8203" coordsize="11243,0" path="m340,8203l11583,8203e" filled="f" stroked="t" strokeweight=".70801pt" strokecolor="#747474">
                <v:path arrowok="t"/>
              </v:shape>
            </v:group>
            <v:group style="position:absolute;left:340;top:9009;width:11253;height:2" coordorigin="340,9009" coordsize="11253,2">
              <v:shape style="position:absolute;left:340;top:9009;width:11253;height:2" coordorigin="340,9009" coordsize="11253,0" path="m340,9009l11592,9009e" filled="f" stroked="t" strokeweight=".70801pt" strokecolor="#747474">
                <v:path arrowok="t"/>
              </v:shape>
            </v:group>
            <v:group style="position:absolute;left:340;top:9847;width:11253;height:2" coordorigin="340,9847" coordsize="11253,2">
              <v:shape style="position:absolute;left:340;top:9847;width:11253;height:2" coordorigin="340,9847" coordsize="11253,0" path="m340,9847l11592,9847e" filled="f" stroked="t" strokeweight=".70801pt" strokecolor="#747474">
                <v:path arrowok="t"/>
              </v:shape>
            </v:group>
            <v:group style="position:absolute;left:345;top:10085;width:11257;height:2" coordorigin="345,10085" coordsize="11257,2">
              <v:shape style="position:absolute;left:345;top:10085;width:11257;height:2" coordorigin="345,10085" coordsize="11257,0" path="m345,10085l11602,10085e" filled="f" stroked="t" strokeweight=".70801pt" strokecolor="#777777">
                <v:path arrowok="t"/>
              </v:shape>
            </v:group>
            <v:group style="position:absolute;left:345;top:10323;width:9950;height:2" coordorigin="345,10323" coordsize="9950,2">
              <v:shape style="position:absolute;left:345;top:10323;width:9950;height:2" coordorigin="345,10323" coordsize="9950,0" path="m345,10323l10294,10323e" filled="f" stroked="t" strokeweight=".70801pt" strokecolor="#777777">
                <v:path arrowok="t"/>
              </v:shape>
            </v:group>
            <v:group style="position:absolute;left:7328;top:10788;width:2;height:5237" coordorigin="7328,10788" coordsize="2,5237">
              <v:shape style="position:absolute;left:7328;top:10788;width:2;height:5237" coordorigin="7328,10788" coordsize="0,5237" path="m7328,16024l7328,10788e" filled="f" stroked="t" strokeweight=".70801pt" strokecolor="#747474">
                <v:path arrowok="t"/>
              </v:shape>
            </v:group>
            <v:group style="position:absolute;left:1706;top:11045;width:2;height:4994" coordorigin="1706,11045" coordsize="2,4994">
              <v:shape style="position:absolute;left:1706;top:11045;width:2;height:4994" coordorigin="1706,11045" coordsize="0,4994" path="m1706,16039l1706,11045e" filled="f" stroked="t" strokeweight=".70801pt" strokecolor="#575757">
                <v:path arrowok="t"/>
              </v:shape>
            </v:group>
            <v:group style="position:absolute;left:345;top:11040;width:9388;height:2" coordorigin="345,11040" coordsize="9388,2">
              <v:shape style="position:absolute;left:345;top:11040;width:9388;height:2" coordorigin="345,11040" coordsize="9388,0" path="m345,11040l9733,11040e" filled="f" stroked="t" strokeweight=".70801pt" strokecolor="#7C7C7C">
                <v:path arrowok="t"/>
              </v:shape>
            </v:group>
            <v:group style="position:absolute;left:1284;top:11040;width:2;height:4999" coordorigin="1284,11040" coordsize="2,4999">
              <v:shape style="position:absolute;left:1284;top:11040;width:2;height:4999" coordorigin="1284,11040" coordsize="0,4999" path="m1284,16039l1284,11040e" filled="f" stroked="t" strokeweight=".70801pt" strokecolor="#6B6B6B">
                <v:path arrowok="t"/>
              </v:shape>
            </v:group>
            <v:group style="position:absolute;left:354;top:13358;width:2015;height:2" coordorigin="354,13358" coordsize="2015,2">
              <v:shape style="position:absolute;left:354;top:13358;width:2015;height:2" coordorigin="354,13358" coordsize="2015,0" path="m354,13358l2369,13358e" filled="f" stroked="t" strokeweight=".70801pt" strokecolor="#747474">
                <v:path arrowok="t"/>
              </v:shape>
            </v:group>
            <v:group style="position:absolute;left:340;top:11278;width:11257;height:2" coordorigin="340,11278" coordsize="11257,2">
              <v:shape style="position:absolute;left:340;top:11278;width:11257;height:2" coordorigin="340,11278" coordsize="11257,0" path="m340,11278l11597,11278e" filled="f" stroked="t" strokeweight=".70801pt" strokecolor="#7C7C7C">
                <v:path arrowok="t"/>
              </v:shape>
            </v:group>
            <v:group style="position:absolute;left:354;top:16022;width:11253;height:2" coordorigin="354,16022" coordsize="11253,2">
              <v:shape style="position:absolute;left:354;top:16022;width:11253;height:2" coordorigin="354,16022" coordsize="11253,0" path="m354,16022l11607,16022e" filled="f" stroked="t" strokeweight=".70801pt" strokecolor="#80808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31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31" w:lineRule="exact"/>
        <w:ind w:left="264" w:right="-20"/>
        <w:jc w:val="left"/>
        <w:tabs>
          <w:tab w:pos="1120" w:val="left"/>
          <w:tab w:pos="26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position:absolute;margin-left:420.480011pt;margin-top:2.575417pt;width:127.68pt;height:96.959999pt;mso-position-horizontal-relative:page;mso-position-vertical-relative:paragraph;z-index:-17385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"/>
          <w:w w:val="100"/>
          <w:b/>
          <w:bCs/>
          <w:position w:val="-2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b/>
          <w:bCs/>
          <w:position w:val="-2"/>
        </w:rPr>
        <w:t>Aİ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727270"/>
          <w:spacing w:val="0"/>
          <w:w w:val="89"/>
          <w:b/>
          <w:bCs/>
          <w:position w:val="-2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727270"/>
          <w:spacing w:val="0"/>
          <w:w w:val="89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2"/>
          <w:w w:val="8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2"/>
          <w:szCs w:val="22"/>
          <w:color w:val="213485"/>
          <w:spacing w:val="0"/>
          <w:w w:val="66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0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0"/>
          <w:spacing w:val="-3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:.UPLAR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9"/>
          <w:position w:val="1"/>
        </w:rPr>
        <w:t>M1İRİ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3"/>
          <w:w w:val="119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213485"/>
          <w:spacing w:val="0"/>
          <w:w w:val="101"/>
          <w:i/>
          <w:position w:val="1"/>
        </w:rPr>
        <w:t>f</w:t>
      </w:r>
      <w:r>
        <w:rPr>
          <w:rFonts w:ascii="Arial" w:hAnsi="Arial" w:cs="Arial" w:eastAsia="Arial"/>
          <w:sz w:val="29"/>
          <w:szCs w:val="29"/>
          <w:color w:val="213485"/>
          <w:spacing w:val="-63"/>
          <w:w w:val="102"/>
          <w:i/>
          <w:position w:val="1"/>
        </w:rPr>
        <w:t>7</w:t>
      </w:r>
      <w:r>
        <w:rPr>
          <w:rFonts w:ascii="Arial" w:hAnsi="Arial" w:cs="Arial" w:eastAsia="Arial"/>
          <w:sz w:val="29"/>
          <w:szCs w:val="29"/>
          <w:color w:val="213485"/>
          <w:spacing w:val="0"/>
          <w:w w:val="547"/>
          <w:position w:val="1"/>
        </w:rPr>
        <w:t>/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321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20"/>
        </w:rPr>
        <w:t>Hüseyin</w:t>
      </w:r>
      <w:r>
        <w:rPr>
          <w:rFonts w:ascii="Arial" w:hAnsi="Arial" w:cs="Arial" w:eastAsia="Arial"/>
          <w:sz w:val="18"/>
          <w:szCs w:val="18"/>
          <w:color w:val="3B3B3B"/>
          <w:spacing w:val="-18"/>
          <w:w w:val="12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</w:rPr>
        <w:t>,ı.'\i,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</w:rPr>
        <w:t>(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</w:rPr>
        <w:t>.irOI·'!U</w:t>
      </w:r>
      <w:r>
        <w:rPr>
          <w:rFonts w:ascii="Arial" w:hAnsi="Arial" w:cs="Arial" w:eastAsia="Arial"/>
          <w:sz w:val="18"/>
          <w:szCs w:val="18"/>
          <w:color w:val="3B3B3B"/>
          <w:spacing w:val="-23"/>
          <w:w w:val="88"/>
        </w:rPr>
        <w:t>d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8"/>
        </w:rPr>
        <w:t>&lt;</w:t>
      </w:r>
      <w:r>
        <w:rPr>
          <w:rFonts w:ascii="Arial" w:hAnsi="Arial" w:cs="Arial" w:eastAsia="Arial"/>
          <w:sz w:val="18"/>
          <w:szCs w:val="18"/>
          <w:color w:val="626262"/>
          <w:spacing w:val="-35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BEKTAŞ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25" w:right="57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4"/>
        </w:rPr>
        <w:t>İtf.Çv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27270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2" w:after="0" w:line="240" w:lineRule="auto"/>
        <w:ind w:left="3170" w:right="5977"/>
        <w:jc w:val="center"/>
        <w:rPr>
          <w:rFonts w:ascii="Arial" w:hAnsi="Arial" w:cs="Arial" w:eastAsia="Arial"/>
          <w:sz w:val="13"/>
          <w:szCs w:val="13"/>
        </w:rPr>
      </w:pPr>
      <w:rPr/>
      <w:r>
        <w:rPr/>
        <w:pict>
          <v:shape style="position:absolute;margin-left:131.520004pt;margin-top:13.034554pt;width:94.080002pt;height:68.160004pt;mso-position-horizontal-relative:page;mso-position-vertical-relative:paragraph;z-index:-17386" type="#_x0000_t75">
            <v:imagedata r:id="rId31" o:title=""/>
          </v:shape>
        </w:pict>
      </w:r>
      <w:r>
        <w:rPr>
          <w:rFonts w:ascii="Arial" w:hAnsi="Arial" w:cs="Arial" w:eastAsia="Arial"/>
          <w:sz w:val="13"/>
          <w:szCs w:val="13"/>
          <w:color w:val="798CCF"/>
          <w:spacing w:val="0"/>
          <w:w w:val="110"/>
          <w:i/>
        </w:rPr>
        <w:t>(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951" w:space="1299"/>
            <w:col w:w="9290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839" w:right="4418" w:firstLine="-115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890137pt;margin-top:-12.953673pt;width:54.552383pt;height:43.0pt;mso-position-horizontal-relative:page;mso-position-vertical-relative:paragraph;z-index:-17378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43434"/>
                      <w:spacing w:val="0"/>
                      <w:w w:val="45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1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62" w:lineRule="exact"/>
        <w:ind w:left="90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5.681793pt;margin-top:2.726469pt;width:13.364556pt;height:.1pt;mso-position-horizontal-relative:page;mso-position-vertical-relative:paragraph;z-index:-17381" coordorigin="9914,55" coordsize="267,2">
            <v:shape style="position:absolute;left:9914;top:55;width:267;height:2" coordorigin="9914,55" coordsize="267,0" path="m9914,55l10181,55e" filled="f" stroked="t" strokeweight="2.863833pt" strokecolor="#6470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636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84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19"/>
          <w:w w:val="112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113884" w:type="dxa"/>
      </w:tblPr>
      <w:tblGrid/>
      <w:tr>
        <w:trPr>
          <w:trHeight w:val="242" w:hRule="exact"/>
        </w:trPr>
        <w:tc>
          <w:tcPr>
            <w:tcW w:w="1301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3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2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6"/>
              </w:rPr>
              <w:t>ı8/05/2017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9" w:type="dxa"/>
            <w:tcBorders>
              <w:top w:val="single" w:sz="7.636888" w:space="0" w:color="606060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3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w w:val="89"/>
              </w:rPr>
              <w:t>IBiid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10"/>
                <w:w w:val="89"/>
              </w:rPr>
              <w:t>i</w:t>
            </w:r>
            <w:r>
              <w:rPr>
                <w:rFonts w:ascii="Arial" w:hAnsi="Arial" w:cs="Arial" w:eastAsia="Arial"/>
                <w:sz w:val="20"/>
                <w:szCs w:val="20"/>
                <w:color w:val="343434"/>
                <w:spacing w:val="0"/>
                <w:w w:val="119"/>
              </w:rPr>
              <w:t>r</w:t>
            </w:r>
            <w:r>
              <w:rPr>
                <w:rFonts w:ascii="Arial" w:hAnsi="Arial" w:cs="Arial" w:eastAsia="Arial"/>
                <w:sz w:val="20"/>
                <w:szCs w:val="20"/>
                <w:color w:val="343434"/>
                <w:spacing w:val="3"/>
                <w:w w:val="11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1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7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6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76767"/>
            </w:tcBorders>
          </w:tcPr>
          <w:p>
            <w:pPr>
              <w:spacing w:before="21" w:after="0" w:line="240" w:lineRule="auto"/>
              <w:ind w:left="258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1:35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6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6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301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3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3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109"/>
              </w:rPr>
              <w:t>l8/05/20ı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9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311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759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  <w:position w:val="0"/>
              </w:rPr>
              <w:t>3225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76767"/>
            </w:tcBorders>
          </w:tcPr>
          <w:p>
            <w:pPr>
              <w:spacing w:before="11" w:after="0" w:line="240" w:lineRule="auto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5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Merkez-2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No:78/B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8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No:78/B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4" w:right="-20"/>
        <w:jc w:val="left"/>
        <w:tabs>
          <w:tab w:pos="1520" w:val="left"/>
          <w:tab w:pos="38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64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Klıllanıı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4020" w:right="-20"/>
        <w:jc w:val="left"/>
        <w:tabs>
          <w:tab w:pos="4500" w:val="left"/>
          <w:tab w:pos="58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41"/>
        </w:rPr>
        <w:t>X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4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41"/>
        </w:rPr>
      </w:r>
      <w:r>
        <w:rPr>
          <w:rFonts w:ascii="Arial" w:hAnsi="Arial" w:cs="Arial" w:eastAsia="Arial"/>
          <w:sz w:val="53"/>
          <w:szCs w:val="53"/>
          <w:color w:val="343434"/>
          <w:spacing w:val="0"/>
          <w:w w:val="40"/>
          <w:position w:val="-41"/>
        </w:rPr>
        <w:t>ı</w:t>
      </w:r>
      <w:r>
        <w:rPr>
          <w:rFonts w:ascii="Arial" w:hAnsi="Arial" w:cs="Arial" w:eastAsia="Arial"/>
          <w:sz w:val="53"/>
          <w:szCs w:val="53"/>
          <w:color w:val="343434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53"/>
          <w:szCs w:val="53"/>
          <w:color w:val="343434"/>
          <w:spacing w:val="0"/>
          <w:w w:val="100"/>
          <w:position w:val="-41"/>
        </w:rPr>
      </w:r>
      <w:r>
        <w:rPr>
          <w:rFonts w:ascii="Arial" w:hAnsi="Arial" w:cs="Arial" w:eastAsia="Arial"/>
          <w:sz w:val="53"/>
          <w:szCs w:val="53"/>
          <w:color w:val="AAACAC"/>
          <w:spacing w:val="0"/>
          <w:w w:val="83"/>
          <w:position w:val="-41"/>
        </w:rPr>
        <w:t>-</w:t>
      </w:r>
      <w:r>
        <w:rPr>
          <w:rFonts w:ascii="Arial" w:hAnsi="Arial" w:cs="Arial" w:eastAsia="Arial"/>
          <w:sz w:val="53"/>
          <w:szCs w:val="53"/>
          <w:color w:val="AAACAC"/>
          <w:spacing w:val="-65"/>
          <w:w w:val="83"/>
          <w:position w:val="-41"/>
        </w:rPr>
        <w:t>-</w:t>
      </w:r>
      <w:r>
        <w:rPr>
          <w:rFonts w:ascii="Arial" w:hAnsi="Arial" w:cs="Arial" w:eastAsia="Arial"/>
          <w:sz w:val="53"/>
          <w:szCs w:val="53"/>
          <w:color w:val="1C1C1C"/>
          <w:spacing w:val="-2"/>
          <w:w w:val="50"/>
          <w:position w:val="-41"/>
        </w:rPr>
        <w:t>ı</w:t>
      </w:r>
      <w:r>
        <w:rPr>
          <w:rFonts w:ascii="Arial" w:hAnsi="Arial" w:cs="Arial" w:eastAsia="Arial"/>
          <w:sz w:val="53"/>
          <w:szCs w:val="53"/>
          <w:color w:val="BABCBA"/>
          <w:spacing w:val="0"/>
          <w:w w:val="222"/>
          <w:position w:val="-41"/>
        </w:rPr>
        <w:t>-</w:t>
      </w:r>
      <w:r>
        <w:rPr>
          <w:rFonts w:ascii="Arial" w:hAnsi="Arial" w:cs="Arial" w:eastAsia="Arial"/>
          <w:sz w:val="53"/>
          <w:szCs w:val="53"/>
          <w:color w:val="BABCBA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53"/>
          <w:szCs w:val="53"/>
          <w:color w:val="BABCBA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rrangını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  <w:position w:val="-4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6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240" w:lineRule="auto"/>
        <w:ind w:left="5589" w:right="5898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ABCBA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94" w:after="0" w:line="240" w:lineRule="auto"/>
        <w:ind w:left="154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</w:rPr>
        <w:t>::sa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</w:rPr>
        <w:t>:Erol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1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</w:rPr>
        <w:t>:Ero!ATAÇ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:Yüksel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162" w:right="2399"/>
        <w:jc w:val="center"/>
        <w:tabs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893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64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38" w:right="46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tLeast"/>
        <w:ind w:left="2197" w:right="4255" w:firstLine="2563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Emniyet-landaıma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180" w:right="120"/>
        </w:sectPr>
      </w:pPr>
      <w:rPr/>
    </w:p>
    <w:p>
      <w:pPr>
        <w:spacing w:before="0" w:after="0" w:line="239" w:lineRule="exact"/>
        <w:ind w:left="151" w:right="-84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-44"/>
          <w:w w:val="100"/>
          <w:position w:val="1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100"/>
          <w:position w:val="1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-21"/>
          <w:w w:val="100"/>
          <w:position w:val="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100"/>
          <w:position w:val="1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-11"/>
          <w:w w:val="100"/>
          <w:position w:val="1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BABCBA"/>
          <w:spacing w:val="0"/>
          <w:w w:val="100"/>
          <w:position w:val="13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ABCBA"/>
          <w:spacing w:val="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ABCBA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ABCBA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7" w:lineRule="auto"/>
        <w:ind w:left="19" w:right="-53" w:firstLine="45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6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43434"/>
          <w:spacing w:val="6"/>
          <w:w w:val="6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2073" w:space="105"/>
            <w:col w:w="3600" w:space="1894"/>
            <w:col w:w="3948"/>
          </w:cols>
        </w:sectPr>
      </w:pPr>
      <w:rPr/>
    </w:p>
    <w:p>
      <w:pPr>
        <w:spacing w:before="29" w:after="0" w:line="252" w:lineRule="auto"/>
        <w:ind w:left="164" w:right="3292" w:firstLine="-1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02" w:right="40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5" w:lineRule="exact"/>
        <w:ind w:left="192" w:right="-20"/>
        <w:jc w:val="left"/>
        <w:tabs>
          <w:tab w:pos="472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-2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6665" w:right="-20"/>
        <w:jc w:val="left"/>
        <w:tabs>
          <w:tab w:pos="824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48484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484848"/>
          <w:spacing w:val="-44"/>
          <w:w w:val="53"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1C1C1C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95" w:right="15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fırınını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bacası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fırını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52" w:lineRule="auto"/>
        <w:ind w:left="159" w:right="6994" w:firstLine="-5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ziyan:50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fırınının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lbacasında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fırında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çika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bacadaki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!birike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yağları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1" w:right="-20"/>
        <w:jc w:val="left"/>
        <w:tabs>
          <w:tab w:pos="22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6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irkeli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5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1" w:right="-20"/>
        <w:jc w:val="left"/>
        <w:tabs>
          <w:tab w:pos="980" w:val="left"/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  <w:position w:val="2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  <w:position w:val="2"/>
        </w:rPr>
        <w:t>ı!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7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8"/>
          <w:w w:val="17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2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8/05/20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34"/>
          <w:w w:val="13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2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0"/>
        </w:rPr>
        <w:t>12:00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40" w:right="-20"/>
        <w:jc w:val="left"/>
        <w:tabs>
          <w:tab w:pos="106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87"/>
          <w:position w:val="1"/>
        </w:rPr>
        <w:t>QipEN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1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412" w:right="-20"/>
        <w:jc w:val="left"/>
        <w:tabs>
          <w:tab w:pos="3120" w:val="left"/>
          <w:tab w:pos="37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36"/>
          <w:szCs w:val="36"/>
          <w:color w:val="565759"/>
          <w:spacing w:val="0"/>
          <w:w w:val="217"/>
          <w:position w:val="-8"/>
        </w:rPr>
        <w:t>\.</w:t>
      </w:r>
      <w:r>
        <w:rPr>
          <w:rFonts w:ascii="Arial" w:hAnsi="Arial" w:cs="Arial" w:eastAsia="Arial"/>
          <w:sz w:val="36"/>
          <w:szCs w:val="36"/>
          <w:color w:val="56575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6"/>
          <w:szCs w:val="36"/>
          <w:color w:val="56575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62"/>
          <w:position w:val="-8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position w:val="-8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70"/>
          <w:position w:val="-8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</w:sectPr>
      </w:pPr>
      <w:rPr/>
    </w:p>
    <w:p>
      <w:pPr>
        <w:spacing w:before="0" w:after="0" w:line="194" w:lineRule="exact"/>
        <w:ind w:left="233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Gıtmışse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Amın: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0" w:right="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565759"/>
          <w:w w:val="104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565759"/>
          <w:spacing w:val="11"/>
          <w:w w:val="104"/>
        </w:rPr>
        <w:t>1</w:t>
      </w:r>
      <w:r>
        <w:rPr>
          <w:rFonts w:ascii="Arial" w:hAnsi="Arial" w:cs="Arial" w:eastAsia="Arial"/>
          <w:sz w:val="24"/>
          <w:szCs w:val="24"/>
          <w:color w:val="565759"/>
          <w:spacing w:val="0"/>
          <w:w w:val="52"/>
        </w:rPr>
        <w:t>\lıa11s</w:t>
      </w:r>
      <w:r>
        <w:rPr>
          <w:rFonts w:ascii="Arial" w:hAnsi="Arial" w:cs="Arial" w:eastAsia="Arial"/>
          <w:sz w:val="24"/>
          <w:szCs w:val="24"/>
          <w:color w:val="5657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65759"/>
          <w:spacing w:val="0"/>
          <w:w w:val="64"/>
        </w:rPr>
        <w:t>10'</w:t>
      </w:r>
      <w:r>
        <w:rPr>
          <w:rFonts w:ascii="Times New Roman" w:hAnsi="Times New Roman" w:cs="Times New Roman" w:eastAsia="Times New Roman"/>
          <w:sz w:val="30"/>
          <w:szCs w:val="30"/>
          <w:color w:val="565759"/>
          <w:spacing w:val="0"/>
          <w:w w:val="63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565759"/>
          <w:spacing w:val="0"/>
          <w:w w:val="64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45" w:after="0" w:line="192" w:lineRule="exact"/>
        <w:ind w:left="3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65759"/>
          <w:spacing w:val="0"/>
          <w:w w:val="79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565759"/>
          <w:spacing w:val="0"/>
          <w:w w:val="79"/>
          <w:i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565759"/>
          <w:spacing w:val="33"/>
          <w:w w:val="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11"/>
          <w:position w:val="-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3960" w:space="910"/>
            <w:col w:w="1471" w:space="2323"/>
            <w:col w:w="2956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9" w:lineRule="exact"/>
        <w:ind w:left="584" w:right="-99"/>
        <w:jc w:val="left"/>
        <w:tabs>
          <w:tab w:pos="1240" w:val="left"/>
          <w:tab w:pos="1840" w:val="left"/>
          <w:tab w:pos="2340" w:val="left"/>
        </w:tabs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9AA3C6"/>
          <w:w w:val="91"/>
        </w:rPr>
        <w:t>.,</w:t>
      </w:r>
      <w:r>
        <w:rPr>
          <w:rFonts w:ascii="Times New Roman" w:hAnsi="Times New Roman" w:cs="Times New Roman" w:eastAsia="Times New Roman"/>
          <w:sz w:val="25"/>
          <w:szCs w:val="25"/>
          <w:color w:val="9AA3C6"/>
          <w:spacing w:val="-25"/>
          <w:w w:val="9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7AC"/>
          <w:spacing w:val="0"/>
          <w:w w:val="5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7AC"/>
          <w:spacing w:val="-4"/>
          <w:w w:val="5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AA3C6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AA3C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AA3C6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676B9E"/>
          <w:spacing w:val="0"/>
          <w:w w:val="100"/>
        </w:rPr>
        <w:t>J::"</w:t>
      </w:r>
      <w:r>
        <w:rPr>
          <w:rFonts w:ascii="Times New Roman" w:hAnsi="Times New Roman" w:cs="Times New Roman" w:eastAsia="Times New Roman"/>
          <w:sz w:val="25"/>
          <w:szCs w:val="25"/>
          <w:color w:val="676B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76B9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5959A0"/>
          <w:spacing w:val="0"/>
          <w:w w:val="61"/>
        </w:rPr>
        <w:t>Joı</w:t>
      </w:r>
      <w:r>
        <w:rPr>
          <w:rFonts w:ascii="Times New Roman" w:hAnsi="Times New Roman" w:cs="Times New Roman" w:eastAsia="Times New Roman"/>
          <w:sz w:val="15"/>
          <w:szCs w:val="15"/>
          <w:color w:val="5959A0"/>
          <w:spacing w:val="17"/>
          <w:w w:val="6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A3D67"/>
          <w:spacing w:val="0"/>
          <w:w w:val="108"/>
        </w:rPr>
        <w:t>1'</w:t>
      </w:r>
      <w:r>
        <w:rPr>
          <w:rFonts w:ascii="Times New Roman" w:hAnsi="Times New Roman" w:cs="Times New Roman" w:eastAsia="Times New Roman"/>
          <w:sz w:val="11"/>
          <w:szCs w:val="11"/>
          <w:color w:val="3A3D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A3D67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676B9E"/>
          <w:spacing w:val="0"/>
          <w:w w:val="52"/>
          <w:i/>
        </w:rPr>
        <w:t>Q..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081482pt;margin-top:5.493348pt;width:17.761451pt;height:15.5pt;mso-position-horizontal-relative:page;mso-position-vertical-relative:paragraph;z-index:-1737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AACAC"/>
                      <w:spacing w:val="0"/>
                      <w:w w:val="69"/>
                    </w:rPr>
                    <w:t>.-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AACAC"/>
                      <w:spacing w:val="0"/>
                      <w:w w:val="6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AACAC"/>
                      <w:spacing w:val="3"/>
                      <w:w w:val="6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AACAC"/>
                      <w:spacing w:val="0"/>
                      <w:w w:val="69"/>
                    </w:rPr>
                    <w:t>:;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8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838585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82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82"/>
          <w:position w:val="1"/>
        </w:rPr>
        <w:t>'"'</w:t>
      </w:r>
      <w:r>
        <w:rPr>
          <w:rFonts w:ascii="Arial" w:hAnsi="Arial" w:cs="Arial" w:eastAsia="Arial"/>
          <w:sz w:val="16"/>
          <w:szCs w:val="16"/>
          <w:color w:val="838585"/>
          <w:spacing w:val="-7"/>
          <w:w w:val="82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838585"/>
          <w:spacing w:val="-22"/>
          <w:w w:val="132"/>
          <w:position w:val="1"/>
        </w:rPr>
        <w:t>-</w:t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47"/>
          <w:position w:val="1"/>
        </w:rPr>
        <w:t>··</w:t>
      </w:r>
      <w:r>
        <w:rPr>
          <w:rFonts w:ascii="Arial" w:hAnsi="Arial" w:cs="Arial" w:eastAsia="Arial"/>
          <w:sz w:val="28"/>
          <w:szCs w:val="28"/>
          <w:color w:val="AAACAC"/>
          <w:spacing w:val="-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0"/>
          <w:w w:val="61"/>
          <w:position w:val="1"/>
        </w:rPr>
        <w:t>.,;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0"/>
          <w:w w:val="61"/>
          <w:position w:val="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5"/>
          <w:w w:val="61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BABCBA"/>
          <w:spacing w:val="0"/>
          <w:w w:val="61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668" w:right="-20"/>
        <w:jc w:val="left"/>
        <w:tabs>
          <w:tab w:pos="1020" w:val="left"/>
          <w:tab w:pos="20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838585"/>
          <w:spacing w:val="0"/>
          <w:w w:val="361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8385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38585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0"/>
          <w:w w:val="100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6"/>
          <w:w w:val="168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9A9A9A"/>
          <w:spacing w:val="0"/>
          <w:w w:val="100"/>
        </w:rPr>
        <w:t>...;:</w:t>
      </w:r>
      <w:r>
        <w:rPr>
          <w:rFonts w:ascii="Times New Roman" w:hAnsi="Times New Roman" w:cs="Times New Roman" w:eastAsia="Times New Roman"/>
          <w:sz w:val="9"/>
          <w:szCs w:val="9"/>
          <w:color w:val="9A9A9A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9A9A9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0"/>
          <w:w w:val="292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0"/>
          <w:w w:val="29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AACAC"/>
          <w:spacing w:val="25"/>
          <w:w w:val="29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100"/>
          <w:i/>
        </w:rPr>
        <w:t>•1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BABCBA"/>
          <w:spacing w:val="0"/>
          <w:w w:val="132"/>
          <w:i/>
        </w:rPr>
        <w:t>'J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809" w:space="2536"/>
            <w:col w:w="2621" w:space="2731"/>
            <w:col w:w="2923"/>
          </w:cols>
        </w:sectPr>
      </w:pPr>
      <w:rPr/>
    </w:p>
    <w:p>
      <w:pPr>
        <w:spacing w:before="4" w:after="0" w:line="163" w:lineRule="exact"/>
        <w:ind w:left="3825" w:right="-103"/>
        <w:jc w:val="left"/>
        <w:tabs>
          <w:tab w:pos="420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2.592789pt;margin-top:-15.826957pt;width:142.714357pt;height:.1pt;mso-position-horizontal-relative:page;mso-position-vertical-relative:paragraph;z-index:-17380" coordorigin="3852,-317" coordsize="2854,2">
            <v:shape style="position:absolute;left:3852;top:-317;width:2854;height:2" coordorigin="3852,-317" coordsize="2854,0" path="m3852,-317l6706,-317e" filled="f" stroked="t" strokeweight=".238653pt" strokecolor="#9397B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256485pt;margin-top:-35.187916pt;width:50.706152pt;height:55pt;mso-position-horizontal-relative:page;mso-position-vertical-relative:paragraph;z-index:-17377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565759"/>
                      <w:spacing w:val="0"/>
                      <w:w w:val="237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8287AC"/>
          <w:spacing w:val="0"/>
          <w:w w:val="39"/>
          <w:position w:val="-24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8287AC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8287AC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36"/>
          <w:position w:val="-24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Yüks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5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149" w:lineRule="exact"/>
        <w:ind w:right="-20"/>
        <w:jc w:val="left"/>
        <w:tabs>
          <w:tab w:pos="1160" w:val="left"/>
          <w:tab w:pos="1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74"/>
          <w:i/>
          <w:position w:val="-7"/>
        </w:rPr>
        <w:t>i</w:t>
      </w:r>
      <w:r>
        <w:rPr>
          <w:rFonts w:ascii="Arial" w:hAnsi="Arial" w:cs="Arial" w:eastAsia="Arial"/>
          <w:sz w:val="20"/>
          <w:szCs w:val="20"/>
          <w:color w:val="9A9A9A"/>
          <w:spacing w:val="-80"/>
          <w:w w:val="174"/>
          <w:i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20"/>
          <w:szCs w:val="20"/>
          <w:color w:val="9A9A9A"/>
          <w:spacing w:val="-38"/>
          <w:w w:val="174"/>
          <w:position w:val="-7"/>
        </w:rPr>
        <w:t>"</w:t>
      </w:r>
      <w:r>
        <w:rPr>
          <w:rFonts w:ascii="Arial" w:hAnsi="Arial" w:cs="Arial" w:eastAsia="Arial"/>
          <w:sz w:val="20"/>
          <w:szCs w:val="20"/>
          <w:color w:val="BABCBA"/>
          <w:spacing w:val="0"/>
          <w:w w:val="174"/>
          <w:position w:val="-7"/>
        </w:rPr>
        <w:t>·</w:t>
      </w:r>
      <w:r>
        <w:rPr>
          <w:rFonts w:ascii="Arial" w:hAnsi="Arial" w:cs="Arial" w:eastAsia="Arial"/>
          <w:sz w:val="20"/>
          <w:szCs w:val="20"/>
          <w:color w:val="BABCB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BABCBA"/>
          <w:spacing w:val="0"/>
          <w:w w:val="100"/>
          <w:position w:val="-7"/>
        </w:rPr>
      </w:r>
      <w:r>
        <w:rPr>
          <w:rFonts w:ascii="Arial" w:hAnsi="Arial" w:cs="Arial" w:eastAsia="Arial"/>
          <w:sz w:val="20"/>
          <w:szCs w:val="20"/>
          <w:color w:val="AAACAC"/>
          <w:spacing w:val="0"/>
          <w:w w:val="68"/>
          <w:position w:val="-7"/>
        </w:rPr>
        <w:t>.,.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5974" w:space="3206"/>
            <w:col w:w="2440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1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85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8" w:lineRule="exact"/>
        <w:ind w:right="-20"/>
        <w:jc w:val="left"/>
        <w:tabs>
          <w:tab w:pos="3440" w:val="left"/>
          <w:tab w:pos="4880" w:val="left"/>
          <w:tab w:pos="58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8"/>
          <w:szCs w:val="28"/>
          <w:color w:val="565759"/>
          <w:spacing w:val="1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6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160"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565759"/>
          <w:spacing w:val="0"/>
          <w:w w:val="160"/>
          <w:position w:val="0"/>
        </w:rPr>
        <w:t>UN</w:t>
      </w:r>
      <w:r>
        <w:rPr>
          <w:rFonts w:ascii="Arial" w:hAnsi="Arial" w:cs="Arial" w:eastAsia="Arial"/>
          <w:sz w:val="29"/>
          <w:szCs w:val="29"/>
          <w:color w:val="565759"/>
          <w:spacing w:val="-116"/>
          <w:w w:val="16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5657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565759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AAACAC"/>
          <w:spacing w:val="0"/>
          <w:w w:val="81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8" w:lineRule="exact"/>
        <w:ind w:left="3451" w:right="-20"/>
        <w:jc w:val="left"/>
        <w:tabs>
          <w:tab w:pos="59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7.823059pt;margin-top:1.311312pt;width:5.365603pt;height:25.238771pt;mso-position-horizontal-relative:page;mso-position-vertical-relative:paragraph;z-index:-17383" type="#_x0000_t202" filled="f" stroked="f">
            <v:textbox inset="0,0,0,0">
              <w:txbxContent>
                <w:p>
                  <w:pPr>
                    <w:spacing w:before="0" w:after="0" w:line="307" w:lineRule="exact"/>
                    <w:ind w:right="-20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AAACAC"/>
                      <w:spacing w:val="0"/>
                      <w:w w:val="60"/>
                    </w:rPr>
                    <w:t>•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819397pt;margin-top:5.552177pt;width:31.052771pt;height:18.5pt;mso-position-horizontal-relative:page;mso-position-vertical-relative:paragraph;z-index:-17375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9A9A9A"/>
                      <w:spacing w:val="0"/>
                      <w:w w:val="76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A9A9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A9A9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AACAC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65759"/>
          <w:w w:val="98"/>
          <w:position w:val="-6"/>
        </w:rPr>
        <w:t>Ml</w:t>
      </w:r>
      <w:r>
        <w:rPr>
          <w:rFonts w:ascii="Arial" w:hAnsi="Arial" w:cs="Arial" w:eastAsia="Arial"/>
          <w:sz w:val="18"/>
          <w:szCs w:val="18"/>
          <w:color w:val="565759"/>
          <w:spacing w:val="-4"/>
          <w:w w:val="98"/>
          <w:position w:val="-6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2"/>
          <w:position w:val="-6"/>
        </w:rPr>
        <w:t>daha</w:t>
      </w:r>
      <w:r>
        <w:rPr>
          <w:rFonts w:ascii="Arial" w:hAnsi="Arial" w:cs="Arial" w:eastAsia="Arial"/>
          <w:sz w:val="18"/>
          <w:szCs w:val="18"/>
          <w:color w:val="343434"/>
          <w:spacing w:val="-7"/>
          <w:w w:val="92"/>
          <w:position w:val="-6"/>
        </w:rPr>
        <w:t>r</w:t>
      </w:r>
      <w:r>
        <w:rPr>
          <w:rFonts w:ascii="Arial" w:hAnsi="Arial" w:cs="Arial" w:eastAsia="Arial"/>
          <w:sz w:val="18"/>
          <w:szCs w:val="18"/>
          <w:color w:val="707070"/>
          <w:spacing w:val="5"/>
          <w:w w:val="253"/>
          <w:position w:val="-6"/>
        </w:rPr>
        <w:t>f</w:t>
      </w:r>
      <w:r>
        <w:rPr>
          <w:rFonts w:ascii="Arial" w:hAnsi="Arial" w:cs="Arial" w:eastAsia="Arial"/>
          <w:sz w:val="18"/>
          <w:szCs w:val="18"/>
          <w:color w:val="565759"/>
          <w:spacing w:val="-7"/>
          <w:w w:val="97"/>
          <w:position w:val="-6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8"/>
          <w:position w:val="-6"/>
        </w:rPr>
        <w:t>ıı</w:t>
      </w:r>
      <w:r>
        <w:rPr>
          <w:rFonts w:ascii="Arial" w:hAnsi="Arial" w:cs="Arial" w:eastAsia="Arial"/>
          <w:sz w:val="18"/>
          <w:szCs w:val="18"/>
          <w:color w:val="343434"/>
          <w:spacing w:val="22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185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838585"/>
          <w:spacing w:val="48"/>
          <w:w w:val="185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BABCBA"/>
          <w:spacing w:val="0"/>
          <w:w w:val="132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BABCBA"/>
          <w:spacing w:val="-35"/>
          <w:w w:val="132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100"/>
          <w:position w:val="-6"/>
        </w:rPr>
        <w:t>•</w:t>
      </w:r>
      <w:r>
        <w:rPr>
          <w:rFonts w:ascii="Arial" w:hAnsi="Arial" w:cs="Arial" w:eastAsia="Arial"/>
          <w:sz w:val="18"/>
          <w:szCs w:val="18"/>
          <w:color w:val="838585"/>
          <w:spacing w:val="23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AAACAC"/>
          <w:spacing w:val="0"/>
          <w:w w:val="87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AAACAC"/>
          <w:spacing w:val="-27"/>
          <w:w w:val="87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565759"/>
          <w:spacing w:val="-23"/>
          <w:w w:val="87"/>
          <w:position w:val="-6"/>
        </w:rPr>
        <w:t>: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87"/>
          <w:position w:val="-6"/>
        </w:rPr>
        <w:t>·</w:t>
      </w:r>
      <w:r>
        <w:rPr>
          <w:rFonts w:ascii="Arial" w:hAnsi="Arial" w:cs="Arial" w:eastAsia="Arial"/>
          <w:sz w:val="18"/>
          <w:szCs w:val="18"/>
          <w:color w:val="838585"/>
          <w:spacing w:val="8"/>
          <w:w w:val="87"/>
          <w:position w:val="-6"/>
        </w:rPr>
        <w:t>·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87"/>
          <w:position w:val="-6"/>
        </w:rPr>
        <w:t>-</w:t>
      </w:r>
      <w:r>
        <w:rPr>
          <w:rFonts w:ascii="Arial" w:hAnsi="Arial" w:cs="Arial" w:eastAsia="Arial"/>
          <w:sz w:val="18"/>
          <w:szCs w:val="18"/>
          <w:color w:val="484848"/>
          <w:spacing w:val="32"/>
          <w:w w:val="87"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565759"/>
          <w:spacing w:val="5"/>
          <w:w w:val="62"/>
          <w:i/>
          <w:position w:val="-6"/>
        </w:rPr>
        <w:t>v</w:t>
      </w:r>
      <w:r>
        <w:rPr>
          <w:rFonts w:ascii="Arial" w:hAnsi="Arial" w:cs="Arial" w:eastAsia="Arial"/>
          <w:sz w:val="29"/>
          <w:szCs w:val="29"/>
          <w:color w:val="9A9A9A"/>
          <w:spacing w:val="0"/>
          <w:w w:val="62"/>
          <w:i/>
          <w:position w:val="-6"/>
        </w:rPr>
        <w:t>.</w:t>
      </w:r>
      <w:r>
        <w:rPr>
          <w:rFonts w:ascii="Arial" w:hAnsi="Arial" w:cs="Arial" w:eastAsia="Arial"/>
          <w:sz w:val="29"/>
          <w:szCs w:val="29"/>
          <w:color w:val="9A9A9A"/>
          <w:spacing w:val="-49"/>
          <w:w w:val="62"/>
          <w:i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9A9A9A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9A9A9A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29"/>
          <w:szCs w:val="29"/>
          <w:color w:val="BABCBA"/>
          <w:spacing w:val="0"/>
          <w:w w:val="81"/>
          <w:position w:val="-6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4114" w:right="-20"/>
        <w:jc w:val="left"/>
        <w:tabs>
          <w:tab w:pos="57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5"/>
          <w:szCs w:val="15"/>
          <w:color w:val="BABCBA"/>
          <w:spacing w:val="0"/>
          <w:w w:val="77"/>
          <w:position w:val="-9"/>
        </w:rPr>
        <w:t>·,</w:t>
      </w:r>
      <w:r>
        <w:rPr>
          <w:rFonts w:ascii="Arial" w:hAnsi="Arial" w:cs="Arial" w:eastAsia="Arial"/>
          <w:sz w:val="15"/>
          <w:szCs w:val="15"/>
          <w:color w:val="BABCBA"/>
          <w:spacing w:val="0"/>
          <w:w w:val="77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BABCBA"/>
          <w:spacing w:val="7"/>
          <w:w w:val="77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CAC"/>
          <w:spacing w:val="-15"/>
          <w:w w:val="25"/>
          <w:position w:val="-9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3D499C"/>
          <w:spacing w:val="0"/>
          <w:w w:val="154"/>
          <w:position w:val="-9"/>
        </w:rPr>
        <w:t>,-</w:t>
      </w:r>
      <w:r>
        <w:rPr>
          <w:rFonts w:ascii="Times New Roman" w:hAnsi="Times New Roman" w:cs="Times New Roman" w:eastAsia="Times New Roman"/>
          <w:sz w:val="26"/>
          <w:szCs w:val="26"/>
          <w:color w:val="3D499C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499C"/>
          <w:spacing w:val="25"/>
          <w:w w:val="100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838585"/>
          <w:spacing w:val="-17"/>
          <w:w w:val="190"/>
          <w:position w:val="-9"/>
        </w:rPr>
        <w:t>'</w:t>
      </w:r>
      <w:r>
        <w:rPr>
          <w:rFonts w:ascii="Arial" w:hAnsi="Arial" w:cs="Arial" w:eastAsia="Arial"/>
          <w:sz w:val="15"/>
          <w:szCs w:val="15"/>
          <w:color w:val="BABCBA"/>
          <w:spacing w:val="0"/>
          <w:w w:val="95"/>
          <w:position w:val="-9"/>
        </w:rPr>
        <w:t>·</w:t>
      </w:r>
      <w:r>
        <w:rPr>
          <w:rFonts w:ascii="Arial" w:hAnsi="Arial" w:cs="Arial" w:eastAsia="Arial"/>
          <w:sz w:val="15"/>
          <w:szCs w:val="15"/>
          <w:color w:val="BABCB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5"/>
          <w:szCs w:val="15"/>
          <w:color w:val="BABCBA"/>
          <w:spacing w:val="0"/>
          <w:w w:val="100"/>
          <w:position w:val="-9"/>
        </w:rPr>
      </w:r>
      <w:r>
        <w:rPr>
          <w:rFonts w:ascii="Arial" w:hAnsi="Arial" w:cs="Arial" w:eastAsia="Arial"/>
          <w:sz w:val="9"/>
          <w:szCs w:val="9"/>
          <w:color w:val="838585"/>
          <w:spacing w:val="0"/>
          <w:w w:val="211"/>
          <w:position w:val="-9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4475" w:space="548"/>
            <w:col w:w="65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915798pt;margin-top:25.495655pt;width:570.022145pt;height:776.923048pt;mso-position-horizontal-relative:page;mso-position-vertical-relative:page;z-index:-17382" coordorigin="298,510" coordsize="11400,15538">
            <v:group style="position:absolute;left:325;top:529;width:1570;height:2" coordorigin="325,529" coordsize="1570,2">
              <v:shape style="position:absolute;left:325;top:529;width:1570;height:2" coordorigin="325,529" coordsize="1570,0" path="m325,529l1895,529e" filled="f" stroked="t" strokeweight=".954611pt" strokecolor="#777777">
                <v:path arrowok="t"/>
              </v:shape>
            </v:group>
            <v:group style="position:absolute;left:327;top:517;width:2;height:551" coordorigin="327,517" coordsize="2,551">
              <v:shape style="position:absolute;left:327;top:517;width:2;height:551" coordorigin="327,517" coordsize="0,551" path="m327,1068l327,517e" filled="f" stroked="t" strokeweight=".715958pt" strokecolor="#6B6B6B">
                <v:path arrowok="t"/>
              </v:shape>
            </v:group>
            <v:group style="position:absolute;left:1823;top:531;width:573;height:2" coordorigin="1823,531" coordsize="573,2">
              <v:shape style="position:absolute;left:1823;top:531;width:573;height:2" coordorigin="1823,531" coordsize="573,0" path="m1823,531l2396,531e" filled="f" stroked="t" strokeweight=".477306pt" strokecolor="#4B4B4B">
                <v:path arrowok="t"/>
              </v:shape>
            </v:group>
            <v:group style="position:absolute;left:2367;top:527;width:2;height:541" coordorigin="2367,527" coordsize="2,541">
              <v:shape style="position:absolute;left:2367;top:527;width:2;height:541" coordorigin="2367,527" coordsize="0,541" path="m2367,1068l2367,527e" filled="f" stroked="t" strokeweight=".477306pt" strokecolor="#2B2B2B">
                <v:path arrowok="t"/>
              </v:shape>
            </v:group>
            <v:group style="position:absolute;left:2324;top:531;width:482;height:2" coordorigin="2324,531" coordsize="482,2">
              <v:shape style="position:absolute;left:2324;top:531;width:482;height:2" coordorigin="2324,531" coordsize="482,0" path="m2324,531l2807,531e" filled="f" stroked="t" strokeweight=".477306pt" strokecolor="#2F2F2F">
                <v:path arrowok="t"/>
              </v:shape>
            </v:group>
            <v:group style="position:absolute;left:2749;top:531;width:215;height:2" coordorigin="2749,531" coordsize="215,2">
              <v:shape style="position:absolute;left:2749;top:531;width:215;height:2" coordorigin="2749,531" coordsize="215,0" path="m2749,531l2964,531e" filled="f" stroked="t" strokeweight=".477306pt" strokecolor="#444444">
                <v:path arrowok="t"/>
              </v:shape>
            </v:group>
            <v:group style="position:absolute;left:2907;top:536;width:5689;height:2" coordorigin="2907,536" coordsize="5689,2">
              <v:shape style="position:absolute;left:2907;top:536;width:5689;height:2" coordorigin="2907,536" coordsize="5689,0" path="m2907,536l8596,536e" filled="f" stroked="t" strokeweight=".954611pt" strokecolor="#5B5B5B">
                <v:path arrowok="t"/>
              </v:shape>
            </v:group>
            <v:group style="position:absolute;left:8539;top:536;width:325;height:2" coordorigin="8539,536" coordsize="325,2">
              <v:shape style="position:absolute;left:8539;top:536;width:325;height:2" coordorigin="8539,536" coordsize="325,0" path="m8539,536l8864,536e" filled="f" stroked="t" strokeweight=".477306pt" strokecolor="#3B3B3B">
                <v:path arrowok="t"/>
              </v:shape>
            </v:group>
            <v:group style="position:absolute;left:8806;top:541;width:2869;height:2" coordorigin="8806,541" coordsize="2869,2">
              <v:shape style="position:absolute;left:8806;top:541;width:2869;height:2" coordorigin="8806,541" coordsize="2869,0" path="m8806,541l11675,541e" filled="f" stroked="t" strokeweight=".715958pt" strokecolor="#5B5B5B">
                <v:path arrowok="t"/>
              </v:shape>
            </v:group>
            <v:group style="position:absolute;left:9150;top:531;width:2;height:1058" coordorigin="9150,531" coordsize="2,1058">
              <v:shape style="position:absolute;left:9150;top:531;width:2;height:1058" coordorigin="9150,531" coordsize="0,1058" path="m9150,1590l9150,531e" filled="f" stroked="t" strokeweight=".715958pt" strokecolor="#545454">
                <v:path arrowok="t"/>
              </v:shape>
            </v:group>
            <v:group style="position:absolute;left:9102;top:541;width:1365;height:2" coordorigin="9102,541" coordsize="1365,2">
              <v:shape style="position:absolute;left:9102;top:541;width:1365;height:2" coordorigin="9102,541" coordsize="1365,0" path="m9102,541l10467,541e" filled="f" stroked="t" strokeweight=".477306pt" strokecolor="#3F3F3F">
                <v:path arrowok="t"/>
              </v:shape>
            </v:group>
            <v:group style="position:absolute;left:2367;top:1010;width:2;height:364" coordorigin="2367,1010" coordsize="2,364">
              <v:shape style="position:absolute;left:2367;top:1010;width:2;height:364" coordorigin="2367,1010" coordsize="0,364" path="m2367,1374l2367,1010e" filled="f" stroked="t" strokeweight=".477306pt" strokecolor="#131313">
                <v:path arrowok="t"/>
              </v:shape>
            </v:group>
            <v:group style="position:absolute;left:2365;top:1317;width:2;height:723" coordorigin="2365,1317" coordsize="2,723">
              <v:shape style="position:absolute;left:2365;top:1317;width:2;height:723" coordorigin="2365,1317" coordsize="0,723" path="m2365,2040l2365,1317e" filled="f" stroked="t" strokeweight=".715958pt" strokecolor="#3B3B3B">
                <v:path arrowok="t"/>
              </v:shape>
            </v:group>
            <v:group style="position:absolute;left:325;top:517;width:2;height:15522" coordorigin="325,517" coordsize="2,15522">
              <v:shape style="position:absolute;left:325;top:517;width:2;height:15522" coordorigin="325,517" coordsize="0,15522" path="m325,16039l325,517e" filled="f" stroked="t" strokeweight=".477306pt" strokecolor="#545454">
                <v:path arrowok="t"/>
              </v:shape>
            </v:group>
            <v:group style="position:absolute;left:9150;top:1264;width:2;height:785" coordorigin="9150,1264" coordsize="2,785">
              <v:shape style="position:absolute;left:9150;top:1264;width:2;height:785" coordorigin="9150,1264" coordsize="0,785" path="m9150,2049l9150,1264e" filled="f" stroked="t" strokeweight=".954611pt" strokecolor="#676767">
                <v:path arrowok="t"/>
              </v:shape>
            </v:group>
            <v:group style="position:absolute;left:11670;top:536;width:2;height:2748" coordorigin="11670,536" coordsize="2,2748">
              <v:shape style="position:absolute;left:11670;top:536;width:2;height:2748" coordorigin="11670,536" coordsize="0,2748" path="m11670,3284l11670,536e" filled="f" stroked="t" strokeweight=".715958pt" strokecolor="#676767">
                <v:path arrowok="t"/>
              </v:shape>
            </v:group>
            <v:group style="position:absolute;left:325;top:2758;width:1556;height:2" coordorigin="325,2758" coordsize="1556,2">
              <v:shape style="position:absolute;left:325;top:2758;width:1556;height:2" coordorigin="325,2758" coordsize="1556,0" path="m325,2758l1881,2758e" filled="f" stroked="t" strokeweight=".477306pt" strokecolor="#444444">
                <v:path arrowok="t"/>
              </v:shape>
            </v:group>
            <v:group style="position:absolute;left:329;top:2475;width:2;height:311" coordorigin="329,2475" coordsize="2,311">
              <v:shape style="position:absolute;left:329;top:2475;width:2;height:311" coordorigin="329,2475" coordsize="0,311" path="m329,2786l329,2475e" filled="f" stroked="t" strokeweight=".477306pt" strokecolor="#2F2F2F">
                <v:path arrowok="t"/>
              </v:shape>
            </v:group>
            <v:group style="position:absolute;left:1661;top:2763;width:2673;height:2" coordorigin="1661,2763" coordsize="2673,2">
              <v:shape style="position:absolute;left:1661;top:2763;width:2673;height:2" coordorigin="1661,2763" coordsize="2673,0" path="m1661,2763l4334,2763e" filled="f" stroked="t" strokeweight=".715958pt" strokecolor="#545454">
                <v:path arrowok="t"/>
              </v:shape>
            </v:group>
            <v:group style="position:absolute;left:4138;top:2763;width:802;height:2" coordorigin="4138,2763" coordsize="802,2">
              <v:shape style="position:absolute;left:4138;top:2763;width:802;height:2" coordorigin="4138,2763" coordsize="802,0" path="m4138,2763l4940,2763e" filled="f" stroked="t" strokeweight=".477306pt" strokecolor="#484848">
                <v:path arrowok="t"/>
              </v:shape>
            </v:group>
            <v:group style="position:absolute;left:4883;top:2758;width:401;height:2" coordorigin="4883,2758" coordsize="401,2">
              <v:shape style="position:absolute;left:4883;top:2758;width:401;height:2" coordorigin="4883,2758" coordsize="401,0" path="m4883,2758l5284,2758e" filled="f" stroked="t" strokeweight=".715958pt" strokecolor="#4F4F4F">
                <v:path arrowok="t"/>
              </v:shape>
            </v:group>
            <v:group style="position:absolute;left:5226;top:2763;width:1761;height:2" coordorigin="5226,2763" coordsize="1761,2">
              <v:shape style="position:absolute;left:5226;top:2763;width:1761;height:2" coordorigin="5226,2763" coordsize="1761,0" path="m5226,2763l6988,2763e" filled="f" stroked="t" strokeweight=".954611pt" strokecolor="#646464">
                <v:path arrowok="t"/>
              </v:shape>
            </v:group>
            <v:group style="position:absolute;left:6930;top:2763;width:845;height:2" coordorigin="6930,2763" coordsize="845,2">
              <v:shape style="position:absolute;left:6930;top:2763;width:845;height:2" coordorigin="6930,2763" coordsize="845,0" path="m6930,2763l7775,2763e" filled="f" stroked="t" strokeweight=".477306pt" strokecolor="#2F2F2F">
                <v:path arrowok="t"/>
              </v:shape>
            </v:group>
            <v:group style="position:absolute;left:7718;top:2765;width:468;height:2" coordorigin="7718,2765" coordsize="468,2">
              <v:shape style="position:absolute;left:7718;top:2765;width:468;height:2" coordorigin="7718,2765" coordsize="468,0" path="m7718,2765l8186,2765e" filled="f" stroked="t" strokeweight=".715958pt" strokecolor="#484848">
                <v:path arrowok="t"/>
              </v:shape>
            </v:group>
            <v:group style="position:absolute;left:7923;top:2765;width:2544;height:2" coordorigin="7923,2765" coordsize="2544,2">
              <v:shape style="position:absolute;left:7923;top:2765;width:2544;height:2" coordorigin="7923,2765" coordsize="2544,0" path="m7923,2765l10467,2765e" filled="f" stroked="t" strokeweight=".954611pt" strokecolor="#5B5B5B">
                <v:path arrowok="t"/>
              </v:shape>
            </v:group>
            <v:group style="position:absolute;left:10410;top:2767;width:1265;height:2" coordorigin="10410,2767" coordsize="1265,2">
              <v:shape style="position:absolute;left:10410;top:2767;width:1265;height:2" coordorigin="10410,2767" coordsize="1265,0" path="m10410,2767l11675,2767e" filled="f" stroked="t" strokeweight=".477306pt" strokecolor="#444444">
                <v:path arrowok="t"/>
              </v:shape>
            </v:group>
            <v:group style="position:absolute;left:11670;top:2475;width:2;height:311" coordorigin="11670,2475" coordsize="2,311">
              <v:shape style="position:absolute;left:11670;top:2475;width:2;height:311" coordorigin="11670,2475" coordsize="0,311" path="m11670,2786l11670,2475e" filled="f" stroked="t" strokeweight=".477306pt" strokecolor="#444444">
                <v:path arrowok="t"/>
              </v:shape>
            </v:group>
            <v:group style="position:absolute;left:320;top:2997;width:1394;height:2" coordorigin="320,2997" coordsize="1394,2">
              <v:shape style="position:absolute;left:320;top:2997;width:1394;height:2" coordorigin="320,2997" coordsize="1394,0" path="m320,2997l1714,2997e" filled="f" stroked="t" strokeweight=".477306pt" strokecolor="#444444">
                <v:path arrowok="t"/>
              </v:shape>
            </v:group>
            <v:group style="position:absolute;left:1637;top:3002;width:2721;height:2" coordorigin="1637,3002" coordsize="2721,2">
              <v:shape style="position:absolute;left:1637;top:3002;width:2721;height:2" coordorigin="1637,3002" coordsize="2721,0" path="m1637,3002l4358,3002e" filled="f" stroked="t" strokeweight=".715958pt" strokecolor="#575757">
                <v:path arrowok="t"/>
              </v:shape>
            </v:group>
            <v:group style="position:absolute;left:4138;top:3002;width:802;height:2" coordorigin="4138,3002" coordsize="802,2">
              <v:shape style="position:absolute;left:4138;top:3002;width:802;height:2" coordorigin="4138,3002" coordsize="802,0" path="m4138,3002l4940,3002e" filled="f" stroked="t" strokeweight=".477306pt" strokecolor="#444444">
                <v:path arrowok="t"/>
              </v:shape>
            </v:group>
            <v:group style="position:absolute;left:4883;top:3002;width:401;height:2" coordorigin="4883,3002" coordsize="401,2">
              <v:shape style="position:absolute;left:4883;top:3002;width:401;height:2" coordorigin="4883,3002" coordsize="401,0" path="m4883,3002l5284,3002e" filled="f" stroked="t" strokeweight=".477306pt" strokecolor="#2F2F2F">
                <v:path arrowok="t"/>
              </v:shape>
            </v:group>
            <v:group style="position:absolute;left:5226;top:3004;width:663;height:2" coordorigin="5226,3004" coordsize="663,2">
              <v:shape style="position:absolute;left:5226;top:3004;width:663;height:2" coordorigin="5226,3004" coordsize="663,0" path="m5226,3004l5890,3004e" filled="f" stroked="t" strokeweight=".715958pt" strokecolor="#4F4F4F">
                <v:path arrowok="t"/>
              </v:shape>
            </v:group>
            <v:group style="position:absolute;left:5689;top:3004;width:1322;height:2" coordorigin="5689,3004" coordsize="1322,2">
              <v:shape style="position:absolute;left:5689;top:3004;width:1322;height:2" coordorigin="5689,3004" coordsize="1322,0" path="m5689,3004l7012,3004e" filled="f" stroked="t" strokeweight=".954611pt" strokecolor="#676767">
                <v:path arrowok="t"/>
              </v:shape>
            </v:group>
            <v:group style="position:absolute;left:6930;top:3002;width:845;height:2" coordorigin="6930,3002" coordsize="845,2">
              <v:shape style="position:absolute;left:6930;top:3002;width:845;height:2" coordorigin="6930,3002" coordsize="845,0" path="m6930,3002l7775,3002e" filled="f" stroked="t" strokeweight=".477306pt" strokecolor="#383838">
                <v:path arrowok="t"/>
              </v:shape>
            </v:group>
            <v:group style="position:absolute;left:7718;top:3004;width:468;height:2" coordorigin="7718,3004" coordsize="468,2">
              <v:shape style="position:absolute;left:7718;top:3004;width:468;height:2" coordorigin="7718,3004" coordsize="468,0" path="m7718,3004l8186,3004e" filled="f" stroked="t" strokeweight=".715958pt" strokecolor="#545454">
                <v:path arrowok="t"/>
              </v:shape>
            </v:group>
            <v:group style="position:absolute;left:7942;top:3004;width:2525;height:2" coordorigin="7942,3004" coordsize="2525,2">
              <v:shape style="position:absolute;left:7942;top:3004;width:2525;height:2" coordorigin="7942,3004" coordsize="2525,0" path="m7942,3004l10467,3004e" filled="f" stroked="t" strokeweight=".954611pt" strokecolor="#676767">
                <v:path arrowok="t"/>
              </v:shape>
            </v:group>
            <v:group style="position:absolute;left:10410;top:3007;width:1274;height:2" coordorigin="10410,3007" coordsize="1274,2">
              <v:shape style="position:absolute;left:10410;top:3007;width:1274;height:2" coordorigin="10410,3007" coordsize="1274,0" path="m10410,3007l11684,3007e" filled="f" stroked="t" strokeweight=".477306pt" strokecolor="#545454">
                <v:path arrowok="t"/>
              </v:shape>
            </v:group>
            <v:group style="position:absolute;left:320;top:3246;width:11365;height:2" coordorigin="320,3246" coordsize="11365,2">
              <v:shape style="position:absolute;left:320;top:3246;width:11365;height:2" coordorigin="320,3246" coordsize="11365,0" path="m320,3246l11684,3246e" filled="f" stroked="t" strokeweight=".715958pt" strokecolor="#5B5B5B">
                <v:path arrowok="t"/>
              </v:shape>
            </v:group>
            <v:group style="position:absolute;left:9222;top:3246;width:1651;height:2" coordorigin="9222,3246" coordsize="1651,2">
              <v:shape style="position:absolute;left:9222;top:3246;width:1651;height:2" coordorigin="9222,3246" coordsize="1651,0" path="m9222,3246l10873,3246e" filled="f" stroked="t" strokeweight=".954611pt" strokecolor="#707070">
                <v:path arrowok="t"/>
              </v:shape>
            </v:group>
            <v:group style="position:absolute;left:3857;top:3232;width:2;height:282" coordorigin="3857,3232" coordsize="2,282">
              <v:shape style="position:absolute;left:3857;top:3232;width:2;height:282" coordorigin="3857,3232" coordsize="0,282" path="m3857,3514l3857,3232e" filled="f" stroked="t" strokeweight=".477306pt" strokecolor="#3F3F3F">
                <v:path arrowok="t"/>
              </v:shape>
            </v:group>
            <v:group style="position:absolute;left:6969;top:3236;width:2;height:460" coordorigin="6969,3236" coordsize="2,460">
              <v:shape style="position:absolute;left:6969;top:3236;width:2;height:460" coordorigin="6969,3236" coordsize="0,460" path="m6969,3696l6969,3236e" filled="f" stroked="t" strokeweight=".477306pt" strokecolor="#3B3B3B">
                <v:path arrowok="t"/>
              </v:shape>
            </v:group>
            <v:group style="position:absolute;left:6954;top:3663;width:2181;height:2" coordorigin="6954,3663" coordsize="2181,2">
              <v:shape style="position:absolute;left:6954;top:3663;width:2181;height:2" coordorigin="6954,3663" coordsize="2181,0" path="m6954,3663l9136,3663e" filled="f" stroked="t" strokeweight=".238653pt" strokecolor="#282828">
                <v:path arrowok="t"/>
              </v:shape>
            </v:group>
            <v:group style="position:absolute;left:11677;top:3213;width:2;height:814" coordorigin="11677,3213" coordsize="2,814">
              <v:shape style="position:absolute;left:11677;top:3213;width:2;height:814" coordorigin="11677,3213" coordsize="0,814" path="m11677,4026l11677,3213e" filled="f" stroked="t" strokeweight=".477306pt" strokecolor="#4F4F4F">
                <v:path arrowok="t"/>
              </v:shape>
            </v:group>
            <v:group style="position:absolute;left:325;top:3457;width:2;height:235" coordorigin="325,3457" coordsize="2,235">
              <v:shape style="position:absolute;left:325;top:3457;width:2;height:235" coordorigin="325,3457" coordsize="0,235" path="m325,3691l325,3457e" filled="f" stroked="t" strokeweight=".477306pt" strokecolor="#2B2B2B">
                <v:path arrowok="t"/>
              </v:shape>
            </v:group>
            <v:group style="position:absolute;left:3857;top:3457;width:2;height:551" coordorigin="3857,3457" coordsize="2,551">
              <v:shape style="position:absolute;left:3857;top:3457;width:2;height:551" coordorigin="3857,3457" coordsize="0,551" path="m3857,4007l3857,3457e" filled="f" stroked="t" strokeweight=".477306pt" strokecolor="#282828">
                <v:path arrowok="t"/>
              </v:shape>
            </v:group>
            <v:group style="position:absolute;left:3852;top:3691;width:2778;height:2" coordorigin="3852,3691" coordsize="2778,2">
              <v:shape style="position:absolute;left:3852;top:3691;width:2778;height:2" coordorigin="3852,3691" coordsize="2778,0" path="m3852,3691l6630,3691e" filled="f" stroked="t" strokeweight=".477306pt" strokecolor="#676767">
                <v:path arrowok="t"/>
              </v:shape>
            </v:group>
            <v:group style="position:absolute;left:9136;top:3663;width:1303;height:2" coordorigin="9136,3663" coordsize="1303,2">
              <v:shape style="position:absolute;left:9136;top:3663;width:1303;height:2" coordorigin="9136,3663" coordsize="1303,0" path="m9136,3663l10439,3663e" filled="f" stroked="t" strokeweight=".238653pt" strokecolor="#000000">
                <v:path arrowok="t"/>
              </v:shape>
            </v:group>
            <v:group style="position:absolute;left:10439;top:3663;width:1236;height:2" coordorigin="10439,3663" coordsize="1236,2">
              <v:shape style="position:absolute;left:10439;top:3663;width:1236;height:2" coordorigin="10439,3663" coordsize="1236,0" path="m10439,3663l11675,3663e" filled="f" stroked="t" strokeweight=".238653pt" strokecolor="#383838">
                <v:path arrowok="t"/>
              </v:shape>
            </v:group>
            <v:group style="position:absolute;left:320;top:3998;width:2530;height:2" coordorigin="320,3998" coordsize="2530,2">
              <v:shape style="position:absolute;left:320;top:3998;width:2530;height:2" coordorigin="320,3998" coordsize="2530,0" path="m320,3998l2850,3998e" filled="f" stroked="t" strokeweight=".954611pt" strokecolor="#606060">
                <v:path arrowok="t"/>
              </v:shape>
            </v:group>
            <v:group style="position:absolute;left:2568;top:3998;width:4386;height:2" coordorigin="2568,3998" coordsize="4386,2">
              <v:shape style="position:absolute;left:2568;top:3998;width:4386;height:2" coordorigin="2568,3998" coordsize="4386,0" path="m2568,3998l6954,3998e" filled="f" stroked="t" strokeweight=".715958pt" strokecolor="#4B4B4B">
                <v:path arrowok="t"/>
              </v:shape>
            </v:group>
            <v:group style="position:absolute;left:6320;top:4005;width:5365;height:2" coordorigin="6320,4005" coordsize="5365,2">
              <v:shape style="position:absolute;left:6320;top:4005;width:5365;height:2" coordorigin="6320,4005" coordsize="5365,0" path="m6320,4005l11684,4005e" filled="f" stroked="t" strokeweight=".715958pt" strokecolor="#646464">
                <v:path arrowok="t"/>
              </v:shape>
            </v:group>
            <v:group style="position:absolute;left:6973;top:3634;width:2;height:378" coordorigin="6973,3634" coordsize="2,378">
              <v:shape style="position:absolute;left:6973;top:3634;width:2;height:378" coordorigin="6973,3634" coordsize="0,378" path="m6973,4012l6973,3634e" filled="f" stroked="t" strokeweight=".715958pt" strokecolor="#4B4B4B">
                <v:path arrowok="t"/>
              </v:shape>
            </v:group>
            <v:group style="position:absolute;left:320;top:4278;width:11341;height:2" coordorigin="320,4278" coordsize="11341,2">
              <v:shape style="position:absolute;left:320;top:4278;width:11341;height:2" coordorigin="320,4278" coordsize="11341,0" path="m320,4278l11661,4278e" filled="f" stroked="t" strokeweight=".715958pt" strokecolor="#606060">
                <v:path arrowok="t"/>
              </v:shape>
            </v:group>
            <v:group style="position:absolute;left:2367;top:3993;width:2;height:311" coordorigin="2367,3993" coordsize="2,311">
              <v:shape style="position:absolute;left:2367;top:3993;width:2;height:311" coordorigin="2367,3993" coordsize="0,311" path="m2367,4304l2367,3993e" filled="f" stroked="t" strokeweight=".477306pt" strokecolor="#4B4B4B">
                <v:path arrowok="t"/>
              </v:shape>
            </v:group>
            <v:group style="position:absolute;left:7718;top:4280;width:1446;height:2" coordorigin="7718,4280" coordsize="1446,2">
              <v:shape style="position:absolute;left:7718;top:4280;width:1446;height:2" coordorigin="7718,4280" coordsize="1446,0" path="m7718,4280l9164,4280e" filled="f" stroked="t" strokeweight=".477306pt" strokecolor="#444444">
                <v:path arrowok="t"/>
              </v:shape>
            </v:group>
            <v:group style="position:absolute;left:9288;top:4285;width:630;height:2" coordorigin="9288,4285" coordsize="630,2">
              <v:shape style="position:absolute;left:9288;top:4285;width:630;height:2" coordorigin="9288,4285" coordsize="630,0" path="m9288,4285l9918,4285e" filled="f" stroked="t" strokeweight=".477306pt" strokecolor="#3F3F3F">
                <v:path arrowok="t"/>
              </v:shape>
            </v:group>
            <v:group style="position:absolute;left:9890;top:4285;width:1795;height:2" coordorigin="9890,4285" coordsize="1795,2">
              <v:shape style="position:absolute;left:9890;top:4285;width:1795;height:2" coordorigin="9890,4285" coordsize="1795,0" path="m9890,4285l11684,4285e" filled="f" stroked="t" strokeweight=".954611pt" strokecolor="#747474">
                <v:path arrowok="t"/>
              </v:shape>
            </v:group>
            <v:group style="position:absolute;left:2367;top:4204;width:2;height:828" coordorigin="2367,4204" coordsize="2,828">
              <v:shape style="position:absolute;left:2367;top:4204;width:2;height:828" coordorigin="2367,4204" coordsize="0,828" path="m2367,5032l2367,4204e" filled="f" stroked="t" strokeweight=".715958pt" strokecolor="#3F3F3F">
                <v:path arrowok="t"/>
              </v:shape>
            </v:group>
            <v:group style="position:absolute;left:2339;top:4522;width:3551;height:2" coordorigin="2339,4522" coordsize="3551,2">
              <v:shape style="position:absolute;left:2339;top:4522;width:3551;height:2" coordorigin="2339,4522" coordsize="3551,0" path="m2339,4522l5890,4522e" filled="f" stroked="t" strokeweight=".954611pt" strokecolor="#575757">
                <v:path arrowok="t"/>
              </v:shape>
            </v:group>
            <v:group style="position:absolute;left:5833;top:4520;width:902;height:2" coordorigin="5833,4520" coordsize="902,2">
              <v:shape style="position:absolute;left:5833;top:4520;width:902;height:2" coordorigin="5833,4520" coordsize="902,0" path="m5833,4520l6735,4520e" filled="f" stroked="t" strokeweight=".477306pt" strokecolor="#2F2F2F">
                <v:path arrowok="t"/>
              </v:shape>
            </v:group>
            <v:group style="position:absolute;left:6678;top:4522;width:2487;height:2" coordorigin="6678,4522" coordsize="2487,2">
              <v:shape style="position:absolute;left:6678;top:4522;width:2487;height:2" coordorigin="6678,4522" coordsize="2487,0" path="m6678,4522l9164,4522e" filled="f" stroked="t" strokeweight=".954611pt" strokecolor="#5B5B5B">
                <v:path arrowok="t"/>
              </v:shape>
            </v:group>
            <v:group style="position:absolute;left:9107;top:4524;width:1360;height:2" coordorigin="9107,4524" coordsize="1360,2">
              <v:shape style="position:absolute;left:9107;top:4524;width:1360;height:2" coordorigin="9107,4524" coordsize="1360,0" path="m9107,4524l10467,4524e" filled="f" stroked="t" strokeweight=".477306pt" strokecolor="#3B3B3B">
                <v:path arrowok="t"/>
              </v:shape>
            </v:group>
            <v:group style="position:absolute;left:10396;top:4524;width:1289;height:2" coordorigin="10396,4524" coordsize="1289,2">
              <v:shape style="position:absolute;left:10396;top:4524;width:1289;height:2" coordorigin="10396,4524" coordsize="1289,0" path="m10396,4524l11684,4524e" filled="f" stroked="t" strokeweight=".954611pt" strokecolor="#707070">
                <v:path arrowok="t"/>
              </v:shape>
            </v:group>
            <v:group style="position:absolute;left:11677;top:3955;width:2;height:1087" coordorigin="11677,3955" coordsize="2,1087">
              <v:shape style="position:absolute;left:11677;top:3955;width:2;height:1087" coordorigin="11677,3955" coordsize="0,1087" path="m11677,5041l11677,3955e" filled="f" stroked="t" strokeweight=".954611pt" strokecolor="#6B6B6B">
                <v:path arrowok="t"/>
              </v:shape>
            </v:group>
            <v:group style="position:absolute;left:4916;top:4510;width:2;height:1269" coordorigin="4916,4510" coordsize="2,1269">
              <v:shape style="position:absolute;left:4916;top:4510;width:2;height:1269" coordorigin="4916,4510" coordsize="0,1269" path="m4916,5779l4916,4510e" filled="f" stroked="t" strokeweight=".715958pt" strokecolor="#444444">
                <v:path arrowok="t"/>
              </v:shape>
            </v:group>
            <v:group style="position:absolute;left:4916;top:5010;width:4248;height:2" coordorigin="4916,5010" coordsize="4248,2">
              <v:shape style="position:absolute;left:4916;top:5010;width:4248;height:2" coordorigin="4916,5010" coordsize="4248,0" path="m4916,5010l9164,5010e" filled="f" stroked="t" strokeweight=".715958pt" strokecolor="#575757">
                <v:path arrowok="t"/>
              </v:shape>
            </v:group>
            <v:group style="position:absolute;left:7747;top:4505;width:2;height:507" coordorigin="7747,4505" coordsize="2,507">
              <v:shape style="position:absolute;left:7747;top:4505;width:2;height:507" coordorigin="7747,4505" coordsize="0,507" path="m7747,5013l7747,4505e" filled="f" stroked="t" strokeweight=".238653pt" strokecolor="#646464">
                <v:path arrowok="t"/>
              </v:shape>
            </v:group>
            <v:group style="position:absolute;left:4921;top:4745;width:2;height:766" coordorigin="4921,4745" coordsize="2,766">
              <v:shape style="position:absolute;left:4921;top:4745;width:2;height:766" coordorigin="4921,4745" coordsize="0,766" path="m4921,5511l4921,4745e" filled="f" stroked="t" strokeweight=".477306pt" strokecolor="#343434">
                <v:path arrowok="t"/>
              </v:shape>
            </v:group>
            <v:group style="position:absolute;left:9107;top:5013;width:1360;height:2" coordorigin="9107,5013" coordsize="1360,2">
              <v:shape style="position:absolute;left:9107;top:5013;width:1360;height:2" coordorigin="9107,5013" coordsize="1360,0" path="m9107,5013l10467,5013e" filled="f" stroked="t" strokeweight=".477306pt" strokecolor="#3B3B3B">
                <v:path arrowok="t"/>
              </v:shape>
            </v:group>
            <v:group style="position:absolute;left:10396;top:5013;width:1289;height:2" coordorigin="10396,5013" coordsize="1289,2">
              <v:shape style="position:absolute;left:10396;top:5013;width:1289;height:2" coordorigin="10396,5013" coordsize="1289,0" path="m10396,5013l11684,5013e" filled="f" stroked="t" strokeweight=".954611pt" strokecolor="#6B6B6B">
                <v:path arrowok="t"/>
              </v:shape>
            </v:group>
            <v:group style="position:absolute;left:2367;top:4974;width:2;height:321" coordorigin="2367,4974" coordsize="2,321">
              <v:shape style="position:absolute;left:2367;top:4974;width:2;height:321" coordorigin="2367,4974" coordsize="0,321" path="m2367,5295l2367,4974e" filled="f" stroked="t" strokeweight=".954611pt" strokecolor="#545454">
                <v:path arrowok="t"/>
              </v:shape>
            </v:group>
            <v:group style="position:absolute;left:4916;top:5255;width:6740;height:2" coordorigin="4916,5255" coordsize="6740,2">
              <v:shape style="position:absolute;left:4916;top:5255;width:6740;height:2" coordorigin="4916,5255" coordsize="6740,0" path="m4916,5255l11656,5255e" filled="f" stroked="t" strokeweight=".715958pt" strokecolor="#5B5B5B">
                <v:path arrowok="t"/>
              </v:shape>
            </v:group>
            <v:group style="position:absolute;left:6930;top:5252;width:845;height:2" coordorigin="6930,5252" coordsize="845,2">
              <v:shape style="position:absolute;left:6930;top:5252;width:845;height:2" coordorigin="6930,5252" coordsize="845,0" path="m6930,5252l7775,5252e" filled="f" stroked="t" strokeweight=".477306pt" strokecolor="#383838">
                <v:path arrowok="t"/>
              </v:shape>
            </v:group>
            <v:group style="position:absolute;left:10410;top:5257;width:1274;height:2" coordorigin="10410,5257" coordsize="1274,2">
              <v:shape style="position:absolute;left:10410;top:5257;width:1274;height:2" coordorigin="10410,5257" coordsize="1274,0" path="m10410,5257l11684,5257e" filled="f" stroked="t" strokeweight=".477306pt" strokecolor="#545454">
                <v:path arrowok="t"/>
              </v:shape>
            </v:group>
            <v:group style="position:absolute;left:2363;top:5209;width:2;height:302" coordorigin="2363,5209" coordsize="2,302">
              <v:shape style="position:absolute;left:2363;top:5209;width:2;height:302" coordorigin="2363,5209" coordsize="0,302" path="m2363,5511l2363,5209e" filled="f" stroked="t" strokeweight=".477306pt" strokecolor="#2F2F2F">
                <v:path arrowok="t"/>
              </v:shape>
            </v:group>
            <v:group style="position:absolute;left:4911;top:5492;width:2482;height:2" coordorigin="4911,5492" coordsize="2482,2">
              <v:shape style="position:absolute;left:4911;top:5492;width:2482;height:2" coordorigin="4911,5492" coordsize="2482,0" path="m4911,5492l7393,5492e" filled="f" stroked="t" strokeweight=".715958pt" strokecolor="#545454">
                <v:path arrowok="t"/>
              </v:shape>
            </v:group>
            <v:group style="position:absolute;left:7336;top:5492;width:439;height:2" coordorigin="7336,5492" coordsize="439,2">
              <v:shape style="position:absolute;left:7336;top:5492;width:439;height:2" coordorigin="7336,5492" coordsize="439,0" path="m7336,5492l7775,5492e" filled="f" stroked="t" strokeweight=".477306pt" strokecolor="#2F2F2F">
                <v:path arrowok="t"/>
              </v:shape>
            </v:group>
            <v:group style="position:absolute;left:7718;top:5494;width:468;height:2" coordorigin="7718,5494" coordsize="468,2">
              <v:shape style="position:absolute;left:7718;top:5494;width:468;height:2" coordorigin="7718,5494" coordsize="468,0" path="m7718,5494l8186,5494e" filled="f" stroked="t" strokeweight=".715958pt" strokecolor="#4B4B4B">
                <v:path arrowok="t"/>
              </v:shape>
            </v:group>
            <v:group style="position:absolute;left:7942;top:5494;width:2525;height:2" coordorigin="7942,5494" coordsize="2525,2">
              <v:shape style="position:absolute;left:7942;top:5494;width:2525;height:2" coordorigin="7942,5494" coordsize="2525,0" path="m7942,5494l10467,5494e" filled="f" stroked="t" strokeweight=".954611pt" strokecolor="#606060">
                <v:path arrowok="t"/>
              </v:shape>
            </v:group>
            <v:group style="position:absolute;left:10410;top:5496;width:1274;height:2" coordorigin="10410,5496" coordsize="1274,2">
              <v:shape style="position:absolute;left:10410;top:5496;width:1274;height:2" coordorigin="10410,5496" coordsize="1274,0" path="m10410,5496l11684,5496e" filled="f" stroked="t" strokeweight=".477306pt" strokecolor="#575757">
                <v:path arrowok="t"/>
              </v:shape>
            </v:group>
            <v:group style="position:absolute;left:11677;top:4970;width:2;height:1068" coordorigin="11677,4970" coordsize="2,1068">
              <v:shape style="position:absolute;left:11677;top:4970;width:2;height:1068" coordorigin="11677,4970" coordsize="0,1068" path="m11677,6037l11677,4970e" filled="f" stroked="t" strokeweight=".477306pt" strokecolor="#545454">
                <v:path arrowok="t"/>
              </v:shape>
            </v:group>
            <v:group style="position:absolute;left:2363;top:5453;width:2;height:1503" coordorigin="2363,5453" coordsize="2,1503">
              <v:shape style="position:absolute;left:2363;top:5453;width:2;height:1503" coordorigin="2363,5453" coordsize="0,1503" path="m2363,6957l2363,5453e" filled="f" stroked="t" strokeweight=".954611pt" strokecolor="#545454">
                <v:path arrowok="t"/>
              </v:shape>
            </v:group>
            <v:group style="position:absolute;left:2353;top:5731;width:453;height:2" coordorigin="2353,5731" coordsize="453,2">
              <v:shape style="position:absolute;left:2353;top:5731;width:453;height:2" coordorigin="2353,5731" coordsize="453,0" path="m2353,5731l2807,5731e" filled="f" stroked="t" strokeweight=".477306pt" strokecolor="#2F2F2F">
                <v:path arrowok="t"/>
              </v:shape>
            </v:group>
            <v:group style="position:absolute;left:2749;top:5728;width:305;height:2" coordorigin="2749,5728" coordsize="305,2">
              <v:shape style="position:absolute;left:2749;top:5728;width:305;height:2" coordorigin="2749,5728" coordsize="305,0" path="m2749,5728l3055,5728e" filled="f" stroked="t" strokeweight=".954611pt" strokecolor="#707070">
                <v:path arrowok="t"/>
              </v:shape>
            </v:group>
            <v:group style="position:absolute;left:2845;top:5731;width:1480;height:2" coordorigin="2845,5731" coordsize="1480,2">
              <v:shape style="position:absolute;left:2845;top:5731;width:1480;height:2" coordorigin="2845,5731" coordsize="1480,0" path="m2845,5731l4324,5731e" filled="f" stroked="t" strokeweight=".954611pt" strokecolor="#575757">
                <v:path arrowok="t"/>
              </v:shape>
            </v:group>
            <v:group style="position:absolute;left:4138;top:5731;width:811;height:2" coordorigin="4138,5731" coordsize="811,2">
              <v:shape style="position:absolute;left:4138;top:5731;width:811;height:2" coordorigin="4138,5731" coordsize="811,0" path="m4138,5731l4950,5731e" filled="f" stroked="t" strokeweight=".477306pt" strokecolor="#2F2F2F">
                <v:path arrowok="t"/>
              </v:shape>
            </v:group>
            <v:group style="position:absolute;left:4878;top:5731;width:3308;height:2" coordorigin="4878,5731" coordsize="3308,2">
              <v:shape style="position:absolute;left:4878;top:5731;width:3308;height:2" coordorigin="4878,5731" coordsize="3308,0" path="m4878,5731l8186,5731e" filled="f" stroked="t" strokeweight=".715958pt" strokecolor="#444444">
                <v:path arrowok="t"/>
              </v:shape>
            </v:group>
            <v:group style="position:absolute;left:7942;top:5733;width:3742;height:2" coordorigin="7942,5733" coordsize="3742,2">
              <v:shape style="position:absolute;left:7942;top:5733;width:3742;height:2" coordorigin="7942,5733" coordsize="3742,0" path="m7942,5733l11684,5733e" filled="f" stroked="t" strokeweight=".715958pt" strokecolor="#575757">
                <v:path arrowok="t"/>
              </v:shape>
            </v:group>
            <v:group style="position:absolute;left:740;top:5973;width:6654;height:2" coordorigin="740,5973" coordsize="6654,2">
              <v:shape style="position:absolute;left:740;top:5973;width:6654;height:2" coordorigin="740,5973" coordsize="6654,0" path="m740,5973l7393,5973e" filled="f" stroked="t" strokeweight=".715958pt" strokecolor="#575757">
                <v:path arrowok="t"/>
              </v:shape>
            </v:group>
            <v:group style="position:absolute;left:4916;top:5525;width:2;height:512" coordorigin="4916,5525" coordsize="2,512">
              <v:shape style="position:absolute;left:4916;top:5525;width:2;height:512" coordorigin="4916,5525" coordsize="0,512" path="m4916,6037l4916,5525e" filled="f" stroked="t" strokeweight=".477306pt" strokecolor="#3F3F3F">
                <v:path arrowok="t"/>
              </v:shape>
            </v:group>
            <v:group style="position:absolute;left:7336;top:5970;width:439;height:2" coordorigin="7336,5970" coordsize="439,2">
              <v:shape style="position:absolute;left:7336;top:5970;width:439;height:2" coordorigin="7336,5970" coordsize="439,0" path="m7336,5970l7775,5970e" filled="f" stroked="t" strokeweight=".477306pt" strokecolor="#383838">
                <v:path arrowok="t"/>
              </v:shape>
            </v:group>
            <v:group style="position:absolute;left:7718;top:5973;width:468;height:2" coordorigin="7718,5973" coordsize="468,2">
              <v:shape style="position:absolute;left:7718;top:5973;width:468;height:2" coordorigin="7718,5973" coordsize="468,0" path="m7718,5973l8186,5973e" filled="f" stroked="t" strokeweight=".715958pt" strokecolor="#4B4B4B">
                <v:path arrowok="t"/>
              </v:shape>
            </v:group>
            <v:group style="position:absolute;left:8129;top:5975;width:735;height:2" coordorigin="8129,5975" coordsize="735,2">
              <v:shape style="position:absolute;left:8129;top:5975;width:735;height:2" coordorigin="8129,5975" coordsize="735,0" path="m8129,5975l8864,5975e" filled="f" stroked="t" strokeweight=".477306pt" strokecolor="#383838">
                <v:path arrowok="t"/>
              </v:shape>
            </v:group>
            <v:group style="position:absolute;left:8782;top:5973;width:1685;height:2" coordorigin="8782,5973" coordsize="1685,2">
              <v:shape style="position:absolute;left:8782;top:5973;width:1685;height:2" coordorigin="8782,5973" coordsize="1685,0" path="m8782,5973l10467,5973e" filled="f" stroked="t" strokeweight=".954611pt" strokecolor="#646464">
                <v:path arrowok="t"/>
              </v:shape>
            </v:group>
            <v:group style="position:absolute;left:10410;top:5975;width:1274;height:2" coordorigin="10410,5975" coordsize="1274,2">
              <v:shape style="position:absolute;left:10410;top:5975;width:1274;height:2" coordorigin="10410,5975" coordsize="1274,0" path="m10410,5975l11684,5975e" filled="f" stroked="t" strokeweight=".477306pt" strokecolor="#484848">
                <v:path arrowok="t"/>
              </v:shape>
            </v:group>
            <v:group style="position:absolute;left:7747;top:5956;width:2;height:53" coordorigin="7747,5956" coordsize="2,53">
              <v:shape style="position:absolute;left:7747;top:5956;width:2;height:53" coordorigin="7747,5956" coordsize="0,53" path="m7747,6009l7747,5956e" filled="f" stroked="t" strokeweight=".715958pt" strokecolor="#3B3B3B">
                <v:path arrowok="t"/>
              </v:shape>
            </v:group>
            <v:group style="position:absolute;left:4916;top:5980;width:2;height:297" coordorigin="4916,5980" coordsize="2,297">
              <v:shape style="position:absolute;left:4916;top:5980;width:2;height:297" coordorigin="4916,5980" coordsize="0,297" path="m4916,6277l4916,5980e" filled="f" stroked="t" strokeweight=".477306pt" strokecolor="#1C1C1C">
                <v:path arrowok="t"/>
              </v:shape>
            </v:group>
            <v:group style="position:absolute;left:7747;top:6009;width:2;height:239" coordorigin="7747,6009" coordsize="2,239">
              <v:shape style="position:absolute;left:7747;top:6009;width:2;height:239" coordorigin="7747,6009" coordsize="0,239" path="m7747,6248l7747,6009e" filled="f" stroked="t" strokeweight=".238653pt" strokecolor="#000000">
                <v:path arrowok="t"/>
              </v:shape>
            </v:group>
            <v:group style="position:absolute;left:11675;top:5980;width:2;height:507" coordorigin="11675,5980" coordsize="2,507">
              <v:shape style="position:absolute;left:11675;top:5980;width:2;height:507" coordorigin="11675,5980" coordsize="0,507" path="m11675,6487l11675,5980e" filled="f" stroked="t" strokeweight=".477306pt" strokecolor="#3F3F3F">
                <v:path arrowok="t"/>
              </v:shape>
            </v:group>
            <v:group style="position:absolute;left:2353;top:6439;width:1890;height:2" coordorigin="2353,6439" coordsize="1890,2">
              <v:shape style="position:absolute;left:2353;top:6439;width:1890;height:2" coordorigin="2353,6439" coordsize="1890,0" path="m2353,6439l4243,6439e" filled="f" stroked="t" strokeweight=".715958pt" strokecolor="#4B4B4B">
                <v:path arrowok="t"/>
              </v:shape>
            </v:group>
            <v:group style="position:absolute;left:4138;top:6439;width:811;height:2" coordorigin="4138,6439" coordsize="811,2">
              <v:shape style="position:absolute;left:4138;top:6439;width:811;height:2" coordorigin="4138,6439" coordsize="811,0" path="m4138,6439l4950,6439e" filled="f" stroked="t" strokeweight=".477306pt" strokecolor="#444444">
                <v:path arrowok="t"/>
              </v:shape>
            </v:group>
            <v:group style="position:absolute;left:4921;top:6219;width:2;height:474" coordorigin="4921,6219" coordsize="2,474">
              <v:shape style="position:absolute;left:4921;top:6219;width:2;height:474" coordorigin="4921,6219" coordsize="0,474" path="m4921,6693l4921,6219e" filled="f" stroked="t" strokeweight=".954611pt" strokecolor="#545454">
                <v:path arrowok="t"/>
              </v:shape>
            </v:group>
            <v:group style="position:absolute;left:4878;top:6437;width:1881;height:2" coordorigin="4878,6437" coordsize="1881,2">
              <v:shape style="position:absolute;left:4878;top:6437;width:1881;height:2" coordorigin="4878,6437" coordsize="1881,0" path="m4878,6437l6759,6437e" filled="f" stroked="t" strokeweight=".954611pt" strokecolor="#606060">
                <v:path arrowok="t"/>
              </v:shape>
            </v:group>
            <v:group style="position:absolute;left:6678;top:6439;width:310;height:2" coordorigin="6678,6439" coordsize="310,2">
              <v:shape style="position:absolute;left:6678;top:6439;width:310;height:2" coordorigin="6678,6439" coordsize="310,0" path="m6678,6439l6988,6439e" filled="f" stroked="t" strokeweight=".477306pt" strokecolor="#4B4B4B">
                <v:path arrowok="t"/>
              </v:shape>
            </v:group>
            <v:group style="position:absolute;left:6930;top:6439;width:850;height:2" coordorigin="6930,6439" coordsize="850,2">
              <v:shape style="position:absolute;left:6930;top:6439;width:850;height:2" coordorigin="6930,6439" coordsize="850,0" path="m6930,6439l7780,6439e" filled="f" stroked="t" strokeweight=".477306pt" strokecolor="#383838">
                <v:path arrowok="t"/>
              </v:shape>
            </v:group>
            <v:group style="position:absolute;left:7747;top:6248;width:2;height:431" coordorigin="7747,6248" coordsize="2,431">
              <v:shape style="position:absolute;left:7747;top:6248;width:2;height:431" coordorigin="7747,6248" coordsize="0,431" path="m7747,6679l7747,6248e" filled="f" stroked="t" strokeweight=".238653pt" strokecolor="#545454">
                <v:path arrowok="t"/>
              </v:shape>
            </v:group>
            <v:group style="position:absolute;left:7718;top:6439;width:1723;height:2" coordorigin="7718,6439" coordsize="1723,2">
              <v:shape style="position:absolute;left:7718;top:6439;width:1723;height:2" coordorigin="7718,6439" coordsize="1723,0" path="m7718,6439l9441,6439e" filled="f" stroked="t" strokeweight=".954611pt" strokecolor="#676767">
                <v:path arrowok="t"/>
              </v:shape>
            </v:group>
            <v:group style="position:absolute;left:9288;top:6439;width:1179;height:2" coordorigin="9288,6439" coordsize="1179,2">
              <v:shape style="position:absolute;left:9288;top:6439;width:1179;height:2" coordorigin="9288,6439" coordsize="1179,0" path="m9288,6439l10467,6439e" filled="f" stroked="t" strokeweight=".477306pt" strokecolor="#444444">
                <v:path arrowok="t"/>
              </v:shape>
            </v:group>
            <v:group style="position:absolute;left:10386;top:6439;width:1293;height:2" coordorigin="10386,6439" coordsize="1293,2">
              <v:shape style="position:absolute;left:10386;top:6439;width:1293;height:2" coordorigin="10386,6439" coordsize="1293,0" path="m10386,6439l11680,6439e" filled="f" stroked="t" strokeweight=".715958pt" strokecolor="#676767">
                <v:path arrowok="t"/>
              </v:shape>
            </v:group>
            <v:group style="position:absolute;left:320;top:6420;width:2;height:474" coordorigin="320,6420" coordsize="2,474">
              <v:shape style="position:absolute;left:320;top:6420;width:2;height:474" coordorigin="320,6420" coordsize="0,474" path="m320,6894l320,6420e" filled="f" stroked="t" strokeweight=".954611pt" strokecolor="#6B6B6B">
                <v:path arrowok="t"/>
              </v:shape>
            </v:group>
            <v:group style="position:absolute;left:2348;top:6684;width:3542;height:2" coordorigin="2348,6684" coordsize="3542,2">
              <v:shape style="position:absolute;left:2348;top:6684;width:3542;height:2" coordorigin="2348,6684" coordsize="3542,0" path="m2348,6684l5890,6684e" filled="f" stroked="t" strokeweight=".715958pt" strokecolor="#575757">
                <v:path arrowok="t"/>
              </v:shape>
            </v:group>
            <v:group style="position:absolute;left:5833;top:6684;width:902;height:2" coordorigin="5833,6684" coordsize="902,2">
              <v:shape style="position:absolute;left:5833;top:6684;width:902;height:2" coordorigin="5833,6684" coordsize="902,0" path="m5833,6684l6735,6684e" filled="f" stroked="t" strokeweight=".477306pt" strokecolor="#343434">
                <v:path arrowok="t"/>
              </v:shape>
            </v:group>
            <v:group style="position:absolute;left:6678;top:6686;width:1508;height:2" coordorigin="6678,6686" coordsize="1508,2">
              <v:shape style="position:absolute;left:6678;top:6686;width:1508;height:2" coordorigin="6678,6686" coordsize="1508,0" path="m6678,6686l8186,6686e" filled="f" stroked="t" strokeweight=".954611pt" strokecolor="#646464">
                <v:path arrowok="t"/>
              </v:shape>
            </v:group>
            <v:group style="position:absolute;left:8129;top:6684;width:735;height:2" coordorigin="8129,6684" coordsize="735,2">
              <v:shape style="position:absolute;left:8129;top:6684;width:735;height:2" coordorigin="8129,6684" coordsize="735,0" path="m8129,6684l8864,6684e" filled="f" stroked="t" strokeweight=".477306pt" strokecolor="#3B3B3B">
                <v:path arrowok="t"/>
              </v:shape>
            </v:group>
            <v:group style="position:absolute;left:8806;top:6684;width:358;height:2" coordorigin="8806,6684" coordsize="358,2">
              <v:shape style="position:absolute;left:8806;top:6684;width:358;height:2" coordorigin="8806,6684" coordsize="358,0" path="m8806,6684l9164,6684e" filled="f" stroked="t" strokeweight=".477306pt" strokecolor="#4F4F4F">
                <v:path arrowok="t"/>
              </v:shape>
            </v:group>
            <v:group style="position:absolute;left:9107;top:6686;width:2582;height:2" coordorigin="9107,6686" coordsize="2582,2">
              <v:shape style="position:absolute;left:9107;top:6686;width:2582;height:2" coordorigin="9107,6686" coordsize="2582,0" path="m9107,6686l11689,6686e" filled="f" stroked="t" strokeweight=".715958pt" strokecolor="#676767">
                <v:path arrowok="t"/>
              </v:shape>
            </v:group>
            <v:group style="position:absolute;left:11675;top:6416;width:2;height:292" coordorigin="11675,6416" coordsize="2,292">
              <v:shape style="position:absolute;left:11675;top:6416;width:2;height:292" coordorigin="11675,6416" coordsize="0,292" path="m11675,6708l11675,6416e" filled="f" stroked="t" strokeweight=".477306pt" strokecolor="#545454">
                <v:path arrowok="t"/>
              </v:shape>
            </v:group>
            <v:group style="position:absolute;left:315;top:6925;width:6673;height:2" coordorigin="315,6925" coordsize="6673,2">
              <v:shape style="position:absolute;left:315;top:6925;width:6673;height:2" coordorigin="315,6925" coordsize="6673,0" path="m315,6925l6988,6925e" filled="f" stroked="t" strokeweight=".715958pt" strokecolor="#545454">
                <v:path arrowok="t"/>
              </v:shape>
            </v:group>
            <v:group style="position:absolute;left:1823;top:6928;width:573;height:2" coordorigin="1823,6928" coordsize="573,2">
              <v:shape style="position:absolute;left:1823;top:6928;width:573;height:2" coordorigin="1823,6928" coordsize="573,0" path="m1823,6928l2396,6928e" filled="f" stroked="t" strokeweight=".477306pt" strokecolor="#343434">
                <v:path arrowok="t"/>
              </v:shape>
            </v:group>
            <v:group style="position:absolute;left:6930;top:6928;width:463;height:2" coordorigin="6930,6928" coordsize="463,2">
              <v:shape style="position:absolute;left:6930;top:6928;width:463;height:2" coordorigin="6930,6928" coordsize="463,0" path="m6930,6928l7393,6928e" filled="f" stroked="t" strokeweight=".477306pt" strokecolor="#3F3F3F">
                <v:path arrowok="t"/>
              </v:shape>
            </v:group>
            <v:group style="position:absolute;left:7293;top:6925;width:1871;height:2" coordorigin="7293,6925" coordsize="1871,2">
              <v:shape style="position:absolute;left:7293;top:6925;width:1871;height:2" coordorigin="7293,6925" coordsize="1871,0" path="m7293,6925l9164,6925e" filled="f" stroked="t" strokeweight=".954611pt" strokecolor="#646464">
                <v:path arrowok="t"/>
              </v:shape>
            </v:group>
            <v:group style="position:absolute;left:9107;top:6928;width:239;height:2" coordorigin="9107,6928" coordsize="239,2">
              <v:shape style="position:absolute;left:9107;top:6928;width:239;height:2" coordorigin="9107,6928" coordsize="239,0" path="m9107,6928l9346,6928e" filled="f" stroked="t" strokeweight=".477306pt" strokecolor="#4F4F4F">
                <v:path arrowok="t"/>
              </v:shape>
            </v:group>
            <v:group style="position:absolute;left:9288;top:6928;width:1179;height:2" coordorigin="9288,6928" coordsize="1179,2">
              <v:shape style="position:absolute;left:9288;top:6928;width:1179;height:2" coordorigin="9288,6928" coordsize="1179,0" path="m9288,6928l10467,6928e" filled="f" stroked="t" strokeweight=".477306pt" strokecolor="#3B3B3B">
                <v:path arrowok="t"/>
              </v:shape>
            </v:group>
            <v:group style="position:absolute;left:10396;top:6928;width:1289;height:2" coordorigin="10396,6928" coordsize="1289,2">
              <v:shape style="position:absolute;left:10396;top:6928;width:1289;height:2" coordorigin="10396,6928" coordsize="1289,0" path="m10396,6928l11684,6928e" filled="f" stroked="t" strokeweight=".954611pt" strokecolor="#707070">
                <v:path arrowok="t"/>
              </v:shape>
            </v:group>
            <v:group style="position:absolute;left:2363;top:6885;width:2;height:335" coordorigin="2363,6885" coordsize="2,335">
              <v:shape style="position:absolute;left:2363;top:6885;width:2;height:335" coordorigin="2363,6885" coordsize="0,335" path="m2363,7220l2363,6885e" filled="f" stroked="t" strokeweight=".477306pt" strokecolor="#343434">
                <v:path arrowok="t"/>
              </v:shape>
            </v:group>
            <v:group style="position:absolute;left:11677;top:6636;width:2;height:795" coordorigin="11677,6636" coordsize="2,795">
              <v:shape style="position:absolute;left:11677;top:6636;width:2;height:795" coordorigin="11677,6636" coordsize="0,795" path="m11677,7431l11677,6636e" filled="f" stroked="t" strokeweight=".954611pt" strokecolor="#707070">
                <v:path arrowok="t"/>
              </v:shape>
            </v:group>
            <v:group style="position:absolute;left:315;top:7399;width:745;height:2" coordorigin="315,7399" coordsize="745,2">
              <v:shape style="position:absolute;left:315;top:7399;width:745;height:2" coordorigin="315,7399" coordsize="745,0" path="m315,7399l1060,7399e" filled="f" stroked="t" strokeweight=".477306pt" strokecolor="#444444">
                <v:path arrowok="t"/>
              </v:shape>
            </v:group>
            <v:group style="position:absolute;left:1002;top:7402;width:711;height:2" coordorigin="1002,7402" coordsize="711,2">
              <v:shape style="position:absolute;left:1002;top:7402;width:711;height:2" coordorigin="1002,7402" coordsize="711,0" path="m1002,7402l1714,7402e" filled="f" stroked="t" strokeweight=".477306pt" strokecolor="#232323">
                <v:path arrowok="t"/>
              </v:shape>
            </v:group>
            <v:group style="position:absolute;left:1656;top:7402;width:224;height:2" coordorigin="1656,7402" coordsize="224,2">
              <v:shape style="position:absolute;left:1656;top:7402;width:224;height:2" coordorigin="1656,7402" coordsize="224,0" path="m1656,7402l1881,7402e" filled="f" stroked="t" strokeweight=".477306pt" strokecolor="#383838">
                <v:path arrowok="t"/>
              </v:shape>
            </v:group>
            <v:group style="position:absolute;left:1823;top:7402;width:1284;height:2" coordorigin="1823,7402" coordsize="1284,2">
              <v:shape style="position:absolute;left:1823;top:7402;width:1284;height:2" coordorigin="1823,7402" coordsize="1284,0" path="m1823,7402l3107,7402e" filled="f" stroked="t" strokeweight=".954611pt" strokecolor="#575757">
                <v:path arrowok="t"/>
              </v:shape>
            </v:group>
            <v:group style="position:absolute;left:2363;top:7162;width:2;height:498" coordorigin="2363,7162" coordsize="2,498">
              <v:shape style="position:absolute;left:2363;top:7162;width:2;height:498" coordorigin="2363,7162" coordsize="0,498" path="m2363,7660l2363,7162e" filled="f" stroked="t" strokeweight=".477306pt" strokecolor="#1F1F1F">
                <v:path arrowok="t"/>
              </v:shape>
            </v:group>
            <v:group style="position:absolute;left:2907;top:7402;width:1289;height:2" coordorigin="2907,7402" coordsize="1289,2">
              <v:shape style="position:absolute;left:2907;top:7402;width:1289;height:2" coordorigin="2907,7402" coordsize="1289,0" path="m2907,7402l4196,7402e" filled="f" stroked="t" strokeweight=".477306pt" strokecolor="#383838">
                <v:path arrowok="t"/>
              </v:shape>
            </v:group>
            <v:group style="position:absolute;left:4138;top:7404;width:7546;height:2" coordorigin="4138,7404" coordsize="7546,2">
              <v:shape style="position:absolute;left:4138;top:7404;width:7546;height:2" coordorigin="4138,7404" coordsize="7546,0" path="m4138,7404l11684,7404e" filled="f" stroked="t" strokeweight=".715958pt" strokecolor="#606060">
                <v:path arrowok="t"/>
              </v:shape>
            </v:group>
            <v:group style="position:absolute;left:5833;top:7402;width:902;height:2" coordorigin="5833,7402" coordsize="902,2">
              <v:shape style="position:absolute;left:5833;top:7402;width:902;height:2" coordorigin="5833,7402" coordsize="902,0" path="m5833,7402l6735,7402e" filled="f" stroked="t" strokeweight=".477306pt" strokecolor="#484848">
                <v:path arrowok="t"/>
              </v:shape>
            </v:group>
            <v:group style="position:absolute;left:8539;top:7404;width:1379;height:2" coordorigin="8539,7404" coordsize="1379,2">
              <v:shape style="position:absolute;left:8539;top:7404;width:1379;height:2" coordorigin="8539,7404" coordsize="1379,0" path="m8539,7404l9918,7404e" filled="f" stroked="t" strokeweight=".477306pt" strokecolor="#4B4B4B">
                <v:path arrowok="t"/>
              </v:shape>
            </v:group>
            <v:group style="position:absolute;left:4921;top:7392;width:2;height:512" coordorigin="4921,7392" coordsize="2,512">
              <v:shape style="position:absolute;left:4921;top:7392;width:2;height:512" coordorigin="4921,7392" coordsize="0,512" path="m4921,7905l4921,7392e" filled="f" stroked="t" strokeweight=".477306pt" strokecolor="#2F2F2F">
                <v:path arrowok="t"/>
              </v:shape>
            </v:group>
            <v:group style="position:absolute;left:4916;top:7646;width:3270;height:2" coordorigin="4916,7646" coordsize="3270,2">
              <v:shape style="position:absolute;left:4916;top:7646;width:3270;height:2" coordorigin="4916,7646" coordsize="3270,0" path="m4916,7646l8186,7646e" filled="f" stroked="t" strokeweight=".715958pt" strokecolor="#4B4B4B">
                <v:path arrowok="t"/>
              </v:shape>
            </v:group>
            <v:group style="position:absolute;left:7904;top:7648;width:2014;height:2" coordorigin="7904,7648" coordsize="2014,2">
              <v:shape style="position:absolute;left:7904;top:7648;width:2014;height:2" coordorigin="7904,7648" coordsize="2014,0" path="m7904,7648l9918,7648e" filled="f" stroked="t" strokeweight=".954611pt" strokecolor="#606060">
                <v:path arrowok="t"/>
              </v:shape>
            </v:group>
            <v:group style="position:absolute;left:9861;top:7646;width:606;height:2" coordorigin="9861,7646" coordsize="606,2">
              <v:shape style="position:absolute;left:9861;top:7646;width:606;height:2" coordorigin="9861,7646" coordsize="606,0" path="m9861,7646l10467,7646e" filled="f" stroked="t" strokeweight=".477306pt" strokecolor="#444444">
                <v:path arrowok="t"/>
              </v:shape>
            </v:group>
            <v:group style="position:absolute;left:10396;top:7646;width:1289;height:2" coordorigin="10396,7646" coordsize="1289,2">
              <v:shape style="position:absolute;left:10396;top:7646;width:1289;height:2" coordorigin="10396,7646" coordsize="1289,0" path="m10396,7646l11684,7646e" filled="f" stroked="t" strokeweight=".954611pt" strokecolor="#676767">
                <v:path arrowok="t"/>
              </v:shape>
            </v:group>
            <v:group style="position:absolute;left:11680;top:7359;width:2;height:311" coordorigin="11680,7359" coordsize="2,311">
              <v:shape style="position:absolute;left:11680;top:7359;width:2;height:311" coordorigin="11680,7359" coordsize="0,311" path="m11680,7670l11680,7359e" filled="f" stroked="t" strokeweight=".477306pt" strokecolor="#3F3F3F">
                <v:path arrowok="t"/>
              </v:shape>
            </v:group>
            <v:group style="position:absolute;left:2363;top:7603;width:2;height:302" coordorigin="2363,7603" coordsize="2,302">
              <v:shape style="position:absolute;left:2363;top:7603;width:2;height:302" coordorigin="2363,7603" coordsize="0,302" path="m2363,7905l2363,7603e" filled="f" stroked="t" strokeweight=".477306pt" strokecolor="#343434">
                <v:path arrowok="t"/>
              </v:shape>
            </v:group>
            <v:group style="position:absolute;left:4916;top:7888;width:6654;height:2" coordorigin="4916,7888" coordsize="6654,2">
              <v:shape style="position:absolute;left:4916;top:7888;width:6654;height:2" coordorigin="4916,7888" coordsize="6654,0" path="m4916,7888l11570,7888e" filled="f" stroked="t" strokeweight=".715958pt" strokecolor="#545454">
                <v:path arrowok="t"/>
              </v:shape>
            </v:group>
            <v:group style="position:absolute;left:10410;top:7890;width:1284;height:2" coordorigin="10410,7890" coordsize="1284,2">
              <v:shape style="position:absolute;left:10410;top:7890;width:1284;height:2" coordorigin="10410,7890" coordsize="1284,0" path="m10410,7890l11694,7890e" filled="f" stroked="t" strokeweight=".477306pt" strokecolor="#444444">
                <v:path arrowok="t"/>
              </v:shape>
            </v:group>
            <v:group style="position:absolute;left:11682;top:7598;width:2;height:316" coordorigin="11682,7598" coordsize="2,316">
              <v:shape style="position:absolute;left:11682;top:7598;width:2;height:316" coordorigin="11682,7598" coordsize="0,316" path="m11682,7914l11682,7598e" filled="f" stroked="t" strokeweight=".715958pt" strokecolor="#575757">
                <v:path arrowok="t"/>
              </v:shape>
            </v:group>
            <v:group style="position:absolute;left:310;top:8151;width:1570;height:2" coordorigin="310,8151" coordsize="1570,2">
              <v:shape style="position:absolute;left:310;top:8151;width:1570;height:2" coordorigin="310,8151" coordsize="1570,0" path="m310,8151l1881,8151e" filled="f" stroked="t" strokeweight=".954611pt" strokecolor="#646464">
                <v:path arrowok="t"/>
              </v:shape>
            </v:group>
            <v:group style="position:absolute;left:1823;top:8153;width:983;height:2" coordorigin="1823,8153" coordsize="983,2">
              <v:shape style="position:absolute;left:1823;top:8153;width:983;height:2" coordorigin="1823,8153" coordsize="983,0" path="m1823,8153l2807,8153e" filled="f" stroked="t" strokeweight=".477306pt" strokecolor="#383838">
                <v:path arrowok="t"/>
              </v:shape>
            </v:group>
            <v:group style="position:absolute;left:2711;top:8151;width:1566;height:2" coordorigin="2711,8151" coordsize="1566,2">
              <v:shape style="position:absolute;left:2711;top:8151;width:1566;height:2" coordorigin="2711,8151" coordsize="1566,0" path="m2711,8151l4277,8151e" filled="f" stroked="t" strokeweight=".954611pt" strokecolor="#606060">
                <v:path arrowok="t"/>
              </v:shape>
            </v:group>
            <v:group style="position:absolute;left:4138;top:8151;width:811;height:2" coordorigin="4138,8151" coordsize="811,2">
              <v:shape style="position:absolute;left:4138;top:8151;width:811;height:2" coordorigin="4138,8151" coordsize="811,0" path="m4138,8151l4950,8151e" filled="f" stroked="t" strokeweight=".477306pt" strokecolor="#444444">
                <v:path arrowok="t"/>
              </v:shape>
            </v:group>
            <v:group style="position:absolute;left:4921;top:7847;width:2;height:311" coordorigin="4921,7847" coordsize="2,311">
              <v:shape style="position:absolute;left:4921;top:7847;width:2;height:311" coordorigin="4921,7847" coordsize="0,311" path="m4921,8158l4921,7847e" filled="f" stroked="t" strokeweight=".715958pt" strokecolor="#4B4B4B">
                <v:path arrowok="t"/>
              </v:shape>
            </v:group>
            <v:group style="position:absolute;left:4878;top:8151;width:2110;height:2" coordorigin="4878,8151" coordsize="2110,2">
              <v:shape style="position:absolute;left:4878;top:8151;width:2110;height:2" coordorigin="4878,8151" coordsize="2110,0" path="m4878,8151l6988,8151e" filled="f" stroked="t" strokeweight=".715958pt" strokecolor="#5B5B5B">
                <v:path arrowok="t"/>
              </v:shape>
            </v:group>
            <v:group style="position:absolute;left:6930;top:8153;width:463;height:2" coordorigin="6930,8153" coordsize="463,2">
              <v:shape style="position:absolute;left:6930;top:8153;width:463;height:2" coordorigin="6930,8153" coordsize="463,0" path="m6930,8153l7393,8153e" filled="f" stroked="t" strokeweight=".477306pt" strokecolor="#2F2F2F">
                <v:path arrowok="t"/>
              </v:shape>
            </v:group>
            <v:group style="position:absolute;left:7336;top:8153;width:2582;height:2" coordorigin="7336,8153" coordsize="2582,2">
              <v:shape style="position:absolute;left:7336;top:8153;width:2582;height:2" coordorigin="7336,8153" coordsize="2582,0" path="m7336,8153l9918,8153e" filled="f" stroked="t" strokeweight=".954611pt" strokecolor="#646464">
                <v:path arrowok="t"/>
              </v:shape>
            </v:group>
            <v:group style="position:absolute;left:9861;top:8153;width:606;height:2" coordorigin="9861,8153" coordsize="606,2">
              <v:shape style="position:absolute;left:9861;top:8153;width:606;height:2" coordorigin="9861,8153" coordsize="606,0" path="m9861,8153l10467,8153e" filled="f" stroked="t" strokeweight=".477306pt" strokecolor="#3F3F3F">
                <v:path arrowok="t"/>
              </v:shape>
            </v:group>
            <v:group style="position:absolute;left:10396;top:8153;width:1293;height:2" coordorigin="10396,8153" coordsize="1293,2">
              <v:shape style="position:absolute;left:10396;top:8153;width:1293;height:2" coordorigin="10396,8153" coordsize="1293,0" path="m10396,8153l11689,8153e" filled="f" stroked="t" strokeweight=".954611pt" strokecolor="#676767">
                <v:path arrowok="t"/>
              </v:shape>
            </v:group>
            <v:group style="position:absolute;left:11682;top:7718;width:2;height:1269" coordorigin="11682,7718" coordsize="2,1269">
              <v:shape style="position:absolute;left:11682;top:7718;width:2;height:1269" coordorigin="11682,7718" coordsize="0,1269" path="m11682,8987l11682,7718e" filled="f" stroked="t" strokeweight=".954611pt" strokecolor="#707070">
                <v:path arrowok="t"/>
              </v:shape>
            </v:group>
            <v:group style="position:absolute;left:310;top:8960;width:2086;height:2" coordorigin="310,8960" coordsize="2086,2">
              <v:shape style="position:absolute;left:310;top:8960;width:2086;height:2" coordorigin="310,8960" coordsize="2086,0" path="m310,8960l2396,8960e" filled="f" stroked="t" strokeweight=".954611pt" strokecolor="#5B5B5B">
                <v:path arrowok="t"/>
              </v:shape>
            </v:group>
            <v:group style="position:absolute;left:2324;top:8958;width:482;height:2" coordorigin="2324,8958" coordsize="482,2">
              <v:shape style="position:absolute;left:2324;top:8958;width:482;height:2" coordorigin="2324,8958" coordsize="482,0" path="m2324,8958l2807,8958e" filled="f" stroked="t" strokeweight=".477306pt" strokecolor="#2F2F2F">
                <v:path arrowok="t"/>
              </v:shape>
            </v:group>
            <v:group style="position:absolute;left:2749;top:8955;width:1484;height:2" coordorigin="2749,8955" coordsize="1484,2">
              <v:shape style="position:absolute;left:2749;top:8955;width:1484;height:2" coordorigin="2749,8955" coordsize="1484,0" path="m2749,8955l4234,8955e" filled="f" stroked="t" strokeweight=".954611pt" strokecolor="#5B5B5B">
                <v:path arrowok="t"/>
              </v:shape>
            </v:group>
            <v:group style="position:absolute;left:4138;top:8958;width:802;height:2" coordorigin="4138,8958" coordsize="802,2">
              <v:shape style="position:absolute;left:4138;top:8958;width:802;height:2" coordorigin="4138,8958" coordsize="802,0" path="m4138,8958l4940,8958e" filled="f" stroked="t" strokeweight=".477306pt" strokecolor="#3B3B3B">
                <v:path arrowok="t"/>
              </v:shape>
            </v:group>
            <v:group style="position:absolute;left:4883;top:8953;width:401;height:2" coordorigin="4883,8953" coordsize="401,2">
              <v:shape style="position:absolute;left:4883;top:8953;width:401;height:2" coordorigin="4883,8953" coordsize="401,0" path="m4883,8953l5284,8953e" filled="f" stroked="t" strokeweight=".715958pt" strokecolor="#484848">
                <v:path arrowok="t"/>
              </v:shape>
            </v:group>
            <v:group style="position:absolute;left:5074;top:8955;width:1661;height:2" coordorigin="5074,8955" coordsize="1661,2">
              <v:shape style="position:absolute;left:5074;top:8955;width:1661;height:2" coordorigin="5074,8955" coordsize="1661,0" path="m5074,8955l6735,8955e" filled="f" stroked="t" strokeweight=".954611pt" strokecolor="#5B5B5B">
                <v:path arrowok="t"/>
              </v:shape>
            </v:group>
            <v:group style="position:absolute;left:6678;top:8958;width:310;height:2" coordorigin="6678,8958" coordsize="310,2">
              <v:shape style="position:absolute;left:6678;top:8958;width:310;height:2" coordorigin="6678,8958" coordsize="310,0" path="m6678,8958l6988,8958e" filled="f" stroked="t" strokeweight=".477306pt" strokecolor="#4B4B4B">
                <v:path arrowok="t"/>
              </v:shape>
            </v:group>
            <v:group style="position:absolute;left:6930;top:8958;width:845;height:2" coordorigin="6930,8958" coordsize="845,2">
              <v:shape style="position:absolute;left:6930;top:8958;width:845;height:2" coordorigin="6930,8958" coordsize="845,0" path="m6930,8958l7775,8958e" filled="f" stroked="t" strokeweight=".477306pt" strokecolor="#2F2F2F">
                <v:path arrowok="t"/>
              </v:shape>
            </v:group>
            <v:group style="position:absolute;left:7718;top:8958;width:1446;height:2" coordorigin="7718,8958" coordsize="1446,2">
              <v:shape style="position:absolute;left:7718;top:8958;width:1446;height:2" coordorigin="7718,8958" coordsize="1446,0" path="m7718,8958l9164,8958e" filled="f" stroked="t" strokeweight=".954611pt" strokecolor="#646464">
                <v:path arrowok="t"/>
              </v:shape>
            </v:group>
            <v:group style="position:absolute;left:9107;top:8958;width:239;height:2" coordorigin="9107,8958" coordsize="239,2">
              <v:shape style="position:absolute;left:9107;top:8958;width:239;height:2" coordorigin="9107,8958" coordsize="239,0" path="m9107,8958l9346,8958e" filled="f" stroked="t" strokeweight=".477306pt" strokecolor="#4B4B4B">
                <v:path arrowok="t"/>
              </v:shape>
            </v:group>
            <v:group style="position:absolute;left:9288;top:8958;width:1179;height:2" coordorigin="9288,8958" coordsize="1179,2">
              <v:shape style="position:absolute;left:9288;top:8958;width:1179;height:2" coordorigin="9288,8958" coordsize="1179,0" path="m9288,8958l10467,8958e" filled="f" stroked="t" strokeweight=".477306pt" strokecolor="#383838">
                <v:path arrowok="t"/>
              </v:shape>
            </v:group>
            <v:group style="position:absolute;left:10391;top:8958;width:1298;height:2" coordorigin="10391,8958" coordsize="1298,2">
              <v:shape style="position:absolute;left:10391;top:8958;width:1298;height:2" coordorigin="10391,8958" coordsize="1298,0" path="m10391,8958l11689,8958e" filled="f" stroked="t" strokeweight=".715958pt" strokecolor="#676767">
                <v:path arrowok="t"/>
              </v:shape>
            </v:group>
            <v:group style="position:absolute;left:305;top:9803;width:10162;height:2" coordorigin="305,9803" coordsize="10162,2">
              <v:shape style="position:absolute;left:305;top:9803;width:10162;height:2" coordorigin="305,9803" coordsize="10162,0" path="m305,9803l10467,9803e" filled="f" stroked="t" strokeweight=".715958pt" strokecolor="#575757">
                <v:path arrowok="t"/>
              </v:shape>
            </v:group>
            <v:group style="position:absolute;left:2360;top:7847;width:2;height:2576" coordorigin="2360,7847" coordsize="2,2576">
              <v:shape style="position:absolute;left:2360;top:7847;width:2;height:2576" coordorigin="2360,7847" coordsize="0,2576" path="m2360,10423l2360,7847e" filled="f" stroked="t" strokeweight=".715958pt" strokecolor="#545454">
                <v:path arrowok="t"/>
              </v:shape>
            </v:group>
            <v:group style="position:absolute;left:10410;top:9805;width:1274;height:2" coordorigin="10410,9805" coordsize="1274,2">
              <v:shape style="position:absolute;left:10410;top:9805;width:1274;height:2" coordorigin="10410,9805" coordsize="1274,0" path="m10410,9805l11684,9805e" filled="f" stroked="t" strokeweight=".477306pt" strokecolor="#484848">
                <v:path arrowok="t"/>
              </v:shape>
            </v:group>
            <v:group style="position:absolute;left:11682;top:8915;width:2;height:1393" coordorigin="11682,8915" coordsize="2,1393">
              <v:shape style="position:absolute;left:11682;top:8915;width:2;height:1393" coordorigin="11682,8915" coordsize="0,1393" path="m11682,10308l11682,8915e" filled="f" stroked="t" strokeweight=".477306pt" strokecolor="#575757">
                <v:path arrowok="t"/>
              </v:shape>
            </v:group>
            <v:group style="position:absolute;left:305;top:10045;width:1408;height:2" coordorigin="305,10045" coordsize="1408,2">
              <v:shape style="position:absolute;left:305;top:10045;width:1408;height:2" coordorigin="305,10045" coordsize="1408,0" path="m305,10045l1714,10045e" filled="f" stroked="t" strokeweight=".477306pt" strokecolor="#3B3B3B">
                <v:path arrowok="t"/>
              </v:shape>
            </v:group>
            <v:group style="position:absolute;left:1656;top:10045;width:2224;height:2" coordorigin="1656,10045" coordsize="2224,2">
              <v:shape style="position:absolute;left:1656;top:10045;width:2224;height:2" coordorigin="1656,10045" coordsize="2224,0" path="m1656,10045l3880,10045e" filled="f" stroked="t" strokeweight=".715958pt" strokecolor="#575757">
                <v:path arrowok="t"/>
              </v:shape>
            </v:group>
            <v:group style="position:absolute;left:3823;top:10045;width:372;height:2" coordorigin="3823,10045" coordsize="372,2">
              <v:shape style="position:absolute;left:3823;top:10045;width:372;height:2" coordorigin="3823,10045" coordsize="372,0" path="m3823,10045l4196,10045e" filled="f" stroked="t" strokeweight=".477306pt" strokecolor="#2B2B2B">
                <v:path arrowok="t"/>
              </v:shape>
            </v:group>
            <v:group style="position:absolute;left:4138;top:10042;width:7513;height:2" coordorigin="4138,10042" coordsize="7513,2">
              <v:shape style="position:absolute;left:4138;top:10042;width:7513;height:2" coordorigin="4138,10042" coordsize="7513,0" path="m4138,10042l11651,10042e" filled="f" stroked="t" strokeweight=".715958pt" strokecolor="#575757">
                <v:path arrowok="t"/>
              </v:shape>
            </v:group>
            <v:group style="position:absolute;left:8129;top:10045;width:735;height:2" coordorigin="8129,10045" coordsize="735,2">
              <v:shape style="position:absolute;left:8129;top:10045;width:735;height:2" coordorigin="8129,10045" coordsize="735,0" path="m8129,10045l8864,10045e" filled="f" stroked="t" strokeweight=".477306pt" strokecolor="#2B2B2B">
                <v:path arrowok="t"/>
              </v:shape>
            </v:group>
            <v:group style="position:absolute;left:10410;top:10045;width:1274;height:2" coordorigin="10410,10045" coordsize="1274,2">
              <v:shape style="position:absolute;left:10410;top:10045;width:1274;height:2" coordorigin="10410,10045" coordsize="1274,0" path="m10410,10045l11684,10045e" filled="f" stroked="t" strokeweight=".477306pt" strokecolor="#484848">
                <v:path arrowok="t"/>
              </v:shape>
            </v:group>
            <v:group style="position:absolute;left:305;top:10284;width:2749;height:2" coordorigin="305,10284" coordsize="2749,2">
              <v:shape style="position:absolute;left:305;top:10284;width:2749;height:2" coordorigin="305,10284" coordsize="2749,0" path="m305,10284l3055,10284e" filled="f" stroked="t" strokeweight=".715958pt" strokecolor="#545454">
                <v:path arrowok="t"/>
              </v:shape>
            </v:group>
            <v:group style="position:absolute;left:2907;top:10284;width:974;height:2" coordorigin="2907,10284" coordsize="974,2">
              <v:shape style="position:absolute;left:2907;top:10284;width:974;height:2" coordorigin="2907,10284" coordsize="974,0" path="m2907,10284l3880,10284e" filled="f" stroked="t" strokeweight=".477306pt" strokecolor="#383838">
                <v:path arrowok="t"/>
              </v:shape>
            </v:group>
            <v:group style="position:absolute;left:3823;top:10282;width:7842;height:2" coordorigin="3823,10282" coordsize="7842,2">
              <v:shape style="position:absolute;left:3823;top:10282;width:7842;height:2" coordorigin="3823,10282" coordsize="7842,0" path="m3823,10282l11665,10282e" filled="f" stroked="t" strokeweight=".715958pt" strokecolor="#5B5B5B">
                <v:path arrowok="t"/>
              </v:shape>
            </v:group>
            <v:group style="position:absolute;left:8129;top:10284;width:735;height:2" coordorigin="8129,10284" coordsize="735,2">
              <v:shape style="position:absolute;left:8129;top:10284;width:735;height:2" coordorigin="8129,10284" coordsize="735,0" path="m8129,10284l8864,10284e" filled="f" stroked="t" strokeweight=".477306pt" strokecolor="#3F3F3F">
                <v:path arrowok="t"/>
              </v:shape>
            </v:group>
            <v:group style="position:absolute;left:10410;top:10284;width:1279;height:2" coordorigin="10410,10284" coordsize="1279,2">
              <v:shape style="position:absolute;left:10410;top:10284;width:1279;height:2" coordorigin="10410,10284" coordsize="1279,0" path="m10410,10284l11689,10284e" filled="f" stroked="t" strokeweight=".477306pt" strokecolor="#4F4F4F">
                <v:path arrowok="t"/>
              </v:shape>
            </v:group>
            <v:group style="position:absolute;left:2360;top:10236;width:2;height:795" coordorigin="2360,10236" coordsize="2,795">
              <v:shape style="position:absolute;left:2360;top:10236;width:2;height:795" coordorigin="2360,10236" coordsize="0,795" path="m2360,11031l2360,10236e" filled="f" stroked="t" strokeweight=".477306pt" strokecolor="#3B3B3B">
                <v:path arrowok="t"/>
              </v:shape>
            </v:group>
            <v:group style="position:absolute;left:310;top:11002;width:1403;height:2" coordorigin="310,11002" coordsize="1403,2">
              <v:shape style="position:absolute;left:310;top:11002;width:1403;height:2" coordorigin="310,11002" coordsize="1403,0" path="m310,11002l1714,11002e" filled="f" stroked="t" strokeweight=".477306pt" strokecolor="#3B3B3B">
                <v:path arrowok="t"/>
              </v:shape>
            </v:group>
            <v:group style="position:absolute;left:317;top:517;width:2;height:15522" coordorigin="317,517" coordsize="2,15522">
              <v:shape style="position:absolute;left:317;top:517;width:2;height:15522" coordorigin="317,517" coordsize="0,15522" path="m317,16039l317,517e" filled="f" stroked="t" strokeweight=".715958pt" strokecolor="#575757">
                <v:path arrowok="t"/>
              </v:shape>
            </v:group>
            <v:group style="position:absolute;left:811;top:10765;width:3069;height:2" coordorigin="811,10765" coordsize="3069,2">
              <v:shape style="position:absolute;left:811;top:10765;width:3069;height:2" coordorigin="811,10765" coordsize="3069,0" path="m811,10765l3880,10765e" filled="f" stroked="t" strokeweight=".715958pt" strokecolor="#4B4B4B">
                <v:path arrowok="t"/>
              </v:shape>
            </v:group>
            <v:group style="position:absolute;left:3823;top:10763;width:372;height:2" coordorigin="3823,10763" coordsize="372,2">
              <v:shape style="position:absolute;left:3823;top:10763;width:372;height:2" coordorigin="3823,10763" coordsize="372,0" path="m3823,10763l4196,10763e" filled="f" stroked="t" strokeweight=".477306pt" strokecolor="#3F3F3F">
                <v:path arrowok="t"/>
              </v:shape>
            </v:group>
            <v:group style="position:absolute;left:4081;top:10760;width:7522;height:2" coordorigin="4081,10760" coordsize="7522,2">
              <v:shape style="position:absolute;left:4081;top:10760;width:7522;height:2" coordorigin="4081,10760" coordsize="7522,0" path="m4081,10760l11603,10760e" filled="f" stroked="t" strokeweight=".715958pt" strokecolor="#5B5B5B">
                <v:path arrowok="t"/>
              </v:shape>
            </v:group>
            <v:group style="position:absolute;left:8129;top:10763;width:735;height:2" coordorigin="8129,10763" coordsize="735,2">
              <v:shape style="position:absolute;left:8129;top:10763;width:735;height:2" coordorigin="8129,10763" coordsize="735,0" path="m8129,10763l8864,10763e" filled="f" stroked="t" strokeweight=".477306pt" strokecolor="#383838">
                <v:path arrowok="t"/>
              </v:shape>
            </v:group>
            <v:group style="position:absolute;left:10410;top:10763;width:1279;height:2" coordorigin="10410,10763" coordsize="1279,2">
              <v:shape style="position:absolute;left:10410;top:10763;width:1279;height:2" coordorigin="10410,10763" coordsize="1279,0" path="m10410,10763l11689,10763e" filled="f" stroked="t" strokeweight=".477306pt" strokecolor="#4F4F4F">
                <v:path arrowok="t"/>
              </v:shape>
            </v:group>
            <v:group style="position:absolute;left:11682;top:10073;width:2;height:1494" coordorigin="11682,10073" coordsize="2,1494">
              <v:shape style="position:absolute;left:11682;top:10073;width:2;height:1494" coordorigin="11682,10073" coordsize="0,1494" path="m11682,11567l11682,10073e" filled="f" stroked="t" strokeweight=".954611pt" strokecolor="#6B6B6B">
                <v:path arrowok="t"/>
              </v:shape>
            </v:group>
            <v:group style="position:absolute;left:1656;top:11005;width:9976;height:2" coordorigin="1656,11005" coordsize="9976,2">
              <v:shape style="position:absolute;left:1656;top:11005;width:9976;height:2" coordorigin="1656,11005" coordsize="9976,0" path="m1656,11005l11632,11005e" filled="f" stroked="t" strokeweight=".715958pt" strokecolor="#545454">
                <v:path arrowok="t"/>
              </v:shape>
            </v:group>
            <v:group style="position:absolute;left:8129;top:11002;width:1036;height:2" coordorigin="8129,11002" coordsize="1036,2">
              <v:shape style="position:absolute;left:8129;top:11002;width:1036;height:2" coordorigin="8129,11002" coordsize="1036,0" path="m8129,11002l9164,11002e" filled="f" stroked="t" strokeweight=".477306pt" strokecolor="#3F3F3F">
                <v:path arrowok="t"/>
              </v:shape>
            </v:group>
            <v:group style="position:absolute;left:10410;top:11002;width:1279;height:2" coordorigin="10410,11002" coordsize="1279,2">
              <v:shape style="position:absolute;left:10410;top:11002;width:1279;height:2" coordorigin="10410,11002" coordsize="1279,0" path="m10410,11002l11689,11002e" filled="f" stroked="t" strokeweight=".477306pt" strokecolor="#4B4B4B">
                <v:path arrowok="t"/>
              </v:shape>
            </v:group>
            <v:group style="position:absolute;left:310;top:11244;width:1771;height:2" coordorigin="310,11244" coordsize="1771,2">
              <v:shape style="position:absolute;left:310;top:11244;width:1771;height:2" coordorigin="310,11244" coordsize="1771,0" path="m310,11244l2081,11244e" filled="f" stroked="t" strokeweight=".954611pt" strokecolor="#606060">
                <v:path arrowok="t"/>
              </v:shape>
            </v:group>
            <v:group style="position:absolute;left:1031;top:10988;width:2;height:254" coordorigin="1031,10988" coordsize="2,254">
              <v:shape style="position:absolute;left:1031;top:10988;width:2;height:254" coordorigin="1031,10988" coordsize="0,254" path="m1031,11242l1031,10988e" filled="f" stroked="t" strokeweight=".238653pt" strokecolor="#3F3F3F">
                <v:path arrowok="t"/>
              </v:shape>
            </v:group>
            <v:group style="position:absolute;left:1694;top:10997;width:2;height:766" coordorigin="1694,10997" coordsize="2,766">
              <v:shape style="position:absolute;left:1694;top:10997;width:2;height:766" coordorigin="1694,10997" coordsize="0,766" path="m1694,11763l1694,10997e" filled="f" stroked="t" strokeweight=".954611pt" strokecolor="#4B4B4B">
                <v:path arrowok="t"/>
              </v:shape>
            </v:group>
            <v:group style="position:absolute;left:1651;top:11249;width:5336;height:2" coordorigin="1651,11249" coordsize="5336,2">
              <v:shape style="position:absolute;left:1651;top:11249;width:5336;height:2" coordorigin="1651,11249" coordsize="5336,0" path="m1651,11249l6988,11249e" filled="f" stroked="t" strokeweight=".715958pt" strokecolor="#4B4B4B">
                <v:path arrowok="t"/>
              </v:shape>
            </v:group>
            <v:group style="position:absolute;left:6930;top:11246;width:473;height:2" coordorigin="6930,11246" coordsize="473,2">
              <v:shape style="position:absolute;left:6930;top:11246;width:473;height:2" coordorigin="6930,11246" coordsize="473,0" path="m6930,11246l7403,11246e" filled="f" stroked="t" strokeweight=".477306pt" strokecolor="#2B2B2B">
                <v:path arrowok="t"/>
              </v:shape>
            </v:group>
            <v:group style="position:absolute;left:7377;top:10993;width:2;height:2241" coordorigin="7377,10993" coordsize="2,2241">
              <v:shape style="position:absolute;left:7377;top:10993;width:2;height:2241" coordorigin="7377,10993" coordsize="0,2241" path="m7377,13233l7377,10993e" filled="f" stroked="t" strokeweight=".954611pt" strokecolor="#5B5B5B">
                <v:path arrowok="t"/>
              </v:shape>
            </v:group>
            <v:group style="position:absolute;left:7331;top:11242;width:444;height:2" coordorigin="7331,11242" coordsize="444,2">
              <v:shape style="position:absolute;left:7331;top:11242;width:444;height:2" coordorigin="7331,11242" coordsize="444,0" path="m7331,11242l7775,11242e" filled="f" stroked="t" strokeweight=".715958pt" strokecolor="#484848">
                <v:path arrowok="t"/>
              </v:shape>
            </v:group>
            <v:group style="position:absolute;left:7637;top:11244;width:2830;height:2" coordorigin="7637,11244" coordsize="2830,2">
              <v:shape style="position:absolute;left:7637;top:11244;width:2830;height:2" coordorigin="7637,11244" coordsize="2830,0" path="m7637,11244l10467,11244e" filled="f" stroked="t" strokeweight=".715958pt" strokecolor="#606060">
                <v:path arrowok="t"/>
              </v:shape>
            </v:group>
            <v:group style="position:absolute;left:9952;top:11246;width:1737;height:2" coordorigin="9952,11246" coordsize="1737,2">
              <v:shape style="position:absolute;left:9952;top:11246;width:1737;height:2" coordorigin="9952,11246" coordsize="1737,0" path="m9952,11246l11689,11246e" filled="f" stroked="t" strokeweight=".954611pt" strokecolor="#747474">
                <v:path arrowok="t"/>
              </v:shape>
            </v:group>
            <v:group style="position:absolute;left:1031;top:11227;width:2;height:311" coordorigin="1031,11227" coordsize="2,311">
              <v:shape style="position:absolute;left:1031;top:11227;width:2;height:311" coordorigin="1031,11227" coordsize="0,311" path="m1031,11538l1031,11227e" filled="f" stroked="t" strokeweight=".238653pt" strokecolor="#575757">
                <v:path arrowok="t"/>
              </v:shape>
            </v:group>
            <v:group style="position:absolute;left:1031;top:11538;width:2;height:1613" coordorigin="1031,11538" coordsize="2,1613">
              <v:shape style="position:absolute;left:1031;top:11538;width:2;height:1613" coordorigin="1031,11538" coordsize="0,1613" path="m1031,13152l1031,11538e" filled="f" stroked="t" strokeweight=".238653pt" strokecolor="#000000">
                <v:path arrowok="t"/>
              </v:shape>
            </v:group>
            <v:group style="position:absolute;left:11684;top:11510;width:2;height:254" coordorigin="11684,11510" coordsize="2,254">
              <v:shape style="position:absolute;left:11684;top:11510;width:2;height:254" coordorigin="11684,11510" coordsize="0,254" path="m11684,11763l11684,11510e" filled="f" stroked="t" strokeweight=".477306pt" strokecolor="#5B5B5B">
                <v:path arrowok="t"/>
              </v:shape>
            </v:group>
            <v:group style="position:absolute;left:1694;top:11706;width:2;height:962" coordorigin="1694,11706" coordsize="2,962">
              <v:shape style="position:absolute;left:1694;top:11706;width:2;height:962" coordorigin="1694,11706" coordsize="0,962" path="m1694,12668l1694,11706e" filled="f" stroked="t" strokeweight=".477306pt" strokecolor="#282828">
                <v:path arrowok="t"/>
              </v:shape>
            </v:group>
            <v:group style="position:absolute;left:2360;top:10959;width:2;height:1350" coordorigin="2360,10959" coordsize="2,1350">
              <v:shape style="position:absolute;left:2360;top:10959;width:2;height:1350" coordorigin="2360,10959" coordsize="0,1350" path="m2360,12309l2360,10959e" filled="f" stroked="t" strokeweight=".954611pt" strokecolor="#4F4F4F">
                <v:path arrowok="t"/>
              </v:shape>
            </v:group>
            <v:group style="position:absolute;left:2363;top:12252;width:2;height:417" coordorigin="2363,12252" coordsize="2,417">
              <v:shape style="position:absolute;left:2363;top:12252;width:2;height:417" coordorigin="2363,12252" coordsize="0,417" path="m2363,12668l2363,12252e" filled="f" stroked="t" strokeweight=".477306pt" strokecolor="#1F1F1F">
                <v:path arrowok="t"/>
              </v:shape>
            </v:group>
            <v:group style="position:absolute;left:2360;top:12611;width:2;height:795" coordorigin="2360,12611" coordsize="2,795">
              <v:shape style="position:absolute;left:2360;top:12611;width:2;height:795" coordorigin="2360,12611" coordsize="0,795" path="m2360,13406l2360,12611e" filled="f" stroked="t" strokeweight=".477306pt" strokecolor="#444444">
                <v:path arrowok="t"/>
              </v:shape>
            </v:group>
            <v:group style="position:absolute;left:611;top:13341;width:1007;height:2" coordorigin="611,13341" coordsize="1007,2">
              <v:shape style="position:absolute;left:611;top:13341;width:1007;height:2" coordorigin="611,13341" coordsize="1007,0" path="m611,13341l1618,13341e" filled="f" stroked="t" strokeweight=".238653pt" strokecolor="#707070">
                <v:path arrowok="t"/>
              </v:shape>
            </v:group>
            <v:group style="position:absolute;left:1031;top:13152;width:2;height:225" coordorigin="1031,13152" coordsize="2,225">
              <v:shape style="position:absolute;left:1031;top:13152;width:2;height:225" coordorigin="1031,13152" coordsize="0,225" path="m1031,13377l1031,13152e" filled="f" stroked="t" strokeweight=".238653pt" strokecolor="#606060">
                <v:path arrowok="t"/>
              </v:shape>
            </v:group>
            <v:group style="position:absolute;left:1852;top:13372;width:515;height:2" coordorigin="1852,13372" coordsize="515,2">
              <v:shape style="position:absolute;left:1852;top:13372;width:515;height:2" coordorigin="1852,13372" coordsize="515,0" path="m1852,13372l2367,13372e" filled="f" stroked="t" strokeweight=".238653pt" strokecolor="#545454">
                <v:path arrowok="t"/>
              </v:shape>
            </v:group>
            <v:group style="position:absolute;left:7377;top:13123;width:2;height:924" coordorigin="7377,13123" coordsize="2,924">
              <v:shape style="position:absolute;left:7377;top:13123;width:2;height:924" coordorigin="7377,13123" coordsize="0,924" path="m7377,14047l7377,13123e" filled="f" stroked="t" strokeweight=".477306pt" strokecolor="#3B3B3B">
                <v:path arrowok="t"/>
              </v:shape>
            </v:group>
            <v:group style="position:absolute;left:315;top:13343;width:2;height:560" coordorigin="315,13343" coordsize="2,560">
              <v:shape style="position:absolute;left:315;top:13343;width:2;height:560" coordorigin="315,13343" coordsize="0,560" path="m315,13904l315,13343e" filled="f" stroked="t" strokeweight=".477306pt" strokecolor="#343434">
                <v:path arrowok="t"/>
              </v:shape>
            </v:group>
            <v:group style="position:absolute;left:1031;top:13372;width:2;height:1666" coordorigin="1031,13372" coordsize="2,1666">
              <v:shape style="position:absolute;left:1031;top:13372;width:2;height:1666" coordorigin="1031,13372" coordsize="0,1666" path="m1031,15038l1031,13372e" filled="f" stroked="t" strokeweight=".238653pt" strokecolor="#000000">
                <v:path arrowok="t"/>
              </v:shape>
            </v:group>
            <v:group style="position:absolute;left:1685;top:13341;width:162;height:2" coordorigin="1685,13341" coordsize="162,2">
              <v:shape style="position:absolute;left:1685;top:13341;width:162;height:2" coordorigin="1685,13341" coordsize="162,0" path="m1685,13341l1847,13341e" filled="f" stroked="t" strokeweight=".238653pt" strokecolor="#6B6B6B">
                <v:path arrowok="t"/>
              </v:shape>
            </v:group>
            <v:group style="position:absolute;left:1692;top:12611;width:2;height:3423" coordorigin="1692,12611" coordsize="2,3423">
              <v:shape style="position:absolute;left:1692;top:12611;width:2;height:3423" coordorigin="1692,12611" coordsize="0,3423" path="m1692,16034l1692,12611e" filled="f" stroked="t" strokeweight=".715958pt" strokecolor="#545454">
                <v:path arrowok="t"/>
              </v:shape>
            </v:group>
            <v:group style="position:absolute;left:2360;top:13329;width:2;height:2710" coordorigin="2360,13329" coordsize="2,2710">
              <v:shape style="position:absolute;left:2360;top:13329;width:2;height:2710" coordorigin="2360,13329" coordsize="0,2710" path="m2360,16039l2360,13329e" filled="f" stroked="t" strokeweight=".954611pt" strokecolor="#575757">
                <v:path arrowok="t"/>
              </v:shape>
            </v:group>
            <v:group style="position:absolute;left:7377;top:13990;width:2;height:493" coordorigin="7377,13990" coordsize="2,493">
              <v:shape style="position:absolute;left:7377;top:13990;width:2;height:493" coordorigin="7377,13990" coordsize="0,493" path="m7377,14483l7377,13990e" filled="f" stroked="t" strokeweight=".715958pt" strokecolor="#545454">
                <v:path arrowok="t"/>
              </v:shape>
            </v:group>
            <v:group style="position:absolute;left:310;top:14277;width:2;height:790" coordorigin="310,14277" coordsize="2,790">
              <v:shape style="position:absolute;left:310;top:14277;width:2;height:790" coordorigin="310,14277" coordsize="0,790" path="m310,15067l310,14277e" filled="f" stroked="t" strokeweight=".477306pt" strokecolor="#3B3B3B">
                <v:path arrowok="t"/>
              </v:shape>
            </v:group>
            <v:group style="position:absolute;left:7374;top:14425;width:2;height:163" coordorigin="7374,14425" coordsize="2,163">
              <v:shape style="position:absolute;left:7374;top:14425;width:2;height:163" coordorigin="7374,14425" coordsize="0,163" path="m7374,14588l7374,14425e" filled="f" stroked="t" strokeweight=".477306pt" strokecolor="#3F3F3F">
                <v:path arrowok="t"/>
              </v:shape>
            </v:group>
            <v:group style="position:absolute;left:7374;top:14531;width:2;height:259" coordorigin="7374,14531" coordsize="2,259">
              <v:shape style="position:absolute;left:7374;top:14531;width:2;height:259" coordorigin="7374,14531" coordsize="0,259" path="m7374,14789l7374,14531e" filled="f" stroked="t" strokeweight=".477306pt" strokecolor="#2B2B2B">
                <v:path arrowok="t"/>
              </v:shape>
            </v:group>
            <v:group style="position:absolute;left:7379;top:14732;width:2;height:1297" coordorigin="7379,14732" coordsize="2,1297">
              <v:shape style="position:absolute;left:7379;top:14732;width:2;height:1297" coordorigin="7379,14732" coordsize="0,1297" path="m7379,16029l7379,14732e" filled="f" stroked="t" strokeweight=".715958pt" strokecolor="#575757">
                <v:path arrowok="t"/>
              </v:shape>
            </v:group>
            <v:group style="position:absolute;left:310;top:16029;width:2668;height:2" coordorigin="310,16029" coordsize="2668,2">
              <v:shape style="position:absolute;left:310;top:16029;width:2668;height:2" coordorigin="310,16029" coordsize="2668,0" path="m310,16029l2978,16029e" filled="f" stroked="t" strokeweight=".715958pt" strokecolor="#646464">
                <v:path arrowok="t"/>
              </v:shape>
            </v:group>
            <v:group style="position:absolute;left:783;top:16029;width:974;height:2" coordorigin="783,16029" coordsize="974,2">
              <v:shape style="position:absolute;left:783;top:16029;width:974;height:2" coordorigin="783,16029" coordsize="974,0" path="m783,16029l1756,16029e" filled="f" stroked="t" strokeweight=".477306pt" strokecolor="#484848">
                <v:path arrowok="t"/>
              </v:shape>
            </v:group>
            <v:group style="position:absolute;left:1031;top:15038;width:2;height:986" coordorigin="1031,15038" coordsize="2,986">
              <v:shape style="position:absolute;left:1031;top:15038;width:2;height:986" coordorigin="1031,15038" coordsize="0,986" path="m1031,16024l1031,15038e" filled="f" stroked="t" strokeweight=".238653pt" strokecolor="#3B3B3B">
                <v:path arrowok="t"/>
              </v:shape>
            </v:group>
            <v:group style="position:absolute;left:1651;top:16029;width:229;height:2" coordorigin="1651,16029" coordsize="229,2">
              <v:shape style="position:absolute;left:1651;top:16029;width:229;height:2" coordorigin="1651,16029" coordsize="229,0" path="m1651,16029l1881,16029e" filled="f" stroked="t" strokeweight=".477306pt" strokecolor="#606060">
                <v:path arrowok="t"/>
              </v:shape>
            </v:group>
            <v:group style="position:absolute;left:2907;top:16029;width:974;height:2" coordorigin="2907,16029" coordsize="974,2">
              <v:shape style="position:absolute;left:2907;top:16029;width:974;height:2" coordorigin="2907,16029" coordsize="974,0" path="m2907,16029l3880,16029e" filled="f" stroked="t" strokeweight=".477306pt" strokecolor="#4F4F4F">
                <v:path arrowok="t"/>
              </v:shape>
            </v:group>
            <v:group style="position:absolute;left:6930;top:16024;width:845;height:2" coordorigin="6930,16024" coordsize="845,2">
              <v:shape style="position:absolute;left:6930;top:16024;width:845;height:2" coordorigin="6930,16024" coordsize="845,0" path="m6930,16024l7775,16024e" filled="f" stroked="t" strokeweight=".477306pt" strokecolor="#646464">
                <v:path arrowok="t"/>
              </v:shape>
            </v:group>
            <v:group style="position:absolute;left:4883;top:16024;width:401;height:2" coordorigin="4883,16024" coordsize="401,2">
              <v:shape style="position:absolute;left:4883;top:16024;width:401;height:2" coordorigin="4883,16024" coordsize="401,0" path="m4883,16024l5284,16024e" filled="f" stroked="t" strokeweight=".477306pt" strokecolor="#545454">
                <v:path arrowok="t"/>
              </v:shape>
            </v:group>
            <v:group style="position:absolute;left:9045;top:16027;width:439;height:2" coordorigin="9045,16027" coordsize="439,2">
              <v:shape style="position:absolute;left:9045;top:16027;width:439;height:2" coordorigin="9045,16027" coordsize="439,0" path="m9045,16027l9484,16027e" filled="f" stroked="t" strokeweight=".954611pt" strokecolor="#939393">
                <v:path arrowok="t"/>
              </v:shape>
            </v:group>
            <v:group style="position:absolute;left:9288;top:16027;width:630;height:2" coordorigin="9288,16027" coordsize="630,2">
              <v:shape style="position:absolute;left:9288;top:16027;width:630;height:2" coordorigin="9288,16027" coordsize="630,0" path="m9288,16027l9918,16027e" filled="f" stroked="t" strokeweight=".477306pt" strokecolor="#777777">
                <v:path arrowok="t"/>
              </v:shape>
            </v:group>
            <v:group style="position:absolute;left:2983;top:16024;width:8654;height:2" coordorigin="2983,16024" coordsize="8654,2">
              <v:shape style="position:absolute;left:2983;top:16024;width:8654;height:2" coordorigin="2983,16024" coordsize="8654,0" path="m2983,16024l11637,16024e" filled="f" stroked="t" strokeweight=".715958pt" strokecolor="#808080">
                <v:path arrowok="t"/>
              </v:shape>
            </v:group>
            <v:group style="position:absolute;left:10167;top:16024;width:1523;height:2" coordorigin="10167,16024" coordsize="1523,2">
              <v:shape style="position:absolute;left:10167;top:16024;width:1523;height:2" coordorigin="10167,16024" coordsize="1523,0" path="m10167,16024l11689,16024e" filled="f" stroked="t" strokeweight=".954611pt" strokecolor="#A0A0A0">
                <v:path arrowok="t"/>
              </v:shape>
            </v:group>
            <v:group style="position:absolute;left:11684;top:13123;width:2;height:924" coordorigin="11684,13123" coordsize="2,924">
              <v:shape style="position:absolute;left:11684;top:13123;width:2;height:924" coordorigin="11684,13123" coordsize="0,924" path="m11684,14047l11684,13123e" filled="f" stroked="t" strokeweight=".477306pt" strokecolor="#484848">
                <v:path arrowok="t"/>
              </v:shape>
            </v:group>
            <v:group style="position:absolute;left:11682;top:11706;width:2;height:4333" coordorigin="11682,11706" coordsize="2,4333">
              <v:shape style="position:absolute;left:11682;top:11706;width:2;height:4333" coordorigin="11682,11706" coordsize="0,4333" path="m11682,16039l11682,11706e" filled="f" stroked="t" strokeweight=".715958pt" strokecolor="#6B6B6B">
                <v:path arrowok="t"/>
              </v:shape>
            </v:group>
            <v:group style="position:absolute;left:10758;top:13581;width:106;height:505" coordorigin="10758,13581" coordsize="106,505">
              <v:shape style="position:absolute;left:10758;top:13581;width:106;height:505" coordorigin="10758,13581" coordsize="106,505" path="m10758,13581l10864,13581,10864,14086,10758,14086,10758,13581e" filled="t" fillcolor="#CDCFD3" stroked="f">
                <v:path arrowok="t"/>
                <v:fill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73" w:right="477"/>
        <w:jc w:val="right"/>
        <w:tabs>
          <w:tab w:pos="960" w:val="left"/>
          <w:tab w:pos="1760" w:val="left"/>
          <w:tab w:pos="29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245.215729pt;margin-top:5.807859pt;width:54.054852pt;height:1.909222pt;mso-position-horizontal-relative:page;mso-position-vertical-relative:paragraph;z-index:-17379" coordorigin="4904,116" coordsize="1081,38">
            <v:group style="position:absolute;left:4911;top:135;width:344;height:2" coordorigin="4911,135" coordsize="344,2">
              <v:shape style="position:absolute;left:4911;top:135;width:344;height:2" coordorigin="4911,135" coordsize="344,0" path="m4911,135l5255,135e" filled="f" stroked="t" strokeweight=".715958pt" strokecolor="#3B4887">
                <v:path arrowok="t"/>
              </v:shape>
            </v:group>
            <v:group style="position:absolute;left:5250;top:135;width:716;height:2" coordorigin="5250,135" coordsize="716,2">
              <v:shape style="position:absolute;left:5250;top:135;width:716;height:2" coordorigin="5250,135" coordsize="716,0" path="m5250,135l5966,135e" filled="f" stroked="t" strokeweight="1.909222pt" strokecolor="#484B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850525pt;margin-top:-3.861242pt;width:31.88254pt;height:13.5pt;mso-position-horizontal-relative:page;mso-position-vertical-relative:paragraph;z-index:-1737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06"/>
                    </w:rPr>
                    <w:t>dı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-76"/>
                      <w:w w:val="10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56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>ltfaiyeM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5"/>
          <w:szCs w:val="35"/>
          <w:color w:val="484848"/>
          <w:spacing w:val="0"/>
          <w:w w:val="81"/>
        </w:rPr>
        <w:t>za</w:t>
      </w:r>
      <w:r>
        <w:rPr>
          <w:rFonts w:ascii="Times New Roman" w:hAnsi="Times New Roman" w:cs="Times New Roman" w:eastAsia="Times New Roman"/>
          <w:sz w:val="35"/>
          <w:szCs w:val="35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24"/>
        </w:rPr>
        <w:t>:ı,.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-5"/>
          <w:w w:val="2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565759"/>
          <w:spacing w:val="0"/>
          <w:w w:val="40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10"/>
          <w:w w:val="61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3A3D67"/>
          <w:spacing w:val="0"/>
          <w:w w:val="60"/>
        </w:rPr>
        <w:t>?::::ı...,</w:t>
      </w:r>
      <w:r>
        <w:rPr>
          <w:rFonts w:ascii="Times New Roman" w:hAnsi="Times New Roman" w:cs="Times New Roman" w:eastAsia="Times New Roman"/>
          <w:sz w:val="35"/>
          <w:szCs w:val="35"/>
          <w:color w:val="3A3D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3A3D67"/>
          <w:spacing w:val="0"/>
          <w:w w:val="100"/>
        </w:rPr>
      </w:r>
      <w:r>
        <w:rPr>
          <w:rFonts w:ascii="Times New Roman" w:hAnsi="Times New Roman" w:cs="Times New Roman" w:eastAsia="Times New Roman"/>
          <w:sz w:val="35"/>
          <w:szCs w:val="35"/>
          <w:color w:val="333A82"/>
          <w:spacing w:val="0"/>
          <w:w w:val="248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95" w:lineRule="exact"/>
        <w:ind w:left="339" w:right="-69"/>
        <w:jc w:val="left"/>
        <w:tabs>
          <w:tab w:pos="1200" w:val="left"/>
          <w:tab w:pos="152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62689"/>
          <w:spacing w:val="0"/>
          <w:w w:val="184"/>
        </w:rPr>
        <w:t>.-</w:t>
      </w:r>
      <w:r>
        <w:rPr>
          <w:rFonts w:ascii="Arial" w:hAnsi="Arial" w:cs="Arial" w:eastAsia="Arial"/>
          <w:sz w:val="19"/>
          <w:szCs w:val="19"/>
          <w:color w:val="16268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16268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9AA3C6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9AA3C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AA3C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74"/>
        </w:rPr>
        <w:t>rr</w:t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657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DEMİRTAŞ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44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56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AACAC"/>
          <w:spacing w:val="0"/>
          <w:w w:val="259"/>
        </w:rPr>
        <w:t>.</w:t>
      </w:r>
      <w:r>
        <w:rPr>
          <w:rFonts w:ascii="Arial" w:hAnsi="Arial" w:cs="Arial" w:eastAsia="Arial"/>
          <w:sz w:val="11"/>
          <w:szCs w:val="11"/>
          <w:color w:val="AAACAC"/>
          <w:spacing w:val="51"/>
          <w:w w:val="259"/>
        </w:rPr>
        <w:t> 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48"/>
          <w:i/>
        </w:rPr>
        <w:t>-=·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02" w:lineRule="exact"/>
        <w:ind w:left="554"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344"/>
          <w:position w:val="3"/>
        </w:rPr>
        <w:t>,</w:t>
      </w:r>
      <w:r>
        <w:rPr>
          <w:rFonts w:ascii="Arial" w:hAnsi="Arial" w:cs="Arial" w:eastAsia="Arial"/>
          <w:sz w:val="13"/>
          <w:szCs w:val="13"/>
          <w:color w:val="9A9A9A"/>
          <w:spacing w:val="-25"/>
          <w:w w:val="344"/>
          <w:position w:val="3"/>
        </w:rPr>
        <w:t> </w:t>
      </w:r>
      <w:r>
        <w:rPr>
          <w:rFonts w:ascii="Arial" w:hAnsi="Arial" w:cs="Arial" w:eastAsia="Arial"/>
          <w:sz w:val="11"/>
          <w:szCs w:val="11"/>
          <w:color w:val="AAACAC"/>
          <w:spacing w:val="-10"/>
          <w:w w:val="87"/>
          <w:position w:val="9"/>
        </w:rPr>
        <w:t>•</w:t>
      </w:r>
      <w:r>
        <w:rPr>
          <w:rFonts w:ascii="Arial" w:hAnsi="Arial" w:cs="Arial" w:eastAsia="Arial"/>
          <w:sz w:val="50"/>
          <w:szCs w:val="50"/>
          <w:color w:val="AAACAC"/>
          <w:spacing w:val="-18"/>
          <w:w w:val="90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BABCBA"/>
          <w:spacing w:val="-34"/>
          <w:w w:val="132"/>
          <w:position w:val="3"/>
        </w:rPr>
        <w:t>.</w:t>
      </w:r>
      <w:r>
        <w:rPr>
          <w:rFonts w:ascii="Arial" w:hAnsi="Arial" w:cs="Arial" w:eastAsia="Arial"/>
          <w:sz w:val="50"/>
          <w:szCs w:val="50"/>
          <w:color w:val="AAACAC"/>
          <w:spacing w:val="0"/>
          <w:w w:val="90"/>
          <w:position w:val="-8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261597pt;margin-top:8.540778pt;width:6.30474pt;height:6.5pt;mso-position-horizontal-relative:page;mso-position-vertical-relative:paragraph;z-index:-17373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707070"/>
                      <w:spacing w:val="0"/>
                      <w:w w:val="136"/>
                    </w:rPr>
                    <w:t>""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AAACAC"/>
          <w:spacing w:val="0"/>
          <w:w w:val="57"/>
          <w:position w:val="13"/>
        </w:rPr>
        <w:t>·.,</w:t>
      </w:r>
      <w:r>
        <w:rPr>
          <w:rFonts w:ascii="Arial" w:hAnsi="Arial" w:cs="Arial" w:eastAsia="Arial"/>
          <w:sz w:val="23"/>
          <w:szCs w:val="23"/>
          <w:color w:val="AAACAC"/>
          <w:spacing w:val="0"/>
          <w:w w:val="57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AAACAC"/>
          <w:spacing w:val="4"/>
          <w:w w:val="57"/>
          <w:position w:val="13"/>
        </w:rPr>
        <w:t> </w:t>
      </w:r>
      <w:r>
        <w:rPr>
          <w:rFonts w:ascii="Arial" w:hAnsi="Arial" w:cs="Arial" w:eastAsia="Arial"/>
          <w:sz w:val="31"/>
          <w:szCs w:val="31"/>
          <w:color w:val="BABCBA"/>
          <w:spacing w:val="0"/>
          <w:w w:val="100"/>
          <w:position w:val="12"/>
        </w:rPr>
        <w:t>-</w:t>
      </w:r>
      <w:r>
        <w:rPr>
          <w:rFonts w:ascii="Arial" w:hAnsi="Arial" w:cs="Arial" w:eastAsia="Arial"/>
          <w:sz w:val="31"/>
          <w:szCs w:val="31"/>
          <w:color w:val="BABCBA"/>
          <w:spacing w:val="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CAC"/>
          <w:spacing w:val="0"/>
          <w:w w:val="61"/>
          <w:position w:val="-1"/>
        </w:rPr>
        <w:t>......</w:t>
      </w:r>
      <w:r>
        <w:rPr>
          <w:rFonts w:ascii="Times New Roman" w:hAnsi="Times New Roman" w:cs="Times New Roman" w:eastAsia="Times New Roman"/>
          <w:sz w:val="26"/>
          <w:szCs w:val="26"/>
          <w:color w:val="AAACAC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CAC"/>
          <w:spacing w:val="36"/>
          <w:w w:val="61"/>
          <w:position w:val="-1"/>
        </w:rPr>
        <w:t> </w:t>
      </w:r>
      <w:r>
        <w:rPr>
          <w:rFonts w:ascii="Arial" w:hAnsi="Arial" w:cs="Arial" w:eastAsia="Arial"/>
          <w:sz w:val="37"/>
          <w:szCs w:val="37"/>
          <w:color w:val="9A9A9A"/>
          <w:spacing w:val="0"/>
          <w:w w:val="115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4" w:equalWidth="0">
            <w:col w:w="520" w:space="2083"/>
            <w:col w:w="3637" w:space="2945"/>
            <w:col w:w="278" w:space="75"/>
            <w:col w:w="2082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9" w:lineRule="auto"/>
        <w:ind w:left="588" w:right="-155" w:firstLine="14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363636"/>
          <w:spacing w:val="-349"/>
          <w:w w:val="147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8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1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DBDBDD"/>
          <w:spacing w:val="0"/>
          <w:w w:val="100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1" w:right="5045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2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6"/>
          <w:w w:val="7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Hİ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8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67"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8" w:lineRule="exact"/>
        <w:ind w:left="532" w:right="52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9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Ai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DAiR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2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31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9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8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7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MUdaha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050" w:right="576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00" w:bottom="280" w:left="360" w:right="340"/>
          <w:cols w:num="2" w:equalWidth="0">
            <w:col w:w="1599" w:space="1277"/>
            <w:col w:w="8344"/>
          </w:cols>
        </w:sectPr>
      </w:pPr>
      <w:rPr/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6" w:after="0" w:line="240" w:lineRule="auto"/>
        <w:ind w:left="116" w:right="-20"/>
        <w:jc w:val="left"/>
        <w:tabs>
          <w:tab w:pos="1320" w:val="left"/>
          <w:tab w:pos="310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94"/>
          <w:position w:val="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98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8"/>
          <w:w w:val="14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1"/>
        </w:rPr>
        <w:t>!Bildi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0"/>
        </w:rPr>
        <w:t>Bi.ldiriı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3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10:30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0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30" w:right="-20"/>
        <w:jc w:val="left"/>
        <w:tabs>
          <w:tab w:pos="1320" w:val="left"/>
          <w:tab w:pos="3100" w:val="left"/>
          <w:tab w:pos="4320" w:val="left"/>
          <w:tab w:pos="5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8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3224/1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l13ildirim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Bildiril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94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iemi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Hava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Tekni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Okulları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nıutanl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4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9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7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Gaziemi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Sam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Hava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Tekni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Okulları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Koınuıanlııtı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3" w:lineRule="exact"/>
        <w:ind w:left="116" w:right="-20"/>
        <w:jc w:val="left"/>
        <w:tabs>
          <w:tab w:pos="1300" w:val="left"/>
          <w:tab w:pos="44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8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:E.K.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5" w:after="0" w:line="205" w:lineRule="exact"/>
        <w:ind w:left="126" w:right="-67"/>
        <w:jc w:val="left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4729pt;margin-top:10.507038pt;width:87.050538pt;height:24pt;mso-position-horizontal-relative:page;mso-position-vertical-relative:paragraph;z-index:-1737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  <w:tab w:pos="1680" w:val="left"/>
                    </w:tabs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-51"/>
                      <w:w w:val="46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393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3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39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39393"/>
                      <w:spacing w:val="-11"/>
                      <w:w w:val="76"/>
                    </w:rPr>
                    <w:t>l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Yruıgm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19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4594" w:space="2051"/>
            <w:col w:w="4575"/>
          </w:cols>
        </w:sectPr>
      </w:pPr>
      <w:rPr/>
    </w:p>
    <w:p>
      <w:pPr>
        <w:spacing w:before="17" w:after="0" w:line="240" w:lineRule="auto"/>
        <w:ind w:left="356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4"/>
          <w:w w:val="12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3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36"/>
        </w:rPr>
        <w:t>et:.::oc:..:n.:::ar:..:.:ınc: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3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9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3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3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4"/>
        </w:rPr>
        <w:t>:.,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5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4"/>
        </w:rPr>
        <w:t>:.;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4"/>
          <w:w w:val="5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51"/>
        </w:rPr>
        <w:t>:::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5"/>
          <w:w w:val="5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0"/>
          <w:w w:val="84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9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2"/>
          <w:w w:val="84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1"/>
        </w:rPr>
        <w:t>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4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3"/>
          <w:w w:val="8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1"/>
        </w:rPr>
        <w:t>....:A.;.;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4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3"/>
          <w:w w:val="4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4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3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4"/>
          <w:w w:val="4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3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1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2"/>
          <w:w w:val="3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7"/>
          <w:w w:val="4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33"/>
        </w:rPr>
        <w:t>:ıa.ı::.-,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3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9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5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5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20"/>
          <w:w w:val="5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5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25"/>
          <w:w w:val="5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9"/>
          <w:w w:val="8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34"/>
          <w:w w:val="5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6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121"/>
        </w:rPr>
        <w:t>"--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35"/>
          <w:w w:val="12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8"/>
          <w:w w:val="145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28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0"/>
          <w:w w:val="7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10"/>
          <w:w w:val="7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08283"/>
          <w:spacing w:val="-27"/>
          <w:w w:val="7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6"/>
          <w:w w:val="8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7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5"/>
          <w:w w:val="8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7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1"/>
          <w:w w:val="5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8"/>
          <w:w w:val="7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4"/>
          <w:w w:val="5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5"/>
          <w:w w:val="7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5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-7"/>
          <w:w w:val="16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21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8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7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C0C0C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C0C0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9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5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2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3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5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8"/>
        </w:rPr>
        <w:t>...........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98"/>
        </w:rPr>
        <w:t>...........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9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66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6" w:after="0" w:line="240" w:lineRule="auto"/>
        <w:ind w:left="116" w:right="-20"/>
        <w:jc w:val="left"/>
        <w:tabs>
          <w:tab w:pos="2100" w:val="left"/>
          <w:tab w:pos="5620" w:val="left"/>
          <w:tab w:pos="7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:Osma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BENEK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17"/>
          <w:w w:val="3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3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8"/>
          <w:w w:val="19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KANATLAR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14" w:lineRule="exact"/>
        <w:ind w:left="2115" w:right="-20"/>
        <w:jc w:val="left"/>
        <w:tabs>
          <w:tab w:pos="466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7"/>
          <w:position w:val="-1"/>
        </w:rPr>
        <w:t>V&gt;.raç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66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6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9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6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6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10:31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77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10:37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0" w:after="0" w:line="191" w:lineRule="exact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1"/>
          <w:w w:val="13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'.raç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855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531" w:space="1584"/>
            <w:col w:w="9105"/>
          </w:cols>
        </w:sectPr>
      </w:pPr>
      <w:rPr/>
    </w:p>
    <w:p>
      <w:pPr>
        <w:spacing w:before="0" w:after="0" w:line="283" w:lineRule="exact"/>
        <w:ind w:left="130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5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15" w:right="46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4603" w:right="42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5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t-Jandar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4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5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,crsonel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yıs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198" w:lineRule="exact"/>
        <w:ind w:left="2115" w:right="972" w:firstLine="-199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7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7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Pöntı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65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66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3" w:lineRule="exact"/>
        <w:ind w:left="2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jlalgıı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47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4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4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4038" w:space="599"/>
            <w:col w:w="6583"/>
          </w:cols>
        </w:sectPr>
      </w:pPr>
      <w:rPr/>
    </w:p>
    <w:p>
      <w:pPr>
        <w:spacing w:before="10" w:after="0" w:line="240" w:lineRule="auto"/>
        <w:ind w:left="11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04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37" w:right="406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5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rıııede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2" w:lineRule="exact"/>
        <w:ind w:left="116" w:right="-20"/>
        <w:jc w:val="left"/>
        <w:tabs>
          <w:tab w:pos="4600" w:val="left"/>
          <w:tab w:pos="6500" w:val="left"/>
          <w:tab w:pos="8040" w:val="left"/>
          <w:tab w:pos="9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6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öndürn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Tiiril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2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80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  <w:position w:val="-1"/>
        </w:rPr>
        <w:t>pUk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68"/>
          <w:position w:val="-1"/>
        </w:rPr>
        <w:t>f/..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8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363636"/>
          <w:spacing w:val="-8"/>
          <w:w w:val="88"/>
          <w:position w:val="-1"/>
        </w:rPr>
        <w:t>K</w:t>
      </w:r>
      <w:r>
        <w:rPr>
          <w:rFonts w:ascii="Arial" w:hAnsi="Arial" w:cs="Arial" w:eastAsia="Arial"/>
          <w:sz w:val="18"/>
          <w:szCs w:val="18"/>
          <w:color w:val="505050"/>
          <w:spacing w:val="-10"/>
          <w:w w:val="15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4"/>
          <w:position w:val="-1"/>
        </w:rPr>
        <w:t>K.T.</w:t>
      </w:r>
      <w:r>
        <w:rPr>
          <w:rFonts w:ascii="Arial" w:hAnsi="Arial" w:cs="Arial" w:eastAsia="Arial"/>
          <w:sz w:val="18"/>
          <w:szCs w:val="18"/>
          <w:color w:val="363636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color w:val="363636"/>
          <w:spacing w:val="-14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05050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56"/>
          <w:position w:val="0"/>
        </w:rPr>
        <w:t>K: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5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1"/>
          <w:position w:val="0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2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  <w:position w:val="0"/>
        </w:rPr>
        <w:t>g,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505" w:right="-20"/>
        <w:jc w:val="left"/>
        <w:tabs>
          <w:tab w:pos="79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49408pt;margin-top:.778062pt;width:4.401045pt;height:16.5pt;mso-position-horizontal-relative:page;mso-position-vertical-relative:paragraph;z-index:-17370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63636"/>
                      <w:spacing w:val="0"/>
                      <w:w w:val="50"/>
                    </w:rPr>
                    <w:t>-'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0"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89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4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farları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erimek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yamulma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kavrulnıa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zarru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95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ndllrme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örmilştil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3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ahnıini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TL.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39" w:lineRule="auto"/>
        <w:ind w:right="81" w:firstLine="30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DGV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Opel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Vectra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noto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soruşturmeda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estelasyo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kablolarını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nedenden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neydana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tortuları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cegi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1574" w:space="541"/>
            <w:col w:w="9105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36" w:after="0" w:line="240" w:lineRule="auto"/>
        <w:ind w:left="116" w:right="-6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HD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Kask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(220061037337-0)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Sigorta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56"/>
        </w:rPr>
        <w:t>V..,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5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180" w:lineRule="exact"/>
        <w:ind w:left="1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74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8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91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58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11"/>
          <w:w w:val="62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62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-30"/>
          <w:w w:val="6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6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1"/>
          <w:w w:val="6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000000"/>
        </w:rPr>
        <w:t>diği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jBedel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ögreni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5854" w:space="763"/>
            <w:col w:w="4603"/>
          </w:cols>
        </w:sectPr>
      </w:pPr>
      <w:rPr/>
    </w:p>
    <w:p>
      <w:pPr>
        <w:spacing w:before="46" w:after="0" w:line="240" w:lineRule="auto"/>
        <w:ind w:left="116" w:right="-20"/>
        <w:jc w:val="left"/>
        <w:tabs>
          <w:tab w:pos="210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</w:rPr>
        <w:t>ııt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1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n-ar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5"/>
        </w:rPr>
        <w:t>i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85"/>
        </w:rPr>
        <w:t>h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85"/>
        </w:rPr>
        <w:t>  </w:t>
      </w:r>
      <w:r>
        <w:rPr>
          <w:rFonts w:ascii="Arial" w:hAnsi="Arial" w:cs="Arial" w:eastAsia="Arial"/>
          <w:sz w:val="17"/>
          <w:szCs w:val="17"/>
          <w:color w:val="363636"/>
          <w:spacing w:val="16"/>
          <w:w w:val="85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64"/>
        </w:rPr>
        <w:t>:</w:t>
      </w:r>
      <w:r>
        <w:rPr>
          <w:rFonts w:ascii="Arial" w:hAnsi="Arial" w:cs="Arial" w:eastAsia="Arial"/>
          <w:sz w:val="17"/>
          <w:szCs w:val="17"/>
          <w:color w:val="646464"/>
          <w:spacing w:val="-48"/>
          <w:w w:val="1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2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05" w:right="-20"/>
        <w:jc w:val="left"/>
        <w:tabs>
          <w:tab w:pos="1000" w:val="left"/>
          <w:tab w:pos="1500" w:val="left"/>
          <w:tab w:pos="2120" w:val="left"/>
          <w:tab w:pos="8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"/>
        </w:rPr>
        <w:t>Ölll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0"/>
        </w:rPr>
        <w:t>Gİ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3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0"/>
        </w:rPr>
        <w:t>KİP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Gaziemi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36" w:after="0" w:line="198" w:lineRule="exact"/>
        <w:ind w:left="2255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711502pt;margin-top:4.95238pt;width:65.901411pt;height:58.0pt;mso-position-horizontal-relative:page;mso-position-vertical-relative:paragraph;z-index:-17369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33864"/>
                      <w:w w:val="85"/>
                      <w:i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33864"/>
                      <w:spacing w:val="-69"/>
                      <w:w w:val="85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63636"/>
                      <w:spacing w:val="-87"/>
                      <w:w w:val="29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33864"/>
                      <w:spacing w:val="0"/>
                      <w:w w:val="82"/>
                      <w:i/>
                      <w:position w:val="-1"/>
                    </w:rPr>
                    <w:t>i-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iri: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C3C3C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3C3C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3C3C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35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89" w:right="2740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77"/>
          <w:b/>
          <w:bCs/>
        </w:rPr>
        <w:t>Mqr::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41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33864"/>
          <w:spacing w:val="0"/>
          <w:w w:val="76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33"/>
          <w:szCs w:val="33"/>
          <w:color w:val="333864"/>
          <w:spacing w:val="-4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33864"/>
          <w:spacing w:val="0"/>
          <w:w w:val="97"/>
          <w:i/>
        </w:rPr>
        <w:t>{,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32" w:after="0" w:line="240" w:lineRule="auto"/>
        <w:ind w:left="542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363636"/>
          <w:spacing w:val="34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b/>
          <w:bCs/>
        </w:rPr>
        <w:t>3</w:t>
      </w:r>
      <w:r>
        <w:rPr>
          <w:rFonts w:ascii="Arial" w:hAnsi="Arial" w:cs="Arial" w:eastAsia="Arial"/>
          <w:sz w:val="28"/>
          <w:szCs w:val="28"/>
          <w:color w:val="363636"/>
          <w:spacing w:val="37"/>
          <w:w w:val="58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8"/>
        </w:rPr>
        <w:t>MaJıs</w:t>
      </w:r>
      <w:r>
        <w:rPr>
          <w:rFonts w:ascii="Arial" w:hAnsi="Arial" w:cs="Arial" w:eastAsia="Arial"/>
          <w:sz w:val="24"/>
          <w:szCs w:val="24"/>
          <w:color w:val="363636"/>
          <w:spacing w:val="4"/>
          <w:w w:val="58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  <w:cols w:num="2" w:equalWidth="0">
            <w:col w:w="5853" w:space="2964"/>
            <w:col w:w="2403"/>
          </w:cols>
        </w:sectPr>
      </w:pPr>
      <w:rPr/>
    </w:p>
    <w:p>
      <w:pPr>
        <w:spacing w:before="0" w:after="0" w:line="181" w:lineRule="exact"/>
        <w:ind w:left="2209" w:right="-20"/>
        <w:jc w:val="left"/>
        <w:tabs>
          <w:tab w:pos="3580" w:val="left"/>
          <w:tab w:pos="48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2.533072pt;margin-top:30.893087pt;width:559.226907pt;height:752.43425pt;mso-position-horizontal-relative:page;mso-position-vertical-relative:page;z-index:-17372" coordorigin="451,618" coordsize="11185,15049">
            <v:shape style="position:absolute;left:8467;top:12403;width:3168;height:1805" type="#_x0000_t75">
              <v:imagedata r:id="rId32" o:title=""/>
            </v:shape>
            <v:group style="position:absolute;left:458;top:641;width:11021;height:2" coordorigin="458,641" coordsize="11021,2">
              <v:shape style="position:absolute;left:458;top:641;width:11021;height:2" coordorigin="458,641" coordsize="11021,0" path="m458,641l11479,641e" filled="f" stroked="t" strokeweight=".70051pt" strokecolor="#4F4F4F">
                <v:path arrowok="t"/>
              </v:shape>
            </v:group>
            <v:group style="position:absolute;left:476;top:625;width:2;height:15035" coordorigin="476,625" coordsize="2,15035">
              <v:shape style="position:absolute;left:476;top:625;width:2;height:15035" coordorigin="476,625" coordsize="0,15035" path="m476,15660l476,625e" filled="f" stroked="t" strokeweight=".70051pt" strokecolor="#4F4F4F">
                <v:path arrowok="t"/>
              </v:shape>
            </v:group>
            <v:group style="position:absolute;left:2466;top:625;width:2;height:1491" coordorigin="2466,625" coordsize="2,1491">
              <v:shape style="position:absolute;left:2466;top:625;width:2;height:1491" coordorigin="2466,625" coordsize="0,1491" path="m2466,2116l2466,625e" filled="f" stroked="t" strokeweight=".70051pt" strokecolor="#484848">
                <v:path arrowok="t"/>
              </v:shape>
            </v:group>
            <v:group style="position:absolute;left:9121;top:634;width:2;height:1486" coordorigin="9121,634" coordsize="2,1486">
              <v:shape style="position:absolute;left:9121;top:634;width:2;height:1486" coordorigin="9121,634" coordsize="0,1486" path="m9121,2121l9121,634e" filled="f" stroked="t" strokeweight=".70051pt" strokecolor="#4B4B4B">
                <v:path arrowok="t"/>
              </v:shape>
            </v:group>
            <v:group style="position:absolute;left:11472;top:644;width:2;height:3276" coordorigin="11472,644" coordsize="2,3276">
              <v:shape style="position:absolute;left:11472;top:644;width:2;height:3276" coordorigin="11472,644" coordsize="0,3276" path="m11472,3920l11472,644e" filled="f" stroked="t" strokeweight=".70051pt" strokecolor="#575757">
                <v:path arrowok="t"/>
              </v:shape>
            </v:group>
            <v:group style="position:absolute;left:458;top:2111;width:11021;height:2" coordorigin="458,2111" coordsize="11021,2">
              <v:shape style="position:absolute;left:458;top:2111;width:11021;height:2" coordorigin="458,2111" coordsize="11021,0" path="m458,2111l11479,2111e" filled="f" stroked="t" strokeweight=".70051pt" strokecolor="#4F4F4F">
                <v:path arrowok="t"/>
              </v:shape>
            </v:group>
            <v:group style="position:absolute;left:462;top:2327;width:11021;height:2" coordorigin="462,2327" coordsize="11021,2">
              <v:shape style="position:absolute;left:462;top:2327;width:11021;height:2" coordorigin="462,2327" coordsize="11021,0" path="m462,2327l11484,2327e" filled="f" stroked="t" strokeweight=".70051pt" strokecolor="#4F4F4F">
                <v:path arrowok="t"/>
              </v:shape>
            </v:group>
            <v:group style="position:absolute;left:462;top:2540;width:11021;height:2" coordorigin="462,2540" coordsize="11021,2">
              <v:shape style="position:absolute;left:462;top:2540;width:11021;height:2" coordorigin="462,2540" coordsize="11021,0" path="m462,2540l11484,2540e" filled="f" stroked="t" strokeweight=".70051pt" strokecolor="#4F4F4F">
                <v:path arrowok="t"/>
              </v:shape>
            </v:group>
            <v:group style="position:absolute;left:467;top:2755;width:11017;height:2" coordorigin="467,2755" coordsize="11017,2">
              <v:shape style="position:absolute;left:467;top:2755;width:11017;height:2" coordorigin="467,2755" coordsize="11017,0" path="m467,2755l11484,2755e" filled="f" stroked="t" strokeweight=".70051pt" strokecolor="#4F4F4F">
                <v:path arrowok="t"/>
              </v:shape>
            </v:group>
            <v:group style="position:absolute;left:462;top:2970;width:11026;height:2" coordorigin="462,2970" coordsize="11026,2">
              <v:shape style="position:absolute;left:462;top:2970;width:11026;height:2" coordorigin="462,2970" coordsize="11026,0" path="m462,2970l11488,2970e" filled="f" stroked="t" strokeweight=".70051pt" strokecolor="#4F4F4F">
                <v:path arrowok="t"/>
              </v:shape>
            </v:group>
            <v:group style="position:absolute;left:467;top:3186;width:11017;height:2" coordorigin="467,3186" coordsize="11017,2">
              <v:shape style="position:absolute;left:467;top:3186;width:11017;height:2" coordorigin="467,3186" coordsize="11017,0" path="m467,3186l11484,3186e" filled="f" stroked="t" strokeweight=".70051pt" strokecolor="#4F4F4F">
                <v:path arrowok="t"/>
              </v:shape>
            </v:group>
            <v:group style="position:absolute;left:3935;top:3172;width:2;height:743" coordorigin="3935,3172" coordsize="2,743">
              <v:shape style="position:absolute;left:3935;top:3172;width:2;height:743" coordorigin="3935,3172" coordsize="0,743" path="m3935,3915l3935,3172e" filled="f" stroked="t" strokeweight=".934013pt" strokecolor="#484848">
                <v:path arrowok="t"/>
              </v:shape>
            </v:group>
            <v:group style="position:absolute;left:6986;top:3176;width:2;height:738" coordorigin="6986,3176" coordsize="2,738">
              <v:shape style="position:absolute;left:6986;top:3176;width:2;height:738" coordorigin="6986,3176" coordsize="0,738" path="m6986,3915l6986,3176e" filled="f" stroked="t" strokeweight=".70051pt" strokecolor="#545454">
                <v:path arrowok="t"/>
              </v:shape>
            </v:group>
            <v:group style="position:absolute;left:462;top:3908;width:11026;height:2" coordorigin="462,3908" coordsize="11026,2">
              <v:shape style="position:absolute;left:462;top:3908;width:11026;height:2" coordorigin="462,3908" coordsize="11026,0" path="m462,3908l11488,3908e" filled="f" stroked="t" strokeweight=".934013pt" strokecolor="#484848">
                <v:path arrowok="t"/>
              </v:shape>
            </v:group>
            <v:group style="position:absolute;left:2482;top:3901;width:2;height:11754" coordorigin="2482,3901" coordsize="2,11754">
              <v:shape style="position:absolute;left:2482;top:3901;width:2;height:11754" coordorigin="2482,3901" coordsize="0,11754" path="m2482,15655l2482,3901e" filled="f" stroked="t" strokeweight=".70051pt" strokecolor="#484848">
                <v:path arrowok="t"/>
              </v:shape>
            </v:group>
            <v:group style="position:absolute;left:467;top:4180;width:11026;height:2" coordorigin="467,4180" coordsize="11026,2">
              <v:shape style="position:absolute;left:467;top:4180;width:11026;height:2" coordorigin="467,4180" coordsize="11026,0" path="m467,4180l11493,4180e" filled="f" stroked="t" strokeweight=".70051pt" strokecolor="#4B4B4B">
                <v:path arrowok="t"/>
              </v:shape>
            </v:group>
            <v:group style="position:absolute;left:11498;top:4175;width:2;height:11475" coordorigin="11498,4175" coordsize="2,11475">
              <v:shape style="position:absolute;left:11498;top:4175;width:2;height:11475" coordorigin="11498,4175" coordsize="0,11475" path="m11498,15650l11498,4175e" filled="f" stroked="t" strokeweight=".70051pt" strokecolor="#5B5B5B">
                <v:path arrowok="t"/>
              </v:shape>
            </v:group>
            <v:group style="position:absolute;left:2461;top:4398;width:9027;height:2" coordorigin="2461,4398" coordsize="9027,2">
              <v:shape style="position:absolute;left:2461;top:4398;width:9027;height:2" coordorigin="2461,4398" coordsize="9027,0" path="m2461,4398l11488,4398e" filled="f" stroked="t" strokeweight=".70051pt" strokecolor="#4B4B4B">
                <v:path arrowok="t"/>
              </v:shape>
            </v:group>
            <v:group style="position:absolute;left:4978;top:4346;width:2;height:2088" coordorigin="4978,4346" coordsize="2,2088">
              <v:shape style="position:absolute;left:4978;top:4346;width:2;height:2088" coordorigin="4978,4346" coordsize="0,2088" path="m4978,6433l4978,4346e" filled="f" stroked="t" strokeweight=".70051pt" strokecolor="#484848">
                <v:path arrowok="t"/>
              </v:shape>
            </v:group>
            <v:group style="position:absolute;left:4964;top:4876;width:6524;height:2" coordorigin="4964,4876" coordsize="6524,2">
              <v:shape style="position:absolute;left:4964;top:4876;width:6524;height:2" coordorigin="4964,4876" coordsize="6524,0" path="m4964,4876l11488,4876e" filled="f" stroked="t" strokeweight=".70051pt" strokecolor="#5B5B5B">
                <v:path arrowok="t"/>
              </v:shape>
            </v:group>
            <v:group style="position:absolute;left:4969;top:5113;width:6524;height:2" coordorigin="4969,5113" coordsize="6524,2">
              <v:shape style="position:absolute;left:4969;top:5113;width:6524;height:2" coordorigin="4969,5113" coordsize="6524,0" path="m4969,5113l11493,5113e" filled="f" stroked="t" strokeweight=".70051pt" strokecolor="#545454">
                <v:path arrowok="t"/>
              </v:shape>
            </v:group>
            <v:group style="position:absolute;left:4964;top:5354;width:6524;height:2" coordorigin="4964,5354" coordsize="6524,2">
              <v:shape style="position:absolute;left:4964;top:5354;width:6524;height:2" coordorigin="4964,5354" coordsize="6524,0" path="m4964,5354l11488,5354e" filled="f" stroked="t" strokeweight=".70051pt" strokecolor="#545454">
                <v:path arrowok="t"/>
              </v:shape>
            </v:group>
            <v:group style="position:absolute;left:2466;top:5567;width:9027;height:2" coordorigin="2466,5567" coordsize="9027,2">
              <v:shape style="position:absolute;left:2466;top:5567;width:9027;height:2" coordorigin="2466,5567" coordsize="9027,0" path="m2466,5567l11493,5567e" filled="f" stroked="t" strokeweight=".70051pt" strokecolor="#4B4B4B">
                <v:path arrowok="t"/>
              </v:shape>
            </v:group>
            <v:group style="position:absolute;left:462;top:5794;width:11026;height:2" coordorigin="462,5794" coordsize="11026,2">
              <v:shape style="position:absolute;left:462;top:5794;width:11026;height:2" coordorigin="462,5794" coordsize="11026,0" path="m462,5794l11488,5794e" filled="f" stroked="t" strokeweight=".70051pt" strokecolor="#4B4B4B">
                <v:path arrowok="t"/>
              </v:shape>
            </v:group>
            <v:group style="position:absolute;left:7832;top:5789;width:2;height:653" coordorigin="7832,5789" coordsize="2,653">
              <v:shape style="position:absolute;left:7832;top:5789;width:2;height:653" coordorigin="7832,5789" coordsize="0,653" path="m7832,6443l7832,5789e" filled="f" stroked="t" strokeweight=".70051pt" strokecolor="#5B5B5B">
                <v:path arrowok="t"/>
              </v:shape>
            </v:group>
            <v:group style="position:absolute;left:2466;top:6216;width:9027;height:2" coordorigin="2466,6216" coordsize="9027,2">
              <v:shape style="position:absolute;left:2466;top:6216;width:9027;height:2" coordorigin="2466,6216" coordsize="9027,0" path="m2466,6216l11493,6216e" filled="f" stroked="t" strokeweight=".70051pt" strokecolor="#4B4B4B">
                <v:path arrowok="t"/>
              </v:shape>
            </v:group>
            <v:group style="position:absolute;left:2461;top:6429;width:9032;height:2" coordorigin="2461,6429" coordsize="9032,2">
              <v:shape style="position:absolute;left:2461;top:6429;width:9032;height:2" coordorigin="2461,6429" coordsize="9032,0" path="m2461,6429l11493,6429e" filled="f" stroked="t" strokeweight=".70051pt" strokecolor="#4B4B4B">
                <v:path arrowok="t"/>
              </v:shape>
            </v:group>
            <v:group style="position:absolute;left:467;top:6646;width:11026;height:2" coordorigin="467,6646" coordsize="11026,2">
              <v:shape style="position:absolute;left:467;top:6646;width:11026;height:2" coordorigin="467,6646" coordsize="11026,0" path="m467,6646l11493,6646e" filled="f" stroked="t" strokeweight=".70051pt" strokecolor="#4F4F4F">
                <v:path arrowok="t"/>
              </v:shape>
            </v:group>
            <v:group style="position:absolute;left:467;top:7068;width:11026;height:2" coordorigin="467,7068" coordsize="11026,2">
              <v:shape style="position:absolute;left:467;top:7068;width:11026;height:2" coordorigin="467,7068" coordsize="11026,0" path="m467,7068l11493,7068e" filled="f" stroked="t" strokeweight=".70051pt" strokecolor="#4F4F4F">
                <v:path arrowok="t"/>
              </v:shape>
            </v:group>
            <v:group style="position:absolute;left:4983;top:7058;width:2;height:663" coordorigin="4983,7058" coordsize="2,663">
              <v:shape style="position:absolute;left:4983;top:7058;width:2;height:663" coordorigin="4983,7058" coordsize="0,663" path="m4983,7721l4983,7058e" filled="f" stroked="t" strokeweight=".70051pt" strokecolor="#444444">
                <v:path arrowok="t"/>
              </v:shape>
            </v:group>
            <v:group style="position:absolute;left:4974;top:7285;width:6524;height:2" coordorigin="4974,7285" coordsize="6524,2">
              <v:shape style="position:absolute;left:4974;top:7285;width:6524;height:2" coordorigin="4974,7285" coordsize="6524,0" path="m4974,7285l11498,7285e" filled="f" stroked="t" strokeweight=".70051pt" strokecolor="#4F4F4F">
                <v:path arrowok="t"/>
              </v:shape>
            </v:group>
            <v:group style="position:absolute;left:4969;top:7498;width:6524;height:2" coordorigin="4969,7498" coordsize="6524,2">
              <v:shape style="position:absolute;left:4969;top:7498;width:6524;height:2" coordorigin="4969,7498" coordsize="6524,0" path="m4969,7498l11493,7498e" filled="f" stroked="t" strokeweight=".70051pt" strokecolor="#4F4F4F">
                <v:path arrowok="t"/>
              </v:shape>
            </v:group>
            <v:group style="position:absolute;left:462;top:7714;width:11035;height:2" coordorigin="462,7714" coordsize="11035,2">
              <v:shape style="position:absolute;left:462;top:7714;width:11035;height:2" coordorigin="462,7714" coordsize="11035,0" path="m462,7714l11498,7714e" filled="f" stroked="t" strokeweight=".70051pt" strokecolor="#545454">
                <v:path arrowok="t"/>
              </v:shape>
            </v:group>
            <v:group style="position:absolute;left:467;top:8507;width:11035;height:2" coordorigin="467,8507" coordsize="11035,2">
              <v:shape style="position:absolute;left:467;top:8507;width:11035;height:2" coordorigin="467,8507" coordsize="11035,0" path="m467,8507l11502,8507e" filled="f" stroked="t" strokeweight=".70051pt" strokecolor="#4B4B4B">
                <v:path arrowok="t"/>
              </v:shape>
            </v:group>
            <v:group style="position:absolute;left:472;top:9747;width:11026;height:2" coordorigin="472,9747" coordsize="11026,2">
              <v:shape style="position:absolute;left:472;top:9747;width:11026;height:2" coordorigin="472,9747" coordsize="11026,0" path="m472,9747l11498,9747e" filled="f" stroked="t" strokeweight=".70051pt" strokecolor="#4F4F4F">
                <v:path arrowok="t"/>
              </v:shape>
            </v:group>
            <v:group style="position:absolute;left:462;top:10083;width:11040;height:2" coordorigin="462,10083" coordsize="11040,2">
              <v:shape style="position:absolute;left:462;top:10083;width:11040;height:2" coordorigin="462,10083" coordsize="11040,0" path="m462,10083l11502,10083e" filled="f" stroked="t" strokeweight=".70051pt" strokecolor="#545454">
                <v:path arrowok="t"/>
              </v:shape>
            </v:group>
            <v:group style="position:absolute;left:467;top:10315;width:11040;height:2" coordorigin="467,10315" coordsize="11040,2">
              <v:shape style="position:absolute;left:467;top:10315;width:11040;height:2" coordorigin="467,10315" coordsize="11040,0" path="m467,10315l11507,10315e" filled="f" stroked="t" strokeweight=".70051pt" strokecolor="#4F4F4F">
                <v:path arrowok="t"/>
              </v:shape>
            </v:group>
            <v:group style="position:absolute;left:467;top:10997;width:11045;height:2" coordorigin="467,10997" coordsize="11045,2">
              <v:shape style="position:absolute;left:467;top:10997;width:11045;height:2" coordorigin="467,10997" coordsize="11045,0" path="m467,10997l11512,10997e" filled="f" stroked="t" strokeweight=".70051pt" strokecolor="#4F4F4F">
                <v:path arrowok="t"/>
              </v:shape>
            </v:group>
            <v:group style="position:absolute;left:1261;top:10954;width:2;height:4701" coordorigin="1261,10954" coordsize="2,4701">
              <v:shape style="position:absolute;left:1261;top:10954;width:2;height:4701" coordorigin="1261,10954" coordsize="0,4701" path="m1261,15655l1261,10954e" filled="f" stroked="t" strokeweight=".70051pt" strokecolor="#4B4B4B">
                <v:path arrowok="t"/>
              </v:shape>
            </v:group>
            <v:group style="position:absolute;left:1831;top:10992;width:2;height:4668" coordorigin="1831,10992" coordsize="2,4668">
              <v:shape style="position:absolute;left:1831;top:10992;width:2;height:4668" coordorigin="1831,10992" coordsize="0,4668" path="m1831,15660l1831,10992e" filled="f" stroked="t" strokeweight=".70051pt" strokecolor="#4B4B4B">
                <v:path arrowok="t"/>
              </v:shape>
            </v:group>
            <v:group style="position:absolute;left:7409;top:10987;width:2;height:4658" coordorigin="7409,10987" coordsize="2,4658">
              <v:shape style="position:absolute;left:7409;top:10987;width:2;height:4658" coordorigin="7409,10987" coordsize="0,4658" path="m7409,15645l7409,10987e" filled="f" stroked="t" strokeweight=".70051pt" strokecolor="#4F4F4F">
                <v:path arrowok="t"/>
              </v:shape>
            </v:group>
            <v:group style="position:absolute;left:472;top:11229;width:11040;height:2" coordorigin="472,11229" coordsize="11040,2">
              <v:shape style="position:absolute;left:472;top:11229;width:11040;height:2" coordorigin="472,11229" coordsize="11040,0" path="m472,11229l11512,11229e" filled="f" stroked="t" strokeweight=".70051pt" strokecolor="#4F4F4F">
                <v:path arrowok="t"/>
              </v:shape>
            </v:group>
            <v:group style="position:absolute;left:476;top:13297;width:2017;height:2" coordorigin="476,13297" coordsize="2017,2">
              <v:shape style="position:absolute;left:476;top:13297;width:2017;height:2" coordorigin="476,13297" coordsize="2017,0" path="m476,13297l2494,13297e" filled="f" stroked="t" strokeweight=".70051pt" strokecolor="#575757">
                <v:path arrowok="t"/>
              </v:shape>
            </v:group>
            <v:group style="position:absolute;left:476;top:15645;width:11049;height:2" coordorigin="476,15645" coordsize="11049,2">
              <v:shape style="position:absolute;left:476;top:15645;width:11049;height:2" coordorigin="476,15645" coordsize="11049,0" path="m476,15645l11526,15645e" filled="f" stroked="t" strokeweight=".70051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63636"/>
          <w:w w:val="195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6095"/>
          <w:w w:val="19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6095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6095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864"/>
          <w:spacing w:val="0"/>
          <w:w w:val="142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8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864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3"/>
        </w:rPr>
        <w:t>ir</w:t>
      </w:r>
      <w:r>
        <w:rPr>
          <w:rFonts w:ascii="Arial" w:hAnsi="Arial" w:cs="Arial" w:eastAsia="Arial"/>
          <w:sz w:val="19"/>
          <w:szCs w:val="19"/>
          <w:color w:val="363636"/>
          <w:spacing w:val="-5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33864"/>
          <w:spacing w:val="0"/>
          <w:w w:val="595"/>
          <w:position w:val="-3"/>
        </w:rPr>
        <w:t>·-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98"/>
          <w:position w:val="-3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008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36"/>
          <w:position w:val="-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36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5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st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7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r'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395" w:right="-20"/>
        <w:jc w:val="left"/>
        <w:tabs>
          <w:tab w:pos="3180" w:val="left"/>
          <w:tab w:pos="4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193"/>
          <w:position w:val="1"/>
        </w:rPr>
        <w:t>'"</w:t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808283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80828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8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1"/>
        </w:rPr>
        <w:t>Am'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KANA:I'LAR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03" w:lineRule="exact"/>
        <w:ind w:left="4716" w:right="589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Itf.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  <w:position w:val="-1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460" w:lineRule="exact"/>
        <w:ind w:left="2568" w:right="-20"/>
        <w:jc w:val="left"/>
        <w:tabs>
          <w:tab w:pos="3480" w:val="left"/>
          <w:tab w:pos="44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751984pt;margin-top:22.105856pt;width:19.147275pt;height:20.5pt;mso-position-horizontal-relative:page;mso-position-vertical-relative:paragraph;z-index:-17368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tabs>
                      <w:tab w:pos="38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34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34"/>
                      <w:u w:val="single" w:color="4454A8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34"/>
                      <w:u w:val="single" w:color="4454A8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99"/>
                      <w:u w:val="single" w:color="4454A8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00"/>
                      <w:u w:val="single" w:color="4454A8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00"/>
                      <w:u w:val="single" w:color="4454A8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FA1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0"/>
          <w:szCs w:val="40"/>
          <w:color w:val="505050"/>
          <w:spacing w:val="0"/>
          <w:w w:val="49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color w:val="505050"/>
          <w:spacing w:val="0"/>
          <w:w w:val="49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49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-42"/>
          <w:w w:val="4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b/>
          <w:bCs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14"/>
          <w:w w:val="84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333864"/>
          <w:spacing w:val="0"/>
          <w:w w:val="84"/>
          <w:b/>
          <w:bCs/>
          <w:position w:val="-1"/>
        </w:rPr>
        <w:t>tı</w:t>
      </w:r>
      <w:r>
        <w:rPr>
          <w:rFonts w:ascii="Arial" w:hAnsi="Arial" w:cs="Arial" w:eastAsia="Arial"/>
          <w:sz w:val="27"/>
          <w:szCs w:val="27"/>
          <w:color w:val="333864"/>
          <w:spacing w:val="8"/>
          <w:w w:val="84"/>
          <w:b/>
          <w:bCs/>
          <w:position w:val="-1"/>
        </w:rPr>
        <w:t>ı</w:t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84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505050"/>
          <w:spacing w:val="-59"/>
          <w:w w:val="84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40"/>
          <w:szCs w:val="40"/>
          <w:color w:val="646464"/>
          <w:spacing w:val="0"/>
          <w:w w:val="59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56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363636"/>
          <w:w w:val="79"/>
          <w:position w:val="-3"/>
        </w:rPr>
        <w:t>Itfaiy</w:t>
      </w:r>
      <w:r>
        <w:rPr>
          <w:rFonts w:ascii="Arial" w:hAnsi="Arial" w:cs="Arial" w:eastAsia="Arial"/>
          <w:sz w:val="23"/>
          <w:szCs w:val="23"/>
          <w:color w:val="363636"/>
          <w:spacing w:val="-19"/>
          <w:w w:val="80"/>
          <w:position w:val="-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12"/>
          <w:w w:val="70"/>
          <w:position w:val="-3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75"/>
          <w:position w:val="-3"/>
        </w:rPr>
        <w:t>ir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11"/>
          <w:w w:val="76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333864"/>
          <w:spacing w:val="0"/>
          <w:w w:val="115"/>
          <w:position w:val="-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2946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318E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3318E"/>
          <w:u w:val="single" w:color="4454A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13"/>
          <w:u w:val="single" w:color="4454A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13"/>
          <w:u w:val="single" w:color="4454A8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51"/>
          <w:u w:val="single" w:color="4454A8"/>
          <w:position w:val="1"/>
        </w:rPr>
        <w:t>..,.........</w:t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51"/>
          <w:u w:val="single" w:color="4454A8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100"/>
          <w:u w:val="single" w:color="4454A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100"/>
          <w:u w:val="single" w:color="4454A8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100"/>
          <w:u w:val="single" w:color="4454A8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331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98" w:lineRule="exact"/>
        <w:ind w:left="4847" w:right="5641" w:firstLine="-26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UAurŞAHİN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4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8" w:right="429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183" w:lineRule="exact"/>
        <w:ind w:left="3776" w:right="44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-5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86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587933pt;margin-top:-35.40247pt;width:509.783873pt;height:74.623616pt;mso-position-horizontal-relative:page;mso-position-vertical-relative:paragraph;z-index:-17361" type="#_x0000_t202" filled="f" stroked="f">
            <v:textbox inset="0,0,0,0">
              <w:txbxContent>
                <w:p>
                  <w:pPr>
                    <w:spacing w:before="0" w:after="0" w:line="1492" w:lineRule="exact"/>
                    <w:ind w:right="-264"/>
                    <w:jc w:val="left"/>
                    <w:tabs>
                      <w:tab w:pos="88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176"/>
                      <w:b/>
                      <w:bCs/>
                      <w:i/>
                      <w:position w:val="50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100"/>
                      <w:b/>
                      <w:bCs/>
                      <w:i/>
                      <w:position w:val="50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100"/>
                      <w:b/>
                      <w:bCs/>
                      <w:i/>
                      <w:position w:val="5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27272"/>
                      <w:spacing w:val="0"/>
                      <w:w w:val="271"/>
                      <w:position w:val="-3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3"/>
          <w:position w:val="-2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9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2" w:lineRule="exact"/>
        <w:ind w:left="647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130" w:right="3119" w:firstLine="-14"/>
        <w:jc w:val="left"/>
        <w:tabs>
          <w:tab w:pos="1480" w:val="left"/>
          <w:tab w:pos="3180" w:val="left"/>
          <w:tab w:pos="454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blıı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9"/>
          <w:position w:val="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8/05/2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07:00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tfei: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  <w:position w:val="0"/>
        </w:rPr>
        <w:t>ıo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0"/>
        </w:rPr>
        <w:t>ı8/05/20ı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  <w:position w:val="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3224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1" w:lineRule="exact"/>
        <w:ind w:left="130" w:right="-20"/>
        <w:jc w:val="left"/>
        <w:tabs>
          <w:tab w:pos="1480" w:val="left"/>
          <w:tab w:pos="42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Türil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:Elektrı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78" w:lineRule="auto"/>
        <w:ind w:left="3673" w:right="3299" w:firstLine="-3543"/>
        <w:jc w:val="left"/>
        <w:tabs>
          <w:tab w:pos="36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590027pt;margin-top:13.904153pt;width:99.480921pt;height:26pt;mso-position-horizontal-relative:page;mso-position-vertical-relative:paragraph;z-index:-1736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  <w:tab w:pos="15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6"/>
                      <w:spacing w:val="0"/>
                      <w:w w:val="6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A2A2A"/>
                      <w:spacing w:val="0"/>
                      <w:w w:val="34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A2A2A"/>
                      <w:spacing w:val="-10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6"/>
                      <w:spacing w:val="0"/>
                      <w:w w:val="18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81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3B3B3B"/>
          <w:spacing w:val="7"/>
          <w:w w:val="81"/>
          <w:position w:val="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6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1"/>
          <w:position w:val="0"/>
        </w:rPr>
        <w:t>Beıoııarıne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3"/>
          <w:position w:val="0"/>
        </w:rPr>
        <w:t>şıı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331" w:lineRule="auto"/>
        <w:ind w:left="130" w:right="1723" w:firstLine="6665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KÖSEKUL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5" w:right="-20"/>
        <w:jc w:val="left"/>
        <w:tabs>
          <w:tab w:pos="47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07:0ı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07:05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8"/>
          <w:position w:val="0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21" w:right="45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Eınııiyet-Jandamııı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6" w:lineRule="exact"/>
        <w:ind w:left="216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30" w:lineRule="exact"/>
        <w:ind w:left="2169" w:right="2487" w:firstLine="-2054"/>
        <w:jc w:val="left"/>
        <w:tabs>
          <w:tab w:pos="216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32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7"/>
          <w:position w:val="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25" w:right="102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Görilldüğü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görilld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697" w:right="39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5" w:right="-20"/>
        <w:jc w:val="left"/>
        <w:tabs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31" w:right="-20"/>
        <w:jc w:val="left"/>
        <w:tabs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55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tamamen,moto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</w:rPr>
        <w:t>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hareket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833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996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Grand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HEROKE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8" w:lineRule="auto"/>
        <w:ind w:left="2213" w:right="60" w:firstLine="-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lümündeki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yaprnasıyla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kıvılcımın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izalasyonunu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utusturması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ı'ang:ı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&lt;rıktığı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varılınıştır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8" w:lineRule="auto"/>
        <w:ind w:left="115" w:right="3999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:;;irketi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7" w:lineRule="auto"/>
        <w:ind w:left="115" w:right="7639" w:firstLine="10"/>
        <w:jc w:val="left"/>
        <w:tabs>
          <w:tab w:pos="56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ekiplerine.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15" w:right="-20"/>
        <w:jc w:val="left"/>
        <w:tabs>
          <w:tab w:pos="21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8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4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1" w:right="-20"/>
        <w:jc w:val="left"/>
        <w:tabs>
          <w:tab w:pos="1020" w:val="left"/>
          <w:tab w:pos="152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8" w:lineRule="exact"/>
        <w:ind w:left="2313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421" w:right="2436"/>
        <w:jc w:val="center"/>
        <w:tabs>
          <w:tab w:pos="2240" w:val="left"/>
          <w:tab w:pos="5020" w:val="left"/>
          <w:tab w:pos="86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3"/>
          <w:szCs w:val="23"/>
          <w:color w:val="4F4F50"/>
          <w:spacing w:val="0"/>
          <w:w w:val="50"/>
          <w:position w:val="-10"/>
        </w:rPr>
        <w:t>·c:ı</w:t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position w:val="-10"/>
        </w:rPr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151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0"/>
          <w:w w:val="65"/>
          <w:position w:val="-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1"/>
          <w:w w:val="65"/>
          <w:position w:val="-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73"/>
          <w:position w:val="-3"/>
        </w:rPr>
        <w:t>·&lt;W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left="5090" w:right="-20"/>
        <w:jc w:val="left"/>
        <w:tabs>
          <w:tab w:pos="86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5B5B6"/>
          <w:w w:val="53"/>
          <w:i/>
          <w:position w:val="-3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-14"/>
          <w:w w:val="53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95"/>
          <w:i/>
          <w:position w:val="-3"/>
        </w:rPr>
        <w:t>}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39"/>
          <w:szCs w:val="39"/>
          <w:color w:val="606060"/>
          <w:spacing w:val="0"/>
          <w:w w:val="70"/>
          <w:position w:val="-18"/>
        </w:rPr>
        <w:t>7</w:t>
      </w:r>
      <w:r>
        <w:rPr>
          <w:rFonts w:ascii="Times New Roman" w:hAnsi="Times New Roman" w:cs="Times New Roman" w:eastAsia="Times New Roman"/>
          <w:sz w:val="39"/>
          <w:szCs w:val="39"/>
          <w:color w:val="606060"/>
          <w:spacing w:val="0"/>
          <w:w w:val="70"/>
          <w:position w:val="-18"/>
        </w:rPr>
        <w:t> </w:t>
      </w:r>
      <w:r>
        <w:rPr>
          <w:rFonts w:ascii="Arial" w:hAnsi="Arial" w:cs="Arial" w:eastAsia="Arial"/>
          <w:sz w:val="36"/>
          <w:szCs w:val="36"/>
          <w:color w:val="4F4F50"/>
          <w:spacing w:val="0"/>
          <w:w w:val="65"/>
          <w:i/>
          <w:position w:val="-18"/>
        </w:rPr>
        <w:t>t!</w:t>
      </w:r>
      <w:r>
        <w:rPr>
          <w:rFonts w:ascii="Arial" w:hAnsi="Arial" w:cs="Arial" w:eastAsia="Arial"/>
          <w:sz w:val="36"/>
          <w:szCs w:val="36"/>
          <w:color w:val="4F4F50"/>
          <w:spacing w:val="-53"/>
          <w:w w:val="100"/>
          <w:i/>
          <w:position w:val="-18"/>
        </w:rPr>
        <w:t> </w:t>
      </w:r>
      <w:r>
        <w:rPr>
          <w:rFonts w:ascii="Arial" w:hAnsi="Arial" w:cs="Arial" w:eastAsia="Arial"/>
          <w:sz w:val="29"/>
          <w:szCs w:val="29"/>
          <w:color w:val="4F4F50"/>
          <w:spacing w:val="0"/>
          <w:w w:val="49"/>
          <w:b/>
          <w:bCs/>
          <w:position w:val="-18"/>
        </w:rPr>
        <w:t>Ma'Y</w:t>
      </w:r>
      <w:r>
        <w:rPr>
          <w:rFonts w:ascii="Arial" w:hAnsi="Arial" w:cs="Arial" w:eastAsia="Arial"/>
          <w:sz w:val="29"/>
          <w:szCs w:val="29"/>
          <w:color w:val="4F4F50"/>
          <w:spacing w:val="-40"/>
          <w:w w:val="100"/>
          <w:b/>
          <w:bCs/>
          <w:position w:val="-18"/>
        </w:rPr>
        <w:t> </w:t>
      </w:r>
      <w:r>
        <w:rPr>
          <w:rFonts w:ascii="Arial" w:hAnsi="Arial" w:cs="Arial" w:eastAsia="Arial"/>
          <w:sz w:val="29"/>
          <w:szCs w:val="29"/>
          <w:color w:val="4F4F50"/>
          <w:spacing w:val="0"/>
          <w:w w:val="49"/>
          <w:b/>
          <w:bCs/>
          <w:position w:val="-18"/>
        </w:rPr>
        <w:t>dA017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220" w:right="200"/>
        </w:sectPr>
      </w:pPr>
      <w:rPr/>
    </w:p>
    <w:p>
      <w:pPr>
        <w:spacing w:before="0" w:after="0" w:line="68" w:lineRule="exact"/>
        <w:ind w:right="39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B3B3B"/>
          <w:w w:val="99"/>
          <w:position w:val="-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50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81.600647pt;margin-top:2.449872pt;width:2.274498pt;height:24.324004pt;mso-position-horizontal-relative:page;mso-position-vertical-relative:paragraph;z-index:-17366" coordorigin="3632,49" coordsize="45,486">
            <v:group style="position:absolute;left:3663;top:63;width:2;height:81" coordorigin="3663,63" coordsize="2,81">
              <v:shape style="position:absolute;left:3663;top:63;width:2;height:81" coordorigin="3663,63" coordsize="0,81" path="m3663,145l3663,63e" filled="f" stroked="t" strokeweight="1.436525pt" strokecolor="#343464">
                <v:path arrowok="t"/>
              </v:shape>
            </v:group>
            <v:group style="position:absolute;left:3644;top:107;width:2;height:417" coordorigin="3644,107" coordsize="2,417">
              <v:shape style="position:absolute;left:3644;top:107;width:2;height:417" coordorigin="3644,107" coordsize="0,417" path="m3644,524l3644,107e" filled="f" stroked="t" strokeweight="1.197104pt" strokecolor="#282B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7.243774pt;margin-top:16.109678pt;width:.1pt;height:8.627696pt;mso-position-horizontal-relative:page;mso-position-vertical-relative:paragraph;z-index:-17365" coordorigin="2945,322" coordsize="2,173">
            <v:shape style="position:absolute;left:2945;top:322;width:2;height:173" coordorigin="2945,322" coordsize="0,173" path="m2945,495l2945,322e" filled="f" stroked="t" strokeweight=".239421pt" strokecolor="#000000">
              <v:path arrowok="t"/>
            </v:shape>
          </v:group>
          <w10:wrap type="none"/>
        </w:pict>
      </w:r>
      <w:r>
        <w:rPr/>
        <w:pict>
          <v:group style="position:absolute;margin-left:159.454224pt;margin-top:16.109678pt;width:.1pt;height:3.115557pt;mso-position-horizontal-relative:page;mso-position-vertical-relative:paragraph;z-index:-17364" coordorigin="3189,322" coordsize="2,62">
            <v:shape style="position:absolute;left:3189;top:322;width:2;height:62" coordorigin="3189,322" coordsize="0,62" path="m3189,385l3189,322e" filled="f" stroked="t" strokeweight=".718262pt" strokecolor="#000000">
              <v:path arrowok="t"/>
            </v:shape>
          </v:group>
          <w10:wrap type="none"/>
        </w:pict>
      </w:r>
      <w:r>
        <w:rPr/>
        <w:pict>
          <v:group style="position:absolute;margin-left:168.671921pt;margin-top:16.828653pt;width:.1pt;height:8.867354pt;mso-position-horizontal-relative:page;mso-position-vertical-relative:paragraph;z-index:-17363" coordorigin="3373,337" coordsize="2,177">
            <v:shape style="position:absolute;left:3373;top:337;width:2;height:177" coordorigin="3373,337" coordsize="0,177" path="m3373,514l3373,337e" filled="f" stroked="t" strokeweight="1.436525pt" strokecolor="#3444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16"/>
        </w:rPr>
        <w:t>&gt;.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4" w:after="0" w:line="240" w:lineRule="auto"/>
        <w:ind w:right="2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55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51"/>
          <w:position w:val="8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2" w:lineRule="exact"/>
        <w:ind w:right="-84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61.369598pt;margin-top:-3.414897pt;width:.1pt;height:4.313848pt;mso-position-horizontal-relative:page;mso-position-vertical-relative:paragraph;z-index:-17362" coordorigin="3227,-68" coordsize="2,86">
            <v:shape style="position:absolute;left:3227;top:-68;width:2;height:86" coordorigin="3227,-68" coordsize="0,86" path="m3227,18l3227,-68e" filled="f" stroked="t" strokeweight="1.197104pt" strokecolor="#4B4F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696B8C"/>
          <w:w w:val="95"/>
          <w:i/>
          <w:position w:val="-9"/>
        </w:rPr>
        <w:t>r;</w:t>
      </w:r>
      <w:r>
        <w:rPr>
          <w:rFonts w:ascii="Arial" w:hAnsi="Arial" w:cs="Arial" w:eastAsia="Arial"/>
          <w:sz w:val="29"/>
          <w:szCs w:val="29"/>
          <w:color w:val="696B8C"/>
          <w:w w:val="96"/>
          <w:i/>
          <w:position w:val="-9"/>
        </w:rPr>
        <w:t>i</w:t>
      </w:r>
      <w:r>
        <w:rPr>
          <w:rFonts w:ascii="Arial" w:hAnsi="Arial" w:cs="Arial" w:eastAsia="Arial"/>
          <w:sz w:val="29"/>
          <w:szCs w:val="29"/>
          <w:color w:val="696B8C"/>
          <w:spacing w:val="-36"/>
          <w:w w:val="100"/>
          <w:i/>
          <w:position w:val="-9"/>
        </w:rPr>
        <w:t> </w:t>
      </w:r>
      <w:r>
        <w:rPr>
          <w:rFonts w:ascii="Arial" w:hAnsi="Arial" w:cs="Arial" w:eastAsia="Arial"/>
          <w:sz w:val="29"/>
          <w:szCs w:val="29"/>
          <w:color w:val="B5B5B6"/>
          <w:spacing w:val="0"/>
          <w:w w:val="69"/>
          <w:i/>
          <w:position w:val="-9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696B8C"/>
          <w:spacing w:val="0"/>
          <w:w w:val="100"/>
          <w:i/>
          <w:position w:val="2"/>
        </w:rPr>
        <w:t>,J</w:t>
      </w:r>
      <w:r>
        <w:rPr>
          <w:rFonts w:ascii="Arial" w:hAnsi="Arial" w:cs="Arial" w:eastAsia="Arial"/>
          <w:sz w:val="14"/>
          <w:szCs w:val="14"/>
          <w:color w:val="696B8C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696B8C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00"/>
          <w:cols w:num="3" w:equalWidth="0">
            <w:col w:w="679" w:space="3990"/>
            <w:col w:w="344" w:space="719"/>
            <w:col w:w="5768"/>
          </w:cols>
        </w:sectPr>
      </w:pPr>
      <w:rPr/>
    </w:p>
    <w:p>
      <w:pPr>
        <w:spacing w:before="0" w:after="0" w:line="575" w:lineRule="exact"/>
        <w:ind w:left="2333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60"/>
          <w:szCs w:val="60"/>
          <w:color w:val="343D89"/>
          <w:spacing w:val="-31"/>
          <w:w w:val="58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-51"/>
          <w:w w:val="71"/>
          <w:position w:val="-14"/>
        </w:rPr>
        <w:t>.</w:t>
      </w:r>
      <w:r>
        <w:rPr>
          <w:rFonts w:ascii="Arial" w:hAnsi="Arial" w:cs="Arial" w:eastAsia="Arial"/>
          <w:sz w:val="60"/>
          <w:szCs w:val="60"/>
          <w:color w:val="3B3B3B"/>
          <w:spacing w:val="-77"/>
          <w:w w:val="29"/>
          <w:position w:val="-3"/>
        </w:rPr>
        <w:t>,</w:t>
      </w:r>
      <w:r>
        <w:rPr>
          <w:rFonts w:ascii="Arial" w:hAnsi="Arial" w:cs="Arial" w:eastAsia="Arial"/>
          <w:sz w:val="60"/>
          <w:szCs w:val="60"/>
          <w:color w:val="232357"/>
          <w:spacing w:val="0"/>
          <w:w w:val="46"/>
          <w:i/>
          <w:position w:val="-3"/>
        </w:rPr>
        <w:t>L</w:t>
      </w:r>
      <w:r>
        <w:rPr>
          <w:rFonts w:ascii="Arial" w:hAnsi="Arial" w:cs="Arial" w:eastAsia="Arial"/>
          <w:sz w:val="60"/>
          <w:szCs w:val="60"/>
          <w:color w:val="232357"/>
          <w:spacing w:val="-112"/>
          <w:w w:val="100"/>
          <w:i/>
          <w:position w:val="-3"/>
        </w:rPr>
        <w:t> </w:t>
      </w:r>
      <w:r>
        <w:rPr>
          <w:rFonts w:ascii="Arial" w:hAnsi="Arial" w:cs="Arial" w:eastAsia="Arial"/>
          <w:sz w:val="60"/>
          <w:szCs w:val="60"/>
          <w:color w:val="313BA7"/>
          <w:spacing w:val="0"/>
          <w:w w:val="79"/>
          <w:i/>
          <w:position w:val="-3"/>
        </w:rPr>
        <w:t>·</w:t>
      </w:r>
      <w:r>
        <w:rPr>
          <w:rFonts w:ascii="Arial" w:hAnsi="Arial" w:cs="Arial" w:eastAsia="Arial"/>
          <w:sz w:val="60"/>
          <w:szCs w:val="60"/>
          <w:color w:val="313BA7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60"/>
          <w:szCs w:val="60"/>
          <w:color w:val="313BA7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1C237C"/>
          <w:spacing w:val="-38"/>
          <w:w w:val="122"/>
          <w:position w:val="-1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0"/>
          <w:w w:val="122"/>
          <w:position w:val="-14"/>
        </w:rPr>
        <w:t>U'I</w:t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0"/>
          <w:w w:val="122"/>
          <w:position w:val="-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17"/>
          <w:w w:val="122"/>
          <w:position w:val="-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0"/>
          <w:w w:val="122"/>
          <w:position w:val="-14"/>
        </w:rPr>
        <w:t>lJ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240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  <w:position w:val="1"/>
        </w:rPr>
        <w:t>It</w:t>
      </w:r>
      <w:r>
        <w:rPr>
          <w:rFonts w:ascii="Arial" w:hAnsi="Arial" w:cs="Arial" w:eastAsia="Arial"/>
          <w:sz w:val="19"/>
          <w:szCs w:val="19"/>
          <w:color w:val="3B3B3B"/>
          <w:spacing w:val="11"/>
          <w:w w:val="113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606060"/>
          <w:spacing w:val="3"/>
          <w:w w:val="113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  <w:position w:val="1"/>
        </w:rPr>
        <w:t>iye</w:t>
      </w:r>
      <w:r>
        <w:rPr>
          <w:rFonts w:ascii="Arial" w:hAnsi="Arial" w:cs="Arial" w:eastAsia="Arial"/>
          <w:sz w:val="19"/>
          <w:szCs w:val="19"/>
          <w:color w:val="3B3B3B"/>
          <w:spacing w:val="-3"/>
          <w:w w:val="113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3B3B3B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0"/>
          <w:w w:val="50"/>
          <w:position w:val="1"/>
        </w:rPr>
        <w:t>e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4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1"/>
          <w:position w:val="1"/>
        </w:rPr>
        <w:t>olge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left="2380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3"/>
        </w:rPr>
        <w:t>1.Post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3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32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3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3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23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5"/>
          <w:position w:val="-1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left="-39" w:right="-60"/>
        <w:jc w:val="center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Barış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1"/>
          <w:position w:val="0"/>
        </w:rPr>
        <w:t>EKUL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16" w:right="5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İtf.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9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357"/>
          <w:b/>
          <w:bCs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357"/>
          <w:b/>
          <w:bCs/>
        </w:rPr>
        <w:t>le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-137"/>
          <w:w w:val="357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4F4F50"/>
          <w:spacing w:val="0"/>
          <w:w w:val="54"/>
          <w:b/>
          <w:bCs/>
          <w:position w:val="-5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56" w:lineRule="exact"/>
        <w:ind w:left="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233"/>
          <w:position w:val="-7"/>
        </w:rPr>
        <w:t>uı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233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233"/>
          <w:position w:val="-7"/>
        </w:rPr>
        <w:t>ıi$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233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234"/>
          <w:position w:val="-7"/>
        </w:rPr>
        <w:t>rü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234"/>
          <w:position w:val="-7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B5B5B6"/>
          <w:spacing w:val="0"/>
          <w:w w:val="106"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00"/>
          <w:cols w:num="3" w:equalWidth="0">
            <w:col w:w="4383" w:space="204"/>
            <w:col w:w="1403" w:space="2390"/>
            <w:col w:w="3120"/>
          </w:cols>
        </w:sectPr>
      </w:pPr>
      <w:rPr/>
    </w:p>
    <w:p>
      <w:pPr>
        <w:spacing w:before="0" w:after="0" w:line="345" w:lineRule="exact"/>
        <w:ind w:left="4655" w:right="-256"/>
        <w:jc w:val="left"/>
        <w:tabs>
          <w:tab w:pos="83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44"/>
          <w:szCs w:val="144"/>
          <w:color w:val="424964"/>
          <w:spacing w:val="0"/>
          <w:w w:val="100"/>
          <w:i/>
          <w:position w:val="-89"/>
        </w:rPr>
        <w:t>,d</w:t>
      </w:r>
      <w:r>
        <w:rPr>
          <w:rFonts w:ascii="Arial" w:hAnsi="Arial" w:cs="Arial" w:eastAsia="Arial"/>
          <w:sz w:val="144"/>
          <w:szCs w:val="144"/>
          <w:color w:val="424964"/>
          <w:spacing w:val="-136"/>
          <w:w w:val="100"/>
          <w:i/>
          <w:position w:val="-89"/>
        </w:rPr>
        <w:t> </w:t>
      </w:r>
      <w:r>
        <w:rPr>
          <w:rFonts w:ascii="Arial" w:hAnsi="Arial" w:cs="Arial" w:eastAsia="Arial"/>
          <w:sz w:val="144"/>
          <w:szCs w:val="144"/>
          <w:color w:val="424964"/>
          <w:spacing w:val="0"/>
          <w:w w:val="100"/>
          <w:i/>
          <w:position w:val="-89"/>
        </w:rPr>
        <w:tab/>
      </w:r>
      <w:r>
        <w:rPr>
          <w:rFonts w:ascii="Arial" w:hAnsi="Arial" w:cs="Arial" w:eastAsia="Arial"/>
          <w:sz w:val="144"/>
          <w:szCs w:val="144"/>
          <w:color w:val="424964"/>
          <w:spacing w:val="0"/>
          <w:w w:val="100"/>
          <w:i/>
          <w:position w:val="-89"/>
        </w:rPr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-14"/>
          <w:w w:val="140"/>
          <w:i/>
          <w:position w:val="-18"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-224"/>
          <w:w w:val="140"/>
          <w:i/>
          <w:position w:val="-18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6"/>
          <w:w w:val="140"/>
          <w:position w:val="-20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40"/>
          <w:position w:val="-20"/>
        </w:rPr>
        <w:t>_.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40"/>
          <w:position w:val="-2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7"/>
          <w:w w:val="140"/>
          <w:position w:val="-2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71"/>
          <w:position w:val="-20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9A9A9A"/>
          <w:spacing w:val="-31"/>
          <w:w w:val="76"/>
          <w:i/>
          <w:position w:val="-1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2"/>
          <w:w w:val="76"/>
          <w:position w:val="-17"/>
        </w:rPr>
        <w:t>•</w:t>
      </w:r>
      <w:r>
        <w:rPr>
          <w:rFonts w:ascii="Times New Roman" w:hAnsi="Times New Roman" w:cs="Times New Roman" w:eastAsia="Times New Roman"/>
          <w:sz w:val="34"/>
          <w:szCs w:val="34"/>
          <w:color w:val="9A9A9A"/>
          <w:spacing w:val="-147"/>
          <w:w w:val="76"/>
          <w:i/>
          <w:position w:val="-15"/>
        </w:rPr>
        <w:t>W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76"/>
          <w:i/>
          <w:position w:val="-17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76"/>
          <w:i/>
          <w:position w:val="-17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76"/>
          <w:i/>
          <w:position w:val="-17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17"/>
          <w:w w:val="76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5B6"/>
          <w:spacing w:val="0"/>
          <w:w w:val="100"/>
          <w:i/>
          <w:position w:val="-15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B5B5B6"/>
          <w:spacing w:val="-82"/>
          <w:w w:val="100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5B6"/>
          <w:spacing w:val="0"/>
          <w:w w:val="100"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B5B5B6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34"/>
          <w:szCs w:val="34"/>
          <w:color w:val="B5B5B6"/>
          <w:spacing w:val="0"/>
          <w:w w:val="50"/>
          <w:position w:val="-15"/>
        </w:rPr>
        <w:t>·.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00"/>
          <w:cols w:num="2" w:equalWidth="0">
            <w:col w:w="8855" w:space="109"/>
            <w:col w:w="2536"/>
          </w:cols>
        </w:sectPr>
      </w:pPr>
      <w:rPr/>
    </w:p>
    <w:p>
      <w:pPr>
        <w:spacing w:before="0" w:after="0" w:line="348" w:lineRule="exact"/>
        <w:ind w:right="1219"/>
        <w:jc w:val="right"/>
        <w:tabs>
          <w:tab w:pos="1120" w:val="left"/>
          <w:tab w:pos="18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8"/>
          <w:szCs w:val="18"/>
          <w:color w:val="B5B5B6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B5B5B6"/>
          <w:spacing w:val="0"/>
          <w:w w:val="79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B5B5B6"/>
          <w:spacing w:val="10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i/>
          <w:position w:val="4"/>
        </w:rPr>
        <w:t>iP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i/>
          <w:position w:val="4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27"/>
          <w:w w:val="100"/>
          <w:i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71"/>
          <w:position w:val="4"/>
        </w:rPr>
        <w:t>;jlj</w:t>
      </w:r>
      <w:r>
        <w:rPr>
          <w:rFonts w:ascii="Arial" w:hAnsi="Arial" w:cs="Arial" w:eastAsia="Arial"/>
          <w:sz w:val="10"/>
          <w:szCs w:val="10"/>
          <w:color w:val="3B3B3B"/>
          <w:spacing w:val="1"/>
          <w:w w:val="171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858585"/>
          <w:spacing w:val="0"/>
          <w:w w:val="171"/>
          <w:position w:val="4"/>
        </w:rPr>
        <w:t>•</w:t>
      </w:r>
      <w:r>
        <w:rPr>
          <w:rFonts w:ascii="Arial" w:hAnsi="Arial" w:cs="Arial" w:eastAsia="Arial"/>
          <w:sz w:val="10"/>
          <w:szCs w:val="10"/>
          <w:color w:val="858585"/>
          <w:spacing w:val="3"/>
          <w:w w:val="171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53"/>
          <w:position w:val="4"/>
        </w:rPr>
        <w:t>q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53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14"/>
          <w:w w:val="53"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77"/>
          <w:position w:val="-2"/>
        </w:rPr>
        <w:t>.</w:t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7"/>
          <w:szCs w:val="37"/>
          <w:color w:val="7272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77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3"/>
          <w:w w:val="77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3"/>
          <w:w w:val="77"/>
          <w:embos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3"/>
          <w:w w:val="7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4"/>
          <w:w w:val="7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77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77"/>
          <w:position w:val="-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4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B5B5B6"/>
          <w:spacing w:val="0"/>
          <w:w w:val="102"/>
          <w:position w:val="-6"/>
        </w:rPr>
        <w:t>t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right="2155"/>
        <w:jc w:val="right"/>
        <w:tabs>
          <w:tab w:pos="4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F4F50"/>
          <w:w w:val="138"/>
          <w:b/>
          <w:bCs/>
          <w:position w:val="-6"/>
        </w:rPr>
        <w:t>'l</w:t>
      </w:r>
      <w:r>
        <w:rPr>
          <w:rFonts w:ascii="Arial" w:hAnsi="Arial" w:cs="Arial" w:eastAsia="Arial"/>
          <w:sz w:val="13"/>
          <w:szCs w:val="13"/>
          <w:color w:val="4F4F5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13"/>
          <w:szCs w:val="13"/>
          <w:color w:val="4F4F50"/>
          <w:w w:val="100"/>
          <w:b/>
          <w:bCs/>
          <w:position w:val="-6"/>
        </w:rPr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268"/>
          <w:position w:val="-6"/>
        </w:rPr>
        <w:t>....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20" w:right="200"/>
        </w:sectPr>
      </w:pPr>
      <w:rPr/>
    </w:p>
    <w:p>
      <w:pPr>
        <w:spacing w:before="38" w:after="0" w:line="260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249084pt;margin-top:15.810946pt;width:18.904036pt;height:24.5pt;mso-position-horizontal-relative:page;mso-position-vertical-relative:paragraph;z-index:-17359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B5B5B6"/>
                      <w:w w:val="26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B5B5B6"/>
                      <w:spacing w:val="5"/>
                      <w:w w:val="26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858585"/>
                      <w:spacing w:val="0"/>
                      <w:w w:val="57"/>
                      <w:i/>
                      <w:position w:val="-1"/>
                    </w:rPr>
                    <w:t>:.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858585"/>
                      <w:spacing w:val="14"/>
                      <w:w w:val="58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9A9A9A"/>
                      <w:spacing w:val="0"/>
                      <w:w w:val="14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B3B3B"/>
          <w:w w:val="52"/>
          <w:position w:val="-9"/>
        </w:rPr>
        <w:t>:</w:t>
      </w:r>
      <w:r>
        <w:rPr>
          <w:rFonts w:ascii="Arial" w:hAnsi="Arial" w:cs="Arial" w:eastAsia="Arial"/>
          <w:sz w:val="21"/>
          <w:szCs w:val="21"/>
          <w:color w:val="3B3B3B"/>
          <w:spacing w:val="-34"/>
          <w:w w:val="52"/>
          <w:position w:val="-9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75"/>
          <w:w w:val="71"/>
          <w:position w:val="-5"/>
        </w:rPr>
        <w:t>"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21"/>
          <w:szCs w:val="21"/>
          <w:color w:val="3B3B3B"/>
          <w:spacing w:val="-6"/>
          <w:w w:val="52"/>
          <w:position w:val="-9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41"/>
          <w:w w:val="71"/>
          <w:position w:val="-5"/>
        </w:rPr>
        <w:t>'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52"/>
          <w:position w:val="-9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10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61"/>
          <w:position w:val="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23"/>
          <w:w w:val="161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0"/>
          <w:w w:val="71"/>
          <w:position w:val="5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-13"/>
          <w:w w:val="71"/>
          <w:position w:val="5"/>
        </w:rPr>
        <w:t>q</w:t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-57"/>
          <w:w w:val="71"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71"/>
          <w:position w:val="5"/>
        </w:rPr>
        <w:t>9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71"/>
          <w:position w:val="5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10"/>
          <w:w w:val="71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54"/>
          <w:position w:val="5"/>
        </w:rPr>
        <w:t>;.ı.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54"/>
          <w:position w:val="5"/>
        </w:rPr>
        <w:t>  </w:t>
      </w:r>
      <w:r>
        <w:rPr>
          <w:rFonts w:ascii="Arial" w:hAnsi="Arial" w:cs="Arial" w:eastAsia="Arial"/>
          <w:sz w:val="23"/>
          <w:szCs w:val="23"/>
          <w:color w:val="858585"/>
          <w:spacing w:val="4"/>
          <w:w w:val="54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B5B5B6"/>
          <w:spacing w:val="-30"/>
          <w:w w:val="31"/>
          <w:i/>
          <w:position w:val="5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-95"/>
          <w:w w:val="65"/>
          <w:position w:val="-11"/>
        </w:rPr>
        <w:t>-</w: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30"/>
          <w:i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B5B5B6"/>
          <w:spacing w:val="7"/>
          <w:w w:val="30"/>
          <w:i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9A9A9A"/>
          <w:spacing w:val="-20"/>
          <w:w w:val="108"/>
          <w:i/>
          <w:position w:val="5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-15"/>
          <w:w w:val="26"/>
          <w:position w:val="-11"/>
        </w:rPr>
        <w:t>;</w:t>
      </w:r>
      <w:r>
        <w:rPr>
          <w:rFonts w:ascii="Arial" w:hAnsi="Arial" w:cs="Arial" w:eastAsia="Arial"/>
          <w:sz w:val="23"/>
          <w:szCs w:val="23"/>
          <w:color w:val="9A9A9A"/>
          <w:spacing w:val="-55"/>
          <w:w w:val="108"/>
          <w:i/>
          <w:position w:val="5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0"/>
          <w:w w:val="27"/>
          <w:position w:val="-11"/>
        </w:rPr>
        <w:t>""·</w:t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-6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03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B5B5B6"/>
          <w:spacing w:val="0"/>
          <w:w w:val="34"/>
          <w:position w:val="-11"/>
        </w:rPr>
        <w:t>•-.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9A9A9A"/>
          <w:spacing w:val="-32"/>
          <w:w w:val="136"/>
          <w:position w:val="5"/>
        </w:rPr>
        <w:t>,</w:t>
      </w:r>
      <w:r>
        <w:rPr>
          <w:rFonts w:ascii="Arial" w:hAnsi="Arial" w:cs="Arial" w:eastAsia="Arial"/>
          <w:sz w:val="23"/>
          <w:szCs w:val="23"/>
          <w:color w:val="B5B5B6"/>
          <w:spacing w:val="-13"/>
          <w:w w:val="103"/>
          <w:position w:val="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58585"/>
          <w:spacing w:val="0"/>
          <w:w w:val="60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858585"/>
          <w:spacing w:val="-11"/>
          <w:w w:val="60"/>
          <w:i/>
          <w:position w:val="-11"/>
        </w:rPr>
        <w:t>y</w:t>
      </w:r>
      <w:r>
        <w:rPr>
          <w:rFonts w:ascii="Arial" w:hAnsi="Arial" w:cs="Arial" w:eastAsia="Arial"/>
          <w:sz w:val="23"/>
          <w:szCs w:val="23"/>
          <w:color w:val="9A9A9A"/>
          <w:spacing w:val="-14"/>
          <w:w w:val="207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17"/>
          <w:position w:val="5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00"/>
          <w:cols w:num="4" w:equalWidth="0">
            <w:col w:w="672" w:space="7694"/>
            <w:col w:w="1076" w:space="183"/>
            <w:col w:w="121" w:space="185"/>
            <w:col w:w="1569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5.083508pt;margin-top:23.726639pt;width:565.99068pt;height:782.123763pt;mso-position-horizontal-relative:page;mso-position-vertical-relative:page;z-index:-17367" coordorigin="302,475" coordsize="11320,15642">
            <v:group style="position:absolute;left:316;top:496;width:2289;height:2" coordorigin="316,496" coordsize="2289,2">
              <v:shape style="position:absolute;left:316;top:496;width:2289;height:2" coordorigin="316,496" coordsize="2289,0" path="m316,496l2605,496e" filled="f" stroked="t" strokeweight=".718262pt" strokecolor="#747474">
                <v:path arrowok="t"/>
              </v:shape>
            </v:group>
            <v:group style="position:absolute;left:328;top:484;width:2;height:1625" coordorigin="328,484" coordsize="2,1625">
              <v:shape style="position:absolute;left:328;top:484;width:2;height:1625" coordorigin="328,484" coordsize="0,1625" path="m328,2109l328,484e" filled="f" stroked="t" strokeweight=".957683pt" strokecolor="#808080">
                <v:path arrowok="t"/>
              </v:shape>
            </v:group>
            <v:group style="position:absolute;left:2368;top:489;width:2;height:551" coordorigin="2368,489" coordsize="2,551">
              <v:shape style="position:absolute;left:2368;top:489;width:2;height:551" coordorigin="2368,489" coordsize="0,551" path="m2368,1040l2368,489e" filled="f" stroked="t" strokeweight=".718262pt" strokecolor="#606060">
                <v:path arrowok="t"/>
              </v:shape>
            </v:group>
            <v:group style="position:absolute;left:2327;top:498;width:646;height:2" coordorigin="2327,498" coordsize="646,2">
              <v:shape style="position:absolute;left:2327;top:498;width:646;height:2" coordorigin="2327,498" coordsize="646,0" path="m2327,498l2974,498e" filled="f" stroked="t" strokeweight=".718262pt" strokecolor="#4B4B4B">
                <v:path arrowok="t"/>
              </v:shape>
            </v:group>
            <v:group style="position:absolute;left:2916;top:503;width:757;height:2" coordorigin="2916,503" coordsize="757,2">
              <v:shape style="position:absolute;left:2916;top:503;width:757;height:2" coordorigin="2916,503" coordsize="757,0" path="m2916,503l3673,503e" filled="f" stroked="t" strokeweight=".478842pt" strokecolor="#444444">
                <v:path arrowok="t"/>
              </v:shape>
            </v:group>
            <v:group style="position:absolute;left:3615;top:503;width:3816;height:2" coordorigin="3615,503" coordsize="3816,2">
              <v:shape style="position:absolute;left:3615;top:503;width:3816;height:2" coordorigin="3615,503" coordsize="3816,0" path="m3615,503l7432,503e" filled="f" stroked="t" strokeweight=".718262pt" strokecolor="#4F4F4F">
                <v:path arrowok="t"/>
              </v:shape>
            </v:group>
            <v:group style="position:absolute;left:7374;top:503;width:1183;height:2" coordorigin="7374,503" coordsize="1183,2">
              <v:shape style="position:absolute;left:7374;top:503;width:1183;height:2" coordorigin="7374,503" coordsize="1183,0" path="m7374,503l8557,503e" filled="f" stroked="t" strokeweight=".478842pt" strokecolor="#343434">
                <v:path arrowok="t"/>
              </v:shape>
            </v:group>
            <v:group style="position:absolute;left:8499;top:503;width:3089;height:2" coordorigin="8499,503" coordsize="3089,2">
              <v:shape style="position:absolute;left:8499;top:503;width:3089;height:2" coordorigin="8499,503" coordsize="3089,0" path="m8499,503l11588,503e" filled="f" stroked="t" strokeweight=".957683pt" strokecolor="#676767">
                <v:path arrowok="t"/>
              </v:shape>
            </v:group>
            <v:group style="position:absolute;left:9187;top:494;width:2;height:1543" coordorigin="9187,494" coordsize="2,1543">
              <v:shape style="position:absolute;left:9187;top:494;width:2;height:1543" coordorigin="9187,494" coordsize="0,1543" path="m9187,2037l9187,494e" filled="f" stroked="t" strokeweight=".957683pt" strokecolor="#646464">
                <v:path arrowok="t"/>
              </v:shape>
            </v:group>
            <v:group style="position:absolute;left:11586;top:489;width:2;height:5953" coordorigin="11586,489" coordsize="2,5953">
              <v:shape style="position:absolute;left:11586;top:489;width:2;height:5953" coordorigin="11586,489" coordsize="0,5953" path="m11586,6442l11586,489e" filled="f" stroked="t" strokeweight=".957683pt" strokecolor="#676767">
                <v:path arrowok="t"/>
              </v:shape>
            </v:group>
            <v:group style="position:absolute;left:2370;top:983;width:2;height:235" coordorigin="2370,983" coordsize="2,235">
              <v:shape style="position:absolute;left:2370;top:983;width:2;height:235" coordorigin="2370,983" coordsize="0,235" path="m2370,1217l2370,983e" filled="f" stroked="t" strokeweight=".478842pt" strokecolor="#484848">
                <v:path arrowok="t"/>
              </v:shape>
            </v:group>
            <v:group style="position:absolute;left:328;top:1270;width:2;height:336" coordorigin="328,1270" coordsize="2,336">
              <v:shape style="position:absolute;left:328;top:1270;width:2;height:336" coordorigin="328,1270" coordsize="0,336" path="m328,1606l328,1270e" filled="f" stroked="t" strokeweight="1.197104pt" strokecolor="#939393">
                <v:path arrowok="t"/>
              </v:shape>
            </v:group>
            <v:group style="position:absolute;left:9907;top:2030;width:1686;height:2" coordorigin="9907,2030" coordsize="1686,2">
              <v:shape style="position:absolute;left:9907;top:2030;width:1686;height:2" coordorigin="9907,2030" coordsize="1686,0" path="m9907,2030l11593,2030e" filled="f" stroked="t" strokeweight=".478842pt" strokecolor="#4F4F4F">
                <v:path arrowok="t"/>
              </v:shape>
            </v:group>
            <v:group style="position:absolute;left:321;top:2023;width:287;height:2" coordorigin="321,2023" coordsize="287,2">
              <v:shape style="position:absolute;left:321;top:2023;width:287;height:2" coordorigin="321,2023" coordsize="287,0" path="m321,2023l608,2023e" filled="f" stroked="t" strokeweight=".478842pt" strokecolor="#3B3B3B">
                <v:path arrowok="t"/>
              </v:shape>
            </v:group>
            <v:group style="position:absolute;left:551;top:2028;width:8112;height:2" coordorigin="551,2028" coordsize="8112,2">
              <v:shape style="position:absolute;left:551;top:2028;width:8112;height:2" coordorigin="551,2028" coordsize="8112,0" path="m551,2028l8662,2028e" filled="f" stroked="t" strokeweight=".718262pt" strokecolor="#575757">
                <v:path arrowok="t"/>
              </v:shape>
            </v:group>
            <v:group style="position:absolute;left:2370;top:1160;width:2;height:872" coordorigin="2370,1160" coordsize="2,872">
              <v:shape style="position:absolute;left:2370;top:1160;width:2;height:872" coordorigin="2370,1160" coordsize="0,872" path="m2370,2032l2370,1160e" filled="f" stroked="t" strokeweight=".718262pt" strokecolor="#5B5B5B">
                <v:path arrowok="t"/>
              </v:shape>
            </v:group>
            <v:group style="position:absolute;left:8499;top:2032;width:718;height:2" coordorigin="8499,2032" coordsize="718,2">
              <v:shape style="position:absolute;left:8499;top:2032;width:718;height:2" coordorigin="8499,2032" coordsize="718,0" path="m8499,2032l9218,2032e" filled="f" stroked="t" strokeweight=".478842pt" strokecolor="#4B4B4B">
                <v:path arrowok="t"/>
              </v:shape>
            </v:group>
            <v:group style="position:absolute;left:9146;top:2032;width:819;height:2" coordorigin="9146,2032" coordsize="819,2">
              <v:shape style="position:absolute;left:9146;top:2032;width:819;height:2" coordorigin="9146,2032" coordsize="819,0" path="m9146,2032l9965,2032e" filled="f" stroked="t" strokeweight=".478842pt" strokecolor="#383838">
                <v:path arrowok="t"/>
              </v:shape>
            </v:group>
            <v:group style="position:absolute;left:321;top:2265;width:1403;height:2" coordorigin="321,2265" coordsize="1403,2">
              <v:shape style="position:absolute;left:321;top:2265;width:1403;height:2" coordorigin="321,2265" coordsize="1403,0" path="m321,2265l1724,2265e" filled="f" stroked="t" strokeweight=".957683pt" strokecolor="#676767">
                <v:path arrowok="t"/>
              </v:shape>
            </v:group>
            <v:group style="position:absolute;left:1666;top:2267;width:1307;height:2" coordorigin="1666,2267" coordsize="1307,2">
              <v:shape style="position:absolute;left:1666;top:2267;width:1307;height:2" coordorigin="1666,2267" coordsize="1307,0" path="m1666,2267l2974,2267e" filled="f" stroked="t" strokeweight=".478842pt" strokecolor="#383838">
                <v:path arrowok="t"/>
              </v:shape>
            </v:group>
            <v:group style="position:absolute;left:2595;top:2270;width:2715;height:2" coordorigin="2595,2270" coordsize="2715,2">
              <v:shape style="position:absolute;left:2595;top:2270;width:2715;height:2" coordorigin="2595,2270" coordsize="2715,0" path="m2595,2270l5310,2270e" filled="f" stroked="t" strokeweight=".718262pt" strokecolor="#575757">
                <v:path arrowok="t"/>
              </v:shape>
            </v:group>
            <v:group style="position:absolute;left:5253;top:2272;width:460;height:2" coordorigin="5253,2272" coordsize="460,2">
              <v:shape style="position:absolute;left:5253;top:2272;width:460;height:2" coordorigin="5253,2272" coordsize="460,0" path="m5253,2272l5713,2272e" filled="f" stroked="t" strokeweight=".478842pt" strokecolor="#2F2F2F">
                <v:path arrowok="t"/>
              </v:shape>
            </v:group>
            <v:group style="position:absolute;left:5655;top:2272;width:3553;height:2" coordorigin="5655,2272" coordsize="3553,2">
              <v:shape style="position:absolute;left:5655;top:2272;width:3553;height:2" coordorigin="5655,2272" coordsize="3553,0" path="m5655,2272l9208,2272e" filled="f" stroked="t" strokeweight=".718262pt" strokecolor="#575757">
                <v:path arrowok="t"/>
              </v:shape>
            </v:group>
            <v:group style="position:absolute;left:9151;top:2272;width:1532;height:2" coordorigin="9151,2272" coordsize="1532,2">
              <v:shape style="position:absolute;left:9151;top:2272;width:1532;height:2" coordorigin="9151,2272" coordsize="1532,0" path="m9151,2272l10683,2272e" filled="f" stroked="t" strokeweight=".478842pt" strokecolor="#343434">
                <v:path arrowok="t"/>
              </v:shape>
            </v:group>
            <v:group style="position:absolute;left:10625;top:2270;width:967;height:2" coordorigin="10625,2270" coordsize="967,2">
              <v:shape style="position:absolute;left:10625;top:2270;width:967;height:2" coordorigin="10625,2270" coordsize="967,0" path="m10625,2270l11593,2270e" filled="f" stroked="t" strokeweight=".478842pt" strokecolor="#545454">
                <v:path arrowok="t"/>
              </v:shape>
            </v:group>
            <v:group style="position:absolute;left:321;top:2502;width:1456;height:2" coordorigin="321,2502" coordsize="1456,2">
              <v:shape style="position:absolute;left:321;top:2502;width:1456;height:2" coordorigin="321,2502" coordsize="1456,0" path="m321,2502l1777,2502e" filled="f" stroked="t" strokeweight=".718262pt" strokecolor="#646464">
                <v:path arrowok="t"/>
              </v:shape>
            </v:group>
            <v:group style="position:absolute;left:1666;top:2507;width:1705;height:2" coordorigin="1666,2507" coordsize="1705,2">
              <v:shape style="position:absolute;left:1666;top:2507;width:1705;height:2" coordorigin="1666,2507" coordsize="1705,0" path="m1666,2507l3371,2507e" filled="f" stroked="t" strokeweight=".478842pt" strokecolor="#2F2F2F">
                <v:path arrowok="t"/>
              </v:shape>
            </v:group>
            <v:group style="position:absolute;left:3314;top:2507;width:1997;height:2" coordorigin="3314,2507" coordsize="1997,2">
              <v:shape style="position:absolute;left:3314;top:2507;width:1997;height:2" coordorigin="3314,2507" coordsize="1997,0" path="m3314,2507l5310,2507e" filled="f" stroked="t" strokeweight=".718262pt" strokecolor="#575757">
                <v:path arrowok="t"/>
              </v:shape>
            </v:group>
            <v:group style="position:absolute;left:5253;top:2512;width:460;height:2" coordorigin="5253,2512" coordsize="460,2">
              <v:shape style="position:absolute;left:5253;top:2512;width:460;height:2" coordorigin="5253,2512" coordsize="460,0" path="m5253,2512l5713,2512e" filled="f" stroked="t" strokeweight=".478842pt" strokecolor="#3B3B3B">
                <v:path arrowok="t"/>
              </v:shape>
            </v:group>
            <v:group style="position:absolute;left:5564;top:2507;width:6029;height:2" coordorigin="5564,2507" coordsize="6029,2">
              <v:shape style="position:absolute;left:5564;top:2507;width:6029;height:2" coordorigin="5564,2507" coordsize="6029,0" path="m5564,2507l11593,2507e" filled="f" stroked="t" strokeweight=".957683pt" strokecolor="#606060">
                <v:path arrowok="t"/>
              </v:shape>
            </v:group>
            <v:group style="position:absolute;left:11583;top:2243;width:2;height:292" coordorigin="11583,2243" coordsize="2,292">
              <v:shape style="position:absolute;left:11583;top:2243;width:2;height:292" coordorigin="11583,2243" coordsize="0,292" path="m11583,2536l11583,2243e" filled="f" stroked="t" strokeweight=".718262pt" strokecolor="#4F4F4F">
                <v:path arrowok="t"/>
              </v:shape>
            </v:group>
            <v:group style="position:absolute;left:321;top:2746;width:6421;height:2" coordorigin="321,2746" coordsize="6421,2">
              <v:shape style="position:absolute;left:321;top:2746;width:6421;height:2" coordorigin="321,2746" coordsize="6421,0" path="m321,2746l6742,2746e" filled="f" stroked="t" strokeweight=".718262pt" strokecolor="#4F4F4F">
                <v:path arrowok="t"/>
              </v:shape>
            </v:group>
            <v:group style="position:absolute;left:326;top:484;width:2;height:6907" coordorigin="326,484" coordsize="2,6907">
              <v:shape style="position:absolute;left:326;top:484;width:2;height:6907" coordorigin="326,484" coordsize="0,6907" path="m326,7391l326,484e" filled="f" stroked="t" strokeweight=".718262pt" strokecolor="#5B5B5B">
                <v:path arrowok="t"/>
              </v:shape>
            </v:group>
            <v:group style="position:absolute;left:6685;top:2746;width:747;height:2" coordorigin="6685,2746" coordsize="747,2">
              <v:shape style="position:absolute;left:6685;top:2746;width:747;height:2" coordorigin="6685,2746" coordsize="747,0" path="m6685,2746l7432,2746e" filled="f" stroked="t" strokeweight=".478842pt" strokecolor="#2F2F2F">
                <v:path arrowok="t"/>
              </v:shape>
            </v:group>
            <v:group style="position:absolute;left:7374;top:2751;width:306;height:2" coordorigin="7374,2751" coordsize="306,2">
              <v:shape style="position:absolute;left:7374;top:2751;width:306;height:2" coordorigin="7374,2751" coordsize="306,0" path="m7374,2751l7681,2751e" filled="f" stroked="t" strokeweight=".718262pt" strokecolor="#4F4F4F">
                <v:path arrowok="t"/>
              </v:shape>
            </v:group>
            <v:group style="position:absolute;left:7527;top:2746;width:4065;height:2" coordorigin="7527,2746" coordsize="4065,2">
              <v:shape style="position:absolute;left:7527;top:2746;width:4065;height:2" coordorigin="7527,2746" coordsize="4065,0" path="m7527,2746l11593,2746e" filled="f" stroked="t" strokeweight=".957683pt" strokecolor="#6B6B6B">
                <v:path arrowok="t"/>
              </v:shape>
            </v:group>
            <v:group style="position:absolute;left:11588;top:2464;width:2;height:307" coordorigin="11588,2464" coordsize="2,307">
              <v:shape style="position:absolute;left:11588;top:2464;width:2;height:307" coordorigin="11588,2464" coordsize="0,307" path="m11588,2770l11588,2464e" filled="f" stroked="t" strokeweight=".478842pt" strokecolor="#383838">
                <v:path arrowok="t"/>
              </v:shape>
            </v:group>
            <v:group style="position:absolute;left:321;top:2981;width:1599;height:2" coordorigin="321,2981" coordsize="1599,2">
              <v:shape style="position:absolute;left:321;top:2981;width:1599;height:2" coordorigin="321,2981" coordsize="1599,0" path="m321,2981l1920,2981e" filled="f" stroked="t" strokeweight=".718262pt" strokecolor="#646464">
                <v:path arrowok="t"/>
              </v:shape>
            </v:group>
            <v:group style="position:absolute;left:1666;top:2986;width:1705;height:2" coordorigin="1666,2986" coordsize="1705,2">
              <v:shape style="position:absolute;left:1666;top:2986;width:1705;height:2" coordorigin="1666,2986" coordsize="1705,0" path="m1666,2986l3371,2986e" filled="f" stroked="t" strokeweight=".478842pt" strokecolor="#3F3F3F">
                <v:path arrowok="t"/>
              </v:shape>
            </v:group>
            <v:group style="position:absolute;left:2840;top:2989;width:2184;height:2" coordorigin="2840,2989" coordsize="2184,2">
              <v:shape style="position:absolute;left:2840;top:2989;width:2184;height:2" coordorigin="2840,2989" coordsize="2184,0" path="m2840,2989l5023,2989e" filled="f" stroked="t" strokeweight=".957683pt" strokecolor="#676767">
                <v:path arrowok="t"/>
              </v:shape>
            </v:group>
            <v:group style="position:absolute;left:4903;top:2986;width:407;height:2" coordorigin="4903,2986" coordsize="407,2">
              <v:shape style="position:absolute;left:4903;top:2986;width:407;height:2" coordorigin="4903,2986" coordsize="407,0" path="m4903,2986l5310,2986e" filled="f" stroked="t" strokeweight=".718262pt" strokecolor="#4F4F4F">
                <v:path arrowok="t"/>
              </v:shape>
            </v:group>
            <v:group style="position:absolute;left:5253;top:2991;width:460;height:2" coordorigin="5253,2991" coordsize="460,2">
              <v:shape style="position:absolute;left:5253;top:2991;width:460;height:2" coordorigin="5253,2991" coordsize="460,0" path="m5253,2991l5713,2991e" filled="f" stroked="t" strokeweight=".478842pt" strokecolor="#3F3F3F">
                <v:path arrowok="t"/>
              </v:shape>
            </v:group>
            <v:group style="position:absolute;left:5655;top:2989;width:1087;height:2" coordorigin="5655,2989" coordsize="1087,2">
              <v:shape style="position:absolute;left:5655;top:2989;width:1087;height:2" coordorigin="5655,2989" coordsize="1087,0" path="m5655,2989l6742,2989e" filled="f" stroked="t" strokeweight=".718262pt" strokecolor="#545454">
                <v:path arrowok="t"/>
              </v:shape>
            </v:group>
            <v:group style="position:absolute;left:6685;top:2986;width:335;height:2" coordorigin="6685,2986" coordsize="335,2">
              <v:shape style="position:absolute;left:6685;top:2986;width:335;height:2" coordorigin="6685,2986" coordsize="335,0" path="m6685,2986l7020,2986e" filled="f" stroked="t" strokeweight=".478842pt" strokecolor="#383838">
                <v:path arrowok="t"/>
              </v:shape>
            </v:group>
            <v:group style="position:absolute;left:6962;top:2989;width:4630;height:2" coordorigin="6962,2989" coordsize="4630,2">
              <v:shape style="position:absolute;left:6962;top:2989;width:4630;height:2" coordorigin="6962,2989" coordsize="4630,0" path="m6962,2989l11593,2989e" filled="f" stroked="t" strokeweight=".718262pt" strokecolor="#5B5B5B">
                <v:path arrowok="t"/>
              </v:shape>
            </v:group>
            <v:group style="position:absolute;left:11586;top:2699;width:2;height:316" coordorigin="11586,2699" coordsize="2,316">
              <v:shape style="position:absolute;left:11586;top:2699;width:2;height:316" coordorigin="11586,2699" coordsize="0,316" path="m11586,3015l11586,2699e" filled="f" stroked="t" strokeweight=".478842pt" strokecolor="#4B4B4B">
                <v:path arrowok="t"/>
              </v:shape>
            </v:group>
            <v:group style="position:absolute;left:321;top:3223;width:1513;height:2" coordorigin="321,3223" coordsize="1513,2">
              <v:shape style="position:absolute;left:321;top:3223;width:1513;height:2" coordorigin="321,3223" coordsize="1513,0" path="m321,3223l1834,3223e" filled="f" stroked="t" strokeweight=".957683pt" strokecolor="#646464">
                <v:path arrowok="t"/>
              </v:shape>
            </v:group>
            <v:group style="position:absolute;left:1666;top:3226;width:1307;height:2" coordorigin="1666,3226" coordsize="1307,2">
              <v:shape style="position:absolute;left:1666;top:3226;width:1307;height:2" coordorigin="1666,3226" coordsize="1307,0" path="m1666,3226l2974,3226e" filled="f" stroked="t" strokeweight=".478842pt" strokecolor="#383838">
                <v:path arrowok="t"/>
              </v:shape>
            </v:group>
            <v:group style="position:absolute;left:2916;top:3228;width:1858;height:2" coordorigin="2916,3228" coordsize="1858,2">
              <v:shape style="position:absolute;left:2916;top:3228;width:1858;height:2" coordorigin="2916,3228" coordsize="1858,0" path="m2916,3228l4774,3228e" filled="f" stroked="t" strokeweight=".957683pt" strokecolor="#676767">
                <v:path arrowok="t"/>
              </v:shape>
            </v:group>
            <v:group style="position:absolute;left:4051;top:3226;width:2691;height:2" coordorigin="4051,3226" coordsize="2691,2">
              <v:shape style="position:absolute;left:4051;top:3226;width:2691;height:2" coordorigin="4051,3226" coordsize="2691,0" path="m4051,3226l6742,3226e" filled="f" stroked="t" strokeweight=".718262pt" strokecolor="#545454">
                <v:path arrowok="t"/>
              </v:shape>
            </v:group>
            <v:group style="position:absolute;left:6685;top:3226;width:335;height:2" coordorigin="6685,3226" coordsize="335,2">
              <v:shape style="position:absolute;left:6685;top:3226;width:335;height:2" coordorigin="6685,3226" coordsize="335,0" path="m6685,3226l7020,3226e" filled="f" stroked="t" strokeweight=".478842pt" strokecolor="#3B3B3B">
                <v:path arrowok="t"/>
              </v:shape>
            </v:group>
            <v:group style="position:absolute;left:6962;top:3231;width:469;height:2" coordorigin="6962,3231" coordsize="469,2">
              <v:shape style="position:absolute;left:6962;top:3231;width:469;height:2" coordorigin="6962,3231" coordsize="469,0" path="m6962,3231l7432,3231e" filled="f" stroked="t" strokeweight=".957683pt" strokecolor="#575757">
                <v:path arrowok="t"/>
              </v:shape>
            </v:group>
            <v:group style="position:absolute;left:7053;top:3226;width:4544;height:2" coordorigin="7053,3226" coordsize="4544,2">
              <v:shape style="position:absolute;left:7053;top:3226;width:4544;height:2" coordorigin="7053,3226" coordsize="4544,0" path="m7053,3226l11598,3226e" filled="f" stroked="t" strokeweight=".957683pt" strokecolor="#6B6B6B">
                <v:path arrowok="t"/>
              </v:shape>
            </v:group>
            <v:group style="position:absolute;left:3874;top:3216;width:2;height:460" coordorigin="3874,3216" coordsize="2,460">
              <v:shape style="position:absolute;left:3874;top:3216;width:2;height:460" coordorigin="3874,3216" coordsize="0,460" path="m3874,3676l3874,3216e" filled="f" stroked="t" strokeweight=".957683pt" strokecolor="#5B5B5B">
                <v:path arrowok="t"/>
              </v:shape>
            </v:group>
            <v:group style="position:absolute;left:7001;top:3221;width:2;height:254" coordorigin="7001,3221" coordsize="2,254">
              <v:shape style="position:absolute;left:7001;top:3221;width:2;height:254" coordorigin="7001,3221" coordsize="0,254" path="m7001,3475l7001,3221e" filled="f" stroked="t" strokeweight=".478842pt" strokecolor="#606060">
                <v:path arrowok="t"/>
              </v:shape>
            </v:group>
            <v:group style="position:absolute;left:3864;top:3650;width:2380;height:2" coordorigin="3864,3650" coordsize="2380,2">
              <v:shape style="position:absolute;left:3864;top:3650;width:2380;height:2" coordorigin="3864,3650" coordsize="2380,0" path="m3864,3650l6244,3650e" filled="f" stroked="t" strokeweight=".478842pt" strokecolor="#646464">
                <v:path arrowok="t"/>
              </v:shape>
            </v:group>
            <v:group style="position:absolute;left:6986;top:3648;width:1389;height:2" coordorigin="6986,3648" coordsize="1389,2">
              <v:shape style="position:absolute;left:6986;top:3648;width:1389;height:2" coordorigin="6986,3648" coordsize="1389,0" path="m6986,3648l8375,3648e" filled="f" stroked="t" strokeweight=".239421pt" strokecolor="#676767">
                <v:path arrowok="t"/>
              </v:shape>
            </v:group>
            <v:group style="position:absolute;left:7001;top:3418;width:2;height:561" coordorigin="7001,3418" coordsize="2,561">
              <v:shape style="position:absolute;left:7001;top:3418;width:2;height:561" coordorigin="7001,3418" coordsize="0,561" path="m7001,3978l7001,3418e" filled="f" stroked="t" strokeweight=".718262pt" strokecolor="#676767">
                <v:path arrowok="t"/>
              </v:shape>
            </v:group>
            <v:group style="position:absolute;left:8375;top:3648;width:2279;height:2" coordorigin="8375,3648" coordsize="2279,2">
              <v:shape style="position:absolute;left:8375;top:3648;width:2279;height:2" coordorigin="8375,3648" coordsize="2279,0" path="m8375,3648l10654,3648e" filled="f" stroked="t" strokeweight=".239421pt" strokecolor="#000000">
                <v:path arrowok="t"/>
              </v:shape>
            </v:group>
            <v:group style="position:absolute;left:10654;top:3648;width:939;height:2" coordorigin="10654,3648" coordsize="939,2">
              <v:shape style="position:absolute;left:10654;top:3648;width:939;height:2" coordorigin="10654,3648" coordsize="939,0" path="m10654,3648l11593,3648e" filled="f" stroked="t" strokeweight=".239421pt" strokecolor="#646464">
                <v:path arrowok="t"/>
              </v:shape>
            </v:group>
            <v:group style="position:absolute;left:316;top:3964;width:761;height:2" coordorigin="316,3964" coordsize="761,2">
              <v:shape style="position:absolute;left:316;top:3964;width:761;height:2" coordorigin="316,3964" coordsize="761,0" path="m316,3964l1077,3964e" filled="f" stroked="t" strokeweight=".957683pt" strokecolor="#7C7C7C">
                <v:path arrowok="t"/>
              </v:shape>
            </v:group>
            <v:group style="position:absolute;left:958;top:3964;width:766;height:2" coordorigin="958,3964" coordsize="766,2">
              <v:shape style="position:absolute;left:958;top:3964;width:766;height:2" coordorigin="958,3964" coordsize="766,0" path="m958,3964l1724,3964e" filled="f" stroked="t" strokeweight=".478842pt" strokecolor="#676767">
                <v:path arrowok="t"/>
              </v:shape>
            </v:group>
            <v:group style="position:absolute;left:1666;top:3964;width:723;height:2" coordorigin="1666,3964" coordsize="723,2">
              <v:shape style="position:absolute;left:1666;top:3964;width:723;height:2" coordorigin="1666,3964" coordsize="723,0" path="m1666,3964l2389,3964e" filled="f" stroked="t" strokeweight=".478842pt" strokecolor="#4B4B4B">
                <v:path arrowok="t"/>
              </v:shape>
            </v:group>
            <v:group style="position:absolute;left:3534;top:3969;width:316;height:2" coordorigin="3534,3969" coordsize="316,2">
              <v:shape style="position:absolute;left:3534;top:3969;width:316;height:2" coordorigin="3534,3969" coordsize="316,0" path="m3534,3969l3850,3969e" filled="f" stroked="t" strokeweight=".957683pt" strokecolor="#808080">
                <v:path arrowok="t"/>
              </v:shape>
            </v:group>
            <v:group style="position:absolute;left:2303;top:3966;width:1805;height:2" coordorigin="2303,3966" coordsize="1805,2">
              <v:shape style="position:absolute;left:2303;top:3966;width:1805;height:2" coordorigin="2303,3966" coordsize="1805,0" path="m2303,3966l4108,3966e" filled="f" stroked="t" strokeweight=".957683pt" strokecolor="#6B6B6B">
                <v:path arrowok="t"/>
              </v:shape>
            </v:group>
            <v:group style="position:absolute;left:3876;top:3619;width:2;height:355" coordorigin="3876,3619" coordsize="2,355">
              <v:shape style="position:absolute;left:3876;top:3619;width:2;height:355" coordorigin="3876,3619" coordsize="0,355" path="m3876,3974l3876,3619e" filled="f" stroked="t" strokeweight=".478842pt" strokecolor="#484848">
                <v:path arrowok="t"/>
              </v:shape>
            </v:group>
            <v:group style="position:absolute;left:4051;top:3964;width:2691;height:2" coordorigin="4051,3964" coordsize="2691,2">
              <v:shape style="position:absolute;left:4051;top:3964;width:2691;height:2" coordorigin="4051,3964" coordsize="2691,0" path="m4051,3964l6742,3964e" filled="f" stroked="t" strokeweight=".957683pt" strokecolor="#545454">
                <v:path arrowok="t"/>
              </v:shape>
            </v:group>
            <v:group style="position:absolute;left:6685;top:3969;width:4913;height:2" coordorigin="6685,3969" coordsize="4913,2">
              <v:shape style="position:absolute;left:6685;top:3969;width:4913;height:2" coordorigin="6685,3969" coordsize="4913,0" path="m6685,3969l11598,3969e" filled="f" stroked="t" strokeweight=".718262pt" strokecolor="#707070">
                <v:path arrowok="t"/>
              </v:shape>
            </v:group>
            <v:group style="position:absolute;left:9907;top:3969;width:1058;height:2" coordorigin="9907,3969" coordsize="1058,2">
              <v:shape style="position:absolute;left:9907;top:3969;width:1058;height:2" coordorigin="9907,3969" coordsize="1058,0" path="m9907,3969l10965,3969e" filled="f" stroked="t" strokeweight=".478842pt" strokecolor="#5B5B5B">
                <v:path arrowok="t"/>
              </v:shape>
            </v:group>
            <v:group style="position:absolute;left:316;top:4244;width:4645;height:2" coordorigin="316,4244" coordsize="4645,2">
              <v:shape style="position:absolute;left:316;top:4244;width:4645;height:2" coordorigin="316,4244" coordsize="4645,0" path="m316,4244l4961,4244e" filled="f" stroked="t" strokeweight=".718262pt" strokecolor="#707070">
                <v:path arrowok="t"/>
              </v:shape>
            </v:group>
            <v:group style="position:absolute;left:1666;top:4242;width:733;height:2" coordorigin="1666,4242" coordsize="733,2">
              <v:shape style="position:absolute;left:1666;top:4242;width:733;height:2" coordorigin="1666,4242" coordsize="733,0" path="m1666,4242l2399,4242e" filled="f" stroked="t" strokeweight=".478842pt" strokecolor="#4B4B4B">
                <v:path arrowok="t"/>
              </v:shape>
            </v:group>
            <v:group style="position:absolute;left:2370;top:3959;width:2;height:1750" coordorigin="2370,3959" coordsize="2,1750">
              <v:shape style="position:absolute;left:2370;top:3959;width:2;height:1750" coordorigin="2370,3959" coordsize="0,1750" path="m2370,5709l2370,3959e" filled="f" stroked="t" strokeweight=".478842pt" strokecolor="#343434">
                <v:path arrowok="t"/>
              </v:shape>
            </v:group>
            <v:group style="position:absolute;left:4903;top:4247;width:809;height:2" coordorigin="4903,4247" coordsize="809,2">
              <v:shape style="position:absolute;left:4903;top:4247;width:809;height:2" coordorigin="4903,4247" coordsize="809,0" path="m4903,4247l5713,4247e" filled="f" stroked="t" strokeweight=".478842pt" strokecolor="#4B4B4B">
                <v:path arrowok="t"/>
              </v:shape>
            </v:group>
            <v:group style="position:absolute;left:5655;top:4244;width:3553;height:2" coordorigin="5655,4244" coordsize="3553,2">
              <v:shape style="position:absolute;left:5655;top:4244;width:3553;height:2" coordorigin="5655,4244" coordsize="3553,0" path="m5655,4244l9208,4244e" filled="f" stroked="t" strokeweight=".957683pt" strokecolor="#707070">
                <v:path arrowok="t"/>
              </v:shape>
            </v:group>
            <v:group style="position:absolute;left:9151;top:4247;width:977;height:2" coordorigin="9151,4247" coordsize="977,2">
              <v:shape style="position:absolute;left:9151;top:4247;width:977;height:2" coordorigin="9151,4247" coordsize="977,0" path="m9151,4247l10127,4247e" filled="f" stroked="t" strokeweight=".478842pt" strokecolor="#484848">
                <v:path arrowok="t"/>
              </v:shape>
            </v:group>
            <v:group style="position:absolute;left:10070;top:4244;width:1528;height:2" coordorigin="10070,4244" coordsize="1528,2">
              <v:shape style="position:absolute;left:10070;top:4244;width:1528;height:2" coordorigin="10070,4244" coordsize="1528,0" path="m10070,4244l11598,4244e" filled="f" stroked="t" strokeweight=".478842pt" strokecolor="#606060">
                <v:path arrowok="t"/>
              </v:shape>
            </v:group>
            <v:group style="position:absolute;left:2365;top:4486;width:2595;height:2" coordorigin="2365,4486" coordsize="2595,2">
              <v:shape style="position:absolute;left:2365;top:4486;width:2595;height:2" coordorigin="2365,4486" coordsize="2595,0" path="m2365,4486l4961,4486e" filled="f" stroked="t" strokeweight=".718262pt" strokecolor="#6B6B6B">
                <v:path arrowok="t"/>
              </v:shape>
            </v:group>
            <v:group style="position:absolute;left:4903;top:4486;width:1001;height:2" coordorigin="4903,4486" coordsize="1001,2">
              <v:shape style="position:absolute;left:4903;top:4486;width:1001;height:2" coordorigin="4903,4486" coordsize="1001,0" path="m4903,4486l5904,4486e" filled="f" stroked="t" strokeweight=".478842pt" strokecolor="#383838">
                <v:path arrowok="t"/>
              </v:shape>
            </v:group>
            <v:group style="position:absolute;left:5847;top:4486;width:2744;height:2" coordorigin="5847,4486" coordsize="2744,2">
              <v:shape style="position:absolute;left:5847;top:4486;width:2744;height:2" coordorigin="5847,4486" coordsize="2744,0" path="m5847,4486l8590,4486e" filled="f" stroked="t" strokeweight=".957683pt" strokecolor="#707070">
                <v:path arrowok="t"/>
              </v:shape>
            </v:group>
            <v:group style="position:absolute;left:8499;top:4484;width:3098;height:2" coordorigin="8499,4484" coordsize="3098,2">
              <v:shape style="position:absolute;left:8499;top:4484;width:3098;height:2" coordorigin="8499,4484" coordsize="3098,0" path="m8499,4484l11598,4484e" filled="f" stroked="t" strokeweight=".478842pt" strokecolor="#575757">
                <v:path arrowok="t"/>
              </v:shape>
            </v:group>
            <v:group style="position:absolute;left:4937;top:4482;width:2;height:1237" coordorigin="4937,4482" coordsize="2,1237">
              <v:shape style="position:absolute;left:4937;top:4482;width:2;height:1237" coordorigin="4937,4482" coordsize="0,1237" path="m4937,5718l4937,4482e" filled="f" stroked="t" strokeweight=".478842pt" strokecolor="#2F2F2F">
                <v:path arrowok="t"/>
              </v:shape>
            </v:group>
            <v:group style="position:absolute;left:4932;top:4971;width:1810;height:2" coordorigin="4932,4971" coordsize="1810,2">
              <v:shape style="position:absolute;left:4932;top:4971;width:1810;height:2" coordorigin="4932,4971" coordsize="1810,0" path="m4932,4971l6742,4971e" filled="f" stroked="t" strokeweight=".718262pt" strokecolor="#575757">
                <v:path arrowok="t"/>
              </v:shape>
            </v:group>
            <v:group style="position:absolute;left:7858;top:4477;width:2;height:498" coordorigin="7858,4477" coordsize="2,498">
              <v:shape style="position:absolute;left:7858;top:4477;width:2;height:498" coordorigin="7858,4477" coordsize="0,498" path="m7858,4975l7858,4477e" filled="f" stroked="t" strokeweight=".478842pt" strokecolor="#343434">
                <v:path arrowok="t"/>
              </v:shape>
            </v:group>
            <v:group style="position:absolute;left:6685;top:4971;width:1207;height:2" coordorigin="6685,4971" coordsize="1207,2">
              <v:shape style="position:absolute;left:6685;top:4971;width:1207;height:2" coordorigin="6685,4971" coordsize="1207,0" path="m6685,4971l7891,4971e" filled="f" stroked="t" strokeweight=".478842pt" strokecolor="#2B2B2B">
                <v:path arrowok="t"/>
              </v:shape>
            </v:group>
            <v:group style="position:absolute;left:7819;top:4971;width:584;height:2" coordorigin="7819,4971" coordsize="584,2">
              <v:shape style="position:absolute;left:7819;top:4971;width:584;height:2" coordorigin="7819,4971" coordsize="584,0" path="m7819,4971l8404,4971e" filled="f" stroked="t" strokeweight=".478842pt" strokecolor="#484848">
                <v:path arrowok="t"/>
              </v:shape>
            </v:group>
            <v:group style="position:absolute;left:8294;top:4971;width:3304;height:2" coordorigin="8294,4971" coordsize="3304,2">
              <v:shape style="position:absolute;left:8294;top:4971;width:3304;height:2" coordorigin="8294,4971" coordsize="3304,0" path="m8294,4971l11598,4971e" filled="f" stroked="t" strokeweight=".957683pt" strokecolor="#6B6B6B">
                <v:path arrowok="t"/>
              </v:shape>
            </v:group>
            <v:group style="position:absolute;left:4932;top:5213;width:2088;height:2" coordorigin="4932,5213" coordsize="2088,2">
              <v:shape style="position:absolute;left:4932;top:5213;width:2088;height:2" coordorigin="4932,5213" coordsize="2088,0" path="m4932,5213l7020,5213e" filled="f" stroked="t" strokeweight=".718262pt" strokecolor="#545454">
                <v:path arrowok="t"/>
              </v:shape>
            </v:group>
            <v:group style="position:absolute;left:6962;top:5210;width:718;height:2" coordorigin="6962,5210" coordsize="718,2">
              <v:shape style="position:absolute;left:6962;top:5210;width:718;height:2" coordorigin="6962,5210" coordsize="718,0" path="m6962,5210l7681,5210e" filled="f" stroked="t" strokeweight=".478842pt" strokecolor="#383838">
                <v:path arrowok="t"/>
              </v:shape>
            </v:group>
            <v:group style="position:absolute;left:7623;top:5215;width:259;height:2" coordorigin="7623,5215" coordsize="259,2">
              <v:shape style="position:absolute;left:7623;top:5215;width:259;height:2" coordorigin="7623,5215" coordsize="259,0" path="m7623,5215l7882,5215e" filled="f" stroked="t" strokeweight=".718262pt" strokecolor="#4F4F4F">
                <v:path arrowok="t"/>
              </v:shape>
            </v:group>
            <v:group style="position:absolute;left:7824;top:5210;width:3773;height:2" coordorigin="7824,5210" coordsize="3773,2">
              <v:shape style="position:absolute;left:7824;top:5210;width:3773;height:2" coordorigin="7824,5210" coordsize="3773,0" path="m7824,5210l11598,5210e" filled="f" stroked="t" strokeweight=".957683pt" strokecolor="#6B6B6B">
                <v:path arrowok="t"/>
              </v:shape>
            </v:group>
            <v:group style="position:absolute;left:4932;top:5455;width:4276;height:2" coordorigin="4932,5455" coordsize="4276,2">
              <v:shape style="position:absolute;left:4932;top:5455;width:4276;height:2" coordorigin="4932,5455" coordsize="4276,0" path="m4932,5455l9208,5455e" filled="f" stroked="t" strokeweight=".957683pt" strokecolor="#646464">
                <v:path arrowok="t"/>
              </v:shape>
            </v:group>
            <v:group style="position:absolute;left:9151;top:5455;width:1532;height:2" coordorigin="9151,5455" coordsize="1532,2">
              <v:shape style="position:absolute;left:9151;top:5455;width:1532;height:2" coordorigin="9151,5455" coordsize="1532,0" path="m9151,5455l10683,5455e" filled="f" stroked="t" strokeweight=".478842pt" strokecolor="#3B3B3B">
                <v:path arrowok="t"/>
              </v:shape>
            </v:group>
            <v:group style="position:absolute;left:10625;top:5452;width:972;height:2" coordorigin="10625,5452" coordsize="972,2">
              <v:shape style="position:absolute;left:10625;top:5452;width:972;height:2" coordorigin="10625,5452" coordsize="972,0" path="m10625,5452l11598,5452e" filled="f" stroked="t" strokeweight=".478842pt" strokecolor="#545454">
                <v:path arrowok="t"/>
              </v:shape>
            </v:group>
            <v:group style="position:absolute;left:2365;top:5694;width:608;height:2" coordorigin="2365,5694" coordsize="608,2">
              <v:shape style="position:absolute;left:2365;top:5694;width:608;height:2" coordorigin="2365,5694" coordsize="608,0" path="m2365,5694l2974,5694e" filled="f" stroked="t" strokeweight=".718262pt" strokecolor="#545454">
                <v:path arrowok="t"/>
              </v:shape>
            </v:group>
            <v:group style="position:absolute;left:2916;top:5699;width:455;height:2" coordorigin="2916,5699" coordsize="455,2">
              <v:shape style="position:absolute;left:2916;top:5699;width:455;height:2" coordorigin="2916,5699" coordsize="455,0" path="m2916,5699l3371,5699e" filled="f" stroked="t" strokeweight=".478842pt" strokecolor="#3F3F3F">
                <v:path arrowok="t"/>
              </v:shape>
            </v:group>
            <v:group style="position:absolute;left:3314;top:5699;width:7369;height:2" coordorigin="3314,5699" coordsize="7369,2">
              <v:shape style="position:absolute;left:3314;top:5699;width:7369;height:2" coordorigin="3314,5699" coordsize="7369,0" path="m3314,5699l10683,5699e" filled="f" stroked="t" strokeweight=".718262pt" strokecolor="#575757">
                <v:path arrowok="t"/>
              </v:shape>
            </v:group>
            <v:group style="position:absolute;left:9907;top:5694;width:220;height:2" coordorigin="9907,5694" coordsize="220,2">
              <v:shape style="position:absolute;left:9907;top:5694;width:220;height:2" coordorigin="9907,5694" coordsize="220,0" path="m9907,5694l10127,5694e" filled="f" stroked="t" strokeweight=".478842pt" strokecolor="#3B3B3B">
                <v:path arrowok="t"/>
              </v:shape>
            </v:group>
            <v:group style="position:absolute;left:10429;top:5697;width:1168;height:2" coordorigin="10429,5697" coordsize="1168,2">
              <v:shape style="position:absolute;left:10429;top:5697;width:1168;height:2" coordorigin="10429,5697" coordsize="1168,0" path="m10429,5697l11598,5697e" filled="f" stroked="t" strokeweight=".957683pt" strokecolor="#777777">
                <v:path arrowok="t"/>
              </v:shape>
            </v:group>
            <v:group style="position:absolute;left:316;top:5941;width:3792;height:2" coordorigin="316,5941" coordsize="3792,2">
              <v:shape style="position:absolute;left:316;top:5941;width:3792;height:2" coordorigin="316,5941" coordsize="3792,0" path="m316,5941l4108,5941e" filled="f" stroked="t" strokeweight=".957683pt" strokecolor="#646464">
                <v:path arrowok="t"/>
              </v:shape>
            </v:group>
            <v:group style="position:absolute;left:2370;top:5651;width:2;height:393" coordorigin="2370,5651" coordsize="2,393">
              <v:shape style="position:absolute;left:2370;top:5651;width:2;height:393" coordorigin="2370,5651" coordsize="0,393" path="m2370,6044l2370,5651e" filled="f" stroked="t" strokeweight=".478842pt" strokecolor="#484848">
                <v:path arrowok="t"/>
              </v:shape>
            </v:group>
            <v:group style="position:absolute;left:4051;top:5944;width:919;height:2" coordorigin="4051,5944" coordsize="919,2">
              <v:shape style="position:absolute;left:4051;top:5944;width:919;height:2" coordorigin="4051,5944" coordsize="919,0" path="m4051,5944l4970,5944e" filled="f" stroked="t" strokeweight=".478842pt" strokecolor="#2F2F2F">
                <v:path arrowok="t"/>
              </v:shape>
            </v:group>
            <v:group style="position:absolute;left:4937;top:5646;width:2;height:321" coordorigin="4937,5646" coordsize="2,321">
              <v:shape style="position:absolute;left:4937;top:5646;width:2;height:321" coordorigin="4937,5646" coordsize="0,321" path="m4937,5967l4937,5646e" filled="f" stroked="t" strokeweight=".478842pt" strokecolor="#444444">
                <v:path arrowok="t"/>
              </v:shape>
            </v:group>
            <v:group style="position:absolute;left:4899;top:5944;width:4310;height:2" coordorigin="4899,5944" coordsize="4310,2">
              <v:shape style="position:absolute;left:4899;top:5944;width:4310;height:2" coordorigin="4899,5944" coordsize="4310,0" path="m4899,5944l9208,5944e" filled="f" stroked="t" strokeweight=".718262pt" strokecolor="#5B5B5B">
                <v:path arrowok="t"/>
              </v:shape>
            </v:group>
            <v:group style="position:absolute;left:8346;top:5944;width:393;height:2" coordorigin="8346,5944" coordsize="393,2">
              <v:shape style="position:absolute;left:8346;top:5944;width:393;height:2" coordorigin="8346,5944" coordsize="393,0" path="m8346,5944l8739,5944e" filled="f" stroked="t" strokeweight=".957683pt" strokecolor="#707070">
                <v:path arrowok="t"/>
              </v:shape>
            </v:group>
            <v:group style="position:absolute;left:9151;top:5944;width:977;height:2" coordorigin="9151,5944" coordsize="977,2">
              <v:shape style="position:absolute;left:9151;top:5944;width:977;height:2" coordorigin="9151,5944" coordsize="977,0" path="m9151,5944l10127,5944e" filled="f" stroked="t" strokeweight=".478842pt" strokecolor="#2F2F2F">
                <v:path arrowok="t"/>
              </v:shape>
            </v:group>
            <v:group style="position:absolute;left:10070;top:5944;width:613;height:2" coordorigin="10070,5944" coordsize="613,2">
              <v:shape style="position:absolute;left:10070;top:5944;width:613;height:2" coordorigin="10070,5944" coordsize="613,0" path="m10070,5944l10683,5944e" filled="f" stroked="t" strokeweight=".478842pt" strokecolor="#444444">
                <v:path arrowok="t"/>
              </v:shape>
            </v:group>
            <v:group style="position:absolute;left:10625;top:5941;width:977;height:2" coordorigin="10625,5941" coordsize="977,2">
              <v:shape style="position:absolute;left:10625;top:5941;width:977;height:2" coordorigin="10625,5941" coordsize="977,0" path="m10625,5941l11602,5941e" filled="f" stroked="t" strokeweight=".478842pt" strokecolor="#575757">
                <v:path arrowok="t"/>
              </v:shape>
            </v:group>
            <v:group style="position:absolute;left:2370;top:5896;width:2;height:350" coordorigin="2370,5896" coordsize="2,350">
              <v:shape style="position:absolute;left:2370;top:5896;width:2;height:350" coordorigin="2370,5896" coordsize="0,350" path="m2370,6245l2370,5896e" filled="f" stroked="t" strokeweight=".478842pt" strokecolor="#5B5B5B">
                <v:path arrowok="t"/>
              </v:shape>
            </v:group>
            <v:group style="position:absolute;left:7863;top:5934;width:2;height:729" coordorigin="7863,5934" coordsize="2,729">
              <v:shape style="position:absolute;left:7863;top:5934;width:2;height:729" coordorigin="7863,5934" coordsize="0,729" path="m7863,6662l7863,5934e" filled="f" stroked="t" strokeweight=".718262pt" strokecolor="#444444">
                <v:path arrowok="t"/>
              </v:shape>
            </v:group>
            <v:group style="position:absolute;left:326;top:6188;width:2;height:484" coordorigin="326,6188" coordsize="2,484">
              <v:shape style="position:absolute;left:326;top:6188;width:2;height:484" coordorigin="326,6188" coordsize="0,484" path="m326,6672l326,6188e" filled="f" stroked="t" strokeweight=".478842pt" strokecolor="#444444">
                <v:path arrowok="t"/>
              </v:shape>
            </v:group>
            <v:group style="position:absolute;left:2370;top:6159;width:2;height:2483" coordorigin="2370,6159" coordsize="2,2483">
              <v:shape style="position:absolute;left:2370;top:6159;width:2;height:2483" coordorigin="2370,6159" coordsize="0,2483" path="m2370,8642l2370,6159e" filled="f" stroked="t" strokeweight=".957683pt" strokecolor="#676767">
                <v:path arrowok="t"/>
              </v:shape>
            </v:group>
            <v:group style="position:absolute;left:2365;top:6416;width:6215;height:2" coordorigin="2365,6416" coordsize="6215,2">
              <v:shape style="position:absolute;left:2365;top:6416;width:6215;height:2" coordorigin="2365,6416" coordsize="6215,0" path="m2365,6416l8581,6416e" filled="f" stroked="t" strokeweight=".718262pt" strokecolor="#545454">
                <v:path arrowok="t"/>
              </v:shape>
            </v:group>
            <v:group style="position:absolute;left:7374;top:6418;width:517;height:2" coordorigin="7374,6418" coordsize="517,2">
              <v:shape style="position:absolute;left:7374;top:6418;width:517;height:2" coordorigin="7374,6418" coordsize="517,0" path="m7374,6418l7891,6418e" filled="f" stroked="t" strokeweight=".478842pt" strokecolor="#2F2F2F">
                <v:path arrowok="t"/>
              </v:shape>
            </v:group>
            <v:group style="position:absolute;left:8499;top:6413;width:2184;height:2" coordorigin="8499,6413" coordsize="2184,2">
              <v:shape style="position:absolute;left:8499;top:6413;width:2184;height:2" coordorigin="8499,6413" coordsize="2184,0" path="m8499,6413l10683,6413e" filled="f" stroked="t" strokeweight=".478842pt" strokecolor="#3F3F3F">
                <v:path arrowok="t"/>
              </v:shape>
            </v:group>
            <v:group style="position:absolute;left:10625;top:6411;width:977;height:2" coordorigin="10625,6411" coordsize="977,2">
              <v:shape style="position:absolute;left:10625;top:6411;width:977;height:2" coordorigin="10625,6411" coordsize="977,0" path="m10625,6411l11602,6411e" filled="f" stroked="t" strokeweight=".718262pt" strokecolor="#606060">
                <v:path arrowok="t"/>
              </v:shape>
            </v:group>
            <v:group style="position:absolute;left:2361;top:6655;width:2610;height:2" coordorigin="2361,6655" coordsize="2610,2">
              <v:shape style="position:absolute;left:2361;top:6655;width:2610;height:2" coordorigin="2361,6655" coordsize="2610,0" path="m2361,6655l4970,6655e" filled="f" stroked="t" strokeweight=".718262pt" strokecolor="#4B4B4B">
                <v:path arrowok="t"/>
              </v:shape>
            </v:group>
            <v:group style="position:absolute;left:4937;top:5896;width:2;height:772" coordorigin="4937,5896" coordsize="2,772">
              <v:shape style="position:absolute;left:4937;top:5896;width:2;height:772" coordorigin="4937,5896" coordsize="0,772" path="m4937,6667l4937,5896e" filled="f" stroked="t" strokeweight=".718262pt" strokecolor="#545454">
                <v:path arrowok="t"/>
              </v:shape>
            </v:group>
            <v:group style="position:absolute;left:4367;top:6655;width:2653;height:2" coordorigin="4367,6655" coordsize="2653,2">
              <v:shape style="position:absolute;left:4367;top:6655;width:2653;height:2" coordorigin="4367,6655" coordsize="2653,0" path="m4367,6655l7020,6655e" filled="f" stroked="t" strokeweight=".957683pt" strokecolor="#646464">
                <v:path arrowok="t"/>
              </v:shape>
            </v:group>
            <v:group style="position:absolute;left:6962;top:6658;width:1595;height:2" coordorigin="6962,6658" coordsize="1595,2">
              <v:shape style="position:absolute;left:6962;top:6658;width:1595;height:2" coordorigin="6962,6658" coordsize="1595,0" path="m6962,6658l8557,6658e" filled="f" stroked="t" strokeweight=".478842pt" strokecolor="#383838">
                <v:path arrowok="t"/>
              </v:shape>
            </v:group>
            <v:group style="position:absolute;left:8499;top:6655;width:3103;height:2" coordorigin="8499,6655" coordsize="3103,2">
              <v:shape style="position:absolute;left:8499;top:6655;width:3103;height:2" coordorigin="8499,6655" coordsize="3103,0" path="m8499,6655l11602,6655e" filled="f" stroked="t" strokeweight=".957683pt" strokecolor="#6B6B6B">
                <v:path arrowok="t"/>
              </v:shape>
            </v:group>
            <v:group style="position:absolute;left:11595;top:6370;width:2;height:312" coordorigin="11595,6370" coordsize="2,312">
              <v:shape style="position:absolute;left:11595;top:6370;width:2;height:312" coordorigin="11595,6370" coordsize="0,312" path="m11595,6682l11595,6370e" filled="f" stroked="t" strokeweight=".718262pt" strokecolor="#545454">
                <v:path arrowok="t"/>
              </v:shape>
            </v:group>
            <v:group style="position:absolute;left:321;top:6893;width:694;height:2" coordorigin="321,6893" coordsize="694,2">
              <v:shape style="position:absolute;left:321;top:6893;width:694;height:2" coordorigin="321,6893" coordsize="694,0" path="m321,6893l1015,6893e" filled="f" stroked="t" strokeweight=".478842pt" strokecolor="#444444">
                <v:path arrowok="t"/>
              </v:shape>
            </v:group>
            <v:group style="position:absolute;left:958;top:6895;width:9725;height:2" coordorigin="958,6895" coordsize="9725,2">
              <v:shape style="position:absolute;left:958;top:6895;width:9725;height:2" coordorigin="958,6895" coordsize="9725,0" path="m958,6895l10683,6895e" filled="f" stroked="t" strokeweight=".718262pt" strokecolor="#5B5B5B">
                <v:path arrowok="t"/>
              </v:shape>
            </v:group>
            <v:group style="position:absolute;left:8499;top:6893;width:1628;height:2" coordorigin="8499,6893" coordsize="1628,2">
              <v:shape style="position:absolute;left:8499;top:6893;width:1628;height:2" coordorigin="8499,6893" coordsize="1628,0" path="m8499,6893l10127,6893e" filled="f" stroked="t" strokeweight=".478842pt" strokecolor="#4B4B4B">
                <v:path arrowok="t"/>
              </v:shape>
            </v:group>
            <v:group style="position:absolute;left:10625;top:6895;width:977;height:2" coordorigin="10625,6895" coordsize="977,2">
              <v:shape style="position:absolute;left:10625;top:6895;width:977;height:2" coordorigin="10625,6895" coordsize="977,0" path="m10625,6895l11602,6895e" filled="f" stroked="t" strokeweight=".957683pt" strokecolor="#7C7C7C">
                <v:path arrowok="t"/>
              </v:shape>
            </v:group>
            <v:group style="position:absolute;left:11598;top:6610;width:2;height:781" coordorigin="11598,6610" coordsize="2,781">
              <v:shape style="position:absolute;left:11598;top:6610;width:2;height:781" coordorigin="11598,6610" coordsize="0,781" path="m11598,7391l11598,6610e" filled="f" stroked="t" strokeweight=".478842pt" strokecolor="#3F3F3F">
                <v:path arrowok="t"/>
              </v:shape>
            </v:group>
            <v:group style="position:absolute;left:311;top:7362;width:704;height:2" coordorigin="311,7362" coordsize="704,2">
              <v:shape style="position:absolute;left:311;top:7362;width:704;height:2" coordorigin="311,7362" coordsize="704,0" path="m311,7362l1015,7362e" filled="f" stroked="t" strokeweight=".478842pt" strokecolor="#4B4B4B">
                <v:path arrowok="t"/>
              </v:shape>
            </v:group>
            <v:group style="position:absolute;left:939;top:7365;width:5804;height:2" coordorigin="939,7365" coordsize="5804,2">
              <v:shape style="position:absolute;left:939;top:7365;width:5804;height:2" coordorigin="939,7365" coordsize="5804,0" path="m939,7365l6742,7365e" filled="f" stroked="t" strokeweight=".957683pt" strokecolor="#646464">
                <v:path arrowok="t"/>
              </v:shape>
            </v:group>
            <v:group style="position:absolute;left:2327;top:7367;width:1044;height:2" coordorigin="2327,7367" coordsize="1044,2">
              <v:shape style="position:absolute;left:2327;top:7367;width:1044;height:2" coordorigin="2327,7367" coordsize="1044,0" path="m2327,7367l3371,7367e" filled="f" stroked="t" strokeweight=".478842pt" strokecolor="#3F3F3F">
                <v:path arrowok="t"/>
              </v:shape>
            </v:group>
            <v:group style="position:absolute;left:2389;top:7369;width:1283;height:2" coordorigin="2389,7369" coordsize="1283,2">
              <v:shape style="position:absolute;left:2389;top:7369;width:1283;height:2" coordorigin="2389,7369" coordsize="1283,0" path="m2389,7369l3673,7369e" filled="f" stroked="t" strokeweight=".718262pt" strokecolor="#4F4F4F">
                <v:path arrowok="t"/>
              </v:shape>
            </v:group>
            <v:group style="position:absolute;left:6685;top:7367;width:1719;height:2" coordorigin="6685,7367" coordsize="1719,2">
              <v:shape style="position:absolute;left:6685;top:7367;width:1719;height:2" coordorigin="6685,7367" coordsize="1719,0" path="m6685,7367l8404,7367e" filled="f" stroked="t" strokeweight=".478842pt" strokecolor="#383838">
                <v:path arrowok="t"/>
              </v:shape>
            </v:group>
            <v:group style="position:absolute;left:8303;top:7367;width:1709;height:2" coordorigin="8303,7367" coordsize="1709,2">
              <v:shape style="position:absolute;left:8303;top:7367;width:1709;height:2" coordorigin="8303,7367" coordsize="1709,0" path="m8303,7367l10013,7367e" filled="f" stroked="t" strokeweight=".718262pt" strokecolor="#5B5B5B">
                <v:path arrowok="t"/>
              </v:shape>
            </v:group>
            <v:group style="position:absolute;left:9907;top:7365;width:1695;height:2" coordorigin="9907,7365" coordsize="1695,2">
              <v:shape style="position:absolute;left:9907;top:7365;width:1695;height:2" coordorigin="9907,7365" coordsize="1695,0" path="m9907,7365l11602,7365e" filled="f" stroked="t" strokeweight=".957683pt" strokecolor="#747474">
                <v:path arrowok="t"/>
              </v:shape>
            </v:group>
            <v:group style="position:absolute;left:326;top:484;width:2;height:15626" coordorigin="326,484" coordsize="2,15626">
              <v:shape style="position:absolute;left:326;top:484;width:2;height:15626" coordorigin="326,484" coordsize="0,15626" path="m326,16110l326,484e" filled="f" stroked="t" strokeweight=".718262pt" strokecolor="#606060">
                <v:path arrowok="t"/>
              </v:shape>
            </v:group>
            <v:group style="position:absolute;left:4937;top:7358;width:2;height:767" coordorigin="4937,7358" coordsize="2,767">
              <v:shape style="position:absolute;left:4937;top:7358;width:2;height:767" coordorigin="4937,7358" coordsize="0,767" path="m4937,8124l4937,7358e" filled="f" stroked="t" strokeweight=".957683pt" strokecolor="#646464">
                <v:path arrowok="t"/>
              </v:shape>
            </v:group>
            <v:group style="position:absolute;left:4927;top:7607;width:3515;height:2" coordorigin="4927,7607" coordsize="3515,2">
              <v:shape style="position:absolute;left:4927;top:7607;width:3515;height:2" coordorigin="4927,7607" coordsize="3515,0" path="m4927,7607l8442,7607e" filled="f" stroked="t" strokeweight=".718262pt" strokecolor="#5B5B5B">
                <v:path arrowok="t"/>
              </v:shape>
            </v:group>
            <v:group style="position:absolute;left:7824;top:7607;width:733;height:2" coordorigin="7824,7607" coordsize="733,2">
              <v:shape style="position:absolute;left:7824;top:7607;width:733;height:2" coordorigin="7824,7607" coordsize="733,0" path="m7824,7607l8557,7607e" filled="f" stroked="t" strokeweight=".478842pt" strokecolor="#3B3B3B">
                <v:path arrowok="t"/>
              </v:shape>
            </v:group>
            <v:group style="position:absolute;left:8499;top:7607;width:2184;height:2" coordorigin="8499,7607" coordsize="2184,2">
              <v:shape style="position:absolute;left:8499;top:7607;width:2184;height:2" coordorigin="8499,7607" coordsize="2184,0" path="m8499,7607l10683,7607e" filled="f" stroked="t" strokeweight=".718262pt" strokecolor="#5B5B5B">
                <v:path arrowok="t"/>
              </v:shape>
            </v:group>
            <v:group style="position:absolute;left:9907;top:7602;width:220;height:2" coordorigin="9907,7602" coordsize="220,2">
              <v:shape style="position:absolute;left:9907;top:7602;width:220;height:2" coordorigin="9907,7602" coordsize="220,0" path="m9907,7602l10127,7602e" filled="f" stroked="t" strokeweight=".478842pt" strokecolor="#343434">
                <v:path arrowok="t"/>
              </v:shape>
            </v:group>
            <v:group style="position:absolute;left:10563;top:7604;width:1039;height:2" coordorigin="10563,7604" coordsize="1039,2">
              <v:shape style="position:absolute;left:10563;top:7604;width:1039;height:2" coordorigin="10563,7604" coordsize="1039,0" path="m10563,7604l11602,7604e" filled="f" stroked="t" strokeweight=".957683pt" strokecolor="#7C7C7C">
                <v:path arrowok="t"/>
              </v:shape>
            </v:group>
            <v:group style="position:absolute;left:11600;top:7319;width:2;height:8776" coordorigin="11600,7319" coordsize="2,8776">
              <v:shape style="position:absolute;left:11600;top:7319;width:2;height:8776" coordorigin="11600,7319" coordsize="0,8776" path="m11600,16095l11600,7319e" filled="f" stroked="t" strokeweight=".957683pt" strokecolor="#6B6B6B">
                <v:path arrowok="t"/>
              </v:shape>
            </v:group>
            <v:group style="position:absolute;left:4927;top:7854;width:5037;height:2" coordorigin="4927,7854" coordsize="5037,2">
              <v:shape style="position:absolute;left:4927;top:7854;width:5037;height:2" coordorigin="4927,7854" coordsize="5037,0" path="m4927,7854l9965,7854e" filled="f" stroked="t" strokeweight=".957683pt" strokecolor="#646464">
                <v:path arrowok="t"/>
              </v:shape>
            </v:group>
            <v:group style="position:absolute;left:9907;top:7851;width:776;height:2" coordorigin="9907,7851" coordsize="776,2">
              <v:shape style="position:absolute;left:9907;top:7851;width:776;height:2" coordorigin="9907,7851" coordsize="776,0" path="m9907,7851l10683,7851e" filled="f" stroked="t" strokeweight=".478842pt" strokecolor="#3F3F3F">
                <v:path arrowok="t"/>
              </v:shape>
            </v:group>
            <v:group style="position:absolute;left:10625;top:7849;width:977;height:2" coordorigin="10625,7849" coordsize="977,2">
              <v:shape style="position:absolute;left:10625;top:7849;width:977;height:2" coordorigin="10625,7849" coordsize="977,0" path="m10625,7849l11602,7849e" filled="f" stroked="t" strokeweight=".478842pt" strokecolor="#575757">
                <v:path arrowok="t"/>
              </v:shape>
            </v:group>
            <v:group style="position:absolute;left:311;top:8117;width:3955;height:2" coordorigin="311,8117" coordsize="3955,2">
              <v:shape style="position:absolute;left:311;top:8117;width:3955;height:2" coordorigin="311,8117" coordsize="3955,0" path="m311,8117l4266,8117e" filled="f" stroked="t" strokeweight=".957683pt" strokecolor="#646464">
                <v:path arrowok="t"/>
              </v:shape>
            </v:group>
            <v:group style="position:absolute;left:4051;top:8115;width:589;height:2" coordorigin="4051,8115" coordsize="589,2">
              <v:shape style="position:absolute;left:4051;top:8115;width:589;height:2" coordorigin="4051,8115" coordsize="589,0" path="m4051,8115l4640,8115e" filled="f" stroked="t" strokeweight=".718262pt" strokecolor="#4B4B4B">
                <v:path arrowok="t"/>
              </v:shape>
            </v:group>
            <v:group style="position:absolute;left:4583;top:8120;width:1322;height:2" coordorigin="4583,8120" coordsize="1322,2">
              <v:shape style="position:absolute;left:4583;top:8120;width:1322;height:2" coordorigin="4583,8120" coordsize="1322,0" path="m4583,8120l5904,8120e" filled="f" stroked="t" strokeweight=".478842pt" strokecolor="#383838">
                <v:path arrowok="t"/>
              </v:shape>
            </v:group>
            <v:group style="position:absolute;left:5847;top:8115;width:5756;height:2" coordorigin="5847,8115" coordsize="5756,2">
              <v:shape style="position:absolute;left:5847;top:8115;width:5756;height:2" coordorigin="5847,8115" coordsize="5756,0" path="m5847,8115l11602,8115e" filled="f" stroked="t" strokeweight=".957683pt" strokecolor="#6B6B6B">
                <v:path arrowok="t"/>
              </v:shape>
            </v:group>
            <v:group style="position:absolute;left:316;top:8927;width:1408;height:2" coordorigin="316,8927" coordsize="1408,2">
              <v:shape style="position:absolute;left:316;top:8927;width:1408;height:2" coordorigin="316,8927" coordsize="1408,0" path="m316,8927l1724,8927e" filled="f" stroked="t" strokeweight=".957683pt" strokecolor="#6B6B6B">
                <v:path arrowok="t"/>
              </v:shape>
            </v:group>
            <v:group style="position:absolute;left:1666;top:8930;width:733;height:2" coordorigin="1666,8930" coordsize="733,2">
              <v:shape style="position:absolute;left:1666;top:8930;width:733;height:2" coordorigin="1666,8930" coordsize="733,0" path="m1666,8930l2399,8930e" filled="f" stroked="t" strokeweight=".478842pt" strokecolor="#3F3F3F">
                <v:path arrowok="t"/>
              </v:shape>
            </v:group>
            <v:group style="position:absolute;left:2373;top:8585;width:2;height:3240" coordorigin="2373,8585" coordsize="2,3240">
              <v:shape style="position:absolute;left:2373;top:8585;width:2;height:3240" coordorigin="2373,8585" coordsize="0,3240" path="m2373,11825l2373,8585e" filled="f" stroked="t" strokeweight=".478842pt" strokecolor="#4B4B4B">
                <v:path arrowok="t"/>
              </v:shape>
            </v:group>
            <v:group style="position:absolute;left:2327;top:8927;width:4415;height:2" coordorigin="2327,8927" coordsize="4415,2">
              <v:shape style="position:absolute;left:2327;top:8927;width:4415;height:2" coordorigin="2327,8927" coordsize="4415,0" path="m2327,8927l6742,8927e" filled="f" stroked="t" strokeweight=".957683pt" strokecolor="#646464">
                <v:path arrowok="t"/>
              </v:shape>
            </v:group>
            <v:group style="position:absolute;left:6685;top:8930;width:1872;height:2" coordorigin="6685,8930" coordsize="1872,2">
              <v:shape style="position:absolute;left:6685;top:8930;width:1872;height:2" coordorigin="6685,8930" coordsize="1872,0" path="m6685,8930l8557,8930e" filled="f" stroked="t" strokeweight=".478842pt" strokecolor="#383838">
                <v:path arrowok="t"/>
              </v:shape>
            </v:group>
            <v:group style="position:absolute;left:8499;top:8927;width:709;height:2" coordorigin="8499,8927" coordsize="709,2">
              <v:shape style="position:absolute;left:8499;top:8927;width:709;height:2" coordorigin="8499,8927" coordsize="709,0" path="m8499,8927l9208,8927e" filled="f" stroked="t" strokeweight=".718262pt" strokecolor="#5B5B5B">
                <v:path arrowok="t"/>
              </v:shape>
            </v:group>
            <v:group style="position:absolute;left:8983;top:8927;width:2624;height:2" coordorigin="8983,8927" coordsize="2624,2">
              <v:shape style="position:absolute;left:8983;top:8927;width:2624;height:2" coordorigin="8983,8927" coordsize="2624,0" path="m8983,8927l11607,8927e" filled="f" stroked="t" strokeweight=".957683pt" strokecolor="#707070">
                <v:path arrowok="t"/>
              </v:shape>
            </v:group>
            <v:group style="position:absolute;left:316;top:9860;width:11291;height:2" coordorigin="316,9860" coordsize="11291,2">
              <v:shape style="position:absolute;left:316;top:9860;width:11291;height:2" coordorigin="316,9860" coordsize="11291,0" path="m316,9860l11607,9860e" filled="f" stroked="t" strokeweight=".718262pt" strokecolor="#676767">
                <v:path arrowok="t"/>
              </v:shape>
            </v:group>
            <v:group style="position:absolute;left:316;top:10106;width:1408;height:2" coordorigin="316,10106" coordsize="1408,2">
              <v:shape style="position:absolute;left:316;top:10106;width:1408;height:2" coordorigin="316,10106" coordsize="1408,0" path="m316,10106l1724,10106e" filled="f" stroked="t" strokeweight=".718262pt" strokecolor="#6B6B6B">
                <v:path arrowok="t"/>
              </v:shape>
            </v:group>
            <v:group style="position:absolute;left:1666;top:10109;width:2006;height:2" coordorigin="1666,10109" coordsize="2006,2">
              <v:shape style="position:absolute;left:1666;top:10109;width:2006;height:2" coordorigin="1666,10109" coordsize="2006,0" path="m1666,10109l3673,10109e" filled="f" stroked="t" strokeweight=".478842pt" strokecolor="#3B3B3B">
                <v:path arrowok="t"/>
              </v:shape>
            </v:group>
            <v:group style="position:absolute;left:3615;top:10106;width:273;height:2" coordorigin="3615,10106" coordsize="273,2">
              <v:shape style="position:absolute;left:3615;top:10106;width:273;height:2" coordorigin="3615,10106" coordsize="273,0" path="m3615,10106l3888,10106e" filled="f" stroked="t" strokeweight=".718262pt" strokecolor="#545454">
                <v:path arrowok="t"/>
              </v:shape>
            </v:group>
            <v:group style="position:absolute;left:3678;top:10106;width:4204;height:2" coordorigin="3678,10106" coordsize="4204,2">
              <v:shape style="position:absolute;left:3678;top:10106;width:4204;height:2" coordorigin="3678,10106" coordsize="4204,0" path="m3678,10106l7882,10106e" filled="f" stroked="t" strokeweight=".957683pt" strokecolor="#676767">
                <v:path arrowok="t"/>
              </v:shape>
            </v:group>
            <v:group style="position:absolute;left:7824;top:10106;width:2859;height:2" coordorigin="7824,10106" coordsize="2859,2">
              <v:shape style="position:absolute;left:7824;top:10106;width:2859;height:2" coordorigin="7824,10106" coordsize="2859,0" path="m7824,10106l10683,10106e" filled="f" stroked="t" strokeweight=".478842pt" strokecolor="#484848">
                <v:path arrowok="t"/>
              </v:shape>
            </v:group>
            <v:group style="position:absolute;left:10625;top:10102;width:982;height:2" coordorigin="10625,10102" coordsize="982,2">
              <v:shape style="position:absolute;left:10625;top:10102;width:982;height:2" coordorigin="10625,10102" coordsize="982,0" path="m10625,10102l11607,10102e" filled="f" stroked="t" strokeweight=".718262pt" strokecolor="#6B6B6B">
                <v:path arrowok="t"/>
              </v:shape>
            </v:group>
            <v:group style="position:absolute;left:316;top:10351;width:6426;height:2" coordorigin="316,10351" coordsize="6426,2">
              <v:shape style="position:absolute;left:316;top:10351;width:6426;height:2" coordorigin="316,10351" coordsize="6426,0" path="m316,10351l6742,10351e" filled="f" stroked="t" strokeweight=".718262pt" strokecolor="#606060">
                <v:path arrowok="t"/>
              </v:shape>
            </v:group>
            <v:group style="position:absolute;left:6685;top:10348;width:1197;height:2" coordorigin="6685,10348" coordsize="1197,2">
              <v:shape style="position:absolute;left:6685;top:10348;width:1197;height:2" coordorigin="6685,10348" coordsize="1197,0" path="m6685,10348l7882,10348e" filled="f" stroked="t" strokeweight=".478842pt" strokecolor="#444444">
                <v:path arrowok="t"/>
              </v:shape>
            </v:group>
            <v:group style="position:absolute;left:7824;top:10348;width:3783;height:2" coordorigin="7824,10348" coordsize="3783,2">
              <v:shape style="position:absolute;left:7824;top:10348;width:3783;height:2" coordorigin="7824,10348" coordsize="3783,0" path="m7824,10348l11607,10348e" filled="f" stroked="t" strokeweight=".957683pt" strokecolor="#707070">
                <v:path arrowok="t"/>
              </v:shape>
            </v:group>
            <v:group style="position:absolute;left:766;top:10828;width:958;height:2" coordorigin="766,10828" coordsize="958,2">
              <v:shape style="position:absolute;left:766;top:10828;width:958;height:2" coordorigin="766,10828" coordsize="958,0" path="m766,10828l1724,10828e" filled="f" stroked="t" strokeweight=".718262pt" strokecolor="#6B6B6B">
                <v:path arrowok="t"/>
              </v:shape>
            </v:group>
            <v:group style="position:absolute;left:1666;top:10828;width:733;height:2" coordorigin="1666,10828" coordsize="733,2">
              <v:shape style="position:absolute;left:1666;top:10828;width:733;height:2" coordorigin="1666,10828" coordsize="733,0" path="m1666,10828l2399,10828e" filled="f" stroked="t" strokeweight=".478842pt" strokecolor="#4B4B4B">
                <v:path arrowok="t"/>
              </v:shape>
            </v:group>
            <v:group style="position:absolute;left:2164;top:10830;width:2610;height:2" coordorigin="2164,10830" coordsize="2610,2">
              <v:shape style="position:absolute;left:2164;top:10830;width:2610;height:2" coordorigin="2164,10830" coordsize="2610,0" path="m2164,10830l4774,10830e" filled="f" stroked="t" strokeweight=".957683pt" strokecolor="#6B6B6B">
                <v:path arrowok="t"/>
              </v:shape>
            </v:group>
            <v:group style="position:absolute;left:4583;top:10828;width:2160;height:2" coordorigin="4583,10828" coordsize="2160,2">
              <v:shape style="position:absolute;left:4583;top:10828;width:2160;height:2" coordorigin="4583,10828" coordsize="2160,0" path="m4583,10828l6742,10828e" filled="f" stroked="t" strokeweight=".478842pt" strokecolor="#4F4F4F">
                <v:path arrowok="t"/>
              </v:shape>
            </v:group>
            <v:group style="position:absolute;left:4903;top:10833;width:1398;height:2" coordorigin="4903,10833" coordsize="1398,2">
              <v:shape style="position:absolute;left:4903;top:10833;width:1398;height:2" coordorigin="4903,10833" coordsize="1398,0" path="m4903,10833l6302,10833e" filled="f" stroked="t" strokeweight=".478842pt" strokecolor="#4B4B4B">
                <v:path arrowok="t"/>
              </v:shape>
            </v:group>
            <v:group style="position:absolute;left:6349;top:10828;width:2054;height:2" coordorigin="6349,10828" coordsize="2054,2">
              <v:shape style="position:absolute;left:6349;top:10828;width:2054;height:2" coordorigin="6349,10828" coordsize="2054,0" path="m6349,10828l8404,10828e" filled="f" stroked="t" strokeweight=".478842pt" strokecolor="#444444">
                <v:path arrowok="t"/>
              </v:shape>
            </v:group>
            <v:group style="position:absolute;left:8327;top:10828;width:3285;height:2" coordorigin="8327,10828" coordsize="3285,2">
              <v:shape style="position:absolute;left:8327;top:10828;width:3285;height:2" coordorigin="8327,10828" coordsize="3285,0" path="m8327,10828l11612,10828e" filled="f" stroked="t" strokeweight=".957683pt" strokecolor="#747474">
                <v:path arrowok="t"/>
              </v:shape>
            </v:group>
            <v:group style="position:absolute;left:316;top:11067;width:1408;height:2" coordorigin="316,11067" coordsize="1408,2">
              <v:shape style="position:absolute;left:316;top:11067;width:1408;height:2" coordorigin="316,11067" coordsize="1408,0" path="m316,11067l1724,11067e" filled="f" stroked="t" strokeweight=".718262pt" strokecolor="#747474">
                <v:path arrowok="t"/>
              </v:shape>
            </v:group>
            <v:group style="position:absolute;left:1666;top:11067;width:733;height:2" coordorigin="1666,11067" coordsize="733,2">
              <v:shape style="position:absolute;left:1666;top:11067;width:733;height:2" coordorigin="1666,11067" coordsize="733,0" path="m1666,11067l2399,11067e" filled="f" stroked="t" strokeweight=".478842pt" strokecolor="#444444">
                <v:path arrowok="t"/>
              </v:shape>
            </v:group>
            <v:group style="position:absolute;left:2327;top:11070;width:5104;height:2" coordorigin="2327,11070" coordsize="5104,2">
              <v:shape style="position:absolute;left:2327;top:11070;width:5104;height:2" coordorigin="2327,11070" coordsize="5104,0" path="m2327,11070l7432,11070e" filled="f" stroked="t" strokeweight=".718262pt" strokecolor="#646464">
                <v:path arrowok="t"/>
              </v:shape>
            </v:group>
            <v:group style="position:absolute;left:7374;top:11067;width:1030;height:2" coordorigin="7374,11067" coordsize="1030,2">
              <v:shape style="position:absolute;left:7374;top:11067;width:1030;height:2" coordorigin="7374,11067" coordsize="1030,0" path="m7374,11067l8404,11067e" filled="f" stroked="t" strokeweight=".478842pt" strokecolor="#484848">
                <v:path arrowok="t"/>
              </v:shape>
            </v:group>
            <v:group style="position:absolute;left:8346;top:11067;width:211;height:2" coordorigin="8346,11067" coordsize="211,2">
              <v:shape style="position:absolute;left:8346;top:11067;width:211;height:2" coordorigin="8346,11067" coordsize="211,0" path="m8346,11067l8557,11067e" filled="f" stroked="t" strokeweight=".478842pt" strokecolor="#5B5B5B">
                <v:path arrowok="t"/>
              </v:shape>
            </v:group>
            <v:group style="position:absolute;left:8499;top:11065;width:3112;height:2" coordorigin="8499,11065" coordsize="3112,2">
              <v:shape style="position:absolute;left:8499;top:11065;width:3112;height:2" coordorigin="8499,11065" coordsize="3112,0" path="m8499,11065l11612,11065e" filled="f" stroked="t" strokeweight=".957683pt" strokecolor="#747474">
                <v:path arrowok="t"/>
              </v:shape>
            </v:group>
            <v:group style="position:absolute;left:321;top:11309;width:4640;height:2" coordorigin="321,11309" coordsize="4640,2">
              <v:shape style="position:absolute;left:321;top:11309;width:4640;height:2" coordorigin="321,11309" coordsize="4640,0" path="m321,11309l4961,11309e" filled="f" stroked="t" strokeweight=".957683pt" strokecolor="#646464">
                <v:path arrowok="t"/>
              </v:shape>
            </v:group>
            <v:group style="position:absolute;left:326;top:11043;width:2;height:5057" coordorigin="326,11043" coordsize="2,5057">
              <v:shape style="position:absolute;left:326;top:11043;width:2;height:5057" coordorigin="326,11043" coordsize="0,5057" path="m326,16100l326,11043e" filled="f" stroked="t" strokeweight=".478842pt" strokecolor="#575757">
                <v:path arrowok="t"/>
              </v:shape>
            </v:group>
            <v:group style="position:absolute;left:986;top:11072;width:2;height:724" coordorigin="986,11072" coordsize="2,724">
              <v:shape style="position:absolute;left:986;top:11072;width:2;height:724" coordorigin="986,11072" coordsize="0,724" path="m986,11796l986,11072e" filled="f" stroked="t" strokeweight=".239421pt" strokecolor="#707070">
                <v:path arrowok="t"/>
              </v:shape>
            </v:group>
            <v:group style="position:absolute;left:1705;top:11063;width:2;height:973" coordorigin="1705,11063" coordsize="2,973">
              <v:shape style="position:absolute;left:1705;top:11063;width:2;height:973" coordorigin="1705,11063" coordsize="0,973" path="m1705,12036l1705,11063e" filled="f" stroked="t" strokeweight=".478842pt" strokecolor="#4B4B4B">
                <v:path arrowok="t"/>
              </v:shape>
            </v:group>
            <v:group style="position:absolute;left:4903;top:11312;width:1001;height:2" coordorigin="4903,11312" coordsize="1001,2">
              <v:shape style="position:absolute;left:4903;top:11312;width:1001;height:2" coordorigin="4903,11312" coordsize="1001,0" path="m4903,11312l5904,11312e" filled="f" stroked="t" strokeweight=".478842pt" strokecolor="#383838">
                <v:path arrowok="t"/>
              </v:shape>
            </v:group>
            <v:group style="position:absolute;left:5847;top:11312;width:1551;height:2" coordorigin="5847,11312" coordsize="1551,2">
              <v:shape style="position:absolute;left:5847;top:11312;width:1551;height:2" coordorigin="5847,11312" coordsize="1551,0" path="m5847,11312l7398,11312e" filled="f" stroked="t" strokeweight=".718262pt" strokecolor="#545454">
                <v:path arrowok="t"/>
              </v:shape>
            </v:group>
            <v:group style="position:absolute;left:7417;top:11063;width:2;height:5033" coordorigin="7417,11063" coordsize="2,5033">
              <v:shape style="position:absolute;left:7417;top:11063;width:2;height:5033" coordorigin="7417,11063" coordsize="0,5033" path="m7417,16095l7417,11063e" filled="f" stroked="t" strokeweight=".478842pt" strokecolor="#575757">
                <v:path arrowok="t"/>
              </v:shape>
            </v:group>
            <v:group style="position:absolute;left:6900;top:11307;width:4712;height:2" coordorigin="6900,11307" coordsize="4712,2">
              <v:shape style="position:absolute;left:6900;top:11307;width:4712;height:2" coordorigin="6900,11307" coordsize="4712,0" path="m6900,11307l11612,11307e" filled="f" stroked="t" strokeweight=".957683pt" strokecolor="#676767">
                <v:path arrowok="t"/>
              </v:shape>
            </v:group>
            <v:group style="position:absolute;left:326;top:11767;width:2;height:1241" coordorigin="326,11767" coordsize="2,1241">
              <v:shape style="position:absolute;left:326;top:11767;width:2;height:1241" coordorigin="326,11767" coordsize="0,1241" path="m326,13009l326,11767e" filled="f" stroked="t" strokeweight=".478842pt" strokecolor="#2F2F2F">
                <v:path arrowok="t"/>
              </v:shape>
            </v:group>
            <v:group style="position:absolute;left:986;top:11796;width:2;height:1462" coordorigin="986,11796" coordsize="2,1462">
              <v:shape style="position:absolute;left:986;top:11796;width:2;height:1462" coordorigin="986,11796" coordsize="0,1462" path="m986,13258l986,11796e" filled="f" stroked="t" strokeweight=".239421pt" strokecolor="#000000">
                <v:path arrowok="t"/>
              </v:shape>
            </v:group>
            <v:group style="position:absolute;left:2375;top:11767;width:2;height:920" coordorigin="2375,11767" coordsize="2,920">
              <v:shape style="position:absolute;left:2375;top:11767;width:2;height:920" coordorigin="2375,11767" coordsize="0,920" path="m2375,12688l2375,11767e" filled="f" stroked="t" strokeweight=".478842pt" strokecolor="#2F2F2F">
                <v:path arrowok="t"/>
              </v:shape>
            </v:group>
            <v:group style="position:absolute;left:7412;top:11767;width:2;height:268" coordorigin="7412,11767" coordsize="2,268">
              <v:shape style="position:absolute;left:7412;top:11767;width:2;height:268" coordorigin="7412,11767" coordsize="0,268" path="m7412,12036l7412,11767e" filled="f" stroked="t" strokeweight=".478842pt" strokecolor="#3F3F3F">
                <v:path arrowok="t"/>
              </v:shape>
            </v:group>
            <v:group style="position:absolute;left:1705;top:11978;width:2;height:709" coordorigin="1705,11978" coordsize="2,709">
              <v:shape style="position:absolute;left:1705;top:11978;width:2;height:709" coordorigin="1705,11978" coordsize="0,709" path="m1705,12688l1705,11978e" filled="f" stroked="t" strokeweight=".478842pt" strokecolor="#343434">
                <v:path arrowok="t"/>
              </v:shape>
            </v:group>
            <v:group style="position:absolute;left:1705;top:12630;width:2;height:379" coordorigin="1705,12630" coordsize="2,379">
              <v:shape style="position:absolute;left:1705;top:12630;width:2;height:379" coordorigin="1705,12630" coordsize="0,379" path="m1705,13009l1705,12630e" filled="f" stroked="t" strokeweight=".478842pt" strokecolor="#484848">
                <v:path arrowok="t"/>
              </v:shape>
            </v:group>
            <v:group style="position:absolute;left:2373;top:12630;width:2;height:3475" coordorigin="2373,12630" coordsize="2,3475">
              <v:shape style="position:absolute;left:2373;top:12630;width:2;height:3475" coordorigin="2373,12630" coordsize="0,3475" path="m2373,16105l2373,12630e" filled="f" stroked="t" strokeweight=".957683pt" strokecolor="#707070">
                <v:path arrowok="t"/>
              </v:shape>
            </v:group>
            <v:group style="position:absolute;left:7415;top:12606;width:2;height:901" coordorigin="7415,12606" coordsize="2,901">
              <v:shape style="position:absolute;left:7415;top:12606;width:2;height:901" coordorigin="7415,12606" coordsize="0,901" path="m7415,13507l7415,12606e" filled="f" stroked="t" strokeweight=".718262pt" strokecolor="#6B6B6B">
                <v:path arrowok="t"/>
              </v:shape>
            </v:group>
            <v:group style="position:absolute;left:311;top:13253;width:268;height:2" coordorigin="311,13253" coordsize="268,2">
              <v:shape style="position:absolute;left:311;top:13253;width:268;height:2" coordorigin="311,13253" coordsize="268,0" path="m311,13253l579,13253e" filled="f" stroked="t" strokeweight=".239421pt" strokecolor="#707070">
                <v:path arrowok="t"/>
              </v:shape>
            </v:group>
            <v:group style="position:absolute;left:579;top:13253;width:412;height:2" coordorigin="579,13253" coordsize="412,2">
              <v:shape style="position:absolute;left:579;top:13253;width:412;height:2" coordorigin="579,13253" coordsize="412,0" path="m579,13253l991,13253e" filled="f" stroked="t" strokeweight=".239421pt" strokecolor="#000000">
                <v:path arrowok="t"/>
              </v:shape>
            </v:group>
            <v:group style="position:absolute;left:986;top:13253;width:1384;height:2" coordorigin="986,13253" coordsize="1384,2">
              <v:shape style="position:absolute;left:986;top:13253;width:1384;height:2" coordorigin="986,13253" coordsize="1384,0" path="m986,13253l2370,13253e" filled="f" stroked="t" strokeweight=".239421pt" strokecolor="#7C7C7C">
                <v:path arrowok="t"/>
              </v:shape>
            </v:group>
            <v:group style="position:absolute;left:1702;top:12951;width:2;height:3154" coordorigin="1702,12951" coordsize="2,3154">
              <v:shape style="position:absolute;left:1702;top:12951;width:2;height:3154" coordorigin="1702,12951" coordsize="0,3154" path="m1702,16105l1702,12951e" filled="f" stroked="t" strokeweight=".957683pt" strokecolor="#6B6B6B">
                <v:path arrowok="t"/>
              </v:shape>
            </v:group>
            <v:group style="position:absolute;left:986;top:13253;width:2;height:225" coordorigin="986,13253" coordsize="2,225">
              <v:shape style="position:absolute;left:986;top:13253;width:2;height:225" coordorigin="986,13253" coordsize="0,225" path="m986,13478l986,13253e" filled="f" stroked="t" strokeweight=".239421pt" strokecolor="#646464">
                <v:path arrowok="t"/>
              </v:shape>
            </v:group>
            <v:group style="position:absolute;left:986;top:13478;width:2;height:2607" coordorigin="986,13478" coordsize="2,2607">
              <v:shape style="position:absolute;left:986;top:13478;width:2;height:2607" coordorigin="986,13478" coordsize="0,2607" path="m986,16086l986,13478e" filled="f" stroked="t" strokeweight=".239421pt" strokecolor="#000000">
                <v:path arrowok="t"/>
              </v:shape>
            </v:group>
            <v:group style="position:absolute;left:321;top:16095;width:785;height:2" coordorigin="321,16095" coordsize="785,2">
              <v:shape style="position:absolute;left:321;top:16095;width:785;height:2" coordorigin="321,16095" coordsize="785,0" path="m321,16095l1106,16095e" filled="f" stroked="t" strokeweight=".478842pt" strokecolor="#4F4F4F">
                <v:path arrowok="t"/>
              </v:shape>
            </v:group>
            <v:group style="position:absolute;left:4903;top:16093;width:3500;height:2" coordorigin="4903,16093" coordsize="3500,2">
              <v:shape style="position:absolute;left:4903;top:16093;width:3500;height:2" coordorigin="4903,16093" coordsize="3500,0" path="m4903,16093l8404,16093e" filled="f" stroked="t" strokeweight=".478842pt" strokecolor="#4B4B4B">
                <v:path arrowok="t"/>
              </v:shape>
            </v:group>
            <v:group style="position:absolute;left:958;top:16091;width:10654;height:2" coordorigin="958,16091" coordsize="10654,2">
              <v:shape style="position:absolute;left:958;top:16091;width:10654;height:2" coordorigin="958,16091" coordsize="10654,0" path="m958,16091l11612,16091e" filled="f" stroked="t" strokeweight=".957683pt" strokecolor="#6B6B6B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4" w:lineRule="exact"/>
        <w:ind w:left="2394" w:right="-97"/>
        <w:jc w:val="left"/>
        <w:tabs>
          <w:tab w:pos="39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70"/>
          <w:b/>
          <w:bCs/>
          <w:position w:val="-3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36"/>
          <w:w w:val="7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70"/>
          <w:b/>
          <w:bCs/>
          <w:position w:val="-3"/>
        </w:rPr>
        <w:t>OPÇU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2347" w:right="-71"/>
        <w:jc w:val="left"/>
        <w:tabs>
          <w:tab w:pos="3340" w:val="left"/>
          <w:tab w:pos="40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24964"/>
          <w:spacing w:val="0"/>
          <w:w w:val="100"/>
          <w:position w:val="1"/>
        </w:rPr>
        <w:t>lı!</w:t>
      </w:r>
      <w:r>
        <w:rPr>
          <w:rFonts w:ascii="Times New Roman" w:hAnsi="Times New Roman" w:cs="Times New Roman" w:eastAsia="Times New Roman"/>
          <w:sz w:val="24"/>
          <w:szCs w:val="24"/>
          <w:color w:val="4249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249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424964"/>
          <w:spacing w:val="-2"/>
          <w:w w:val="67"/>
          <w:position w:val="1"/>
        </w:rPr>
        <w:t>e</w:t>
      </w:r>
      <w:r>
        <w:rPr>
          <w:rFonts w:ascii="Times New Roman" w:hAnsi="Times New Roman" w:cs="Times New Roman" w:eastAsia="Times New Roman"/>
          <w:sz w:val="33"/>
          <w:szCs w:val="33"/>
          <w:color w:val="3B3B3B"/>
          <w:spacing w:val="0"/>
          <w:w w:val="67"/>
          <w:position w:val="1"/>
        </w:rPr>
        <w:t>z</w:t>
      </w:r>
      <w:r>
        <w:rPr>
          <w:rFonts w:ascii="Times New Roman" w:hAnsi="Times New Roman" w:cs="Times New Roman" w:eastAsia="Times New Roman"/>
          <w:sz w:val="33"/>
          <w:szCs w:val="33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4F4F50"/>
          <w:spacing w:val="0"/>
          <w:w w:val="67"/>
          <w:b/>
          <w:bCs/>
          <w:position w:val="1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ltf.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6" w:lineRule="exact"/>
        <w:ind w:right="-20"/>
        <w:jc w:val="left"/>
        <w:tabs>
          <w:tab w:pos="700" w:val="left"/>
          <w:tab w:pos="15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2"/>
          <w:w w:val="142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91"/>
          <w:i/>
          <w:position w:val="-3"/>
        </w:rPr>
        <w:t>ç.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0"/>
          <w:w w:val="165"/>
          <w:position w:val="-3"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B5B5B6"/>
          <w:spacing w:val="57"/>
          <w:w w:val="16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67"/>
          <w:position w:val="-3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125"/>
          <w:position w:val="-3"/>
        </w:rPr>
        <w:t>,ı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39"/>
          <w:szCs w:val="39"/>
          <w:color w:val="B5B5B6"/>
          <w:spacing w:val="5"/>
          <w:w w:val="37"/>
          <w:position w:val="6"/>
        </w:rPr>
        <w:t>·</w:t>
      </w:r>
      <w:r>
        <w:rPr>
          <w:rFonts w:ascii="Arial" w:hAnsi="Arial" w:cs="Arial" w:eastAsia="Arial"/>
          <w:sz w:val="39"/>
          <w:szCs w:val="39"/>
          <w:color w:val="727272"/>
          <w:spacing w:val="0"/>
          <w:w w:val="49"/>
          <w:position w:val="6"/>
        </w:rPr>
        <w:t>··,::.</w:t>
      </w:r>
      <w:r>
        <w:rPr>
          <w:rFonts w:ascii="Arial" w:hAnsi="Arial" w:cs="Arial" w:eastAsia="Arial"/>
          <w:sz w:val="39"/>
          <w:szCs w:val="39"/>
          <w:color w:val="727272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54"/>
          <w:position w:val="-3"/>
        </w:rPr>
        <w:t>,....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-25"/>
          <w:w w:val="5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F4F50"/>
          <w:spacing w:val="-27"/>
          <w:w w:val="100"/>
          <w:position w:val="6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-1"/>
          <w:w w:val="54"/>
          <w:position w:val="-3"/>
        </w:rPr>
        <w:t>,</w:t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position w:val="6"/>
        </w:rPr>
        <w:t>'</w:t>
      </w:r>
      <w:r>
        <w:rPr>
          <w:rFonts w:ascii="Arial" w:hAnsi="Arial" w:cs="Arial" w:eastAsia="Arial"/>
          <w:sz w:val="23"/>
          <w:szCs w:val="23"/>
          <w:color w:val="4F4F50"/>
          <w:spacing w:val="-36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B5B5B6"/>
          <w:spacing w:val="-11"/>
          <w:w w:val="125"/>
          <w:position w:val="6"/>
        </w:rPr>
        <w:t>·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52"/>
          <w:position w:val="-3"/>
        </w:rPr>
        <w:t>..</w:t>
      </w:r>
      <w:r>
        <w:rPr>
          <w:rFonts w:ascii="Arial" w:hAnsi="Arial" w:cs="Arial" w:eastAsia="Arial"/>
          <w:sz w:val="18"/>
          <w:szCs w:val="18"/>
          <w:color w:val="858585"/>
          <w:spacing w:val="1"/>
          <w:w w:val="52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-17"/>
          <w:w w:val="81"/>
          <w:position w:val="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58"/>
          <w:position w:val="6"/>
        </w:rPr>
        <w:t>,.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53"/>
          <w:position w:val="-3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00"/>
          <w:cols w:num="3" w:equalWidth="0">
            <w:col w:w="4523" w:space="726"/>
            <w:col w:w="232" w:space="3020"/>
            <w:col w:w="2999"/>
          </w:cols>
        </w:sectPr>
      </w:pPr>
      <w:rPr/>
    </w:p>
    <w:p>
      <w:pPr>
        <w:spacing w:before="0" w:after="0" w:line="676" w:lineRule="exact"/>
        <w:ind w:left="881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8"/>
          <w:szCs w:val="88"/>
          <w:color w:val="2A2A2A"/>
          <w:spacing w:val="0"/>
          <w:w w:val="190"/>
          <w:position w:val="-27"/>
        </w:rPr>
        <w:t>1</w:t>
      </w:r>
      <w:r>
        <w:rPr>
          <w:rFonts w:ascii="Arial" w:hAnsi="Arial" w:cs="Arial" w:eastAsia="Arial"/>
          <w:sz w:val="88"/>
          <w:szCs w:val="88"/>
          <w:color w:val="2A2A2A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88"/>
          <w:szCs w:val="88"/>
          <w:color w:val="2A2A2A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  <w:position w:val="-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5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4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5"/>
        </w:rPr>
        <w:t>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20" w:right="6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46" w:lineRule="exact"/>
        <w:ind w:left="867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16"/>
        </w:rPr>
        <w:t>S</w:t>
      </w:r>
      <w:r>
        <w:rPr>
          <w:rFonts w:ascii="Arial" w:hAnsi="Arial" w:cs="Arial" w:eastAsia="Arial"/>
          <w:sz w:val="21"/>
          <w:szCs w:val="21"/>
          <w:color w:val="2A2A2A"/>
          <w:spacing w:val="-7"/>
          <w:w w:val="25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  <w:cols w:num="2" w:equalWidth="0">
            <w:col w:w="1340" w:space="2475"/>
            <w:col w:w="7825"/>
          </w:cols>
        </w:sectPr>
      </w:pPr>
      <w:rPr/>
    </w:p>
    <w:p>
      <w:pPr>
        <w:spacing w:before="0" w:after="0" w:line="185" w:lineRule="exact"/>
        <w:ind w:left="598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64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20"/>
        <w:jc w:val="left"/>
        <w:tabs>
          <w:tab w:pos="176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</w:rPr>
        <w:t>K:&gt;la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06.38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tabs>
          <w:tab w:pos="1760" w:val="left"/>
          <w:tab w:pos="3180" w:val="left"/>
          <w:tab w:pos="46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3223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Gaziemir-4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Gaziemir-4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20"/>
        <w:jc w:val="left"/>
        <w:tabs>
          <w:tab w:pos="1500" w:val="left"/>
          <w:tab w:pos="4280" w:val="left"/>
          <w:tab w:pos="57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6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Sigar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169" w:lineRule="auto"/>
        <w:ind w:left="3681" w:right="3452" w:firstLine="-3552"/>
        <w:jc w:val="left"/>
        <w:tabs>
          <w:tab w:pos="36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0"/>
          <w:position w:val="1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eto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75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6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4495" w:right="-20"/>
        <w:jc w:val="left"/>
        <w:tabs>
          <w:tab w:pos="5080" w:val="left"/>
          <w:tab w:pos="5600" w:val="left"/>
          <w:tab w:pos="60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464646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44"/>
          <w:szCs w:val="44"/>
          <w:color w:val="9C9C9A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9C9C9A"/>
          <w:spacing w:val="-57"/>
          <w:w w:val="54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9C9C9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9C9C9A"/>
          <w:spacing w:val="0"/>
          <w:w w:val="100"/>
          <w:position w:val="2"/>
        </w:rPr>
      </w:r>
      <w:r>
        <w:rPr>
          <w:rFonts w:ascii="Arial" w:hAnsi="Arial" w:cs="Arial" w:eastAsia="Arial"/>
          <w:sz w:val="44"/>
          <w:szCs w:val="44"/>
          <w:color w:val="161616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161616"/>
          <w:spacing w:val="-57"/>
          <w:w w:val="54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16161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16161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51"/>
          <w:position w:val="-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8"/>
          <w:w w:val="5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06.45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7" w:lineRule="auto"/>
        <w:ind w:left="2227" w:right="4086" w:firstLine="-2098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27"/>
          <w:position w:val="0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4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4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3"/>
          <w:position w:val="0"/>
        </w:rPr>
        <w:t>ıni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3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2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1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88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0"/>
        </w:rPr>
        <w:t>liL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231" w:right="-20"/>
        <w:jc w:val="left"/>
        <w:tabs>
          <w:tab w:pos="47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1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4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06.39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"/>
        </w:rPr>
        <w:t>06.44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5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3" w:lineRule="auto"/>
        <w:ind w:left="4748" w:right="4304" w:firstLine="-4619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21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7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2173" w:right="2626" w:firstLine="-2000"/>
        <w:jc w:val="left"/>
        <w:tabs>
          <w:tab w:pos="47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29" w:right="2748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95" w:right="40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1" w:lineRule="exact"/>
        <w:ind w:left="115" w:right="-20"/>
        <w:jc w:val="left"/>
        <w:tabs>
          <w:tab w:pos="2420" w:val="left"/>
          <w:tab w:pos="472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6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68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1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5591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8"/>
          <w:w w:val="6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2" w:lineRule="auto"/>
        <w:ind w:left="139" w:right="7218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250.00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58" w:lineRule="auto"/>
        <w:ind w:left="106" w:right="217" w:firstLine="2101"/>
        <w:jc w:val="right"/>
        <w:tabs>
          <w:tab w:pos="214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konteynırında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düşürülmüş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konteynıra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neti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149" w:right="65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30" w:lineRule="atLeast"/>
        <w:ind w:left="134" w:right="4144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8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" w:lineRule="exact"/>
        <w:ind w:left="13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w w:val="264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2A2A2A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48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-8"/>
          <w:w w:val="126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26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26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2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3"/>
          <w:position w:val="1"/>
        </w:rPr>
        <w:t>..,ı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49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5"/>
          <w:w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30" w:right="-20"/>
        <w:jc w:val="left"/>
        <w:tabs>
          <w:tab w:pos="104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31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324" w:lineRule="exact"/>
        <w:ind w:left="442" w:right="1780"/>
        <w:jc w:val="center"/>
        <w:tabs>
          <w:tab w:pos="5040" w:val="left"/>
          <w:tab w:pos="856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052593pt;margin-top:13.570106pt;width:4.988pt;height:8pt;mso-position-horizontal-relative:page;mso-position-vertical-relative:paragraph;z-index:-1735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A2A2A"/>
                      <w:spacing w:val="0"/>
                      <w:w w:val="49"/>
                    </w:rPr>
                    <w:t>cı.ı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6"/>
        </w:rPr>
        <w:t>'u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2"/>
          <w:position w:val="-1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28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2"/>
          <w:i/>
          <w:position w:val="-11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2"/>
          <w:i/>
          <w:position w:val="-1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26"/>
          <w:w w:val="52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2"/>
          <w:position w:val="-11"/>
        </w:rPr>
        <w:t>aYıf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4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0"/>
          <w:w w:val="52"/>
          <w:position w:val="-11"/>
        </w:rPr>
        <w:t>1m1t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20" w:right="60"/>
        </w:sectPr>
      </w:pPr>
      <w:rPr/>
    </w:p>
    <w:p>
      <w:pPr>
        <w:spacing w:before="0" w:after="0" w:line="300" w:lineRule="exact"/>
        <w:ind w:right="117"/>
        <w:jc w:val="righ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24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23"/>
          <w:w w:val="9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31"/>
          <w:w w:val="53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12"/>
          <w:w w:val="51"/>
          <w:position w:val="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33"/>
          <w:w w:val="53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9"/>
          <w:w w:val="51"/>
          <w:position w:val="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36"/>
          <w:w w:val="53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7"/>
          <w:w w:val="51"/>
          <w:position w:val="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3" w:lineRule="exact"/>
        <w:ind w:right="-176"/>
        <w:jc w:val="left"/>
        <w:tabs>
          <w:tab w:pos="1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9C9C9A"/>
          <w:w w:val="152"/>
          <w:i/>
          <w:position w:val="-60"/>
        </w:rPr>
        <w:t>1</w:t>
      </w:r>
      <w:r>
        <w:rPr>
          <w:rFonts w:ascii="Arial" w:hAnsi="Arial" w:cs="Arial" w:eastAsia="Arial"/>
          <w:sz w:val="19"/>
          <w:szCs w:val="19"/>
          <w:color w:val="9C9C9A"/>
          <w:spacing w:val="-22"/>
          <w:w w:val="100"/>
          <w:i/>
          <w:position w:val="-60"/>
        </w:rPr>
        <w:t> </w:t>
      </w:r>
      <w:r>
        <w:rPr>
          <w:rFonts w:ascii="Arial" w:hAnsi="Arial" w:cs="Arial" w:eastAsia="Arial"/>
          <w:sz w:val="91"/>
          <w:szCs w:val="91"/>
          <w:color w:val="828282"/>
          <w:spacing w:val="0"/>
          <w:w w:val="24"/>
          <w:i/>
          <w:position w:val="-60"/>
        </w:rPr>
        <w:t>"</w:t>
      </w:r>
      <w:r>
        <w:rPr>
          <w:rFonts w:ascii="Arial" w:hAnsi="Arial" w:cs="Arial" w:eastAsia="Arial"/>
          <w:sz w:val="91"/>
          <w:szCs w:val="91"/>
          <w:color w:val="828282"/>
          <w:spacing w:val="-115"/>
          <w:w w:val="100"/>
          <w:i/>
          <w:position w:val="-60"/>
        </w:rPr>
        <w:t> </w:t>
      </w:r>
      <w:r>
        <w:rPr>
          <w:rFonts w:ascii="Arial" w:hAnsi="Arial" w:cs="Arial" w:eastAsia="Arial"/>
          <w:sz w:val="91"/>
          <w:szCs w:val="91"/>
          <w:color w:val="3A4280"/>
          <w:spacing w:val="0"/>
          <w:w w:val="103"/>
          <w:i/>
          <w:position w:val="-60"/>
        </w:rPr>
        <w:t>i</w:t>
      </w:r>
      <w:r>
        <w:rPr>
          <w:rFonts w:ascii="Arial" w:hAnsi="Arial" w:cs="Arial" w:eastAsia="Arial"/>
          <w:sz w:val="91"/>
          <w:szCs w:val="91"/>
          <w:color w:val="3A4280"/>
          <w:spacing w:val="-62"/>
          <w:w w:val="102"/>
          <w:i/>
          <w:position w:val="-60"/>
        </w:rPr>
        <w:t>.</w:t>
      </w:r>
      <w:r>
        <w:rPr>
          <w:rFonts w:ascii="Arial" w:hAnsi="Arial" w:cs="Arial" w:eastAsia="Arial"/>
          <w:sz w:val="44"/>
          <w:szCs w:val="44"/>
          <w:color w:val="525782"/>
          <w:spacing w:val="0"/>
          <w:w w:val="51"/>
          <w:i/>
          <w:position w:val="-60"/>
        </w:rPr>
        <w:t>!JJ</w:t>
      </w:r>
      <w:r>
        <w:rPr>
          <w:rFonts w:ascii="Arial" w:hAnsi="Arial" w:cs="Arial" w:eastAsia="Arial"/>
          <w:sz w:val="44"/>
          <w:szCs w:val="44"/>
          <w:color w:val="525782"/>
          <w:spacing w:val="3"/>
          <w:w w:val="100"/>
          <w:i/>
          <w:position w:val="-6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240"/>
          <w:position w:val="-6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position w:val="-6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240"/>
          <w:position w:val="-60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78" w:lineRule="exact"/>
        <w:ind w:right="-170"/>
        <w:jc w:val="left"/>
        <w:rPr>
          <w:rFonts w:ascii="Times New Roman" w:hAnsi="Times New Roman" w:cs="Times New Roman" w:eastAsia="Times New Roman"/>
          <w:sz w:val="87"/>
          <w:szCs w:val="8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7"/>
          <w:szCs w:val="87"/>
          <w:color w:val="525782"/>
          <w:w w:val="105"/>
          <w:i/>
          <w:position w:val="-19"/>
        </w:rPr>
        <w:t>fi</w:t>
      </w:r>
      <w:r>
        <w:rPr>
          <w:rFonts w:ascii="Times New Roman" w:hAnsi="Times New Roman" w:cs="Times New Roman" w:eastAsia="Times New Roman"/>
          <w:sz w:val="87"/>
          <w:szCs w:val="87"/>
          <w:color w:val="525782"/>
          <w:spacing w:val="-94"/>
          <w:w w:val="105"/>
          <w:i/>
          <w:position w:val="-19"/>
        </w:rPr>
        <w:t>ı</w:t>
      </w:r>
      <w:r>
        <w:rPr>
          <w:rFonts w:ascii="Times New Roman" w:hAnsi="Times New Roman" w:cs="Times New Roman" w:eastAsia="Times New Roman"/>
          <w:sz w:val="87"/>
          <w:szCs w:val="87"/>
          <w:color w:val="343862"/>
          <w:spacing w:val="0"/>
          <w:w w:val="43"/>
          <w:i/>
          <w:position w:val="-19"/>
        </w:rPr>
        <w:t>;rı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7" w:lineRule="exact"/>
        <w:ind w:right="-83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249"/>
          <w:position w:val="-2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6"/>
          <w:position w:val="-2"/>
        </w:rPr>
        <w:t>tf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41"/>
          <w:w w:val="86"/>
          <w:position w:val="-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4"/>
          <w:w w:val="159"/>
          <w:position w:val="-1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80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1"/>
          <w:w w:val="159"/>
          <w:position w:val="-1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4"/>
          <w:position w:val="-2"/>
        </w:rPr>
        <w:t>ye.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56"/>
          <w:w w:val="95"/>
          <w:position w:val="-2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-11"/>
        </w:rPr>
        <w:t>\;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30"/>
          <w:w w:val="100"/>
          <w:position w:val="-11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9C9C9A"/>
          <w:spacing w:val="0"/>
          <w:w w:val="138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exact"/>
        <w:ind w:right="-88"/>
        <w:jc w:val="left"/>
        <w:tabs>
          <w:tab w:pos="1000" w:val="left"/>
        </w:tabs>
        <w:rPr>
          <w:rFonts w:ascii="Arial" w:hAnsi="Arial" w:cs="Arial" w:eastAsia="Arial"/>
          <w:sz w:val="105"/>
          <w:szCs w:val="10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7"/>
          <w:w w:val="242"/>
          <w:position w:val="-1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45"/>
          <w:position w:val="-14"/>
        </w:rPr>
        <w:t>'.&gt;o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46"/>
          <w:position w:val="-1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42"/>
          <w:position w:val="-14"/>
        </w:rPr>
        <w:t>c-/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42"/>
          <w:position w:val="-14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42"/>
          <w:position w:val="-14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13"/>
          <w:w w:val="42"/>
          <w:position w:val="-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A"/>
          <w:spacing w:val="0"/>
          <w:w w:val="100"/>
          <w:position w:val="-14"/>
        </w:rPr>
        <w:t>'J!.</w:t>
      </w:r>
      <w:r>
        <w:rPr>
          <w:rFonts w:ascii="Times New Roman" w:hAnsi="Times New Roman" w:cs="Times New Roman" w:eastAsia="Times New Roman"/>
          <w:sz w:val="16"/>
          <w:szCs w:val="16"/>
          <w:color w:val="9C9C9A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A"/>
          <w:spacing w:val="1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94"/>
          <w:position w:val="-14"/>
        </w:rPr>
        <w:t>',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14"/>
        </w:rPr>
      </w:r>
      <w:r>
        <w:rPr>
          <w:rFonts w:ascii="Arial" w:hAnsi="Arial" w:cs="Arial" w:eastAsia="Arial"/>
          <w:sz w:val="105"/>
          <w:szCs w:val="105"/>
          <w:color w:val="343862"/>
          <w:spacing w:val="0"/>
          <w:w w:val="373"/>
          <w:position w:val="-69"/>
        </w:rPr>
        <w:t>l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  <w:cols w:num="5" w:equalWidth="0">
            <w:col w:w="660" w:space="1934"/>
            <w:col w:w="1705" w:space="861"/>
            <w:col w:w="1050" w:space="2396"/>
            <w:col w:w="795" w:space="235"/>
            <w:col w:w="2004"/>
          </w:cols>
        </w:sectPr>
      </w:pPr>
      <w:rPr/>
    </w:p>
    <w:p>
      <w:pPr>
        <w:spacing w:before="0" w:after="0" w:line="328" w:lineRule="exact"/>
        <w:ind w:left="5021" w:right="-20"/>
        <w:jc w:val="left"/>
        <w:tabs>
          <w:tab w:pos="866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6D6D8C"/>
          <w:spacing w:val="0"/>
          <w:w w:val="100"/>
          <w:i/>
        </w:rPr>
        <w:t>r.?</w:t>
      </w:r>
      <w:r>
        <w:rPr>
          <w:rFonts w:ascii="Times New Roman" w:hAnsi="Times New Roman" w:cs="Times New Roman" w:eastAsia="Times New Roman"/>
          <w:sz w:val="32"/>
          <w:szCs w:val="32"/>
          <w:color w:val="6D6D8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6D6D8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0"/>
          <w:w w:val="88"/>
          <w:position w:val="-8"/>
        </w:rPr>
        <w:t>Il</w:t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-33"/>
          <w:w w:val="88"/>
          <w:position w:val="-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90"/>
          <w:position w:val="-8"/>
        </w:rPr>
        <w:t>U.le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16"/>
          <w:w w:val="91"/>
          <w:position w:val="-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0"/>
          <w:w w:val="31"/>
          <w:position w:val="-8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-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8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30"/>
          <w:w w:val="100"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606262"/>
          <w:spacing w:val="0"/>
          <w:w w:val="116"/>
          <w:position w:val="-8"/>
        </w:rPr>
        <w:t>q</w:t>
      </w:r>
      <w:r>
        <w:rPr>
          <w:rFonts w:ascii="Arial" w:hAnsi="Arial" w:cs="Arial" w:eastAsia="Arial"/>
          <w:sz w:val="32"/>
          <w:szCs w:val="32"/>
          <w:color w:val="606262"/>
          <w:spacing w:val="-11"/>
          <w:w w:val="116"/>
          <w:position w:val="-8"/>
        </w:rPr>
        <w:t>s</w:t>
      </w:r>
      <w:r>
        <w:rPr>
          <w:rFonts w:ascii="Arial" w:hAnsi="Arial" w:cs="Arial" w:eastAsia="Arial"/>
          <w:sz w:val="32"/>
          <w:szCs w:val="32"/>
          <w:color w:val="828282"/>
          <w:spacing w:val="-30"/>
          <w:w w:val="146"/>
          <w:position w:val="-8"/>
        </w:rPr>
        <w:t>u</w:t>
      </w:r>
      <w:r>
        <w:rPr>
          <w:rFonts w:ascii="Arial" w:hAnsi="Arial" w:cs="Arial" w:eastAsia="Arial"/>
          <w:sz w:val="32"/>
          <w:szCs w:val="32"/>
          <w:color w:val="606262"/>
          <w:spacing w:val="-58"/>
          <w:w w:val="105"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828282"/>
          <w:spacing w:val="0"/>
          <w:w w:val="74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34" w:right="-20"/>
        <w:jc w:val="left"/>
        <w:tabs>
          <w:tab w:pos="4900" w:val="left"/>
          <w:tab w:pos="86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100"/>
          <w:position w:val="-6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İsmail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ÇAGL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7"/>
          <w:szCs w:val="47"/>
          <w:color w:val="828282"/>
          <w:spacing w:val="0"/>
          <w:w w:val="49"/>
          <w:i/>
          <w:position w:val="-15"/>
        </w:rPr>
        <w:t>{</w:t>
      </w:r>
      <w:r>
        <w:rPr>
          <w:rFonts w:ascii="Times New Roman" w:hAnsi="Times New Roman" w:cs="Times New Roman" w:eastAsia="Times New Roman"/>
          <w:sz w:val="47"/>
          <w:szCs w:val="47"/>
          <w:color w:val="828282"/>
          <w:spacing w:val="0"/>
          <w:w w:val="49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828282"/>
          <w:spacing w:val="27"/>
          <w:w w:val="49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64646"/>
          <w:spacing w:val="0"/>
          <w:w w:val="52"/>
          <w:i/>
          <w:position w:val="-15"/>
        </w:rPr>
        <w:t>)</w:t>
      </w:r>
      <w:r>
        <w:rPr>
          <w:rFonts w:ascii="Times New Roman" w:hAnsi="Times New Roman" w:cs="Times New Roman" w:eastAsia="Times New Roman"/>
          <w:sz w:val="47"/>
          <w:szCs w:val="47"/>
          <w:color w:val="464646"/>
          <w:spacing w:val="0"/>
          <w:w w:val="51"/>
          <w:i/>
          <w:position w:val="-15"/>
        </w:rPr>
        <w:t>fton{lng</w:t>
      </w:r>
      <w:r>
        <w:rPr>
          <w:rFonts w:ascii="Times New Roman" w:hAnsi="Times New Roman" w:cs="Times New Roman" w:eastAsia="Times New Roman"/>
          <w:sz w:val="47"/>
          <w:szCs w:val="47"/>
          <w:color w:val="464646"/>
          <w:spacing w:val="-63"/>
          <w:w w:val="100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606262"/>
          <w:spacing w:val="-10"/>
          <w:w w:val="215"/>
          <w:position w:val="-15"/>
        </w:rPr>
        <w:t>}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71"/>
          <w:position w:val="-15"/>
        </w:rPr>
        <w:t>c</w:t>
      </w:r>
      <w:r>
        <w:rPr>
          <w:rFonts w:ascii="Arial" w:hAnsi="Arial" w:cs="Arial" w:eastAsia="Arial"/>
          <w:sz w:val="25"/>
          <w:szCs w:val="25"/>
          <w:color w:val="464646"/>
          <w:spacing w:val="-42"/>
          <w:w w:val="70"/>
          <w:position w:val="-15"/>
        </w:rPr>
        <w:t>ı</w:t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90"/>
          <w:position w:val="-15"/>
        </w:rPr>
        <w:t>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</w:sectPr>
      </w:pPr>
      <w:rPr/>
    </w:p>
    <w:p>
      <w:pPr>
        <w:spacing w:before="0" w:after="0" w:line="193" w:lineRule="exact"/>
        <w:ind w:left="2532" w:right="-20"/>
        <w:jc w:val="left"/>
        <w:tabs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28282"/>
          <w:spacing w:val="-11"/>
          <w:w w:val="172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9C9C9A"/>
          <w:spacing w:val="0"/>
          <w:w w:val="92"/>
          <w:position w:val="-2"/>
        </w:rPr>
        <w:t>tfc</w:t>
      </w:r>
      <w:r>
        <w:rPr>
          <w:rFonts w:ascii="Arial" w:hAnsi="Arial" w:cs="Arial" w:eastAsia="Arial"/>
          <w:sz w:val="19"/>
          <w:szCs w:val="19"/>
          <w:color w:val="9C9C9A"/>
          <w:spacing w:val="11"/>
          <w:w w:val="92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3"/>
          <w:position w:val="-2"/>
        </w:rPr>
        <w:t>iy</w:t>
      </w:r>
      <w:r>
        <w:rPr>
          <w:rFonts w:ascii="Arial" w:hAnsi="Arial" w:cs="Arial" w:eastAsia="Arial"/>
          <w:sz w:val="19"/>
          <w:szCs w:val="19"/>
          <w:color w:val="2A2A2A"/>
          <w:spacing w:val="-3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464646"/>
          <w:spacing w:val="12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100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er</w:t>
      </w:r>
      <w:r>
        <w:rPr>
          <w:rFonts w:ascii="Arial" w:hAnsi="Arial" w:cs="Arial" w:eastAsia="Arial"/>
          <w:sz w:val="19"/>
          <w:szCs w:val="19"/>
          <w:color w:val="464646"/>
          <w:spacing w:val="6"/>
          <w:w w:val="100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2A2A2A"/>
          <w:spacing w:val="8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z</w:t>
      </w:r>
      <w:r>
        <w:rPr>
          <w:rFonts w:ascii="Arial" w:hAnsi="Arial" w:cs="Arial" w:eastAsia="Arial"/>
          <w:sz w:val="19"/>
          <w:szCs w:val="19"/>
          <w:color w:val="464646"/>
          <w:spacing w:val="4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04"/>
          <w:position w:val="-2"/>
        </w:rPr>
        <w:t>U</w:t>
      </w:r>
      <w:r>
        <w:rPr>
          <w:rFonts w:ascii="Arial" w:hAnsi="Arial" w:cs="Arial" w:eastAsia="Arial"/>
          <w:sz w:val="19"/>
          <w:szCs w:val="19"/>
          <w:color w:val="606262"/>
          <w:spacing w:val="8"/>
          <w:w w:val="104"/>
          <w:position w:val="-2"/>
        </w:rPr>
        <w:t>ö</w:t>
      </w:r>
      <w:r>
        <w:rPr>
          <w:rFonts w:ascii="Arial" w:hAnsi="Arial" w:cs="Arial" w:eastAsia="Arial"/>
          <w:sz w:val="19"/>
          <w:szCs w:val="19"/>
          <w:color w:val="464646"/>
          <w:spacing w:val="-1"/>
          <w:w w:val="115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9C9C9A"/>
          <w:spacing w:val="0"/>
          <w:w w:val="20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9C9C9A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i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5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2489" w:right="-88"/>
        <w:jc w:val="left"/>
        <w:tabs>
          <w:tab w:pos="8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3"/>
        </w:rPr>
        <w:t>1.Post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3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0"/>
          <w:position w:val="3"/>
        </w:rPr>
        <w:t>Grup</w:t>
      </w:r>
      <w:r>
        <w:rPr>
          <w:rFonts w:ascii="Arial" w:hAnsi="Arial" w:cs="Arial" w:eastAsia="Arial"/>
          <w:sz w:val="19"/>
          <w:szCs w:val="19"/>
          <w:color w:val="2A2A2A"/>
          <w:spacing w:val="-8"/>
          <w:w w:val="110"/>
          <w:position w:val="3"/>
        </w:rPr>
        <w:t>l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10"/>
          <w:position w:val="3"/>
        </w:rPr>
        <w:t>er</w:t>
      </w:r>
      <w:r>
        <w:rPr>
          <w:rFonts w:ascii="Arial" w:hAnsi="Arial" w:cs="Arial" w:eastAsia="Arial"/>
          <w:sz w:val="19"/>
          <w:szCs w:val="19"/>
          <w:color w:val="464646"/>
          <w:spacing w:val="8"/>
          <w:w w:val="11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44"/>
          <w:position w:val="3"/>
        </w:rPr>
        <w:t>/</w:t>
      </w:r>
      <w:r>
        <w:rPr>
          <w:rFonts w:ascii="Arial" w:hAnsi="Arial" w:cs="Arial" w:eastAsia="Arial"/>
          <w:sz w:val="19"/>
          <w:szCs w:val="19"/>
          <w:color w:val="606262"/>
          <w:spacing w:val="7"/>
          <w:w w:val="108"/>
          <w:position w:val="3"/>
        </w:rPr>
        <w:t>\</w:t>
      </w:r>
      <w:r>
        <w:rPr>
          <w:rFonts w:ascii="Arial" w:hAnsi="Arial" w:cs="Arial" w:eastAsia="Arial"/>
          <w:sz w:val="19"/>
          <w:szCs w:val="19"/>
          <w:color w:val="828282"/>
          <w:spacing w:val="-6"/>
          <w:w w:val="175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94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606262"/>
          <w:spacing w:val="6"/>
          <w:w w:val="93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20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B1B1B1"/>
          <w:spacing w:val="9"/>
          <w:w w:val="120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828282"/>
          <w:spacing w:val="0"/>
          <w:w w:val="143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82828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828282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464646"/>
          <w:spacing w:val="-45"/>
          <w:w w:val="89"/>
          <w:position w:val="11"/>
        </w:rPr>
        <w:t>M</w:t>
      </w:r>
      <w:r>
        <w:rPr>
          <w:rFonts w:ascii="Arial" w:hAnsi="Arial" w:cs="Arial" w:eastAsia="Arial"/>
          <w:sz w:val="26"/>
          <w:szCs w:val="26"/>
          <w:color w:val="B1B1B1"/>
          <w:spacing w:val="-33"/>
          <w:w w:val="102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2A2A2A"/>
          <w:spacing w:val="-67"/>
          <w:w w:val="90"/>
          <w:position w:val="11"/>
        </w:rPr>
        <w:t>ü</w:t>
      </w:r>
      <w:r>
        <w:rPr>
          <w:rFonts w:ascii="Arial" w:hAnsi="Arial" w:cs="Arial" w:eastAsia="Arial"/>
          <w:sz w:val="26"/>
          <w:szCs w:val="26"/>
          <w:color w:val="B1B1B1"/>
          <w:spacing w:val="-16"/>
          <w:w w:val="102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90"/>
          <w:w w:val="102"/>
          <w:position w:val="11"/>
        </w:rPr>
        <w:t>d</w:t>
      </w:r>
      <w:r>
        <w:rPr>
          <w:rFonts w:ascii="Arial" w:hAnsi="Arial" w:cs="Arial" w:eastAsia="Arial"/>
          <w:sz w:val="26"/>
          <w:szCs w:val="26"/>
          <w:color w:val="B1B1B1"/>
          <w:spacing w:val="-40"/>
          <w:w w:val="102"/>
          <w:position w:val="1"/>
        </w:rPr>
        <w:t>,</w:t>
      </w:r>
      <w:r>
        <w:rPr>
          <w:rFonts w:ascii="Arial" w:hAnsi="Arial" w:cs="Arial" w:eastAsia="Arial"/>
          <w:sz w:val="24"/>
          <w:szCs w:val="24"/>
          <w:color w:val="B1B1B1"/>
          <w:spacing w:val="0"/>
          <w:w w:val="52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B1B1B1"/>
          <w:spacing w:val="-11"/>
          <w:w w:val="52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3"/>
          <w:w w:val="102"/>
          <w:position w:val="1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-92"/>
          <w:w w:val="69"/>
          <w:position w:val="1"/>
        </w:rPr>
        <w:t>-</w:t>
      </w:r>
      <w:r>
        <w:rPr>
          <w:rFonts w:ascii="Arial" w:hAnsi="Arial" w:cs="Arial" w:eastAsia="Arial"/>
          <w:sz w:val="19"/>
          <w:szCs w:val="19"/>
          <w:color w:val="464646"/>
          <w:spacing w:val="-44"/>
          <w:w w:val="101"/>
          <w:position w:val="11"/>
        </w:rPr>
        <w:t>"</w:t>
      </w:r>
      <w:r>
        <w:rPr>
          <w:rFonts w:ascii="Arial" w:hAnsi="Arial" w:cs="Arial" w:eastAsia="Arial"/>
          <w:sz w:val="19"/>
          <w:szCs w:val="19"/>
          <w:color w:val="606262"/>
          <w:spacing w:val="-35"/>
          <w:w w:val="126"/>
          <w:position w:val="1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-35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-74"/>
          <w:w w:val="100"/>
          <w:u w:val="single" w:color="9B9B99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-74"/>
          <w:w w:val="100"/>
          <w:u w:val="single" w:color="9B9B99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-74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-74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464646"/>
          <w:spacing w:val="-16"/>
          <w:w w:val="91"/>
          <w:position w:val="11"/>
        </w:rPr>
        <w:t>§</w:t>
      </w:r>
      <w:r>
        <w:rPr>
          <w:rFonts w:ascii="Times New Roman" w:hAnsi="Times New Roman" w:cs="Times New Roman" w:eastAsia="Times New Roman"/>
          <w:sz w:val="30"/>
          <w:szCs w:val="30"/>
          <w:color w:val="9C9C9A"/>
          <w:spacing w:val="0"/>
          <w:w w:val="27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64646"/>
          <w:w w:val="73"/>
        </w:rPr>
        <w:t>ı'Sı.ı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3"/>
          <w:w w:val="74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56"/>
        </w:rPr>
        <w:t>ı'l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87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0"/>
          <w:position w:val="8"/>
        </w:rPr>
        <w:t>ru</w:t>
      </w:r>
      <w:r>
        <w:rPr>
          <w:rFonts w:ascii="Arial" w:hAnsi="Arial" w:cs="Arial" w:eastAsia="Arial"/>
          <w:sz w:val="19"/>
          <w:szCs w:val="19"/>
          <w:color w:val="464646"/>
          <w:spacing w:val="-13"/>
          <w:w w:val="90"/>
          <w:position w:val="8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06262"/>
          <w:spacing w:val="0"/>
          <w:w w:val="73"/>
          <w:i/>
          <w:position w:val="8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606262"/>
          <w:spacing w:val="-33"/>
          <w:w w:val="73"/>
          <w:i/>
          <w:position w:val="8"/>
        </w:rPr>
        <w:t>'</w:t>
      </w:r>
      <w:r>
        <w:rPr>
          <w:rFonts w:ascii="Arial" w:hAnsi="Arial" w:cs="Arial" w:eastAsia="Arial"/>
          <w:sz w:val="37"/>
          <w:szCs w:val="37"/>
          <w:color w:val="B1B1B1"/>
          <w:spacing w:val="-57"/>
          <w:w w:val="77"/>
          <w:position w:val="-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C9C9A"/>
          <w:spacing w:val="0"/>
          <w:w w:val="86"/>
          <w:i/>
          <w:position w:val="8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  <w:cols w:num="3" w:equalWidth="0">
            <w:col w:w="9280" w:space="82"/>
            <w:col w:w="472" w:space="471"/>
            <w:col w:w="1335"/>
          </w:cols>
        </w:sectPr>
      </w:pPr>
      <w:rPr/>
    </w:p>
    <w:p>
      <w:pPr>
        <w:spacing w:before="97" w:after="0" w:line="240" w:lineRule="auto"/>
        <w:ind w:right="1042"/>
        <w:jc w:val="right"/>
        <w:tabs>
          <w:tab w:pos="660" w:val="left"/>
          <w:tab w:pos="1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111694pt;margin-top:10.020777pt;width:7.942975pt;height:18.5pt;mso-position-horizontal-relative:page;mso-position-vertical-relative:paragraph;z-index:-17356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9C9C9A"/>
                      <w:spacing w:val="0"/>
                      <w:w w:val="154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C9C9A"/>
          <w:spacing w:val="0"/>
          <w:w w:val="6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9C9C9A"/>
          <w:spacing w:val="-14"/>
          <w:w w:val="6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8"/>
          <w:w w:val="14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55"/>
          <w:w w:val="14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7"/>
          <w:w w:val="8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0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34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38"/>
          <w:i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32"/>
          <w:w w:val="41"/>
          <w:i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i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21"/>
          <w:w w:val="13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8"/>
          <w:w w:val="16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C9C9A"/>
          <w:spacing w:val="0"/>
          <w:w w:val="74"/>
        </w:rPr>
        <w:t>'ı</w:t>
      </w:r>
      <w:r>
        <w:rPr>
          <w:rFonts w:ascii="Times New Roman" w:hAnsi="Times New Roman" w:cs="Times New Roman" w:eastAsia="Times New Roman"/>
          <w:sz w:val="17"/>
          <w:szCs w:val="17"/>
          <w:color w:val="9C9C9A"/>
          <w:spacing w:val="9"/>
          <w:w w:val="75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31"/>
        </w:rPr>
        <w:t>··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59"/>
        </w:rPr>
        <w:t>::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98"/>
          <w:i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20" w:right="60"/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left="5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  <w:position w:val="-3"/>
        </w:rPr>
        <w:t>2:!l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546" w:right="-116"/>
        <w:jc w:val="left"/>
        <w:tabs>
          <w:tab w:pos="3140" w:val="left"/>
          <w:tab w:pos="404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-1"/>
          <w:w w:val="55"/>
          <w:position w:val="9"/>
        </w:rPr>
        <w:t>:</w:t>
      </w:r>
      <w:r>
        <w:rPr>
          <w:rFonts w:ascii="Arial" w:hAnsi="Arial" w:cs="Arial" w:eastAsia="Arial"/>
          <w:sz w:val="31"/>
          <w:szCs w:val="31"/>
          <w:color w:val="2A2A2A"/>
          <w:spacing w:val="-107"/>
          <w:w w:val="71"/>
          <w:position w:val="9"/>
        </w:rPr>
        <w:t>"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5"/>
          <w:position w:val="9"/>
        </w:rPr>
        <w:t>:</w:t>
      </w:r>
      <w:r>
        <w:rPr>
          <w:rFonts w:ascii="Arial" w:hAnsi="Arial" w:cs="Arial" w:eastAsia="Arial"/>
          <w:sz w:val="25"/>
          <w:szCs w:val="25"/>
          <w:color w:val="2A2A2A"/>
          <w:spacing w:val="-10"/>
          <w:w w:val="56"/>
          <w:position w:val="9"/>
        </w:rPr>
        <w:t>r</w:t>
      </w:r>
      <w:r>
        <w:rPr>
          <w:rFonts w:ascii="Arial" w:hAnsi="Arial" w:cs="Arial" w:eastAsia="Arial"/>
          <w:sz w:val="31"/>
          <w:szCs w:val="31"/>
          <w:color w:val="2A2A2A"/>
          <w:spacing w:val="-45"/>
          <w:w w:val="71"/>
          <w:position w:val="9"/>
        </w:rPr>
        <w:t>'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5"/>
          <w:position w:val="9"/>
        </w:rPr>
        <w:t>: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9"/>
        </w:rPr>
      </w:r>
      <w:r>
        <w:rPr>
          <w:rFonts w:ascii="Courier New" w:hAnsi="Courier New" w:cs="Courier New" w:eastAsia="Courier New"/>
          <w:sz w:val="31"/>
          <w:szCs w:val="31"/>
          <w:color w:val="464646"/>
          <w:spacing w:val="0"/>
          <w:w w:val="240"/>
          <w:position w:val="-8"/>
        </w:rPr>
        <w:t>d</w:t>
      </w:r>
      <w:r>
        <w:rPr>
          <w:rFonts w:ascii="Courier New" w:hAnsi="Courier New" w:cs="Courier New" w:eastAsia="Courier New"/>
          <w:sz w:val="31"/>
          <w:szCs w:val="31"/>
          <w:color w:val="464646"/>
          <w:spacing w:val="0"/>
          <w:w w:val="100"/>
          <w:position w:val="-8"/>
        </w:rPr>
        <w:tab/>
      </w:r>
      <w:r>
        <w:rPr>
          <w:rFonts w:ascii="Courier New" w:hAnsi="Courier New" w:cs="Courier New" w:eastAsia="Courier New"/>
          <w:sz w:val="31"/>
          <w:szCs w:val="31"/>
          <w:color w:val="464646"/>
          <w:spacing w:val="0"/>
          <w:w w:val="240"/>
          <w:position w:val="-8"/>
        </w:rPr>
        <w:t>P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left="392" w:right="-9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862"/>
          <w:spacing w:val="0"/>
          <w:w w:val="89"/>
          <w:position w:val="-2"/>
        </w:rPr>
        <w:t>"""S'tr</w:t>
      </w:r>
      <w:r>
        <w:rPr>
          <w:rFonts w:ascii="Times New Roman" w:hAnsi="Times New Roman" w:cs="Times New Roman" w:eastAsia="Times New Roman"/>
          <w:sz w:val="19"/>
          <w:szCs w:val="19"/>
          <w:color w:val="343862"/>
          <w:spacing w:val="7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2"/>
        </w:rPr>
        <w:t>KAP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2"/>
        </w:rPr>
        <w:t>USUZ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31"/>
          <w:szCs w:val="31"/>
          <w:color w:val="464646"/>
          <w:spacing w:val="-12"/>
          <w:w w:val="240"/>
          <w:position w:val="-4"/>
        </w:rPr>
        <w:t>Ç</w:t>
      </w:r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32"/>
          <w:position w:val="-4"/>
        </w:rPr>
        <w:t>&lt;</w:t>
      </w:r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100"/>
          <w:position w:val="-4"/>
        </w:rPr>
        <w:tab/>
      </w:r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C9A"/>
          <w:spacing w:val="0"/>
          <w:w w:val="218"/>
        </w:rPr>
        <w:t>,,</w:t>
      </w:r>
      <w:r>
        <w:rPr>
          <w:rFonts w:ascii="Times New Roman" w:hAnsi="Times New Roman" w:cs="Times New Roman" w:eastAsia="Times New Roman"/>
          <w:sz w:val="10"/>
          <w:szCs w:val="10"/>
          <w:color w:val="9C9C9A"/>
          <w:spacing w:val="-16"/>
          <w:w w:val="21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23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58"/>
        </w:rPr>
        <w:t>r..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  <w:cols w:num="3" w:equalWidth="0">
            <w:col w:w="4495" w:space="0"/>
            <w:col w:w="2059" w:space="2981"/>
            <w:col w:w="2105"/>
          </w:cols>
        </w:sectPr>
      </w:pPr>
      <w:rPr/>
    </w:p>
    <w:p>
      <w:pPr>
        <w:spacing w:before="0" w:after="0" w:line="235" w:lineRule="exact"/>
        <w:ind w:left="2714" w:right="-20"/>
        <w:jc w:val="left"/>
        <w:tabs>
          <w:tab w:pos="3640" w:val="left"/>
          <w:tab w:pos="42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5.556092pt;margin-top:26.490381pt;width:565.643438pt;height:791.215894pt;mso-position-horizontal-relative:page;mso-position-vertical-relative:page;z-index:-17358" coordorigin="311,530" coordsize="11313,15824">
            <v:group style="position:absolute;left:330;top:554;width:7845;height:2" coordorigin="330,554" coordsize="7845,2">
              <v:shape style="position:absolute;left:330;top:554;width:7845;height:2" coordorigin="330,554" coordsize="7845,0" path="m330,554l8175,554e" filled="f" stroked="t" strokeweight=".957298pt" strokecolor="#5B5B5B">
                <v:path arrowok="t"/>
              </v:shape>
            </v:group>
            <v:group style="position:absolute;left:335;top:537;width:2;height:1573" coordorigin="335,537" coordsize="2,1573">
              <v:shape style="position:absolute;left:335;top:537;width:2;height:1573" coordorigin="335,537" coordsize="0,1573" path="m335,2110l335,537e" filled="f" stroked="t" strokeweight=".717973pt" strokecolor="#707070">
                <v:path arrowok="t"/>
              </v:shape>
            </v:group>
            <v:group style="position:absolute;left:972;top:551;width:771;height:2" coordorigin="972,551" coordsize="771,2">
              <v:shape style="position:absolute;left:972;top:551;width:771;height:2" coordorigin="972,551" coordsize="771,0" path="m972,551l1742,551e" filled="f" stroked="t" strokeweight=".957298pt" strokecolor="#747474">
                <v:path arrowok="t"/>
              </v:shape>
            </v:group>
            <v:group style="position:absolute;left:2369;top:542;width:2;height:1544" coordorigin="2369,542" coordsize="2,1544">
              <v:shape style="position:absolute;left:2369;top:542;width:2;height:1544" coordorigin="2369,542" coordsize="0,1544" path="m2369,2086l2369,542e" filled="f" stroked="t" strokeweight=".717973pt" strokecolor="#444444">
                <v:path arrowok="t"/>
              </v:shape>
            </v:group>
            <v:group style="position:absolute;left:5160;top:561;width:3303;height:2" coordorigin="5160,561" coordsize="3303,2">
              <v:shape style="position:absolute;left:5160;top:561;width:3303;height:2" coordorigin="5160,561" coordsize="3303,0" path="m5160,561l8463,561e" filled="f" stroked="t" strokeweight=".957298pt" strokecolor="#545454">
                <v:path arrowok="t"/>
              </v:shape>
            </v:group>
            <v:group style="position:absolute;left:8333;top:561;width:871;height:2" coordorigin="8333,561" coordsize="871,2">
              <v:shape style="position:absolute;left:8333;top:561;width:871;height:2" coordorigin="8333,561" coordsize="871,0" path="m8333,561l9204,561e" filled="f" stroked="t" strokeweight=".478649pt" strokecolor="#3B3B3B">
                <v:path arrowok="t"/>
              </v:shape>
            </v:group>
            <v:group style="position:absolute;left:9180;top:556;width:2;height:1534" coordorigin="9180,556" coordsize="2,1534">
              <v:shape style="position:absolute;left:9180;top:556;width:2;height:1534" coordorigin="9180,556" coordsize="0,1534" path="m9180,2090l9180,556e" filled="f" stroked="t" strokeweight=".717973pt" strokecolor="#575757">
                <v:path arrowok="t"/>
              </v:shape>
            </v:group>
            <v:group style="position:absolute;left:9128;top:561;width:1125;height:2" coordorigin="9128,561" coordsize="1125,2">
              <v:shape style="position:absolute;left:9128;top:561;width:1125;height:2" coordorigin="9128,561" coordsize="1125,0" path="m9128,561l10253,561e" filled="f" stroked="t" strokeweight=".478649pt" strokecolor="#282328">
                <v:path arrowok="t"/>
              </v:shape>
            </v:group>
            <v:group style="position:absolute;left:10195;top:559;width:1374;height:2" coordorigin="10195,559" coordsize="1374,2">
              <v:shape style="position:absolute;left:10195;top:559;width:1374;height:2" coordorigin="10195,559" coordsize="1374,0" path="m10195,559l11569,559e" filled="f" stroked="t" strokeweight=".957298pt" strokecolor="#676767">
                <v:path arrowok="t"/>
              </v:shape>
            </v:group>
            <v:group style="position:absolute;left:11564;top:556;width:2;height:1645" coordorigin="11564,556" coordsize="2,1645">
              <v:shape style="position:absolute;left:11564;top:556;width:2;height:1645" coordorigin="11564,556" coordsize="0,1645" path="m11564,2201l11564,556e" filled="f" stroked="t" strokeweight=".717973pt" strokecolor="#5B5B5B">
                <v:path arrowok="t"/>
              </v:shape>
            </v:group>
            <v:group style="position:absolute;left:11564;top:1040;width:2;height:230" coordorigin="11564,1040" coordsize="2,230">
              <v:shape style="position:absolute;left:11564;top:1040;width:2;height:230" coordorigin="11564,1040" coordsize="0,230" path="m11564,1271l11564,1040e" filled="f" stroked="t" strokeweight=".478649pt" strokecolor="#4B4B4B">
                <v:path arrowok="t"/>
              </v:shape>
            </v:group>
            <v:group style="position:absolute;left:325;top:2076;width:8539;height:2" coordorigin="325,2076" coordsize="8539,2">
              <v:shape style="position:absolute;left:325;top:2076;width:8539;height:2" coordorigin="325,2076" coordsize="8539,0" path="m325,2076l8865,2076e" filled="f" stroked="t" strokeweight=".957298pt" strokecolor="#545454">
                <v:path arrowok="t"/>
              </v:shape>
            </v:group>
            <v:group style="position:absolute;left:3465;top:2078;width:211;height:2" coordorigin="3465,2078" coordsize="211,2">
              <v:shape style="position:absolute;left:3465;top:2078;width:211;height:2" coordorigin="3465,2078" coordsize="211,0" path="m3465,2078l3676,2078e" filled="f" stroked="t" strokeweight="1.196622pt" strokecolor="#676767">
                <v:path arrowok="t"/>
              </v:shape>
            </v:group>
            <v:group style="position:absolute;left:6773;top:2086;width:2427;height:2" coordorigin="6773,2086" coordsize="2427,2">
              <v:shape style="position:absolute;left:6773;top:2086;width:2427;height:2" coordorigin="6773,2086" coordsize="2427,0" path="m6773,2086l9200,2086e" filled="f" stroked="t" strokeweight=".957298pt" strokecolor="#545454">
                <v:path arrowok="t"/>
              </v:shape>
            </v:group>
            <v:group style="position:absolute;left:9133;top:2086;width:1120;height:2" coordorigin="9133,2086" coordsize="1120,2">
              <v:shape style="position:absolute;left:9133;top:2086;width:1120;height:2" coordorigin="9133,2086" coordsize="1120,0" path="m9133,2086l10253,2086e" filled="f" stroked="t" strokeweight=".478649pt" strokecolor="#1C1C1C">
                <v:path arrowok="t"/>
              </v:shape>
            </v:group>
            <v:group style="position:absolute;left:10195;top:2088;width:1379;height:2" coordorigin="10195,2088" coordsize="1379,2">
              <v:shape style="position:absolute;left:10195;top:2088;width:1379;height:2" coordorigin="10195,2088" coordsize="1379,0" path="m10195,2088l11574,2088e" filled="f" stroked="t" strokeweight=".478649pt" strokecolor="#444444">
                <v:path arrowok="t"/>
              </v:shape>
            </v:group>
            <v:group style="position:absolute;left:325;top:2321;width:11253;height:2" coordorigin="325,2321" coordsize="11253,2">
              <v:shape style="position:absolute;left:325;top:2321;width:11253;height:2" coordorigin="325,2321" coordsize="11253,0" path="m325,2321l11579,2321e" filled="f" stroked="t" strokeweight=".957298pt" strokecolor="#575757">
                <v:path arrowok="t"/>
              </v:shape>
            </v:group>
            <v:group style="position:absolute;left:325;top:2558;width:1522;height:2" coordorigin="325,2558" coordsize="1522,2">
              <v:shape style="position:absolute;left:325;top:2558;width:1522;height:2" coordorigin="325,2558" coordsize="1522,0" path="m325,2558l1848,2558e" filled="f" stroked="t" strokeweight=".717973pt" strokecolor="#444444">
                <v:path arrowok="t"/>
              </v:shape>
            </v:group>
            <v:group style="position:absolute;left:1685;top:2560;width:1661;height:2" coordorigin="1685,2560" coordsize="1661,2">
              <v:shape style="position:absolute;left:1685;top:2560;width:1661;height:2" coordorigin="1685,2560" coordsize="1661,0" path="m1685,2560l3346,2560e" filled="f" stroked="t" strokeweight=".478649pt" strokecolor="#2B2B2B">
                <v:path arrowok="t"/>
              </v:shape>
            </v:group>
            <v:group style="position:absolute;left:3092;top:2563;width:6103;height:2" coordorigin="3092,2563" coordsize="6103,2">
              <v:shape style="position:absolute;left:3092;top:2563;width:6103;height:2" coordorigin="3092,2563" coordsize="6103,0" path="m3092,2563l9195,2563e" filled="f" stroked="t" strokeweight=".957298pt" strokecolor="#545454">
                <v:path arrowok="t"/>
              </v:shape>
            </v:group>
            <v:group style="position:absolute;left:9137;top:2565;width:1115;height:2" coordorigin="9137,2565" coordsize="1115,2">
              <v:shape style="position:absolute;left:9137;top:2565;width:1115;height:2" coordorigin="9137,2565" coordsize="1115,0" path="m9137,2565l10253,2565e" filled="f" stroked="t" strokeweight=".478649pt" strokecolor="#2B2B2B">
                <v:path arrowok="t"/>
              </v:shape>
            </v:group>
            <v:group style="position:absolute;left:10195;top:2565;width:1383;height:2" coordorigin="10195,2565" coordsize="1383,2">
              <v:shape style="position:absolute;left:10195;top:2565;width:1383;height:2" coordorigin="10195,2565" coordsize="1383,0" path="m10195,2565l11579,2565e" filled="f" stroked="t" strokeweight=".717973pt" strokecolor="#545454">
                <v:path arrowok="t"/>
              </v:shape>
            </v:group>
            <v:group style="position:absolute;left:325;top:2800;width:1623;height:2" coordorigin="325,2800" coordsize="1623,2">
              <v:shape style="position:absolute;left:325;top:2800;width:1623;height:2" coordorigin="325,2800" coordsize="1623,0" path="m325,2800l1948,2800e" filled="f" stroked="t" strokeweight=".717973pt" strokecolor="#4B4B4B">
                <v:path arrowok="t"/>
              </v:shape>
            </v:group>
            <v:group style="position:absolute;left:1891;top:2802;width:2652;height:2" coordorigin="1891,2802" coordsize="2652,2">
              <v:shape style="position:absolute;left:1891;top:2802;width:2652;height:2" coordorigin="1891,2802" coordsize="2652,0" path="m1891,2802l4542,2802e" filled="f" stroked="t" strokeweight=".478649pt" strokecolor="#2F2F2F">
                <v:path arrowok="t"/>
              </v:shape>
            </v:group>
            <v:group style="position:absolute;left:4485;top:2805;width:1201;height:2" coordorigin="4485,2805" coordsize="1201,2">
              <v:shape style="position:absolute;left:4485;top:2805;width:1201;height:2" coordorigin="4485,2805" coordsize="1201,0" path="m4485,2805l5686,2805e" filled="f" stroked="t" strokeweight=".478649pt" strokecolor="#1C1C1C">
                <v:path arrowok="t"/>
              </v:shape>
            </v:group>
            <v:group style="position:absolute;left:5629;top:2805;width:646;height:2" coordorigin="5629,2805" coordsize="646,2">
              <v:shape style="position:absolute;left:5629;top:2805;width:646;height:2" coordorigin="5629,2805" coordsize="646,0" path="m5629,2805l6275,2805e" filled="f" stroked="t" strokeweight=".478649pt" strokecolor="#343434">
                <v:path arrowok="t"/>
              </v:shape>
            </v:group>
            <v:group style="position:absolute;left:6146;top:2807;width:5437;height:2" coordorigin="6146,2807" coordsize="5437,2">
              <v:shape style="position:absolute;left:6146;top:2807;width:5437;height:2" coordorigin="6146,2807" coordsize="5437,0" path="m6146,2807l11583,2807e" filled="f" stroked="t" strokeweight=".717973pt" strokecolor="#4F4F4F">
                <v:path arrowok="t"/>
              </v:shape>
            </v:group>
            <v:group style="position:absolute;left:11576;top:556;width:2;height:5245" coordorigin="11576,556" coordsize="2,5245">
              <v:shape style="position:absolute;left:11576;top:556;width:2;height:5245" coordorigin="11576,556" coordsize="0,5245" path="m11576,5801l11576,556e" filled="f" stroked="t" strokeweight=".717973pt" strokecolor="#575757">
                <v:path arrowok="t"/>
              </v:shape>
            </v:group>
            <v:group style="position:absolute;left:325;top:3040;width:1417;height:2" coordorigin="325,3040" coordsize="1417,2">
              <v:shape style="position:absolute;left:325;top:3040;width:1417;height:2" coordorigin="325,3040" coordsize="1417,0" path="m325,3040l1742,3040e" filled="f" stroked="t" strokeweight=".717973pt" strokecolor="#4B4B4B">
                <v:path arrowok="t"/>
              </v:shape>
            </v:group>
            <v:group style="position:absolute;left:1685;top:3042;width:2858;height:2" coordorigin="1685,3042" coordsize="2858,2">
              <v:shape style="position:absolute;left:1685;top:3042;width:2858;height:2" coordorigin="1685,3042" coordsize="2858,0" path="m1685,3042l4542,3042e" filled="f" stroked="t" strokeweight=".478649pt" strokecolor="#2F2F2F">
                <v:path arrowok="t"/>
              </v:shape>
            </v:group>
            <v:group style="position:absolute;left:4485;top:3045;width:1201;height:2" coordorigin="4485,3045" coordsize="1201,2">
              <v:shape style="position:absolute;left:4485;top:3045;width:1201;height:2" coordorigin="4485,3045" coordsize="1201,0" path="m4485,3045l5686,3045e" filled="f" stroked="t" strokeweight=".478649pt" strokecolor="#181818">
                <v:path arrowok="t"/>
              </v:shape>
            </v:group>
            <v:group style="position:absolute;left:5629;top:3045;width:646;height:2" coordorigin="5629,3045" coordsize="646,2">
              <v:shape style="position:absolute;left:5629;top:3045;width:646;height:2" coordorigin="5629,3045" coordsize="646,0" path="m5629,3045l6275,3045e" filled="f" stroked="t" strokeweight=".478649pt" strokecolor="#343434">
                <v:path arrowok="t"/>
              </v:shape>
            </v:group>
            <v:group style="position:absolute;left:6136;top:3045;width:2451;height:2" coordorigin="6136,3045" coordsize="2451,2">
              <v:shape style="position:absolute;left:6136;top:3045;width:2451;height:2" coordorigin="6136,3045" coordsize="2451,0" path="m6136,3045l8587,3045e" filled="f" stroked="t" strokeweight=".957298pt" strokecolor="#545454">
                <v:path arrowok="t"/>
              </v:shape>
            </v:group>
            <v:group style="position:absolute;left:8333;top:3045;width:862;height:2" coordorigin="8333,3045" coordsize="862,2">
              <v:shape style="position:absolute;left:8333;top:3045;width:862;height:2" coordorigin="8333,3045" coordsize="862,0" path="m8333,3045l9195,3045e" filled="f" stroked="t" strokeweight=".478649pt" strokecolor="#3B3B3B">
                <v:path arrowok="t"/>
              </v:shape>
            </v:group>
            <v:group style="position:absolute;left:9137;top:3045;width:1115;height:2" coordorigin="9137,3045" coordsize="1115,2">
              <v:shape style="position:absolute;left:9137;top:3045;width:1115;height:2" coordorigin="9137,3045" coordsize="1115,0" path="m9137,3045l10253,3045e" filled="f" stroked="t" strokeweight=".478649pt" strokecolor="#131313">
                <v:path arrowok="t"/>
              </v:shape>
            </v:group>
            <v:group style="position:absolute;left:10195;top:3047;width:1388;height:2" coordorigin="10195,3047" coordsize="1388,2">
              <v:shape style="position:absolute;left:10195;top:3047;width:1388;height:2" coordorigin="10195,3047" coordsize="1388,0" path="m10195,3047l11583,3047e" filled="f" stroked="t" strokeweight=".478649pt" strokecolor="#3F3F3F">
                <v:path arrowok="t"/>
              </v:shape>
            </v:group>
            <v:group style="position:absolute;left:325;top:3284;width:11258;height:2" coordorigin="325,3284" coordsize="11258,2">
              <v:shape style="position:absolute;left:325;top:3284;width:11258;height:2" coordorigin="325,3284" coordsize="11258,0" path="m325,3284l11583,3284e" filled="f" stroked="t" strokeweight=".957298pt" strokecolor="#4F4F4F">
                <v:path arrowok="t"/>
              </v:shape>
            </v:group>
            <v:group style="position:absolute;left:3882;top:3279;width:2;height:278" coordorigin="3882,3279" coordsize="2,278">
              <v:shape style="position:absolute;left:3882;top:3279;width:2;height:278" coordorigin="3882,3279" coordsize="0,278" path="m3882,3558l3882,3279e" filled="f" stroked="t" strokeweight=".717973pt" strokecolor="#2F2F2F">
                <v:path arrowok="t"/>
              </v:shape>
            </v:group>
            <v:group style="position:absolute;left:7003;top:3279;width:2;height:264" coordorigin="7003,3279" coordsize="2,264">
              <v:shape style="position:absolute;left:7003;top:3279;width:2;height:264" coordorigin="7003,3279" coordsize="0,264" path="m7003,3543l7003,3279e" filled="f" stroked="t" strokeweight=".478649pt" strokecolor="#3F3F3F">
                <v:path arrowok="t"/>
              </v:shape>
            </v:group>
            <v:group style="position:absolute;left:6979;top:3716;width:1383;height:2" coordorigin="6979,3716" coordsize="1383,2">
              <v:shape style="position:absolute;left:6979;top:3716;width:1383;height:2" coordorigin="6979,3716" coordsize="1383,0" path="m6979,3716l8362,3716e" filled="f" stroked="t" strokeweight=".478649pt" strokecolor="#444444">
                <v:path arrowok="t"/>
              </v:shape>
            </v:group>
            <v:group style="position:absolute;left:333;top:1918;width:2;height:3232" coordorigin="333,1918" coordsize="2,3232">
              <v:shape style="position:absolute;left:333;top:1918;width:2;height:3232" coordorigin="333,1918" coordsize="0,3232" path="m333,5149l333,1918e" filled="f" stroked="t" strokeweight=".957298pt" strokecolor="#575757">
                <v:path arrowok="t"/>
              </v:shape>
            </v:group>
            <v:group style="position:absolute;left:3882;top:3275;width:2;height:992" coordorigin="3882,3275" coordsize="2,992">
              <v:shape style="position:absolute;left:3882;top:3275;width:2;height:992" coordorigin="3882,3275" coordsize="0,992" path="m3882,4267l3882,3275e" filled="f" stroked="t" strokeweight=".717973pt" strokecolor="#484848">
                <v:path arrowok="t"/>
              </v:shape>
            </v:group>
            <v:group style="position:absolute;left:3872;top:3706;width:2388;height:2" coordorigin="3872,3706" coordsize="2388,2">
              <v:shape style="position:absolute;left:3872;top:3706;width:2388;height:2" coordorigin="3872,3706" coordsize="2388,0" path="m3872,3706l6261,3706e" filled="f" stroked="t" strokeweight=".478649pt" strokecolor="#5B5B5B">
                <v:path arrowok="t"/>
              </v:shape>
            </v:group>
            <v:group style="position:absolute;left:5954;top:3706;width:1053;height:2" coordorigin="5954,3706" coordsize="1053,2">
              <v:shape style="position:absolute;left:5954;top:3706;width:1053;height:2" coordorigin="5954,3706" coordsize="1053,0" path="m5954,3706l7007,3706e" filled="f" stroked="t" strokeweight=".717973pt" strokecolor="#ACACAC">
                <v:path arrowok="t"/>
              </v:shape>
            </v:group>
            <v:group style="position:absolute;left:7003;top:3486;width:2;height:777" coordorigin="7003,3486" coordsize="2,777">
              <v:shape style="position:absolute;left:7003;top:3486;width:2;height:777" coordorigin="7003,3486" coordsize="0,777" path="m7003,4262l7003,3486e" filled="f" stroked="t" strokeweight=".717973pt" strokecolor="#4F4F4F">
                <v:path arrowok="t"/>
              </v:shape>
            </v:group>
            <v:group style="position:absolute;left:8362;top:3716;width:1862;height:2" coordorigin="8362,3716" coordsize="1862,2">
              <v:shape style="position:absolute;left:8362;top:3716;width:1862;height:2" coordorigin="8362,3716" coordsize="1862,0" path="m8362,3716l10224,3716e" filled="f" stroked="t" strokeweight=".478649pt" strokecolor="#000000">
                <v:path arrowok="t"/>
              </v:shape>
            </v:group>
            <v:group style="position:absolute;left:10224;top:3716;width:1359;height:2" coordorigin="10224,3716" coordsize="1359,2">
              <v:shape style="position:absolute;left:10224;top:3716;width:1359;height:2" coordorigin="10224,3716" coordsize="1359,0" path="m10224,3716l11583,3716e" filled="f" stroked="t" strokeweight=".478649pt" strokecolor="#646464">
                <v:path arrowok="t"/>
              </v:shape>
            </v:group>
            <v:group style="position:absolute;left:3872;top:4008;width:1814;height:2" coordorigin="3872,4008" coordsize="1814,2">
              <v:shape style="position:absolute;left:3872;top:4008;width:1814;height:2" coordorigin="3872,4008" coordsize="1814,0" path="m3872,4008l5686,4008e" filled="f" stroked="t" strokeweight=".717973pt" strokecolor="#484848">
                <v:path arrowok="t"/>
              </v:shape>
            </v:group>
            <v:group style="position:absolute;left:5629;top:4008;width:1359;height:2" coordorigin="5629,4008" coordsize="1359,2">
              <v:shape style="position:absolute;left:5629;top:4008;width:1359;height:2" coordorigin="5629,4008" coordsize="1359,0" path="m5629,4008l6988,4008e" filled="f" stroked="t" strokeweight=".717973pt" strokecolor="#939393">
                <v:path arrowok="t"/>
              </v:shape>
            </v:group>
            <v:group style="position:absolute;left:6218;top:4008;width:795;height:2" coordorigin="6218,4008" coordsize="795,2">
              <v:shape style="position:absolute;left:6218;top:4008;width:795;height:2" coordorigin="6218,4008" coordsize="795,0" path="m6218,4008l7012,4008e" filled="f" stroked="t" strokeweight=".478649pt" strokecolor="#9C9C9C">
                <v:path arrowok="t"/>
              </v:shape>
            </v:group>
            <v:group style="position:absolute;left:321;top:4253;width:708;height:2" coordorigin="321,4253" coordsize="708,2">
              <v:shape style="position:absolute;left:321;top:4253;width:708;height:2" coordorigin="321,4253" coordsize="708,0" path="m321,4253l1029,4253e" filled="f" stroked="t" strokeweight=".478649pt" strokecolor="#2F2F2F">
                <v:path arrowok="t"/>
              </v:shape>
            </v:group>
            <v:group style="position:absolute;left:972;top:4255;width:10612;height:2" coordorigin="972,4255" coordsize="10612,2">
              <v:shape style="position:absolute;left:972;top:4255;width:10612;height:2" coordorigin="972,4255" coordsize="10612,0" path="m972,4255l11583,4255e" filled="f" stroked="t" strokeweight=".957298pt" strokecolor="#4F4F4F">
                <v:path arrowok="t"/>
              </v:shape>
            </v:group>
            <v:group style="position:absolute;left:3882;top:3682;width:2;height:585" coordorigin="3882,3682" coordsize="2,585">
              <v:shape style="position:absolute;left:3882;top:3682;width:2;height:585" coordorigin="3882,3682" coordsize="0,585" path="m3882,4267l3882,3682e" filled="f" stroked="t" strokeweight=".957298pt" strokecolor="#4F4F4F">
                <v:path arrowok="t"/>
              </v:shape>
            </v:group>
            <v:group style="position:absolute;left:3710;top:4255;width:278;height:2" coordorigin="3710,4255" coordsize="278,2">
              <v:shape style="position:absolute;left:3710;top:4255;width:278;height:2" coordorigin="3710,4255" coordsize="278,0" path="m3710,4255l3987,4255e" filled="f" stroked="t" strokeweight="1.196622pt" strokecolor="#646464">
                <v:path arrowok="t"/>
              </v:shape>
            </v:group>
            <v:group style="position:absolute;left:321;top:4531;width:11263;height:2" coordorigin="321,4531" coordsize="11263,2">
              <v:shape style="position:absolute;left:321;top:4531;width:11263;height:2" coordorigin="321,4531" coordsize="11263,0" path="m321,4531l11583,4531e" filled="f" stroked="t" strokeweight=".957298pt" strokecolor="#4F4F4F">
                <v:path arrowok="t"/>
              </v:shape>
            </v:group>
            <v:group style="position:absolute;left:2379;top:4243;width:2;height:796" coordorigin="2379,4243" coordsize="2,796">
              <v:shape style="position:absolute;left:2379;top:4243;width:2;height:796" coordorigin="2379,4243" coordsize="0,796" path="m2379,5039l2379,4243e" filled="f" stroked="t" strokeweight=".957298pt" strokecolor="#444444">
                <v:path arrowok="t"/>
              </v:shape>
            </v:group>
            <v:group style="position:absolute;left:4485;top:4531;width:1201;height:2" coordorigin="4485,4531" coordsize="1201,2">
              <v:shape style="position:absolute;left:4485;top:4531;width:1201;height:2" coordorigin="4485,4531" coordsize="1201,0" path="m4485,4531l5686,4531e" filled="f" stroked="t" strokeweight=".478649pt" strokecolor="#232323">
                <v:path arrowok="t"/>
              </v:shape>
            </v:group>
            <v:group style="position:absolute;left:2369;top:4773;width:4461;height:2" coordorigin="2369,4773" coordsize="4461,2">
              <v:shape style="position:absolute;left:2369;top:4773;width:4461;height:2" coordorigin="2369,4773" coordsize="4461,0" path="m2369,4773l6830,4773e" filled="f" stroked="t" strokeweight=".957298pt" strokecolor="#4B4B4B">
                <v:path arrowok="t"/>
              </v:shape>
            </v:group>
            <v:group style="position:absolute;left:6773;top:4775;width:244;height:2" coordorigin="6773,4775" coordsize="244,2">
              <v:shape style="position:absolute;left:6773;top:4775;width:244;height:2" coordorigin="6773,4775" coordsize="244,0" path="m6773,4775l7017,4775e" filled="f" stroked="t" strokeweight=".478649pt" strokecolor="#2B2B2B">
                <v:path arrowok="t"/>
              </v:shape>
            </v:group>
            <v:group style="position:absolute;left:6960;top:4773;width:4619;height:2" coordorigin="6960,4773" coordsize="4619,2">
              <v:shape style="position:absolute;left:6960;top:4773;width:4619;height:2" coordorigin="6960,4773" coordsize="4619,0" path="m6960,4773l11579,4773e" filled="f" stroked="t" strokeweight=".957298pt" strokecolor="#4F4F4F">
                <v:path arrowok="t"/>
              </v:shape>
            </v:group>
            <v:group style="position:absolute;left:4944;top:4766;width:2;height:571" coordorigin="4944,4766" coordsize="2,571">
              <v:shape style="position:absolute;left:4944;top:4766;width:2;height:571" coordorigin="4944,4766" coordsize="0,571" path="m4944,5336l4944,4766e" filled="f" stroked="t" strokeweight=".957298pt" strokecolor="#575757">
                <v:path arrowok="t"/>
              </v:shape>
            </v:group>
            <v:group style="position:absolute;left:4940;top:5260;width:1891;height:2" coordorigin="4940,5260" coordsize="1891,2">
              <v:shape style="position:absolute;left:4940;top:5260;width:1891;height:2" coordorigin="4940,5260" coordsize="1891,0" path="m4940,5260l6830,5260e" filled="f" stroked="t" strokeweight=".717973pt" strokecolor="#3B3B3B">
                <v:path arrowok="t"/>
              </v:shape>
            </v:group>
            <v:group style="position:absolute;left:7788;top:4756;width:2;height:499" coordorigin="7788,4756" coordsize="2,499">
              <v:shape style="position:absolute;left:7788;top:4756;width:2;height:499" coordorigin="7788,4756" coordsize="0,499" path="m7788,5255l7788,4756e" filled="f" stroked="t" strokeweight=".478649pt" strokecolor="#484848">
                <v:path arrowok="t"/>
              </v:shape>
            </v:group>
            <v:group style="position:absolute;left:335;top:4982;width:2;height:537" coordorigin="335,4982" coordsize="2,537">
              <v:shape style="position:absolute;left:335;top:4982;width:2;height:537" coordorigin="335,4982" coordsize="0,537" path="m335,5519l335,4982e" filled="f" stroked="t" strokeweight=".478649pt" strokecolor="#343434">
                <v:path arrowok="t"/>
              </v:shape>
            </v:group>
            <v:group style="position:absolute;left:6146;top:5260;width:3102;height:2" coordorigin="6146,5260" coordsize="3102,2">
              <v:shape style="position:absolute;left:6146;top:5260;width:3102;height:2" coordorigin="6146,5260" coordsize="3102,0" path="m6146,5260l9247,5260e" filled="f" stroked="t" strokeweight=".957298pt" strokecolor="#545454">
                <v:path arrowok="t"/>
              </v:shape>
            </v:group>
            <v:group style="position:absolute;left:9137;top:5257;width:1115;height:2" coordorigin="9137,5257" coordsize="1115,2">
              <v:shape style="position:absolute;left:9137;top:5257;width:1115;height:2" coordorigin="9137,5257" coordsize="1115,0" path="m9137,5257l10253,5257e" filled="f" stroked="t" strokeweight=".478649pt" strokecolor="#2F2F2F">
                <v:path arrowok="t"/>
              </v:shape>
            </v:group>
            <v:group style="position:absolute;left:9985;top:5257;width:1603;height:2" coordorigin="9985,5257" coordsize="1603,2">
              <v:shape style="position:absolute;left:9985;top:5257;width:1603;height:2" coordorigin="9985,5257" coordsize="1603,0" path="m9985,5257l11588,5257e" filled="f" stroked="t" strokeweight=".957298pt" strokecolor="#5B5B5B">
                <v:path arrowok="t"/>
              </v:shape>
            </v:group>
            <v:group style="position:absolute;left:4949;top:4766;width:2;height:2186" coordorigin="4949,4766" coordsize="2,2186">
              <v:shape style="position:absolute;left:4949;top:4766;width:2;height:2186" coordorigin="4949,4766" coordsize="0,2186" path="m4949,6952l4949,4766e" filled="f" stroked="t" strokeweight=".717973pt" strokecolor="#545454">
                <v:path arrowok="t"/>
              </v:shape>
            </v:group>
            <v:group style="position:absolute;left:4940;top:5502;width:2522;height:2" coordorigin="4940,5502" coordsize="2522,2">
              <v:shape style="position:absolute;left:4940;top:5502;width:2522;height:2" coordorigin="4940,5502" coordsize="2522,0" path="m4940,5502l7462,5502e" filled="f" stroked="t" strokeweight=".717973pt" strokecolor="#3B3B3B">
                <v:path arrowok="t"/>
              </v:shape>
            </v:group>
            <v:group style="position:absolute;left:7352;top:5502;width:1843;height:2" coordorigin="7352,5502" coordsize="1843,2">
              <v:shape style="position:absolute;left:7352;top:5502;width:1843;height:2" coordorigin="7352,5502" coordsize="1843,0" path="m7352,5502l9195,5502e" filled="f" stroked="t" strokeweight=".957298pt" strokecolor="#545454">
                <v:path arrowok="t"/>
              </v:shape>
            </v:group>
            <v:group style="position:absolute;left:9137;top:5499;width:1115;height:2" coordorigin="9137,5499" coordsize="1115,2">
              <v:shape style="position:absolute;left:9137;top:5499;width:1115;height:2" coordorigin="9137,5499" coordsize="1115,0" path="m9137,5499l10253,5499e" filled="f" stroked="t" strokeweight=".478649pt" strokecolor="#131313">
                <v:path arrowok="t"/>
              </v:shape>
            </v:group>
            <v:group style="position:absolute;left:10195;top:5502;width:1393;height:2" coordorigin="10195,5502" coordsize="1393,2">
              <v:shape style="position:absolute;left:10195;top:5502;width:1393;height:2" coordorigin="10195,5502" coordsize="1393,0" path="m10195,5502l11588,5502e" filled="f" stroked="t" strokeweight=".478649pt" strokecolor="#3F3F3F">
                <v:path arrowok="t"/>
              </v:shape>
            </v:group>
            <v:group style="position:absolute;left:337;top:5461;width:2;height:5130" coordorigin="337,5461" coordsize="2,5130">
              <v:shape style="position:absolute;left:337;top:5461;width:2;height:5130" coordorigin="337,5461" coordsize="0,5130" path="m337,10591l337,5461e" filled="f" stroked="t" strokeweight=".717973pt" strokecolor="#545454">
                <v:path arrowok="t"/>
              </v:shape>
            </v:group>
            <v:group style="position:absolute;left:4940;top:5741;width:6648;height:2" coordorigin="4940,5741" coordsize="6648,2">
              <v:shape style="position:absolute;left:4940;top:5741;width:6648;height:2" coordorigin="4940,5741" coordsize="6648,0" path="m4940,5741l11588,5741e" filled="f" stroked="t" strokeweight=".717973pt" strokecolor="#4B4B4B">
                <v:path arrowok="t"/>
              </v:shape>
            </v:group>
            <v:group style="position:absolute;left:2369;top:5984;width:1283;height:2" coordorigin="2369,5984" coordsize="1283,2">
              <v:shape style="position:absolute;left:2369;top:5984;width:1283;height:2" coordorigin="2369,5984" coordsize="1283,0" path="m2369,5984l3652,5984e" filled="f" stroked="t" strokeweight=".478649pt" strokecolor="#232323">
                <v:path arrowok="t"/>
              </v:shape>
            </v:group>
            <v:group style="position:absolute;left:3595;top:5984;width:4222;height:2" coordorigin="3595,5984" coordsize="4222,2">
              <v:shape style="position:absolute;left:3595;top:5984;width:4222;height:2" coordorigin="3595,5984" coordsize="4222,0" path="m3595,5984l7816,5984e" filled="f" stroked="t" strokeweight=".717973pt" strokecolor="#4B4B4B">
                <v:path arrowok="t"/>
              </v:shape>
            </v:group>
            <v:group style="position:absolute;left:7759;top:5984;width:632;height:2" coordorigin="7759,5984" coordsize="632,2">
              <v:shape style="position:absolute;left:7759;top:5984;width:632;height:2" coordorigin="7759,5984" coordsize="632,0" path="m7759,5984l8391,5984e" filled="f" stroked="t" strokeweight=".478649pt" strokecolor="#2F2F2F">
                <v:path arrowok="t"/>
              </v:shape>
            </v:group>
            <v:group style="position:absolute;left:8271;top:5986;width:3317;height:2" coordorigin="8271,5986" coordsize="3317,2">
              <v:shape style="position:absolute;left:8271;top:5986;width:3317;height:2" coordorigin="8271,5986" coordsize="3317,0" path="m8271,5986l11588,5986e" filled="f" stroked="t" strokeweight=".957298pt" strokecolor="#545454">
                <v:path arrowok="t"/>
              </v:shape>
            </v:group>
            <v:group style="position:absolute;left:713;top:6223;width:6749;height:2" coordorigin="713,6223" coordsize="6749,2">
              <v:shape style="position:absolute;left:713;top:6223;width:6749;height:2" coordorigin="713,6223" coordsize="6749,0" path="m713,6223l7462,6223e" filled="f" stroked="t" strokeweight=".957298pt" strokecolor="#4B4B4B">
                <v:path arrowok="t"/>
              </v:shape>
            </v:group>
            <v:group style="position:absolute;left:4940;top:5960;width:2;height:221" coordorigin="4940,5960" coordsize="2,221">
              <v:shape style="position:absolute;left:4940;top:5960;width:2;height:221" coordorigin="4940,5960" coordsize="0,221" path="m4940,6180l4940,5960e" filled="f" stroked="t" strokeweight=".957298pt" strokecolor="#4F4F4F">
                <v:path arrowok="t"/>
              </v:shape>
            </v:group>
            <v:group style="position:absolute;left:11586;top:2834;width:2;height:3375" coordorigin="11586,2834" coordsize="2,3375">
              <v:shape style="position:absolute;left:11586;top:2834;width:2;height:3375" coordorigin="11586,2834" coordsize="0,3375" path="m11586,6209l11586,2834e" filled="f" stroked="t" strokeweight=".717973pt" strokecolor="#575757">
                <v:path arrowok="t"/>
              </v:shape>
            </v:group>
            <v:group style="position:absolute;left:708;top:6223;width:321;height:2" coordorigin="708,6223" coordsize="321,2">
              <v:shape style="position:absolute;left:708;top:6223;width:321;height:2" coordorigin="708,6223" coordsize="321,0" path="m708,6223l1029,6223e" filled="f" stroked="t" strokeweight=".717973pt" strokecolor="#606060">
                <v:path arrowok="t"/>
              </v:shape>
            </v:group>
            <v:group style="position:absolute;left:1685;top:6223;width:718;height:2" coordorigin="1685,6223" coordsize="718,2">
              <v:shape style="position:absolute;left:1685;top:6223;width:718;height:2" coordorigin="1685,6223" coordsize="718,0" path="m1685,6223l2403,6223e" filled="f" stroked="t" strokeweight=".478649pt" strokecolor="#1F1F1F">
                <v:path arrowok="t"/>
              </v:shape>
            </v:group>
            <v:group style="position:absolute;left:2384;top:4243;width:2;height:11886" coordorigin="2384,4243" coordsize="2,11886">
              <v:shape style="position:absolute;left:2384;top:4243;width:2;height:11886" coordorigin="2384,4243" coordsize="0,11886" path="m2384,16129l2384,4243e" filled="f" stroked="t" strokeweight=".717973pt" strokecolor="#484848">
                <v:path arrowok="t"/>
              </v:shape>
            </v:group>
            <v:group style="position:absolute;left:7405;top:6223;width:986;height:2" coordorigin="7405,6223" coordsize="986,2">
              <v:shape style="position:absolute;left:7405;top:6223;width:986;height:2" coordorigin="7405,6223" coordsize="986,0" path="m7405,6223l8391,6223e" filled="f" stroked="t" strokeweight=".478649pt" strokecolor="#232323">
                <v:path arrowok="t"/>
              </v:shape>
            </v:group>
            <v:group style="position:absolute;left:8333;top:6226;width:3260;height:2" coordorigin="8333,6226" coordsize="3260,2">
              <v:shape style="position:absolute;left:8333;top:6226;width:3260;height:2" coordorigin="8333,6226" coordsize="3260,0" path="m8333,6226l11593,6226e" filled="f" stroked="t" strokeweight=".957298pt" strokecolor="#545454">
                <v:path arrowok="t"/>
              </v:shape>
            </v:group>
            <v:group style="position:absolute;left:4949;top:6142;width:2;height:810" coordorigin="4949,6142" coordsize="2,810">
              <v:shape style="position:absolute;left:4949;top:6142;width:2;height:810" coordorigin="4949,6142" coordsize="0,810" path="m4949,6952l4949,6142e" filled="f" stroked="t" strokeweight=".957298pt" strokecolor="#646464">
                <v:path arrowok="t"/>
              </v:shape>
            </v:group>
            <v:group style="position:absolute;left:7788;top:6223;width:2;height:278" coordorigin="7788,6223" coordsize="2,278">
              <v:shape style="position:absolute;left:7788;top:6223;width:2;height:278" coordorigin="7788,6223" coordsize="0,278" path="m7788,6501l7788,6223e" filled="f" stroked="t" strokeweight=".478649pt" strokecolor="#1C1C1C">
                <v:path arrowok="t"/>
              </v:shape>
            </v:group>
            <v:group style="position:absolute;left:11590;top:5514;width:2;height:7321" coordorigin="11590,5514" coordsize="2,7321">
              <v:shape style="position:absolute;left:11590;top:5514;width:2;height:7321" coordorigin="11590,5514" coordsize="0,7321" path="m11590,12835l11590,5514e" filled="f" stroked="t" strokeweight=".957298pt" strokecolor="#606060">
                <v:path arrowok="t"/>
              </v:shape>
            </v:group>
            <v:group style="position:absolute;left:2374;top:6700;width:1852;height:2" coordorigin="2374,6700" coordsize="1852,2">
              <v:shape style="position:absolute;left:2374;top:6700;width:1852;height:2" coordorigin="2374,6700" coordsize="1852,0" path="m2374,6700l4226,6700e" filled="f" stroked="t" strokeweight=".957298pt" strokecolor="#575757">
                <v:path arrowok="t"/>
              </v:shape>
            </v:group>
            <v:group style="position:absolute;left:4107;top:6698;width:1580;height:2" coordorigin="4107,6698" coordsize="1580,2">
              <v:shape style="position:absolute;left:4107;top:6698;width:1580;height:2" coordorigin="4107,6698" coordsize="1580,0" path="m4107,6698l5686,6698e" filled="f" stroked="t" strokeweight=".478649pt" strokecolor="#2B2B2B">
                <v:path arrowok="t"/>
              </v:shape>
            </v:group>
            <v:group style="position:absolute;left:5629;top:6696;width:4624;height:2" coordorigin="5629,6696" coordsize="4624,2">
              <v:shape style="position:absolute;left:5629;top:6696;width:4624;height:2" coordorigin="5629,6696" coordsize="4624,0" path="m5629,6696l10253,6696e" filled="f" stroked="t" strokeweight=".717973pt" strokecolor="#484848">
                <v:path arrowok="t"/>
              </v:shape>
            </v:group>
            <v:group style="position:absolute;left:7788;top:6501;width:2;height:192" coordorigin="7788,6501" coordsize="2,192">
              <v:shape style="position:absolute;left:7788;top:6501;width:2;height:192" coordorigin="7788,6501" coordsize="0,192" path="m7788,6693l7788,6501e" filled="f" stroked="t" strokeweight=".478649pt" strokecolor="#383838">
                <v:path arrowok="t"/>
              </v:shape>
            </v:group>
            <v:group style="position:absolute;left:9827;top:6696;width:1766;height:2" coordorigin="9827,6696" coordsize="1766,2">
              <v:shape style="position:absolute;left:9827;top:6696;width:1766;height:2" coordorigin="9827,6696" coordsize="1766,0" path="m9827,6696l11593,6696e" filled="f" stroked="t" strokeweight=".957298pt" strokecolor="#606060">
                <v:path arrowok="t"/>
              </v:shape>
            </v:group>
            <v:group style="position:absolute;left:2374;top:6940;width:3135;height:2" coordorigin="2374,6940" coordsize="3135,2">
              <v:shape style="position:absolute;left:2374;top:6940;width:3135;height:2" coordorigin="2374,6940" coordsize="3135,0" path="m2374,6940l5509,6940e" filled="f" stroked="t" strokeweight=".957298pt" strokecolor="#4F4F4F">
                <v:path arrowok="t"/>
              </v:shape>
            </v:group>
            <v:group style="position:absolute;left:5452;top:6938;width:235;height:2" coordorigin="5452,6938" coordsize="235,2">
              <v:shape style="position:absolute;left:5452;top:6938;width:235;height:2" coordorigin="5452,6938" coordsize="235,0" path="m5452,6938l5686,6938e" filled="f" stroked="t" strokeweight=".478649pt" strokecolor="#2B2B2B">
                <v:path arrowok="t"/>
              </v:shape>
            </v:group>
            <v:group style="position:absolute;left:5629;top:6940;width:646;height:2" coordorigin="5629,6940" coordsize="646,2">
              <v:shape style="position:absolute;left:5629;top:6940;width:646;height:2" coordorigin="5629,6940" coordsize="646,0" path="m5629,6940l6275,6940e" filled="f" stroked="t" strokeweight=".717973pt" strokecolor="#3F3F3F">
                <v:path arrowok="t"/>
              </v:shape>
            </v:group>
            <v:group style="position:absolute;left:5859;top:6940;width:3657;height:2" coordorigin="5859,6940" coordsize="3657,2">
              <v:shape style="position:absolute;left:5859;top:6940;width:3657;height:2" coordorigin="5859,6940" coordsize="3657,0" path="m5859,6940l9516,6940e" filled="f" stroked="t" strokeweight=".957298pt" strokecolor="#545454">
                <v:path arrowok="t"/>
              </v:shape>
            </v:group>
            <v:group style="position:absolute;left:7788;top:6674;width:2;height:264" coordorigin="7788,6674" coordsize="2,264">
              <v:shape style="position:absolute;left:7788;top:6674;width:2;height:264" coordorigin="7788,6674" coordsize="0,264" path="m7788,6938l7788,6674e" filled="f" stroked="t" strokeweight=".478649pt" strokecolor="#4F4F4F">
                <v:path arrowok="t"/>
              </v:shape>
            </v:group>
            <v:group style="position:absolute;left:9137;top:6942;width:1115;height:2" coordorigin="9137,6942" coordsize="1115,2">
              <v:shape style="position:absolute;left:9137;top:6942;width:1115;height:2" coordorigin="9137,6942" coordsize="1115,0" path="m9137,6942l10253,6942e" filled="f" stroked="t" strokeweight=".717973pt" strokecolor="#3B3B3B">
                <v:path arrowok="t"/>
              </v:shape>
            </v:group>
            <v:group style="position:absolute;left:10195;top:6935;width:1398;height:2" coordorigin="10195,6935" coordsize="1398,2">
              <v:shape style="position:absolute;left:10195;top:6935;width:1398;height:2" coordorigin="10195,6935" coordsize="1398,0" path="m10195,6935l11593,6935e" filled="f" stroked="t" strokeweight=".717973pt" strokecolor="#575757">
                <v:path arrowok="t"/>
              </v:shape>
            </v:group>
            <v:group style="position:absolute;left:325;top:7182;width:785;height:2" coordorigin="325,7182" coordsize="785,2">
              <v:shape style="position:absolute;left:325;top:7182;width:785;height:2" coordorigin="325,7182" coordsize="785,0" path="m325,7182l1110,7182e" filled="f" stroked="t" strokeweight=".957298pt" strokecolor="#5B5B5B">
                <v:path arrowok="t"/>
              </v:shape>
            </v:group>
            <v:group style="position:absolute;left:972;top:7180;width:771;height:2" coordorigin="972,7180" coordsize="771,2">
              <v:shape style="position:absolute;left:972;top:7180;width:771;height:2" coordorigin="972,7180" coordsize="771,0" path="m972,7180l1742,7180e" filled="f" stroked="t" strokeweight=".478649pt" strokecolor="#444444">
                <v:path arrowok="t"/>
              </v:shape>
            </v:group>
            <v:group style="position:absolute;left:1685;top:7182;width:713;height:2" coordorigin="1685,7182" coordsize="713,2">
              <v:shape style="position:absolute;left:1685;top:7182;width:713;height:2" coordorigin="1685,7182" coordsize="713,0" path="m1685,7182l2398,7182e" filled="f" stroked="t" strokeweight=".478649pt" strokecolor="#282828">
                <v:path arrowok="t"/>
              </v:shape>
            </v:group>
            <v:group style="position:absolute;left:2379;top:6899;width:2;height:777" coordorigin="2379,6899" coordsize="2,777">
              <v:shape style="position:absolute;left:2379;top:6899;width:2;height:777" coordorigin="2379,6899" coordsize="0,777" path="m2379,7676l2379,6899e" filled="f" stroked="t" strokeweight=".478649pt" strokecolor="#1C1C1C">
                <v:path arrowok="t"/>
              </v:shape>
            </v:group>
            <v:group style="position:absolute;left:2331;top:7182;width:4073;height:2" coordorigin="2331,7182" coordsize="4073,2">
              <v:shape style="position:absolute;left:2331;top:7182;width:4073;height:2" coordorigin="2331,7182" coordsize="4073,0" path="m2331,7182l6404,7182e" filled="f" stroked="t" strokeweight=".717973pt" strokecolor="#484848">
                <v:path arrowok="t"/>
              </v:shape>
            </v:group>
            <v:group style="position:absolute;left:6218;top:7182;width:799;height:2" coordorigin="6218,7182" coordsize="799,2">
              <v:shape style="position:absolute;left:6218;top:7182;width:799;height:2" coordorigin="6218,7182" coordsize="799,0" path="m6218,7182l7017,7182e" filled="f" stroked="t" strokeweight=".478649pt" strokecolor="#383838">
                <v:path arrowok="t"/>
              </v:shape>
            </v:group>
            <v:group style="position:absolute;left:6960;top:7182;width:857;height:2" coordorigin="6960,7182" coordsize="857,2">
              <v:shape style="position:absolute;left:6960;top:7182;width:857;height:2" coordorigin="6960,7182" coordsize="857,0" path="m6960,7182l7816,7182e" filled="f" stroked="t" strokeweight=".478649pt" strokecolor="#1F1F1F">
                <v:path arrowok="t"/>
              </v:shape>
            </v:group>
            <v:group style="position:absolute;left:7759;top:7180;width:3834;height:2" coordorigin="7759,7180" coordsize="3834,2">
              <v:shape style="position:absolute;left:7759;top:7180;width:3834;height:2" coordorigin="7759,7180" coordsize="3834,0" path="m7759,7180l11593,7180e" filled="f" stroked="t" strokeweight=".717973pt" strokecolor="#4F4F4F">
                <v:path arrowok="t"/>
              </v:shape>
            </v:group>
            <v:group style="position:absolute;left:11583;top:7149;width:2;height:326" coordorigin="11583,7149" coordsize="2,326">
              <v:shape style="position:absolute;left:11583;top:7149;width:2;height:326" coordorigin="11583,7149" coordsize="0,326" path="m11583,7475l11583,7149e" filled="f" stroked="t" strokeweight=".717973pt" strokecolor="#4B4B4B">
                <v:path arrowok="t"/>
              </v:shape>
            </v:group>
            <v:group style="position:absolute;left:325;top:7654;width:1417;height:2" coordorigin="325,7654" coordsize="1417,2">
              <v:shape style="position:absolute;left:325;top:7654;width:1417;height:2" coordorigin="325,7654" coordsize="1417,0" path="m325,7654l1742,7654e" filled="f" stroked="t" strokeweight=".957298pt" strokecolor="#646464">
                <v:path arrowok="t"/>
              </v:shape>
            </v:group>
            <v:group style="position:absolute;left:1685;top:7652;width:1249;height:2" coordorigin="1685,7652" coordsize="1249,2">
              <v:shape style="position:absolute;left:1685;top:7652;width:1249;height:2" coordorigin="1685,7652" coordsize="1249,0" path="m1685,7652l2934,7652e" filled="f" stroked="t" strokeweight=".478649pt" strokecolor="#1C1C1C">
                <v:path arrowok="t"/>
              </v:shape>
            </v:group>
            <v:group style="position:absolute;left:2877;top:7650;width:3954;height:2" coordorigin="2877,7650" coordsize="3954,2">
              <v:shape style="position:absolute;left:2877;top:7650;width:3954;height:2" coordorigin="2877,7650" coordsize="3954,0" path="m2877,7650l6830,7650e" filled="f" stroked="t" strokeweight=".957298pt" strokecolor="#4B4B4B">
                <v:path arrowok="t"/>
              </v:shape>
            </v:group>
            <v:group style="position:absolute;left:6773;top:7652;width:689;height:2" coordorigin="6773,7652" coordsize="689,2">
              <v:shape style="position:absolute;left:6773;top:7652;width:689;height:2" coordorigin="6773,7652" coordsize="689,0" path="m6773,7652l7462,7652e" filled="f" stroked="t" strokeweight=".478649pt" strokecolor="#0F0F0F">
                <v:path arrowok="t"/>
              </v:shape>
            </v:group>
            <v:group style="position:absolute;left:7405;top:7647;width:412;height:2" coordorigin="7405,7647" coordsize="412,2">
              <v:shape style="position:absolute;left:7405;top:7647;width:412;height:2" coordorigin="7405,7647" coordsize="412,0" path="m7405,7647l7816,7647e" filled="f" stroked="t" strokeweight=".717973pt" strokecolor="#3F3F3F">
                <v:path arrowok="t"/>
              </v:shape>
            </v:group>
            <v:group style="position:absolute;left:7596;top:7650;width:1881;height:2" coordorigin="7596,7650" coordsize="1881,2">
              <v:shape style="position:absolute;left:7596;top:7650;width:1881;height:2" coordorigin="7596,7650" coordsize="1881,0" path="m7596,7650l9477,7650e" filled="f" stroked="t" strokeweight=".957298pt" strokecolor="#545454">
                <v:path arrowok="t"/>
              </v:shape>
            </v:group>
            <v:group style="position:absolute;left:9137;top:7647;width:1115;height:2" coordorigin="9137,7647" coordsize="1115,2">
              <v:shape style="position:absolute;left:9137;top:7647;width:1115;height:2" coordorigin="9137,7647" coordsize="1115,0" path="m9137,7647l10253,7647e" filled="f" stroked="t" strokeweight=".478649pt" strokecolor="#282828">
                <v:path arrowok="t"/>
              </v:shape>
            </v:group>
            <v:group style="position:absolute;left:10195;top:7650;width:1398;height:2" coordorigin="10195,7650" coordsize="1398,2">
              <v:shape style="position:absolute;left:10195;top:7650;width:1398;height:2" coordorigin="10195,7650" coordsize="1398,0" path="m10195,7650l11593,7650e" filled="f" stroked="t" strokeweight=".478649pt" strokecolor="#444444">
                <v:path arrowok="t"/>
              </v:shape>
            </v:group>
            <v:group style="position:absolute;left:11590;top:7417;width:2;height:767" coordorigin="11590,7417" coordsize="2,767">
              <v:shape style="position:absolute;left:11590;top:7417;width:2;height:767" coordorigin="11590,7417" coordsize="0,767" path="m11590,8184l11590,7417e" filled="f" stroked="t" strokeweight=".478649pt" strokecolor="#3F3F3F">
                <v:path arrowok="t"/>
              </v:shape>
            </v:group>
            <v:group style="position:absolute;left:4954;top:7642;width:2;height:738" coordorigin="4954,7642" coordsize="2,738">
              <v:shape style="position:absolute;left:4954;top:7642;width:2;height:738" coordorigin="4954,7642" coordsize="0,738" path="m4954,8381l4954,7642e" filled="f" stroked="t" strokeweight=".717973pt" strokecolor="#3F3F3F">
                <v:path arrowok="t"/>
              </v:shape>
            </v:group>
            <v:group style="position:absolute;left:4949;top:7889;width:6644;height:2" coordorigin="4949,7889" coordsize="6644,2">
              <v:shape style="position:absolute;left:4949;top:7889;width:6644;height:2" coordorigin="4949,7889" coordsize="6644,0" path="m4949,7889l11593,7889e" filled="f" stroked="t" strokeweight=".717973pt" strokecolor="#4B4B4B">
                <v:path arrowok="t"/>
              </v:shape>
            </v:group>
            <v:group style="position:absolute;left:4949;top:8134;width:1881;height:2" coordorigin="4949,8134" coordsize="1881,2">
              <v:shape style="position:absolute;left:4949;top:8134;width:1881;height:2" coordorigin="4949,8134" coordsize="1881,0" path="m4949,8134l6830,8134e" filled="f" stroked="t" strokeweight=".957298pt" strokecolor="#545454">
                <v:path arrowok="t"/>
              </v:shape>
            </v:group>
            <v:group style="position:absolute;left:6773;top:8132;width:1043;height:2" coordorigin="6773,8132" coordsize="1043,2">
              <v:shape style="position:absolute;left:6773;top:8132;width:1043;height:2" coordorigin="6773,8132" coordsize="1043,0" path="m6773,8132l7816,8132e" filled="f" stroked="t" strokeweight=".478649pt" strokecolor="#2B2B2B">
                <v:path arrowok="t"/>
              </v:shape>
            </v:group>
            <v:group style="position:absolute;left:7745;top:8129;width:3853;height:2" coordorigin="7745,8129" coordsize="3853,2">
              <v:shape style="position:absolute;left:7745;top:8129;width:3853;height:2" coordorigin="7745,8129" coordsize="3853,0" path="m7745,8129l11598,8129e" filled="f" stroked="t" strokeweight=".957298pt" strokecolor="#4F4F4F">
                <v:path arrowok="t"/>
              </v:shape>
            </v:group>
            <v:group style="position:absolute;left:330;top:8378;width:3700;height:2" coordorigin="330,8378" coordsize="3700,2">
              <v:shape style="position:absolute;left:330;top:8378;width:3700;height:2" coordorigin="330,8378" coordsize="3700,0" path="m330,8378l4030,8378e" filled="f" stroked="t" strokeweight=".717973pt" strokecolor="#484848">
                <v:path arrowok="t"/>
              </v:shape>
            </v:group>
            <v:group style="position:absolute;left:3930;top:8374;width:1048;height:2" coordorigin="3930,8374" coordsize="1048,2">
              <v:shape style="position:absolute;left:3930;top:8374;width:1048;height:2" coordorigin="3930,8374" coordsize="1048,0" path="m3930,8374l4978,8374e" filled="f" stroked="t" strokeweight=".478649pt" strokecolor="#2B2B2B">
                <v:path arrowok="t"/>
              </v:shape>
            </v:group>
            <v:group style="position:absolute;left:4959;top:8122;width:2;height:259" coordorigin="4959,8122" coordsize="2,259">
              <v:shape style="position:absolute;left:4959;top:8122;width:2;height:259" coordorigin="4959,8122" coordsize="0,259" path="m4959,8381l4959,8122e" filled="f" stroked="t" strokeweight=".957298pt" strokecolor="#545454">
                <v:path arrowok="t"/>
              </v:shape>
            </v:group>
            <v:group style="position:absolute;left:4844;top:8374;width:2972;height:2" coordorigin="4844,8374" coordsize="2972,2">
              <v:shape style="position:absolute;left:4844;top:8374;width:2972;height:2" coordorigin="4844,8374" coordsize="2972,0" path="m4844,8374l7816,8374e" filled="f" stroked="t" strokeweight=".957298pt" strokecolor="#545454">
                <v:path arrowok="t"/>
              </v:shape>
            </v:group>
            <v:group style="position:absolute;left:7759;top:8374;width:1436;height:2" coordorigin="7759,8374" coordsize="1436,2">
              <v:shape style="position:absolute;left:7759;top:8374;width:1436;height:2" coordorigin="7759,8374" coordsize="1436,0" path="m7759,8374l9195,8374e" filled="f" stroked="t" strokeweight=".717973pt" strokecolor="#3B3B3B">
                <v:path arrowok="t"/>
              </v:shape>
            </v:group>
            <v:group style="position:absolute;left:8496;top:8374;width:3106;height:2" coordorigin="8496,8374" coordsize="3106,2">
              <v:shape style="position:absolute;left:8496;top:8374;width:3106;height:2" coordorigin="8496,8374" coordsize="3106,0" path="m8496,8374l11602,8374e" filled="f" stroked="t" strokeweight=".957298pt" strokecolor="#4F4F4F">
                <v:path arrowok="t"/>
              </v:shape>
            </v:group>
            <v:group style="position:absolute;left:330;top:9158;width:1412;height:2" coordorigin="330,9158" coordsize="1412,2">
              <v:shape style="position:absolute;left:330;top:9158;width:1412;height:2" coordorigin="330,9158" coordsize="1412,0" path="m330,9158l1742,9158e" filled="f" stroked="t" strokeweight=".957298pt" strokecolor="#5B5B5B">
                <v:path arrowok="t"/>
              </v:shape>
            </v:group>
            <v:group style="position:absolute;left:1685;top:9158;width:1249;height:2" coordorigin="1685,9158" coordsize="1249,2">
              <v:shape style="position:absolute;left:1685;top:9158;width:1249;height:2" coordorigin="1685,9158" coordsize="1249,0" path="m1685,9158l2934,9158e" filled="f" stroked="t" strokeweight=".478649pt" strokecolor="#232323">
                <v:path arrowok="t"/>
              </v:shape>
            </v:group>
            <v:group style="position:absolute;left:2771;top:9155;width:2221;height:2" coordorigin="2771,9155" coordsize="2221,2">
              <v:shape style="position:absolute;left:2771;top:9155;width:2221;height:2" coordorigin="2771,9155" coordsize="2221,0" path="m2771,9155l4992,9155e" filled="f" stroked="t" strokeweight=".957298pt" strokecolor="#545454">
                <v:path arrowok="t"/>
              </v:shape>
            </v:group>
            <v:group style="position:absolute;left:4911;top:9155;width:775;height:2" coordorigin="4911,9155" coordsize="775,2">
              <v:shape style="position:absolute;left:4911;top:9155;width:775;height:2" coordorigin="4911,9155" coordsize="775,0" path="m4911,9155l5686,9155e" filled="f" stroked="t" strokeweight=".478649pt" strokecolor="#343434">
                <v:path arrowok="t"/>
              </v:shape>
            </v:group>
            <v:group style="position:absolute;left:5605;top:9150;width:4648;height:2" coordorigin="5605,9150" coordsize="4648,2">
              <v:shape style="position:absolute;left:5605;top:9150;width:4648;height:2" coordorigin="5605,9150" coordsize="4648,0" path="m5605,9150l10253,9150e" filled="f" stroked="t" strokeweight=".717973pt" strokecolor="#484848">
                <v:path arrowok="t"/>
              </v:shape>
            </v:group>
            <v:group style="position:absolute;left:9592;top:9150;width:2006;height:2" coordorigin="9592,9150" coordsize="2006,2">
              <v:shape style="position:absolute;left:9592;top:9150;width:2006;height:2" coordorigin="9592,9150" coordsize="2006,0" path="m9592,9150l11598,9150e" filled="f" stroked="t" strokeweight=".957298pt" strokecolor="#5B5B5B">
                <v:path arrowok="t"/>
              </v:shape>
            </v:group>
            <v:group style="position:absolute;left:11593;top:9603;width:2;height:297" coordorigin="11593,9603" coordsize="2,297">
              <v:shape style="position:absolute;left:11593;top:9603;width:2;height:297" coordorigin="11593,9603" coordsize="0,297" path="m11593,9901l11593,9603e" filled="f" stroked="t" strokeweight=".478649pt" strokecolor="#3F3F3F">
                <v:path arrowok="t"/>
              </v:shape>
            </v:group>
            <v:group style="position:absolute;left:330;top:10095;width:2073;height:2" coordorigin="330,10095" coordsize="2073,2">
              <v:shape style="position:absolute;left:330;top:10095;width:2073;height:2" coordorigin="330,10095" coordsize="2073,0" path="m330,10095l2403,10095e" filled="f" stroked="t" strokeweight=".717973pt" strokecolor="#4B4B4B">
                <v:path arrowok="t"/>
              </v:shape>
            </v:group>
            <v:group style="position:absolute;left:2326;top:10092;width:3360;height:2" coordorigin="2326,10092" coordsize="3360,2">
              <v:shape style="position:absolute;left:2326;top:10092;width:3360;height:2" coordorigin="2326,10092" coordsize="3360,0" path="m2326,10092l5686,10092e" filled="f" stroked="t" strokeweight=".478649pt" strokecolor="#383838">
                <v:path arrowok="t"/>
              </v:shape>
            </v:group>
            <v:group style="position:absolute;left:5222;top:10090;width:2369;height:2" coordorigin="5222,10090" coordsize="2369,2">
              <v:shape style="position:absolute;left:5222;top:10090;width:2369;height:2" coordorigin="5222,10090" coordsize="2369,0" path="m5222,10090l7591,10090e" filled="f" stroked="t" strokeweight=".957298pt" strokecolor="#545454">
                <v:path arrowok="t"/>
              </v:shape>
            </v:group>
            <v:group style="position:absolute;left:7405;top:10092;width:412;height:2" coordorigin="7405,10092" coordsize="412,2">
              <v:shape style="position:absolute;left:7405;top:10092;width:412;height:2" coordorigin="7405,10092" coordsize="412,0" path="m7405,10092l7816,10092e" filled="f" stroked="t" strokeweight=".717973pt" strokecolor="#3B3B3B">
                <v:path arrowok="t"/>
              </v:shape>
            </v:group>
            <v:group style="position:absolute;left:7759;top:10088;width:632;height:2" coordorigin="7759,10088" coordsize="632,2">
              <v:shape style="position:absolute;left:7759;top:10088;width:632;height:2" coordorigin="7759,10088" coordsize="632,0" path="m7759,10088l8391,10088e" filled="f" stroked="t" strokeweight=".478649pt" strokecolor="#2F2F2F">
                <v:path arrowok="t"/>
              </v:shape>
            </v:group>
            <v:group style="position:absolute;left:8290;top:10090;width:3317;height:2" coordorigin="8290,10090" coordsize="3317,2">
              <v:shape style="position:absolute;left:8290;top:10090;width:3317;height:2" coordorigin="8290,10090" coordsize="3317,0" path="m8290,10090l11607,10090e" filled="f" stroked="t" strokeweight=".957298pt" strokecolor="#4F4F4F">
                <v:path arrowok="t"/>
              </v:shape>
            </v:group>
            <v:group style="position:absolute;left:335;top:10335;width:3662;height:2" coordorigin="335,10335" coordsize="3662,2">
              <v:shape style="position:absolute;left:335;top:10335;width:3662;height:2" coordorigin="335,10335" coordsize="3662,0" path="m335,10335l3997,10335e" filled="f" stroked="t" strokeweight=".957298pt" strokecolor="#545454">
                <v:path arrowok="t"/>
              </v:shape>
            </v:group>
            <v:group style="position:absolute;left:3930;top:10332;width:235;height:2" coordorigin="3930,10332" coordsize="235,2">
              <v:shape style="position:absolute;left:3930;top:10332;width:235;height:2" coordorigin="3930,10332" coordsize="235,0" path="m3930,10332l4164,10332e" filled="f" stroked="t" strokeweight=".478649pt" strokecolor="#343434">
                <v:path arrowok="t"/>
              </v:shape>
            </v:group>
            <v:group style="position:absolute;left:4107;top:10332;width:1580;height:2" coordorigin="4107,10332" coordsize="1580,2">
              <v:shape style="position:absolute;left:4107;top:10332;width:1580;height:2" coordorigin="4107,10332" coordsize="1580,0" path="m4107,10332l5686,10332e" filled="f" stroked="t" strokeweight=".478649pt" strokecolor="#181818">
                <v:path arrowok="t"/>
              </v:shape>
            </v:group>
            <v:group style="position:absolute;left:5629;top:10330;width:2187;height:2" coordorigin="5629,10330" coordsize="2187,2">
              <v:shape style="position:absolute;left:5629;top:10330;width:2187;height:2" coordorigin="5629,10330" coordsize="2187,0" path="m5629,10330l7816,10330e" filled="f" stroked="t" strokeweight=".957298pt" strokecolor="#545454">
                <v:path arrowok="t"/>
              </v:shape>
            </v:group>
            <v:group style="position:absolute;left:7745;top:10330;width:2508;height:2" coordorigin="7745,10330" coordsize="2508,2">
              <v:shape style="position:absolute;left:7745;top:10330;width:2508;height:2" coordorigin="7745,10330" coordsize="2508,0" path="m7745,10330l10253,10330e" filled="f" stroked="t" strokeweight=".717973pt" strokecolor="#3B3B3B">
                <v:path arrowok="t"/>
              </v:shape>
            </v:group>
            <v:group style="position:absolute;left:9970;top:10330;width:1637;height:2" coordorigin="9970,10330" coordsize="1637,2">
              <v:shape style="position:absolute;left:9970;top:10330;width:1637;height:2" coordorigin="9970,10330" coordsize="1637,0" path="m9970,10330l11607,10330e" filled="f" stroked="t" strokeweight=".957298pt" strokecolor="#575757">
                <v:path arrowok="t"/>
              </v:shape>
            </v:group>
            <v:group style="position:absolute;left:790;top:10574;width:1613;height:2" coordorigin="790,10574" coordsize="1613,2">
              <v:shape style="position:absolute;left:790;top:10574;width:1613;height:2" coordorigin="790,10574" coordsize="1613,0" path="m790,10574l2403,10574e" filled="f" stroked="t" strokeweight=".717973pt" strokecolor="#383838">
                <v:path arrowok="t"/>
              </v:shape>
            </v:group>
            <v:group style="position:absolute;left:2326;top:10574;width:1838;height:2" coordorigin="2326,10574" coordsize="1838,2">
              <v:shape style="position:absolute;left:2326;top:10574;width:1838;height:2" coordorigin="2326,10574" coordsize="1838,0" path="m2326,10574l4164,10574e" filled="f" stroked="t" strokeweight=".957298pt" strokecolor="#545454">
                <v:path arrowok="t"/>
              </v:shape>
            </v:group>
            <v:group style="position:absolute;left:3686;top:10574;width:421;height:2" coordorigin="3686,10574" coordsize="421,2">
              <v:shape style="position:absolute;left:3686;top:10574;width:421;height:2" coordorigin="3686,10574" coordsize="421,0" path="m3686,10574l4107,10574e" filled="f" stroked="t" strokeweight="1.196622pt" strokecolor="#676767">
                <v:path arrowok="t"/>
              </v:shape>
            </v:group>
            <v:group style="position:absolute;left:4107;top:10572;width:862;height:2" coordorigin="4107,10572" coordsize="862,2">
              <v:shape style="position:absolute;left:4107;top:10572;width:862;height:2" coordorigin="4107,10572" coordsize="862,0" path="m4107,10572l4968,10572e" filled="f" stroked="t" strokeweight=".478649pt" strokecolor="#282828">
                <v:path arrowok="t"/>
              </v:shape>
            </v:group>
            <v:group style="position:absolute;left:4863;top:10570;width:2274;height:2" coordorigin="4863,10570" coordsize="2274,2">
              <v:shape style="position:absolute;left:4863;top:10570;width:2274;height:2" coordorigin="4863,10570" coordsize="2274,0" path="m4863,10570l7137,10570e" filled="f" stroked="t" strokeweight=".957298pt" strokecolor="#575757">
                <v:path arrowok="t"/>
              </v:shape>
            </v:group>
            <v:group style="position:absolute;left:6960;top:10572;width:503;height:2" coordorigin="6960,10572" coordsize="503,2">
              <v:shape style="position:absolute;left:6960;top:10572;width:503;height:2" coordorigin="6960,10572" coordsize="503,0" path="m6960,10572l7462,10572e" filled="f" stroked="t" strokeweight=".717973pt" strokecolor="#3B3B3B">
                <v:path arrowok="t"/>
              </v:shape>
            </v:group>
            <v:group style="position:absolute;left:7405;top:10567;width:412;height:2" coordorigin="7405,10567" coordsize="412,2">
              <v:shape style="position:absolute;left:7405;top:10567;width:412;height:2" coordorigin="7405,10567" coordsize="412,0" path="m7405,10567l7816,10567e" filled="f" stroked="t" strokeweight=".478649pt" strokecolor="#1C1C1C">
                <v:path arrowok="t"/>
              </v:shape>
            </v:group>
            <v:group style="position:absolute;left:7759;top:10567;width:632;height:2" coordorigin="7759,10567" coordsize="632,2">
              <v:shape style="position:absolute;left:7759;top:10567;width:632;height:2" coordorigin="7759,10567" coordsize="632,0" path="m7759,10567l8391,10567e" filled="f" stroked="t" strokeweight=".478649pt" strokecolor="#2F2F2F">
                <v:path arrowok="t"/>
              </v:shape>
            </v:group>
            <v:group style="position:absolute;left:8223;top:10570;width:3384;height:2" coordorigin="8223,10570" coordsize="3384,2">
              <v:shape style="position:absolute;left:8223;top:10570;width:3384;height:2" coordorigin="8223,10570" coordsize="3384,0" path="m8223,10570l11607,10570e" filled="f" stroked="t" strokeweight=".957298pt" strokecolor="#4F4F4F">
                <v:path arrowok="t"/>
              </v:shape>
            </v:group>
            <v:group style="position:absolute;left:345;top:10524;width:2;height:575" coordorigin="345,10524" coordsize="2,575">
              <v:shape style="position:absolute;left:345;top:10524;width:2;height:575" coordorigin="345,10524" coordsize="0,575" path="m345,11099l345,10524e" filled="f" stroked="t" strokeweight=".478649pt" strokecolor="#383838">
                <v:path arrowok="t"/>
              </v:shape>
            </v:group>
            <v:group style="position:absolute;left:335;top:11054;width:3738;height:2" coordorigin="335,11054" coordsize="3738,2">
              <v:shape style="position:absolute;left:335;top:11054;width:3738;height:2" coordorigin="335,11054" coordsize="3738,0" path="m335,11054l4073,11054e" filled="f" stroked="t" strokeweight=".957298pt" strokecolor="#575757">
                <v:path arrowok="t"/>
              </v:shape>
            </v:group>
            <v:group style="position:absolute;left:3930;top:11051;width:235;height:2" coordorigin="3930,11051" coordsize="235,2">
              <v:shape style="position:absolute;left:3930;top:11051;width:235;height:2" coordorigin="3930,11051" coordsize="235,0" path="m3930,11051l4164,11051e" filled="f" stroked="t" strokeweight=".478649pt" strokecolor="#484848">
                <v:path arrowok="t"/>
              </v:shape>
            </v:group>
            <v:group style="position:absolute;left:4107;top:11051;width:862;height:2" coordorigin="4107,11051" coordsize="862,2">
              <v:shape style="position:absolute;left:4107;top:11051;width:862;height:2" coordorigin="4107,11051" coordsize="862,0" path="m4107,11051l4968,11051e" filled="f" stroked="t" strokeweight=".478649pt" strokecolor="#2B2B2B">
                <v:path arrowok="t"/>
              </v:shape>
            </v:group>
            <v:group style="position:absolute;left:4911;top:11049;width:1919;height:2" coordorigin="4911,11049" coordsize="1919,2">
              <v:shape style="position:absolute;left:4911;top:11049;width:1919;height:2" coordorigin="4911,11049" coordsize="1919,0" path="m4911,11049l6830,11049e" filled="f" stroked="t" strokeweight=".957298pt" strokecolor="#575757">
                <v:path arrowok="t"/>
              </v:shape>
            </v:group>
            <v:group style="position:absolute;left:6773;top:11047;width:1043;height:2" coordorigin="6773,11047" coordsize="1043,2">
              <v:shape style="position:absolute;left:6773;top:11047;width:1043;height:2" coordorigin="6773,11047" coordsize="1043,0" path="m6773,11047l7816,11047e" filled="f" stroked="t" strokeweight=".478649pt" strokecolor="#282828">
                <v:path arrowok="t"/>
              </v:shape>
            </v:group>
            <v:group style="position:absolute;left:7759;top:11047;width:3848;height:2" coordorigin="7759,11047" coordsize="3848,2">
              <v:shape style="position:absolute;left:7759;top:11047;width:3848;height:2" coordorigin="7759,11047" coordsize="3848,0" path="m7759,11047l11607,11047e" filled="f" stroked="t" strokeweight=".957298pt" strokecolor="#5B5B5B">
                <v:path arrowok="t"/>
              </v:shape>
            </v:group>
            <v:group style="position:absolute;left:335;top:11296;width:1407;height:2" coordorigin="335,11296" coordsize="1407,2">
              <v:shape style="position:absolute;left:335;top:11296;width:1407;height:2" coordorigin="335,11296" coordsize="1407,0" path="m335,11296l1742,11296e" filled="f" stroked="t" strokeweight=".957298pt" strokecolor="#606060">
                <v:path arrowok="t"/>
              </v:shape>
            </v:group>
            <v:group style="position:absolute;left:345;top:11051;width:2;height:5293" coordorigin="345,11051" coordsize="2,5293">
              <v:shape style="position:absolute;left:345;top:11051;width:2;height:5293" coordorigin="345,11051" coordsize="0,5293" path="m345,16345l345,11051e" filled="f" stroked="t" strokeweight=".717973pt" strokecolor="#4B4B4B">
                <v:path arrowok="t"/>
              </v:shape>
            </v:group>
            <v:group style="position:absolute;left:1685;top:11296;width:718;height:2" coordorigin="1685,11296" coordsize="718,2">
              <v:shape style="position:absolute;left:1685;top:11296;width:718;height:2" coordorigin="1685,11296" coordsize="718,0" path="m1685,11296l2403,11296e" filled="f" stroked="t" strokeweight=".478649pt" strokecolor="#383838">
                <v:path arrowok="t"/>
              </v:shape>
            </v:group>
            <v:group style="position:absolute;left:2240;top:11291;width:1924;height:2" coordorigin="2240,11291" coordsize="1924,2">
              <v:shape style="position:absolute;left:2240;top:11291;width:1924;height:2" coordorigin="2240,11291" coordsize="1924,0" path="m2240,11291l4164,11291e" filled="f" stroked="t" strokeweight=".957298pt" strokecolor="#545454">
                <v:path arrowok="t"/>
              </v:shape>
            </v:group>
            <v:group style="position:absolute;left:4107;top:11291;width:862;height:2" coordorigin="4107,11291" coordsize="862,2">
              <v:shape style="position:absolute;left:4107;top:11291;width:862;height:2" coordorigin="4107,11291" coordsize="862,0" path="m4107,11291l4968,11291e" filled="f" stroked="t" strokeweight=".478649pt" strokecolor="#1F1F1F">
                <v:path arrowok="t"/>
              </v:shape>
            </v:group>
            <v:group style="position:absolute;left:4911;top:11289;width:2551;height:2" coordorigin="4911,11289" coordsize="2551,2">
              <v:shape style="position:absolute;left:4911;top:11289;width:2551;height:2" coordorigin="4911,11289" coordsize="2551,0" path="m4911,11289l7462,11289e" filled="f" stroked="t" strokeweight=".957298pt" strokecolor="#575757">
                <v:path arrowok="t"/>
              </v:shape>
            </v:group>
            <v:group style="position:absolute;left:7405;top:11286;width:986;height:2" coordorigin="7405,11286" coordsize="986,2">
              <v:shape style="position:absolute;left:7405;top:11286;width:986;height:2" coordorigin="7405,11286" coordsize="986,0" path="m7405,11286l8391,11286e" filled="f" stroked="t" strokeweight=".478649pt" strokecolor="#2B2B2B">
                <v:path arrowok="t"/>
              </v:shape>
            </v:group>
            <v:group style="position:absolute;left:8333;top:11289;width:3274;height:2" coordorigin="8333,11289" coordsize="3274,2">
              <v:shape style="position:absolute;left:8333;top:11289;width:3274;height:2" coordorigin="8333,11289" coordsize="3274,0" path="m8333,11289l11607,11289e" filled="f" stroked="t" strokeweight=".957298pt" strokecolor="#545454">
                <v:path arrowok="t"/>
              </v:shape>
            </v:group>
            <v:group style="position:absolute;left:335;top:11540;width:699;height:2" coordorigin="335,11540" coordsize="699,2">
              <v:shape style="position:absolute;left:335;top:11540;width:699;height:2" coordorigin="335,11540" coordsize="699,0" path="m335,11540l1034,11540e" filled="f" stroked="t" strokeweight=".478649pt" strokecolor="#2F2F2F">
                <v:path arrowok="t"/>
              </v:shape>
            </v:group>
            <v:group style="position:absolute;left:1000;top:11272;width:2;height:254" coordorigin="1000,11272" coordsize="2,254">
              <v:shape style="position:absolute;left:1000;top:11272;width:2;height:254" coordorigin="1000,11272" coordsize="0,254" path="m1000,11526l1000,11272e" filled="f" stroked="t" strokeweight=".478649pt" strokecolor="#676767">
                <v:path arrowok="t"/>
              </v:shape>
            </v:group>
            <v:group style="position:absolute;left:1714;top:11286;width:2;height:273" coordorigin="1714,11286" coordsize="2,273">
              <v:shape style="position:absolute;left:1714;top:11286;width:2;height:273" coordorigin="1714,11286" coordsize="0,273" path="m1714,11560l1714,11286e" filled="f" stroked="t" strokeweight=".717973pt" strokecolor="#484848">
                <v:path arrowok="t"/>
              </v:shape>
            </v:group>
            <v:group style="position:absolute;left:967;top:11538;width:4542;height:2" coordorigin="967,11538" coordsize="4542,2">
              <v:shape style="position:absolute;left:967;top:11538;width:4542;height:2" coordorigin="967,11538" coordsize="4542,0" path="m967,11538l5509,11538e" filled="f" stroked="t" strokeweight=".957298pt" strokecolor="#4F4F4F">
                <v:path arrowok="t"/>
              </v:shape>
            </v:group>
            <v:group style="position:absolute;left:5452;top:11531;width:235;height:2" coordorigin="5452,11531" coordsize="235,2">
              <v:shape style="position:absolute;left:5452;top:11531;width:235;height:2" coordorigin="5452,11531" coordsize="235,0" path="m5452,11531l5686,11531e" filled="f" stroked="t" strokeweight=".478649pt" strokecolor="#383838">
                <v:path arrowok="t"/>
              </v:shape>
            </v:group>
            <v:group style="position:absolute;left:5629;top:11528;width:2202;height:2" coordorigin="5629,11528" coordsize="2202,2">
              <v:shape style="position:absolute;left:5629;top:11528;width:2202;height:2" coordorigin="5629,11528" coordsize="2202,0" path="m5629,11528l7831,11528e" filled="f" stroked="t" strokeweight=".957298pt" strokecolor="#545454">
                <v:path arrowok="t"/>
              </v:shape>
            </v:group>
            <v:group style="position:absolute;left:7431;top:11282;width:2;height:278" coordorigin="7431,11282" coordsize="2,278">
              <v:shape style="position:absolute;left:7431;top:11282;width:2;height:278" coordorigin="7431,11282" coordsize="0,278" path="m7431,11560l7431,11282e" filled="f" stroked="t" strokeweight=".957298pt" strokecolor="#5B5B5B">
                <v:path arrowok="t"/>
              </v:shape>
            </v:group>
            <v:group style="position:absolute;left:7759;top:11528;width:2494;height:2" coordorigin="7759,11528" coordsize="2494,2">
              <v:shape style="position:absolute;left:7759;top:11528;width:2494;height:2" coordorigin="7759,11528" coordsize="2494,0" path="m7759,11528l10253,11528e" filled="f" stroked="t" strokeweight=".717973pt" strokecolor="#3F3F3F">
                <v:path arrowok="t"/>
              </v:shape>
            </v:group>
            <v:group style="position:absolute;left:9884;top:11528;width:1723;height:2" coordorigin="9884,11528" coordsize="1723,2">
              <v:shape style="position:absolute;left:9884;top:11528;width:1723;height:2" coordorigin="9884,11528" coordsize="1723,0" path="m9884,11528l11607,11528e" filled="f" stroked="t" strokeweight=".957298pt" strokecolor="#646464">
                <v:path arrowok="t"/>
              </v:shape>
            </v:group>
            <v:group style="position:absolute;left:1000;top:11516;width:2;height:503" coordorigin="1000,11516" coordsize="2,503">
              <v:shape style="position:absolute;left:1000;top:11516;width:2;height:503" coordorigin="1000,11516" coordsize="0,503" path="m1000,12020l1000,11516e" filled="f" stroked="t" strokeweight=".478649pt" strokecolor="#2F2F2F">
                <v:path arrowok="t"/>
              </v:shape>
            </v:group>
            <v:group style="position:absolute;left:1718;top:11483;width:2;height:868" coordorigin="1718,11483" coordsize="2,868">
              <v:shape style="position:absolute;left:1718;top:11483;width:2;height:868" coordorigin="1718,11483" coordsize="0,868" path="m1718,12351l1718,11483e" filled="f" stroked="t" strokeweight=".478649pt" strokecolor="#1F1F1F">
                <v:path arrowok="t"/>
              </v:shape>
            </v:group>
            <v:group style="position:absolute;left:7433;top:11483;width:2;height:868" coordorigin="7433,11483" coordsize="2,868">
              <v:shape style="position:absolute;left:7433;top:11483;width:2;height:868" coordorigin="7433,11483" coordsize="0,868" path="m7433,12351l7433,11483e" filled="f" stroked="t" strokeweight=".478649pt" strokecolor="#2B2B2B">
                <v:path arrowok="t"/>
              </v:shape>
            </v:group>
            <v:group style="position:absolute;left:1000;top:12020;width:2;height:1390" coordorigin="1000,12020" coordsize="2,1390">
              <v:shape style="position:absolute;left:1000;top:12020;width:2;height:1390" coordorigin="1000,12020" coordsize="0,1390" path="m1000,13410l1000,12020e" filled="f" stroked="t" strokeweight=".478649pt" strokecolor="#000000">
                <v:path arrowok="t"/>
              </v:shape>
            </v:group>
            <v:group style="position:absolute;left:1726;top:12274;width:2;height:2632" coordorigin="1726,12274" coordsize="2,2632">
              <v:shape style="position:absolute;left:1726;top:12274;width:2;height:2632" coordorigin="1726,12274" coordsize="0,2632" path="m1726,14906l1726,12274e" filled="f" stroked="t" strokeweight=".957298pt" strokecolor="#4F4F4F">
                <v:path arrowok="t"/>
              </v:shape>
            </v:group>
            <v:group style="position:absolute;left:349;top:12447;width:2;height:623" coordorigin="349,12447" coordsize="2,623">
              <v:shape style="position:absolute;left:349;top:12447;width:2;height:623" coordorigin="349,12447" coordsize="0,623" path="m349,13070l349,12447e" filled="f" stroked="t" strokeweight=".478649pt" strokecolor="#2B2B2B">
                <v:path arrowok="t"/>
              </v:shape>
            </v:group>
            <v:group style="position:absolute;left:3331;top:12629;width:2;height:110" coordorigin="3331,12629" coordsize="2,110">
              <v:shape style="position:absolute;left:3331;top:12629;width:2;height:110" coordorigin="3331,12629" coordsize="0,110" path="m3331,12739l3331,12629e" filled="f" stroked="t" strokeweight=".957298pt" strokecolor="#2F387C">
                <v:path arrowok="t"/>
              </v:shape>
            </v:group>
            <v:group style="position:absolute;left:3322;top:12634;width:2;height:451" coordorigin="3322,12634" coordsize="2,451">
              <v:shape style="position:absolute;left:3322;top:12634;width:2;height:451" coordorigin="3322,12634" coordsize="0,451" path="m3322,13084l3322,12634e" filled="f" stroked="t" strokeweight="1.435947pt" strokecolor="#384487">
                <v:path arrowok="t"/>
              </v:shape>
            </v:group>
            <v:group style="position:absolute;left:3518;top:12739;width:2;height:192" coordorigin="3518,12739" coordsize="2,192">
              <v:shape style="position:absolute;left:3518;top:12739;width:2;height:192" coordorigin="3518,12739" coordsize="0,192" path="m3518,12931l3518,12739e" filled="f" stroked="t" strokeweight=".957298pt" strokecolor="#4F5B93">
                <v:path arrowok="t"/>
              </v:shape>
            </v:group>
            <v:group style="position:absolute;left:3980;top:12648;width:2;height:249" coordorigin="3980,12648" coordsize="2,249">
              <v:shape style="position:absolute;left:3980;top:12648;width:2;height:249" coordorigin="3980,12648" coordsize="0,249" path="m3980,12897l3980,12648e" filled="f" stroked="t" strokeweight=".957298pt" strokecolor="#3B3F7C">
                <v:path arrowok="t"/>
              </v:shape>
            </v:group>
            <v:group style="position:absolute;left:11602;top:12682;width:2;height:2105" coordorigin="11602,12682" coordsize="2,2105">
              <v:shape style="position:absolute;left:11602;top:12682;width:2;height:2105" coordorigin="11602,12682" coordsize="0,2105" path="m11602,14786l11602,12682e" filled="f" stroked="t" strokeweight=".478649pt" strokecolor="#5B5B5B">
                <v:path arrowok="t"/>
              </v:shape>
            </v:group>
            <v:group style="position:absolute;left:3499;top:12749;width:2;height:321" coordorigin="3499,12749" coordsize="2,321">
              <v:shape style="position:absolute;left:3499;top:12749;width:2;height:321" coordorigin="3499,12749" coordsize="0,321" path="m3499,13070l3499,12749e" filled="f" stroked="t" strokeweight=".957298pt" strokecolor="#3F487C">
                <v:path arrowok="t"/>
              </v:shape>
            </v:group>
            <v:group style="position:absolute;left:3638;top:12845;width:2;height:168" coordorigin="3638,12845" coordsize="2,168">
              <v:shape style="position:absolute;left:3638;top:12845;width:2;height:168" coordorigin="3638,12845" coordsize="0,168" path="m3638,13012l3638,12845e" filled="f" stroked="t" strokeweight="1.435947pt" strokecolor="#445493">
                <v:path arrowok="t"/>
              </v:shape>
            </v:group>
            <v:group style="position:absolute;left:3958;top:12749;width:2;height:321" coordorigin="3958,12749" coordsize="2,321">
              <v:shape style="position:absolute;left:3958;top:12749;width:2;height:321" coordorigin="3958,12749" coordsize="0,321" path="m3958,13070l3958,12749e" filled="f" stroked="t" strokeweight="1.196622pt" strokecolor="#2F3874">
                <v:path arrowok="t"/>
              </v:shape>
            </v:group>
            <v:group style="position:absolute;left:3334;top:12634;width:2;height:676" coordorigin="3334,12634" coordsize="2,676">
              <v:shape style="position:absolute;left:3334;top:12634;width:2;height:676" coordorigin="3334,12634" coordsize="0,676" path="m3334,13310l3334,12634e" filled="f" stroked="t" strokeweight="1.435947pt" strokecolor="#383F80">
                <v:path arrowok="t"/>
              </v:shape>
            </v:group>
            <v:group style="position:absolute;left:3475;top:12888;width:2;height:360" coordorigin="3475,12888" coordsize="2,360">
              <v:shape style="position:absolute;left:3475;top:12888;width:2;height:360" coordorigin="3475,12888" coordsize="0,360" path="m3475,13247l3475,12888e" filled="f" stroked="t" strokeweight=".957298pt" strokecolor="#2F3464">
                <v:path arrowok="t"/>
              </v:shape>
            </v:group>
            <v:group style="position:absolute;left:3623;top:13041;width:2;height:177" coordorigin="3623,13041" coordsize="2,177">
              <v:shape style="position:absolute;left:3623;top:13041;width:2;height:177" coordorigin="3623,13041" coordsize="0,177" path="m3623,13219l3623,13041e" filled="f" stroked="t" strokeweight="1.435947pt" strokecolor="#3B3883">
                <v:path arrowok="t"/>
              </v:shape>
            </v:group>
            <v:group style="position:absolute;left:3939;top:13012;width:2;height:235" coordorigin="3939,13012" coordsize="2,235">
              <v:shape style="position:absolute;left:3939;top:13012;width:2;height:235" coordorigin="3939,13012" coordsize="0,235" path="m3939,13247l3939,13012e" filled="f" stroked="t" strokeweight="1.435947pt" strokecolor="#3F488C">
                <v:path arrowok="t"/>
              </v:shape>
            </v:group>
            <v:group style="position:absolute;left:2396;top:12533;width:2;height:2028" coordorigin="2396,12533" coordsize="2,2028">
              <v:shape style="position:absolute;left:2396;top:12533;width:2;height:2028" coordorigin="2396,12533" coordsize="0,2028" path="m2396,14561l2396,12533e" filled="f" stroked="t" strokeweight=".957298pt" strokecolor="#4B4B4B">
                <v:path arrowok="t"/>
              </v:shape>
            </v:group>
            <v:group style="position:absolute;left:4526;top:13300;width:2;height:575" coordorigin="4526,13300" coordsize="2,575">
              <v:shape style="position:absolute;left:4526;top:13300;width:2;height:575" coordorigin="4526,13300" coordsize="0,575" path="m4526,13875l4526,13300e" filled="f" stroked="t" strokeweight="1.196622pt" strokecolor="#4B5487">
                <v:path arrowok="t"/>
              </v:shape>
            </v:group>
            <v:group style="position:absolute;left:7441;top:12288;width:2;height:2532" coordorigin="7441,12288" coordsize="2,2532">
              <v:shape style="position:absolute;left:7441;top:12288;width:2;height:2532" coordorigin="7441,12288" coordsize="0,2532" path="m7441,14820l7441,12288e" filled="f" stroked="t" strokeweight=".957298pt" strokecolor="#545454">
                <v:path arrowok="t"/>
              </v:shape>
            </v:group>
            <v:group style="position:absolute;left:340;top:13626;width:1412;height:2" coordorigin="340,13626" coordsize="1412,2">
              <v:shape style="position:absolute;left:340;top:13626;width:1412;height:2" coordorigin="340,13626" coordsize="1412,0" path="m340,13626l1752,13626e" filled="f" stroked="t" strokeweight=".717973pt" strokecolor="#5B5B5B">
                <v:path arrowok="t"/>
              </v:shape>
            </v:group>
            <v:group style="position:absolute;left:352;top:12984;width:2;height:753" coordorigin="352,12984" coordsize="2,753">
              <v:shape style="position:absolute;left:352;top:12984;width:2;height:753" coordorigin="352,12984" coordsize="0,753" path="m352,13736l352,12984e" filled="f" stroked="t" strokeweight=".957298pt" strokecolor="#646464">
                <v:path arrowok="t"/>
              </v:shape>
            </v:group>
            <v:group style="position:absolute;left:1000;top:13410;width:2;height:436" coordorigin="1000,13410" coordsize="2,436">
              <v:shape style="position:absolute;left:1000;top:13410;width:2;height:436" coordorigin="1000,13410" coordsize="0,436" path="m1000,13847l1000,13410e" filled="f" stroked="t" strokeweight=".478649pt" strokecolor="#676767">
                <v:path arrowok="t"/>
              </v:shape>
            </v:group>
            <v:group style="position:absolute;left:1675;top:13626;width:728;height:2" coordorigin="1675,13626" coordsize="728,2">
              <v:shape style="position:absolute;left:1675;top:13626;width:728;height:2" coordorigin="1675,13626" coordsize="728,0" path="m1675,13626l2403,13626e" filled="f" stroked="t" strokeweight=".478649pt" strokecolor="#232323">
                <v:path arrowok="t"/>
              </v:shape>
            </v:group>
            <v:group style="position:absolute;left:354;top:13818;width:2;height:978" coordorigin="354,13818" coordsize="2,978">
              <v:shape style="position:absolute;left:354;top:13818;width:2;height:978" coordorigin="354,13818" coordsize="0,978" path="m354,14796l354,13818e" filled="f" stroked="t" strokeweight=".478649pt" strokecolor="#232323">
                <v:path arrowok="t"/>
              </v:shape>
            </v:group>
            <v:group style="position:absolute;left:1000;top:13847;width:2;height:1544" coordorigin="1000,13847" coordsize="2,1544">
              <v:shape style="position:absolute;left:1000;top:13847;width:2;height:1544" coordorigin="1000,13847" coordsize="0,1544" path="m1000,15390l1000,13847e" filled="f" stroked="t" strokeweight=".478649pt" strokecolor="#000000">
                <v:path arrowok="t"/>
              </v:shape>
            </v:group>
            <v:group style="position:absolute;left:2393;top:13645;width:2;height:700" coordorigin="2393,13645" coordsize="2,700">
              <v:shape style="position:absolute;left:2393;top:13645;width:2;height:700" coordorigin="2393,13645" coordsize="0,700" path="m2393,14345l2393,13645e" filled="f" stroked="t" strokeweight=".957298pt" strokecolor="#707070">
                <v:path arrowok="t"/>
              </v:shape>
            </v:group>
            <v:group style="position:absolute;left:4940;top:14767;width:1862;height:2" coordorigin="4940,14767" coordsize="1862,2">
              <v:shape style="position:absolute;left:4940;top:14767;width:1862;height:2" coordorigin="4940,14767" coordsize="1862,0" path="m4940,14767l6802,14767e" filled="f" stroked="t" strokeweight=".478649pt" strokecolor="#343F74">
                <v:path arrowok="t"/>
              </v:shape>
            </v:group>
            <v:group style="position:absolute;left:2365;top:14532;width:2;height:858" coordorigin="2365,14532" coordsize="2,858">
              <v:shape style="position:absolute;left:2365;top:14532;width:2;height:858" coordorigin="2365,14532" coordsize="0,858" path="m2365,15390l2365,14532e" filled="f" stroked="t" strokeweight=".478649pt" strokecolor="#000000">
                <v:path arrowok="t"/>
              </v:shape>
            </v:group>
            <v:group style="position:absolute;left:359;top:14738;width:2;height:1606" coordorigin="359,14738" coordsize="2,1606">
              <v:shape style="position:absolute;left:359;top:14738;width:2;height:1606" coordorigin="359,14738" coordsize="0,1606" path="m359,16345l359,14738e" filled="f" stroked="t" strokeweight=".957298pt" strokecolor="#545454">
                <v:path arrowok="t"/>
              </v:shape>
            </v:group>
            <v:group style="position:absolute;left:4157;top:14786;width:2;height:105" coordorigin="4157,14786" coordsize="2,105">
              <v:shape style="position:absolute;left:4157;top:14786;width:2;height:105" coordorigin="4157,14786" coordsize="0,105" path="m4157,14892l4157,14786e" filled="f" stroked="t" strokeweight="1.196622pt" strokecolor="#4F5487">
                <v:path arrowok="t"/>
              </v:shape>
            </v:group>
            <v:group style="position:absolute;left:7443;top:14738;width:2;height:168" coordorigin="7443,14738" coordsize="2,168">
              <v:shape style="position:absolute;left:7443;top:14738;width:2;height:168" coordorigin="7443,14738" coordsize="0,168" path="m7443,14906l7443,14738e" filled="f" stroked="t" strokeweight=".717973pt" strokecolor="#3F3F3F">
                <v:path arrowok="t"/>
              </v:shape>
            </v:group>
            <v:group style="position:absolute;left:11574;top:14767;width:2;height:623" coordorigin="11574,14767" coordsize="2,623">
              <v:shape style="position:absolute;left:11574;top:14767;width:2;height:623" coordorigin="11574,14767" coordsize="0,623" path="m11574,15390l11574,14767e" filled="f" stroked="t" strokeweight=".478649pt" strokecolor="#000000">
                <v:path arrowok="t"/>
              </v:shape>
            </v:group>
            <v:group style="position:absolute;left:1733;top:14849;width:2;height:571" coordorigin="1733,14849" coordsize="2,571">
              <v:shape style="position:absolute;left:1733;top:14849;width:2;height:571" coordorigin="1733,14849" coordsize="0,571" path="m1733,15419l1733,14849e" filled="f" stroked="t" strokeweight=".478649pt" strokecolor="#282828">
                <v:path arrowok="t"/>
              </v:shape>
            </v:group>
            <v:group style="position:absolute;left:7448;top:14849;width:2;height:571" coordorigin="7448,14849" coordsize="2,571">
              <v:shape style="position:absolute;left:7448;top:14849;width:2;height:571" coordorigin="7448,14849" coordsize="0,571" path="m7448,15419l7448,14849e" filled="f" stroked="t" strokeweight=".478649pt" strokecolor="#282828">
                <v:path arrowok="t"/>
              </v:shape>
            </v:group>
            <v:group style="position:absolute;left:354;top:16330;width:11263;height:2" coordorigin="354,16330" coordsize="11263,2">
              <v:shape style="position:absolute;left:354;top:16330;width:11263;height:2" coordorigin="354,16330" coordsize="11263,0" path="m354,16330l11617,16330e" filled="f" stroked="t" strokeweight=".717973pt" strokecolor="#484848">
                <v:path arrowok="t"/>
              </v:shape>
            </v:group>
            <v:group style="position:absolute;left:617;top:16330;width:416;height:2" coordorigin="617,16330" coordsize="416,2">
              <v:shape style="position:absolute;left:617;top:16330;width:416;height:2" coordorigin="617,16330" coordsize="416,0" path="m617,16330l1034,16330e" filled="f" stroked="t" strokeweight=".478649pt" strokecolor="#4F4F4F">
                <v:path arrowok="t"/>
              </v:shape>
            </v:group>
            <v:group style="position:absolute;left:1000;top:15390;width:2;height:925" coordorigin="1000,15390" coordsize="2,925">
              <v:shape style="position:absolute;left:1000;top:15390;width:2;height:925" coordorigin="1000,15390" coordsize="0,925" path="m1000,16316l1000,15390e" filled="f" stroked="t" strokeweight=".478649pt" strokecolor="#B8B8B8">
                <v:path arrowok="t"/>
              </v:shape>
            </v:group>
            <v:group style="position:absolute;left:929;top:16328;width:1292;height:2" coordorigin="929,16328" coordsize="1292,2">
              <v:shape style="position:absolute;left:929;top:16328;width:1292;height:2" coordorigin="929,16328" coordsize="1292,0" path="m929,16328l2221,16328e" filled="f" stroked="t" strokeweight=".957298pt" strokecolor="#606060">
                <v:path arrowok="t"/>
              </v:shape>
            </v:group>
            <v:group style="position:absolute;left:1730;top:15362;width:2;height:968" coordorigin="1730,15362" coordsize="2,968">
              <v:shape style="position:absolute;left:1730;top:15362;width:2;height:968" coordorigin="1730,15362" coordsize="0,968" path="m1730,16330l1730,15362e" filled="f" stroked="t" strokeweight=".478649pt" strokecolor="#484848">
                <v:path arrowok="t"/>
              </v:shape>
            </v:group>
            <v:group style="position:absolute;left:2365;top:15390;width:2;height:930" coordorigin="2365,15390" coordsize="2,930">
              <v:shape style="position:absolute;left:2365;top:15390;width:2;height:930" coordorigin="2365,15390" coordsize="0,930" path="m2365,16321l2365,15390e" filled="f" stroked="t" strokeweight=".478649pt" strokecolor="#131313">
                <v:path arrowok="t"/>
              </v:shape>
            </v:group>
            <v:group style="position:absolute;left:2331;top:16325;width:603;height:2" coordorigin="2331,16325" coordsize="603,2">
              <v:shape style="position:absolute;left:2331;top:16325;width:603;height:2" coordorigin="2331,16325" coordsize="603,0" path="m2331,16325l2934,16325e" filled="f" stroked="t" strokeweight=".478649pt" strokecolor="#1F1F1F">
                <v:path arrowok="t"/>
              </v:shape>
            </v:group>
            <v:group style="position:absolute;left:4911;top:16321;width:775;height:2" coordorigin="4911,16321" coordsize="775,2">
              <v:shape style="position:absolute;left:4911;top:16321;width:775;height:2" coordorigin="4911,16321" coordsize="775,0" path="m4911,16321l5686,16321e" filled="f" stroked="t" strokeweight=".478649pt" strokecolor="#181818">
                <v:path arrowok="t"/>
              </v:shape>
            </v:group>
            <v:group style="position:absolute;left:5629;top:16321;width:646;height:2" coordorigin="5629,16321" coordsize="646,2">
              <v:shape style="position:absolute;left:5629;top:16321;width:646;height:2" coordorigin="5629,16321" coordsize="646,0" path="m5629,16321l6275,16321e" filled="f" stroked="t" strokeweight=".478649pt" strokecolor="#343434">
                <v:path arrowok="t"/>
              </v:shape>
            </v:group>
            <v:group style="position:absolute;left:6127;top:16321;width:2604;height:2" coordorigin="6127,16321" coordsize="2604,2">
              <v:shape style="position:absolute;left:6127;top:16321;width:2604;height:2" coordorigin="6127,16321" coordsize="2604,0" path="m6127,16321l8731,16321e" filled="f" stroked="t" strokeweight=".717973pt" strokecolor="#4B4B4B">
                <v:path arrowok="t"/>
              </v:shape>
            </v:group>
            <v:group style="position:absolute;left:7448;top:15688;width:2;height:642" coordorigin="7448,15688" coordsize="2,642">
              <v:shape style="position:absolute;left:7448;top:15688;width:2;height:642" coordorigin="7448,15688" coordsize="0,642" path="m7448,16330l7448,15688e" filled="f" stroked="t" strokeweight=".957298pt" strokecolor="#676767">
                <v:path arrowok="t"/>
              </v:shape>
            </v:group>
            <v:group style="position:absolute;left:8333;top:16318;width:862;height:2" coordorigin="8333,16318" coordsize="862,2">
              <v:shape style="position:absolute;left:8333;top:16318;width:862;height:2" coordorigin="8333,16318" coordsize="862,0" path="m8333,16318l9195,16318e" filled="f" stroked="t" strokeweight=".478649pt" strokecolor="#343434">
                <v:path arrowok="t"/>
              </v:shape>
            </v:group>
            <v:group style="position:absolute;left:9137;top:16321;width:1115;height:2" coordorigin="9137,16321" coordsize="1115,2">
              <v:shape style="position:absolute;left:9137;top:16321;width:1115;height:2" coordorigin="9137,16321" coordsize="1115,0" path="m9137,16321l10253,16321e" filled="f" stroked="t" strokeweight=".478649pt" strokecolor="#181818">
                <v:path arrowok="t"/>
              </v:shape>
            </v:group>
            <v:group style="position:absolute;left:10195;top:16323;width:1412;height:2" coordorigin="10195,16323" coordsize="1412,2">
              <v:shape style="position:absolute;left:10195;top:16323;width:1412;height:2" coordorigin="10195,16323" coordsize="1412,0" path="m10195,16323l11607,16323e" filled="f" stroked="t" strokeweight=".478649pt" strokecolor="#444444">
                <v:path arrowok="t"/>
              </v:shape>
            </v:group>
            <v:group style="position:absolute;left:11605;top:15386;width:2;height:954" coordorigin="11605,15386" coordsize="2,954">
              <v:shape style="position:absolute;left:11605;top:15386;width:2;height:954" coordorigin="11605,15386" coordsize="0,954" path="m11605,16340l11605,15386e" filled="f" stroked="t" strokeweight=".239324pt" strokecolor="#545454">
                <v:path arrowok="t"/>
              </v:shape>
            </v:group>
            <v:group style="position:absolute;left:9717;top:13142;width:2;height:404" coordorigin="9717,13142" coordsize="2,404">
              <v:shape style="position:absolute;left:9717;top:13142;width:2;height:404" coordorigin="9717,13142" coordsize="0,404" path="m9717,13545l9717,13142e" filled="f" stroked="t" strokeweight="1.64845pt" strokecolor="#D6D8D6">
                <v:path arrowok="t"/>
              </v:shape>
            </v:group>
            <v:group style="position:absolute;left:9770;top:14553;width:2;height:135" coordorigin="9770,14553" coordsize="2,135">
              <v:shape style="position:absolute;left:9770;top:14553;width:2;height:135" coordorigin="9770,14553" coordsize="0,135" path="m9770,14688l9770,14553e" filled="f" stroked="t" strokeweight="1.9981pt" strokecolor="#D6D8D6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6"/>
        </w:rPr>
        <w:t>l</w:t>
      </w:r>
      <w:r>
        <w:rPr>
          <w:rFonts w:ascii="Arial" w:hAnsi="Arial" w:cs="Arial" w:eastAsia="Arial"/>
          <w:sz w:val="23"/>
          <w:szCs w:val="23"/>
          <w:color w:val="464646"/>
          <w:spacing w:val="9"/>
          <w:w w:val="76"/>
        </w:rPr>
        <w:t>t</w:t>
      </w:r>
      <w:r>
        <w:rPr>
          <w:rFonts w:ascii="Arial" w:hAnsi="Arial" w:cs="Arial" w:eastAsia="Arial"/>
          <w:sz w:val="23"/>
          <w:szCs w:val="23"/>
          <w:color w:val="2A2A2A"/>
          <w:spacing w:val="2"/>
          <w:w w:val="76"/>
        </w:rPr>
        <w:t>f</w:t>
      </w:r>
      <w:r>
        <w:rPr>
          <w:rFonts w:ascii="Arial" w:hAnsi="Arial" w:cs="Arial" w:eastAsia="Arial"/>
          <w:sz w:val="23"/>
          <w:szCs w:val="23"/>
          <w:color w:val="464646"/>
          <w:spacing w:val="-1"/>
          <w:w w:val="76"/>
        </w:rPr>
        <w:t>a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</w:rPr>
        <w:t>i</w:t>
      </w:r>
      <w:r>
        <w:rPr>
          <w:rFonts w:ascii="Arial" w:hAnsi="Arial" w:cs="Arial" w:eastAsia="Arial"/>
          <w:sz w:val="23"/>
          <w:szCs w:val="23"/>
          <w:color w:val="2A2A2A"/>
          <w:spacing w:val="-29"/>
          <w:w w:val="76"/>
        </w:rPr>
        <w:t>v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6"/>
        </w:rPr>
        <w:t>1L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464646"/>
          <w:spacing w:val="-45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83"/>
        </w:rPr>
        <w:t>e</w:t>
      </w:r>
      <w:r>
        <w:rPr>
          <w:rFonts w:ascii="Arial" w:hAnsi="Arial" w:cs="Arial" w:eastAsia="Arial"/>
          <w:sz w:val="23"/>
          <w:szCs w:val="23"/>
          <w:color w:val="606262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25"/>
        </w:rPr>
        <w:t>,</w:t>
      </w:r>
      <w:r>
        <w:rPr>
          <w:rFonts w:ascii="Arial" w:hAnsi="Arial" w:cs="Arial" w:eastAsia="Arial"/>
          <w:sz w:val="23"/>
          <w:szCs w:val="23"/>
          <w:color w:val="606262"/>
          <w:spacing w:val="-27"/>
          <w:w w:val="125"/>
        </w:rPr>
        <w:t>\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49"/>
        </w:rPr>
        <w:t>.</w:t>
      </w:r>
      <w:r>
        <w:rPr>
          <w:rFonts w:ascii="Arial" w:hAnsi="Arial" w:cs="Arial" w:eastAsia="Arial"/>
          <w:sz w:val="23"/>
          <w:szCs w:val="23"/>
          <w:color w:val="606262"/>
          <w:spacing w:val="-40"/>
          <w:w w:val="49"/>
        </w:rPr>
        <w:t>.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25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60"/>
        </w:sectPr>
      </w:pPr>
      <w:rPr/>
    </w:p>
    <w:p>
      <w:pPr>
        <w:spacing w:before="0" w:after="0" w:line="624" w:lineRule="exact"/>
        <w:ind w:left="881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8"/>
          <w:szCs w:val="88"/>
          <w:color w:val="363636"/>
          <w:spacing w:val="0"/>
          <w:w w:val="164"/>
          <w:b/>
          <w:bCs/>
          <w:i/>
          <w:position w:val="-31"/>
        </w:rPr>
        <w:t>l</w:t>
      </w:r>
      <w:r>
        <w:rPr>
          <w:rFonts w:ascii="Arial" w:hAnsi="Arial" w:cs="Arial" w:eastAsia="Arial"/>
          <w:sz w:val="88"/>
          <w:szCs w:val="88"/>
          <w:color w:val="363636"/>
          <w:spacing w:val="0"/>
          <w:w w:val="100"/>
          <w:b/>
          <w:bCs/>
          <w:i/>
          <w:position w:val="-31"/>
        </w:rPr>
        <w:tab/>
      </w:r>
      <w:r>
        <w:rPr>
          <w:rFonts w:ascii="Arial" w:hAnsi="Arial" w:cs="Arial" w:eastAsia="Arial"/>
          <w:sz w:val="88"/>
          <w:szCs w:val="88"/>
          <w:color w:val="363636"/>
          <w:spacing w:val="0"/>
          <w:w w:val="100"/>
          <w:b/>
          <w:bCs/>
          <w:i/>
          <w:position w:val="-3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9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4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9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4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9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20" w:right="18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55" w:lineRule="exact"/>
        <w:ind w:left="872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3"/>
          <w:position w:val="-3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83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2" w:equalWidth="0">
            <w:col w:w="1343" w:space="2492"/>
            <w:col w:w="7685"/>
          </w:cols>
        </w:sectPr>
      </w:pPr>
      <w:rPr/>
    </w:p>
    <w:p>
      <w:pPr>
        <w:spacing w:before="0" w:after="0" w:line="189" w:lineRule="exact"/>
        <w:ind w:left="604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651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6"/>
          <w:w w:val="112"/>
          <w:position w:val="10"/>
        </w:rPr>
        <w:t>BELE</w:t>
      </w:r>
      <w:r>
        <w:rPr>
          <w:rFonts w:ascii="Arial" w:hAnsi="Arial" w:cs="Arial" w:eastAsia="Arial"/>
          <w:sz w:val="14"/>
          <w:szCs w:val="14"/>
          <w:color w:val="363636"/>
          <w:w w:val="113"/>
          <w:position w:val="10"/>
        </w:rPr>
        <w:t>D</w:t>
      </w:r>
      <w:r>
        <w:rPr>
          <w:rFonts w:ascii="Arial" w:hAnsi="Arial" w:cs="Arial" w:eastAsia="Arial"/>
          <w:sz w:val="14"/>
          <w:szCs w:val="14"/>
          <w:color w:val="363636"/>
          <w:spacing w:val="-27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7"/>
          <w:position w:val="10"/>
        </w:rPr>
        <w:t>I</w:t>
      </w:r>
      <w:r>
        <w:rPr>
          <w:rFonts w:ascii="Arial" w:hAnsi="Arial" w:cs="Arial" w:eastAsia="Arial"/>
          <w:sz w:val="14"/>
          <w:szCs w:val="14"/>
          <w:color w:val="545454"/>
          <w:spacing w:val="-20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>YESI</w:t>
      </w:r>
      <w:r>
        <w:rPr>
          <w:rFonts w:ascii="Arial" w:hAnsi="Arial" w:cs="Arial" w:eastAsia="Arial"/>
          <w:sz w:val="14"/>
          <w:szCs w:val="14"/>
          <w:color w:val="363636"/>
          <w:spacing w:val="-7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139" w:right="3467" w:firstLine="-24"/>
        <w:jc w:val="left"/>
        <w:tabs>
          <w:tab w:pos="1500" w:val="left"/>
          <w:tab w:pos="3180" w:val="left"/>
          <w:tab w:pos="456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  <w:position w:val="2"/>
        </w:rPr>
        <w:t>K:&gt;la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00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06:24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JTel: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3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3222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05" w:lineRule="exact"/>
        <w:ind w:left="13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15" w:right="-20"/>
        <w:jc w:val="left"/>
        <w:tabs>
          <w:tab w:pos="1500" w:val="left"/>
          <w:tab w:pos="468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6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0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8"/>
        </w:rPr>
        <w:t>Kui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" w:lineRule="exact"/>
        <w:ind w:left="3687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5"/>
          <w:position w:val="-1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  <w:position w:val="-12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2"/>
          <w:position w:val="-1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8"/>
          <w:position w:val="-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-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5"/>
          <w:position w:val="-1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-12"/>
        </w:rPr>
        <w:t>aıı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75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1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1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75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-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69"/>
          <w:position w:val="-1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  <w:position w:val="-12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-1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-1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4"/>
          <w:position w:val="-1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12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2"/>
          <w:w w:val="84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8"/>
          <w:position w:val="-12"/>
        </w:rPr>
        <w:t>Qj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17" w:lineRule="exact"/>
        <w:ind w:left="4506" w:right="-20"/>
        <w:jc w:val="left"/>
        <w:tabs>
          <w:tab w:pos="5100" w:val="left"/>
          <w:tab w:pos="562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545454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45454"/>
          <w:spacing w:val="-59"/>
          <w:w w:val="50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45454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B6B6B8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B6B6B8"/>
          <w:spacing w:val="-41"/>
          <w:w w:val="5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B6B6B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B6B6B8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363636"/>
          <w:spacing w:val="-71"/>
          <w:w w:val="50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3"/>
          <w:position w:val="6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6"/>
        </w:rPr>
        <w:t>06:44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4" w:right="-20"/>
        <w:jc w:val="left"/>
        <w:tabs>
          <w:tab w:pos="216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1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SONSUZ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26" w:lineRule="exact"/>
        <w:ind w:left="115" w:right="2288" w:firstLine="2064"/>
        <w:jc w:val="left"/>
        <w:tabs>
          <w:tab w:pos="2160" w:val="left"/>
          <w:tab w:pos="47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06:30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39" w:right="-20"/>
        <w:jc w:val="left"/>
        <w:tabs>
          <w:tab w:pos="47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1"/>
          <w:position w:val="-1"/>
        </w:rPr>
        <w:t>.ş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70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4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7" w:lineRule="auto"/>
        <w:ind w:left="2184" w:right="2491" w:firstLine="-170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6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3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304" w:lineRule="exact"/>
        <w:ind w:left="115" w:right="-20"/>
        <w:jc w:val="left"/>
        <w:tabs>
          <w:tab w:pos="2220" w:val="left"/>
          <w:tab w:pos="10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Göıi!ldüğü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8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göıilld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5"/>
          <w:position w:val="-4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22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9" w:lineRule="exact"/>
        <w:ind w:left="171" w:right="-20"/>
        <w:jc w:val="left"/>
        <w:tabs>
          <w:tab w:pos="4740" w:val="left"/>
          <w:tab w:pos="666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5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IKö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12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5621" w:right="4685"/>
        <w:jc w:val="center"/>
        <w:tabs>
          <w:tab w:pos="66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</w:sectPr>
      </w:pPr>
      <w:rPr/>
    </w:p>
    <w:p>
      <w:pPr>
        <w:spacing w:before="15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5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rülm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2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2" w:equalWidth="0">
            <w:col w:w="1852" w:space="466"/>
            <w:col w:w="9202"/>
          </w:cols>
        </w:sectPr>
      </w:pPr>
      <w:rPr/>
    </w:p>
    <w:p>
      <w:pPr>
        <w:spacing w:before="20" w:after="0" w:line="252" w:lineRule="auto"/>
        <w:ind w:left="2184" w:right="68" w:firstLine="-204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ağacına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34" w:right="3984" w:firstLine="-19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6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2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68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82"/>
        </w:rPr>
        <w:t>r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1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4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35" w:right="-20"/>
        <w:jc w:val="left"/>
        <w:tabs>
          <w:tab w:pos="104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6"/>
        </w:rPr>
        <w:t>-m..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AYLA'JAN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03" w:lineRule="exact"/>
        <w:ind w:right="2824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45454"/>
          <w:spacing w:val="0"/>
          <w:w w:val="170"/>
          <w:position w:val="-1"/>
        </w:rPr>
        <w:t>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20" w:right="18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5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w w:val="131"/>
        </w:rPr>
        <w:t>'</w:t>
      </w:r>
      <w:r>
        <w:rPr>
          <w:rFonts w:ascii="Arial" w:hAnsi="Arial" w:cs="Arial" w:eastAsia="Arial"/>
          <w:sz w:val="14"/>
          <w:szCs w:val="14"/>
          <w:color w:val="363636"/>
          <w:w w:val="132"/>
        </w:rPr>
        <w:t>()</w:t>
      </w:r>
      <w:r>
        <w:rPr>
          <w:rFonts w:ascii="Arial" w:hAnsi="Arial" w:cs="Arial" w:eastAsia="Arial"/>
          <w:sz w:val="14"/>
          <w:szCs w:val="14"/>
          <w:color w:val="000000"/>
          <w:w w:val="100"/>
        </w:rPr>
      </w:r>
    </w:p>
    <w:p>
      <w:pPr>
        <w:spacing w:before="1" w:after="0" w:line="89" w:lineRule="exact"/>
        <w:ind w:right="1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34"/>
          <w:i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62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1"/>
          <w:i/>
          <w:position w:val="-1"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52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391956pt;margin-top:2.64285pt;width:7.10505pt;height:9.5pt;mso-position-horizontal-relative:page;mso-position-vertical-relative:paragraph;z-index:-1735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w w:val="53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spacing w:val="-13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spacing w:val="0"/>
                      <w:w w:val="53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7"/>
          <w:w w:val="64"/>
          <w:position w:val="-3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8"/>
          <w:w w:val="65"/>
          <w:position w:val="-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1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77" w:lineRule="exact"/>
        <w:ind w:left="48" w:right="-20"/>
        <w:jc w:val="left"/>
        <w:rPr>
          <w:rFonts w:ascii="Arial" w:hAnsi="Arial" w:cs="Arial" w:eastAsia="Arial"/>
          <w:sz w:val="137"/>
          <w:szCs w:val="137"/>
        </w:rPr>
      </w:pPr>
      <w:rPr/>
      <w:r>
        <w:rPr>
          <w:rFonts w:ascii="Arial" w:hAnsi="Arial" w:cs="Arial" w:eastAsia="Arial"/>
          <w:sz w:val="137"/>
          <w:szCs w:val="137"/>
          <w:color w:val="384259"/>
          <w:spacing w:val="0"/>
          <w:w w:val="80"/>
          <w:position w:val="-74"/>
        </w:rPr>
        <w:t>J</w:t>
      </w:r>
      <w:r>
        <w:rPr>
          <w:rFonts w:ascii="Arial" w:hAnsi="Arial" w:cs="Arial" w:eastAsia="Arial"/>
          <w:sz w:val="137"/>
          <w:szCs w:val="137"/>
          <w:color w:val="384259"/>
          <w:spacing w:val="-1"/>
          <w:w w:val="80"/>
          <w:position w:val="-74"/>
        </w:rPr>
        <w:t> </w:t>
      </w:r>
      <w:r>
        <w:rPr>
          <w:rFonts w:ascii="Arial" w:hAnsi="Arial" w:cs="Arial" w:eastAsia="Arial"/>
          <w:sz w:val="137"/>
          <w:szCs w:val="137"/>
          <w:color w:val="384259"/>
          <w:spacing w:val="0"/>
          <w:w w:val="80"/>
          <w:position w:val="-74"/>
        </w:rPr>
        <w:t>L</w:t>
      </w:r>
      <w:r>
        <w:rPr>
          <w:rFonts w:ascii="Arial" w:hAnsi="Arial" w:cs="Arial" w:eastAsia="Arial"/>
          <w:sz w:val="137"/>
          <w:szCs w:val="137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6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84259"/>
          <w:spacing w:val="0"/>
          <w:w w:val="100"/>
          <w:b/>
          <w:bCs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384259"/>
          <w:spacing w:val="7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4259"/>
          <w:spacing w:val="0"/>
          <w:w w:val="55"/>
          <w:b/>
          <w:bCs/>
          <w:position w:val="-2"/>
        </w:rPr>
        <w:t>t.</w:t>
      </w:r>
      <w:r>
        <w:rPr>
          <w:rFonts w:ascii="Times New Roman" w:hAnsi="Times New Roman" w:cs="Times New Roman" w:eastAsia="Times New Roman"/>
          <w:sz w:val="26"/>
          <w:szCs w:val="26"/>
          <w:color w:val="384259"/>
          <w:spacing w:val="0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4259"/>
          <w:spacing w:val="8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4259"/>
          <w:spacing w:val="0"/>
          <w:w w:val="55"/>
          <w:b/>
          <w:bCs/>
          <w:position w:val="-2"/>
        </w:rPr>
        <w:t>MaY,ıs</w:t>
      </w:r>
      <w:r>
        <w:rPr>
          <w:rFonts w:ascii="Times New Roman" w:hAnsi="Times New Roman" w:cs="Times New Roman" w:eastAsia="Times New Roman"/>
          <w:sz w:val="23"/>
          <w:szCs w:val="23"/>
          <w:color w:val="384259"/>
          <w:spacing w:val="8"/>
          <w:w w:val="55"/>
          <w:b/>
          <w:bCs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384259"/>
          <w:spacing w:val="0"/>
          <w:w w:val="52"/>
          <w:b/>
          <w:bCs/>
          <w:position w:val="-2"/>
        </w:rPr>
        <w:t>ıoJ</w:t>
      </w:r>
      <w:r>
        <w:rPr>
          <w:rFonts w:ascii="Arial" w:hAnsi="Arial" w:cs="Arial" w:eastAsia="Arial"/>
          <w:sz w:val="34"/>
          <w:szCs w:val="34"/>
          <w:color w:val="384259"/>
          <w:spacing w:val="13"/>
          <w:w w:val="52"/>
          <w:b/>
          <w:bCs/>
          <w:position w:val="-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4259"/>
          <w:spacing w:val="0"/>
          <w:w w:val="103"/>
          <w:i/>
          <w:position w:val="-2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4" w:lineRule="exact"/>
        <w:ind w:left="67" w:right="-20"/>
        <w:jc w:val="left"/>
        <w:rPr>
          <w:rFonts w:ascii="Arial" w:hAnsi="Arial" w:cs="Arial" w:eastAsia="Arial"/>
          <w:sz w:val="60"/>
          <w:szCs w:val="60"/>
        </w:rPr>
      </w:pPr>
      <w:rPr/>
      <w:r>
        <w:rPr/>
        <w:pict>
          <v:group style="position:absolute;margin-left:468.785858pt;margin-top:21.340374pt;width:.1pt;height:8.148379pt;mso-position-horizontal-relative:page;mso-position-vertical-relative:paragraph;z-index:-17354" coordorigin="9376,427" coordsize="2,163">
            <v:shape style="position:absolute;left:9376;top:427;width:2;height:163" coordorigin="9376,427" coordsize="0,163" path="m9376,590l9376,427e" filled="f" stroked="t" strokeweight="3.11247pt" strokecolor="#606767">
              <v:path arrowok="t"/>
            </v:shape>
          </v:group>
          <w10:wrap type="none"/>
        </w:pict>
      </w:r>
      <w:r>
        <w:rPr/>
        <w:pict>
          <v:group style="position:absolute;margin-left:422.338226pt;margin-top:48.662361pt;width:1.915366pt;height:29.716194pt;mso-position-horizontal-relative:page;mso-position-vertical-relative:paragraph;z-index:-17353" coordorigin="8447,973" coordsize="38,594">
            <v:group style="position:absolute;left:8466;top:992;width:2;height:321" coordorigin="8466,992" coordsize="2,321">
              <v:shape style="position:absolute;left:8466;top:992;width:2;height:321" coordorigin="8466,992" coordsize="0,321" path="m8466,1314l8466,992e" filled="f" stroked="t" strokeweight="1.915366pt" strokecolor="#545457">
                <v:path arrowok="t"/>
              </v:shape>
            </v:group>
            <v:group style="position:absolute;left:8464;top:1261;width:2;height:297" coordorigin="8464,1261" coordsize="2,297">
              <v:shape style="position:absolute;left:8464;top:1261;width:2;height:297" coordorigin="8464,1261" coordsize="0,297" path="m8464,1558l8464,1261e" filled="f" stroked="t" strokeweight=".957683pt" strokecolor="#60606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3.535339pt;margin-top:3.254154pt;width:4.356pt;height:5.5pt;mso-position-horizontal-relative:page;mso-position-vertical-relative:paragraph;z-index:-1734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07070"/>
                      <w:spacing w:val="0"/>
                      <w:w w:val="44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5"/>
          <w:szCs w:val="45"/>
          <w:color w:val="545454"/>
          <w:spacing w:val="-227"/>
          <w:w w:val="75"/>
          <w:b/>
          <w:bCs/>
          <w:position w:val="-7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B6B6B8"/>
          <w:spacing w:val="0"/>
          <w:w w:val="111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6B6B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6B6B8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545454"/>
          <w:spacing w:val="-95"/>
          <w:w w:val="74"/>
          <w:b/>
          <w:bCs/>
          <w:position w:val="-7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0"/>
          <w:w w:val="116"/>
          <w:position w:val="4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1"/>
          <w:position w:val="4"/>
        </w:rPr>
        <w:t>tı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72"/>
          <w:w w:val="82"/>
          <w:position w:val="4"/>
        </w:rPr>
        <w:t>f</w:t>
      </w:r>
      <w:r>
        <w:rPr>
          <w:rFonts w:ascii="Times New Roman" w:hAnsi="Times New Roman" w:cs="Times New Roman" w:eastAsia="Times New Roman"/>
          <w:sz w:val="45"/>
          <w:szCs w:val="45"/>
          <w:color w:val="707070"/>
          <w:spacing w:val="0"/>
          <w:w w:val="42"/>
          <w:position w:val="-7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707070"/>
          <w:spacing w:val="-75"/>
          <w:w w:val="42"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-43"/>
          <w:w w:val="77"/>
          <w:position w:val="4"/>
        </w:rPr>
        <w:t>a</w:t>
      </w:r>
      <w:r>
        <w:rPr>
          <w:rFonts w:ascii="Times New Roman" w:hAnsi="Times New Roman" w:cs="Times New Roman" w:eastAsia="Times New Roman"/>
          <w:sz w:val="45"/>
          <w:szCs w:val="45"/>
          <w:color w:val="545454"/>
          <w:spacing w:val="-33"/>
          <w:w w:val="36"/>
          <w:position w:val="-7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5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5"/>
          <w:w w:val="54"/>
          <w:position w:val="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84259"/>
          <w:spacing w:val="-17"/>
          <w:w w:val="171"/>
          <w:position w:val="4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12"/>
          <w:w w:val="94"/>
          <w:position w:val="4"/>
        </w:rPr>
        <w:t>ç</w:t>
      </w:r>
      <w:r>
        <w:rPr>
          <w:rFonts w:ascii="Arial" w:hAnsi="Arial" w:cs="Arial" w:eastAsia="Arial"/>
          <w:sz w:val="60"/>
          <w:szCs w:val="60"/>
          <w:color w:val="545454"/>
          <w:spacing w:val="0"/>
          <w:w w:val="41"/>
          <w:position w:val="4"/>
        </w:rPr>
        <w:t>,:</w:t>
      </w:r>
      <w:r>
        <w:rPr>
          <w:rFonts w:ascii="Arial" w:hAnsi="Arial" w:cs="Arial" w:eastAsia="Arial"/>
          <w:sz w:val="60"/>
          <w:szCs w:val="60"/>
          <w:color w:val="545454"/>
          <w:spacing w:val="-14"/>
          <w:w w:val="42"/>
          <w:position w:val="4"/>
        </w:rPr>
        <w:t>N</w:t>
      </w:r>
      <w:r>
        <w:rPr>
          <w:rFonts w:ascii="Arial" w:hAnsi="Arial" w:cs="Arial" w:eastAsia="Arial"/>
          <w:sz w:val="60"/>
          <w:szCs w:val="60"/>
          <w:color w:val="363636"/>
          <w:spacing w:val="0"/>
          <w:w w:val="39"/>
          <w:position w:val="4"/>
        </w:rPr>
        <w:t>d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3" w:equalWidth="0">
            <w:col w:w="683" w:space="1645"/>
            <w:col w:w="4036" w:space="1888"/>
            <w:col w:w="3268"/>
          </w:cols>
        </w:sectPr>
      </w:pPr>
      <w:rPr/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296066pt;margin-top:4.605958pt;width:14.493601pt;height:16.5pt;mso-position-horizontal-relative:page;mso-position-vertical-relative:paragraph;z-index:-17349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89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63636"/>
                      <w:spacing w:val="0"/>
                      <w:w w:val="143"/>
                      <w:b/>
                      <w:bCs/>
                    </w:rPr>
                    <w:t>u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SONSUZ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34" w:lineRule="exact"/>
        <w:ind w:left="2308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45454"/>
          <w:w w:val="109"/>
          <w:position w:val="-11"/>
        </w:rPr>
        <w:t>!t</w:t>
      </w:r>
      <w:r>
        <w:rPr>
          <w:rFonts w:ascii="Arial" w:hAnsi="Arial" w:cs="Arial" w:eastAsia="Arial"/>
          <w:sz w:val="19"/>
          <w:szCs w:val="19"/>
          <w:color w:val="545454"/>
          <w:spacing w:val="-39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7"/>
          <w:position w:val="-11"/>
        </w:rPr>
        <w:t>f</w:t>
      </w:r>
      <w:r>
        <w:rPr>
          <w:rFonts w:ascii="Arial" w:hAnsi="Arial" w:cs="Arial" w:eastAsia="Arial"/>
          <w:sz w:val="19"/>
          <w:szCs w:val="19"/>
          <w:color w:val="363636"/>
          <w:spacing w:val="-38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0"/>
          <w:position w:val="-11"/>
        </w:rPr>
        <w:t>a</w:t>
      </w:r>
      <w:r>
        <w:rPr>
          <w:rFonts w:ascii="Arial" w:hAnsi="Arial" w:cs="Arial" w:eastAsia="Arial"/>
          <w:sz w:val="19"/>
          <w:szCs w:val="19"/>
          <w:color w:val="545454"/>
          <w:spacing w:val="-34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1"/>
        </w:rPr>
        <w:t>iye</w:t>
      </w:r>
      <w:r>
        <w:rPr>
          <w:rFonts w:ascii="Arial" w:hAnsi="Arial" w:cs="Arial" w:eastAsia="Arial"/>
          <w:sz w:val="19"/>
          <w:szCs w:val="19"/>
          <w:color w:val="363636"/>
          <w:spacing w:val="36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1"/>
        </w:rPr>
        <w:t>Merkez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3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1"/>
        </w:rPr>
        <w:t>B</w:t>
      </w:r>
      <w:r>
        <w:rPr>
          <w:rFonts w:ascii="Arial" w:hAnsi="Arial" w:cs="Arial" w:eastAsia="Arial"/>
          <w:sz w:val="19"/>
          <w:szCs w:val="19"/>
          <w:color w:val="545454"/>
          <w:spacing w:val="2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115"/>
          <w:position w:val="-11"/>
        </w:rPr>
        <w:t>·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15"/>
          <w:position w:val="-11"/>
        </w:rPr>
        <w:t>ıge</w:t>
      </w:r>
      <w:r>
        <w:rPr>
          <w:rFonts w:ascii="Arial" w:hAnsi="Arial" w:cs="Arial" w:eastAsia="Arial"/>
          <w:sz w:val="19"/>
          <w:szCs w:val="19"/>
          <w:color w:val="232323"/>
          <w:spacing w:val="-60"/>
          <w:w w:val="115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34"/>
          <w:position w:val="1"/>
        </w:rPr>
        <w:t>İt</w:t>
      </w:r>
      <w:r>
        <w:rPr>
          <w:rFonts w:ascii="Arial" w:hAnsi="Arial" w:cs="Arial" w:eastAsia="Arial"/>
          <w:sz w:val="19"/>
          <w:szCs w:val="19"/>
          <w:color w:val="363636"/>
          <w:spacing w:val="-14"/>
          <w:w w:val="134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79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545454"/>
          <w:spacing w:val="3"/>
          <w:w w:val="17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1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7"/>
          <w:szCs w:val="57"/>
          <w:color w:val="545454"/>
          <w:spacing w:val="-9"/>
          <w:w w:val="32"/>
          <w:position w:val="-1"/>
        </w:rPr>
        <w:t>d</w:t>
      </w:r>
      <w:r>
        <w:rPr>
          <w:rFonts w:ascii="Times New Roman" w:hAnsi="Times New Roman" w:cs="Times New Roman" w:eastAsia="Times New Roman"/>
          <w:sz w:val="57"/>
          <w:szCs w:val="57"/>
          <w:color w:val="232323"/>
          <w:spacing w:val="11"/>
          <w:w w:val="96"/>
          <w:position w:val="-1"/>
        </w:rPr>
        <w:t>'</w:t>
      </w:r>
      <w:r>
        <w:rPr>
          <w:rFonts w:ascii="Arial" w:hAnsi="Arial" w:cs="Arial" w:eastAsia="Arial"/>
          <w:sz w:val="32"/>
          <w:szCs w:val="32"/>
          <w:color w:val="232323"/>
          <w:spacing w:val="5"/>
          <w:w w:val="135"/>
          <w:position w:val="27"/>
        </w:rPr>
        <w:t>ı</w:t>
      </w:r>
      <w:r>
        <w:rPr>
          <w:rFonts w:ascii="Times New Roman" w:hAnsi="Times New Roman" w:cs="Times New Roman" w:eastAsia="Times New Roman"/>
          <w:sz w:val="57"/>
          <w:szCs w:val="57"/>
          <w:color w:val="232323"/>
          <w:spacing w:val="-141"/>
          <w:w w:val="96"/>
          <w:position w:val="-1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107"/>
          <w:position w:val="27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-193"/>
          <w:w w:val="108"/>
          <w:position w:val="27"/>
        </w:rPr>
        <w:t>N</w:t>
      </w:r>
      <w:r>
        <w:rPr>
          <w:rFonts w:ascii="Times New Roman" w:hAnsi="Times New Roman" w:cs="Times New Roman" w:eastAsia="Times New Roman"/>
          <w:sz w:val="57"/>
          <w:szCs w:val="57"/>
          <w:color w:val="232323"/>
          <w:spacing w:val="27"/>
          <w:w w:val="96"/>
          <w:position w:val="-1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108"/>
          <w:position w:val="27"/>
        </w:rPr>
        <w:t>ID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-39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45454"/>
          <w:spacing w:val="0"/>
          <w:w w:val="249"/>
          <w:position w:val="27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45454"/>
          <w:spacing w:val="-46"/>
          <w:w w:val="100"/>
          <w:position w:val="27"/>
        </w:rPr>
        <w:t> </w:t>
      </w:r>
      <w:r>
        <w:rPr>
          <w:rFonts w:ascii="Arial" w:hAnsi="Arial" w:cs="Arial" w:eastAsia="Arial"/>
          <w:sz w:val="33"/>
          <w:szCs w:val="33"/>
          <w:color w:val="545454"/>
          <w:spacing w:val="0"/>
          <w:w w:val="54"/>
          <w:position w:val="27"/>
        </w:rPr>
        <w:t>IIJ;lı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2" w:equalWidth="0">
            <w:col w:w="6135" w:space="1996"/>
            <w:col w:w="3389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56" w:lineRule="exact"/>
        <w:ind w:left="2270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3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3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31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3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3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5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20"/>
          <w:position w:val="-1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-11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47"/>
          <w:szCs w:val="47"/>
          <w:color w:val="878787"/>
          <w:spacing w:val="-84"/>
          <w:w w:val="82"/>
          <w:position w:val="-25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0"/>
          <w:w w:val="62"/>
          <w:i/>
          <w:position w:val="-22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0"/>
          <w:w w:val="63"/>
          <w:i/>
          <w:position w:val="-22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-166"/>
          <w:w w:val="63"/>
          <w:i/>
          <w:position w:val="-22"/>
        </w:rPr>
        <w:t>?</w:t>
      </w:r>
      <w:r>
        <w:rPr>
          <w:rFonts w:ascii="Arial" w:hAnsi="Arial" w:cs="Arial" w:eastAsia="Arial"/>
          <w:sz w:val="47"/>
          <w:szCs w:val="47"/>
          <w:color w:val="B6B6B8"/>
          <w:spacing w:val="0"/>
          <w:w w:val="102"/>
          <w:position w:val="-25"/>
        </w:rPr>
        <w:t>"'</w:t>
      </w:r>
      <w:r>
        <w:rPr>
          <w:rFonts w:ascii="Arial" w:hAnsi="Arial" w:cs="Arial" w:eastAsia="Arial"/>
          <w:sz w:val="47"/>
          <w:szCs w:val="47"/>
          <w:color w:val="B6B6B8"/>
          <w:spacing w:val="-25"/>
          <w:w w:val="100"/>
          <w:position w:val="-25"/>
        </w:rPr>
        <w:t> </w:t>
      </w:r>
      <w:r>
        <w:rPr>
          <w:rFonts w:ascii="Arial" w:hAnsi="Arial" w:cs="Arial" w:eastAsia="Arial"/>
          <w:sz w:val="29"/>
          <w:szCs w:val="29"/>
          <w:color w:val="A1A1A1"/>
          <w:spacing w:val="0"/>
          <w:w w:val="52"/>
          <w:position w:val="-26"/>
        </w:rPr>
        <w:t>.,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4" w:lineRule="atLeast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45454"/>
          <w:spacing w:val="0"/>
          <w:w w:val="77"/>
          <w:i/>
        </w:rPr>
        <w:t>1'f.·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5" w:lineRule="atLeas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6B6B8"/>
          <w:w w:val="74"/>
          <w:position w:val="-4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6B6B8"/>
          <w:spacing w:val="5"/>
          <w:w w:val="74"/>
          <w:position w:val="-4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-5"/>
          <w:w w:val="116"/>
          <w:position w:val="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0"/>
          <w:w w:val="146"/>
          <w:position w:val="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2"/>
          <w:position w:val="-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0"/>
          <w:w w:val="68"/>
          <w:position w:val="0"/>
        </w:rPr>
        <w:t>'•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4" w:equalWidth="0">
            <w:col w:w="4277" w:space="3940"/>
            <w:col w:w="708" w:space="187"/>
            <w:col w:w="204" w:space="437"/>
            <w:col w:w="1767"/>
          </w:cols>
        </w:sectPr>
      </w:pPr>
      <w:rPr/>
    </w:p>
    <w:p>
      <w:pPr>
        <w:spacing w:before="0" w:after="0" w:line="265" w:lineRule="exact"/>
        <w:ind w:right="-20"/>
        <w:jc w:val="righ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384259"/>
          <w:w w:val="85"/>
          <w:i/>
          <w:position w:val="-69"/>
        </w:rPr>
        <w:t>1</w:t>
      </w:r>
      <w:r>
        <w:rPr>
          <w:rFonts w:ascii="Arial" w:hAnsi="Arial" w:cs="Arial" w:eastAsia="Arial"/>
          <w:sz w:val="144"/>
          <w:szCs w:val="144"/>
          <w:color w:val="384259"/>
          <w:spacing w:val="-4"/>
          <w:w w:val="85"/>
          <w:i/>
          <w:position w:val="-69"/>
        </w:rPr>
        <w:t>#</w:t>
      </w:r>
      <w:r>
        <w:rPr>
          <w:rFonts w:ascii="Arial" w:hAnsi="Arial" w:cs="Arial" w:eastAsia="Arial"/>
          <w:sz w:val="144"/>
          <w:szCs w:val="144"/>
          <w:color w:val="545454"/>
          <w:spacing w:val="-381"/>
          <w:w w:val="58"/>
          <w:i/>
          <w:position w:val="-69"/>
        </w:rPr>
        <w:t>:</w:t>
      </w:r>
      <w:r>
        <w:rPr>
          <w:rFonts w:ascii="Arial" w:hAnsi="Arial" w:cs="Arial" w:eastAsia="Arial"/>
          <w:sz w:val="144"/>
          <w:szCs w:val="144"/>
          <w:color w:val="384259"/>
          <w:spacing w:val="-124"/>
          <w:w w:val="84"/>
          <w:i/>
          <w:position w:val="-69"/>
        </w:rPr>
        <w:t>.</w:t>
      </w:r>
      <w:r>
        <w:rPr>
          <w:rFonts w:ascii="Arial" w:hAnsi="Arial" w:cs="Arial" w:eastAsia="Arial"/>
          <w:sz w:val="144"/>
          <w:szCs w:val="144"/>
          <w:color w:val="545454"/>
          <w:spacing w:val="0"/>
          <w:w w:val="58"/>
          <w:i/>
          <w:position w:val="-69"/>
        </w:rPr>
        <w:t>: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-34" w:right="1407"/>
        <w:jc w:val="center"/>
        <w:tabs>
          <w:tab w:pos="14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B6B6B8"/>
          <w:spacing w:val="-3"/>
          <w:w w:val="55"/>
          <w:i/>
        </w:rPr>
        <w:t>•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55"/>
          <w:i/>
        </w:rPr>
        <w:t>tN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55"/>
          <w:i/>
        </w:rPr>
        <w:t>     </w:t>
      </w:r>
      <w:r>
        <w:rPr>
          <w:rFonts w:ascii="Arial" w:hAnsi="Arial" w:cs="Arial" w:eastAsia="Arial"/>
          <w:sz w:val="19"/>
          <w:szCs w:val="19"/>
          <w:color w:val="545454"/>
          <w:spacing w:val="23"/>
          <w:w w:val="55"/>
          <w:i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i/>
        </w:rPr>
        <w:t>:'&gt;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i/>
        </w:rPr>
        <w:t>   </w:t>
      </w:r>
      <w:r>
        <w:rPr>
          <w:rFonts w:ascii="Arial" w:hAnsi="Arial" w:cs="Arial" w:eastAsia="Arial"/>
          <w:sz w:val="14"/>
          <w:szCs w:val="14"/>
          <w:color w:val="545454"/>
          <w:spacing w:val="24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-4"/>
          <w:w w:val="345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2"/>
          <w:w w:val="108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0"/>
          <w:w w:val="108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6B6B8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A1A1A1"/>
          <w:spacing w:val="-12"/>
          <w:w w:val="83"/>
        </w:rPr>
        <w:t>•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10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3" w:lineRule="exact"/>
        <w:ind w:left="155" w:right="1471"/>
        <w:jc w:val="center"/>
        <w:tabs>
          <w:tab w:pos="6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878787"/>
          <w:w w:val="103"/>
          <w:i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878787"/>
          <w:spacing w:val="-26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i/>
          <w:position w:val="1"/>
        </w:rPr>
        <w:t>1)</w:t>
      </w:r>
      <w:r>
        <w:rPr>
          <w:rFonts w:ascii="Arial" w:hAnsi="Arial" w:cs="Arial" w:eastAsia="Arial"/>
          <w:sz w:val="14"/>
          <w:szCs w:val="14"/>
          <w:color w:val="363636"/>
          <w:spacing w:val="-33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58"/>
          <w:position w:val="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4"/>
          <w:w w:val="158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158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158"/>
          <w:position w:val="1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10"/>
          <w:w w:val="158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58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58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23"/>
          <w:w w:val="158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6B6B8"/>
          <w:spacing w:val="0"/>
          <w:w w:val="153"/>
          <w:i/>
          <w:position w:val="1"/>
        </w:rPr>
        <w:t>,t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91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6"/>
          <w:szCs w:val="16"/>
          <w:color w:val="545454"/>
          <w:spacing w:val="-1"/>
          <w:w w:val="100"/>
          <w:position w:val="-11"/>
        </w:rPr>
        <w:t>\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11"/>
        </w:rPr>
        <w:t>i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16"/>
          <w:szCs w:val="16"/>
          <w:color w:val="545454"/>
          <w:spacing w:val="-13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707070"/>
          <w:spacing w:val="5"/>
          <w:w w:val="94"/>
          <w:position w:val="-11"/>
        </w:rPr>
        <w:t>.</w:t>
      </w:r>
      <w:r>
        <w:rPr>
          <w:rFonts w:ascii="Arial" w:hAnsi="Arial" w:cs="Arial" w:eastAsia="Arial"/>
          <w:sz w:val="16"/>
          <w:szCs w:val="16"/>
          <w:color w:val="545454"/>
          <w:spacing w:val="5"/>
          <w:w w:val="179"/>
          <w:position w:val="-11"/>
        </w:rPr>
      </w:r>
      <w:r>
        <w:rPr>
          <w:rFonts w:ascii="Arial" w:hAnsi="Arial" w:cs="Arial" w:eastAsia="Arial"/>
          <w:sz w:val="16"/>
          <w:szCs w:val="16"/>
          <w:color w:val="545454"/>
          <w:spacing w:val="-3"/>
          <w:w w:val="179"/>
          <w:emboss/>
          <w:position w:val="-11"/>
        </w:rPr>
        <w:t>.</w:t>
      </w:r>
      <w:r>
        <w:rPr>
          <w:rFonts w:ascii="Arial" w:hAnsi="Arial" w:cs="Arial" w:eastAsia="Arial"/>
          <w:sz w:val="16"/>
          <w:szCs w:val="16"/>
          <w:color w:val="545454"/>
          <w:spacing w:val="-3"/>
          <w:w w:val="179"/>
          <w:emboss/>
          <w:position w:val="-11"/>
        </w:rPr>
      </w:r>
      <w:r>
        <w:rPr>
          <w:rFonts w:ascii="Arial" w:hAnsi="Arial" w:cs="Arial" w:eastAsia="Arial"/>
          <w:sz w:val="16"/>
          <w:szCs w:val="16"/>
          <w:color w:val="545454"/>
          <w:spacing w:val="-3"/>
          <w:w w:val="179"/>
          <w:position w:val="-11"/>
        </w:rPr>
      </w:r>
      <w:r>
        <w:rPr>
          <w:rFonts w:ascii="Arial" w:hAnsi="Arial" w:cs="Arial" w:eastAsia="Arial"/>
          <w:sz w:val="16"/>
          <w:szCs w:val="16"/>
          <w:color w:val="545454"/>
          <w:spacing w:val="-3"/>
          <w:w w:val="179"/>
          <w:position w:val="-11"/>
        </w:rPr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08"/>
          <w:position w:val="-11"/>
        </w:rPr>
        <w:t>o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2" w:equalWidth="0">
            <w:col w:w="6559" w:space="1931"/>
            <w:col w:w="3030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5.80177pt;margin-top:26.722248pt;width:565.631548pt;height:781.764393pt;mso-position-horizontal-relative:page;mso-position-vertical-relative:page;z-index:-17355" coordorigin="316,534" coordsize="11313,15635">
            <v:group style="position:absolute;left:321;top:546;width:776;height:2" coordorigin="321,546" coordsize="776,2">
              <v:shape style="position:absolute;left:321;top:546;width:776;height:2" coordorigin="321,546" coordsize="776,0" path="m321,546l1097,546e" filled="f" stroked="t" strokeweight=".478842pt" strokecolor="#676767">
                <v:path arrowok="t"/>
              </v:shape>
            </v:group>
            <v:group style="position:absolute;left:335;top:542;width:2;height:1083" coordorigin="335,542" coordsize="2,1083">
              <v:shape style="position:absolute;left:335;top:542;width:2;height:1083" coordorigin="335,542" coordsize="0,1083" path="m335,1625l335,542e" filled="f" stroked="t" strokeweight=".718262pt" strokecolor="#8C8C8C">
                <v:path arrowok="t"/>
              </v:shape>
            </v:group>
            <v:group style="position:absolute;left:915;top:546;width:867;height:2" coordorigin="915,546" coordsize="867,2">
              <v:shape style="position:absolute;left:915;top:546;width:867;height:2" coordorigin="915,546" coordsize="867,0" path="m915,546l1781,546e" filled="f" stroked="t" strokeweight=".957683pt" strokecolor="#808080">
                <v:path arrowok="t"/>
              </v:shape>
            </v:group>
            <v:group style="position:absolute;left:1686;top:551;width:718;height:2" coordorigin="1686,551" coordsize="718,2">
              <v:shape style="position:absolute;left:1686;top:551;width:718;height:2" coordorigin="1686,551" coordsize="718,0" path="m1686,551l2404,551e" filled="f" stroked="t" strokeweight=".478842pt" strokecolor="#4F4F4F">
                <v:path arrowok="t"/>
              </v:shape>
            </v:group>
            <v:group style="position:absolute;left:2377;top:546;width:2;height:1534" coordorigin="2377,546" coordsize="2,1534">
              <v:shape style="position:absolute;left:2377;top:546;width:2;height:1534" coordorigin="2377,546" coordsize="0,1534" path="m2377,2080l2377,546e" filled="f" stroked="t" strokeweight=".957683pt" strokecolor="#606060">
                <v:path arrowok="t"/>
              </v:shape>
            </v:group>
            <v:group style="position:absolute;left:2332;top:551;width:651;height:2" coordorigin="2332,551" coordsize="651,2">
              <v:shape style="position:absolute;left:2332;top:551;width:651;height:2" coordorigin="2332,551" coordsize="651,0" path="m2332,551l2983,551e" filled="f" stroked="t" strokeweight=".478842pt" strokecolor="#3B3B3B">
                <v:path arrowok="t"/>
              </v:shape>
            </v:group>
            <v:group style="position:absolute;left:2835;top:558;width:8763;height:2" coordorigin="2835,558" coordsize="8763,2">
              <v:shape style="position:absolute;left:2835;top:558;width:8763;height:2" coordorigin="2835,558" coordsize="8763,0" path="m2835,558l11598,558e" filled="f" stroked="t" strokeweight=".718262pt" strokecolor="#606060">
                <v:path arrowok="t"/>
              </v:shape>
            </v:group>
            <v:group style="position:absolute;left:7393;top:561;width:431;height:2" coordorigin="7393,561" coordsize="431,2">
              <v:shape style="position:absolute;left:7393;top:561;width:431;height:2" coordorigin="7393,561" coordsize="431,0" path="m7393,561l7824,561e" filled="f" stroked="t" strokeweight=".478842pt" strokecolor="#343434">
                <v:path arrowok="t"/>
              </v:shape>
            </v:group>
            <v:group style="position:absolute;left:9206;top:561;width:2;height:1534" coordorigin="9206,561" coordsize="2,1534">
              <v:shape style="position:absolute;left:9206;top:561;width:2;height:1534" coordorigin="9206,561" coordsize="0,1534" path="m9206,2095l9206,561e" filled="f" stroked="t" strokeweight=".957683pt" strokecolor="#747474">
                <v:path arrowok="t"/>
              </v:shape>
            </v:group>
            <v:group style="position:absolute;left:9165;top:566;width:239;height:2" coordorigin="9165,566" coordsize="239,2">
              <v:shape style="position:absolute;left:9165;top:566;width:239;height:2" coordorigin="9165,566" coordsize="239,0" path="m9165,566l9404,566e" filled="f" stroked="t" strokeweight=".478842pt" strokecolor="#343434">
                <v:path arrowok="t"/>
              </v:shape>
            </v:group>
            <v:group style="position:absolute;left:9347;top:570;width:2251;height:2" coordorigin="9347,570" coordsize="2251,2">
              <v:shape style="position:absolute;left:9347;top:570;width:2251;height:2" coordorigin="9347,570" coordsize="2251,0" path="m9347,570l11598,570e" filled="f" stroked="t" strokeweight=".718262pt" strokecolor="#5B5B5B">
                <v:path arrowok="t"/>
              </v:shape>
            </v:group>
            <v:group style="position:absolute;left:11595;top:566;width:2;height:6418" coordorigin="11595,566" coordsize="2,6418">
              <v:shape style="position:absolute;left:11595;top:566;width:2;height:6418" coordorigin="11595,566" coordsize="0,6418" path="m11595,6984l11595,566e" filled="f" stroked="t" strokeweight=".957683pt" strokecolor="#646464">
                <v:path arrowok="t"/>
              </v:shape>
            </v:group>
            <v:group style="position:absolute;left:330;top:2075;width:2073;height:2" coordorigin="330,2075" coordsize="2073,2">
              <v:shape style="position:absolute;left:330;top:2075;width:2073;height:2" coordorigin="330,2075" coordsize="2073,0" path="m330,2075l2404,2075e" filled="f" stroked="t" strokeweight=".718262pt" strokecolor="#646464">
                <v:path arrowok="t"/>
              </v:shape>
            </v:group>
            <v:group style="position:absolute;left:335;top:1567;width:2;height:1505" coordorigin="335,1567" coordsize="2,1505">
              <v:shape style="position:absolute;left:335;top:1567;width:2;height:1505" coordorigin="335,1567" coordsize="0,1505" path="m335,3072l335,1567e" filled="f" stroked="t" strokeweight=".478842pt" strokecolor="#2F2F2F">
                <v:path arrowok="t"/>
              </v:shape>
            </v:group>
            <v:group style="position:absolute;left:2332;top:2080;width:651;height:2" coordorigin="2332,2080" coordsize="651,2">
              <v:shape style="position:absolute;left:2332;top:2080;width:651;height:2" coordorigin="2332,2080" coordsize="651,0" path="m2332,2080l2983,2080e" filled="f" stroked="t" strokeweight=".718262pt" strokecolor="#484848">
                <v:path arrowok="t"/>
              </v:shape>
            </v:group>
            <v:group style="position:absolute;left:2763;top:2078;width:1312;height:2" coordorigin="2763,2078" coordsize="1312,2">
              <v:shape style="position:absolute;left:2763;top:2078;width:1312;height:2" coordorigin="2763,2078" coordsize="1312,0" path="m2763,2078l4075,2078e" filled="f" stroked="t" strokeweight=".957683pt" strokecolor="#646464">
                <v:path arrowok="t"/>
              </v:shape>
            </v:group>
            <v:group style="position:absolute;left:3855;top:2080;width:828;height:2" coordorigin="3855,2080" coordsize="828,2">
              <v:shape style="position:absolute;left:3855;top:2080;width:828;height:2" coordorigin="3855,2080" coordsize="828,0" path="m3855,2080l4683,2080e" filled="f" stroked="t" strokeweight=".478842pt" strokecolor="#3F3F3F">
                <v:path arrowok="t"/>
              </v:shape>
            </v:group>
            <v:group style="position:absolute;left:4626;top:2085;width:2121;height:2" coordorigin="4626,2085" coordsize="2121,2">
              <v:shape style="position:absolute;left:4626;top:2085;width:2121;height:2" coordorigin="4626,2085" coordsize="2121,0" path="m4626,2085l6747,2085e" filled="f" stroked="t" strokeweight=".718262pt" strokecolor="#606060">
                <v:path arrowok="t"/>
              </v:shape>
            </v:group>
            <v:group style="position:absolute;left:6689;top:2085;width:1135;height:2" coordorigin="6689,2085" coordsize="1135,2">
              <v:shape style="position:absolute;left:6689;top:2085;width:1135;height:2" coordorigin="6689,2085" coordsize="1135,0" path="m6689,2085l7824,2085e" filled="f" stroked="t" strokeweight=".478842pt" strokecolor="#343434">
                <v:path arrowok="t"/>
              </v:shape>
            </v:group>
            <v:group style="position:absolute;left:7767;top:2087;width:1470;height:2" coordorigin="7767,2087" coordsize="1470,2">
              <v:shape style="position:absolute;left:7767;top:2087;width:1470;height:2" coordorigin="7767,2087" coordsize="1470,0" path="m7767,2087l9237,2087e" filled="f" stroked="t" strokeweight=".957683pt" strokecolor="#6B6B6B">
                <v:path arrowok="t"/>
              </v:shape>
            </v:group>
            <v:group style="position:absolute;left:9165;top:2090;width:239;height:2" coordorigin="9165,2090" coordsize="239,2">
              <v:shape style="position:absolute;left:9165;top:2090;width:239;height:2" coordorigin="9165,2090" coordsize="239,0" path="m9165,2090l9404,2090e" filled="f" stroked="t" strokeweight=".478842pt" strokecolor="#4B4B4B">
                <v:path arrowok="t"/>
              </v:shape>
            </v:group>
            <v:group style="position:absolute;left:9347;top:2095;width:2255;height:2" coordorigin="9347,2095" coordsize="2255,2">
              <v:shape style="position:absolute;left:9347;top:2095;width:2255;height:2" coordorigin="9347,2095" coordsize="2255,0" path="m9347,2095l11602,2095e" filled="f" stroked="t" strokeweight=".718262pt" strokecolor="#676767">
                <v:path arrowok="t"/>
              </v:shape>
            </v:group>
            <v:group style="position:absolute;left:330;top:2322;width:8653;height:2" coordorigin="330,2322" coordsize="8653,2">
              <v:shape style="position:absolute;left:330;top:2322;width:8653;height:2" coordorigin="330,2322" coordsize="8653,0" path="m330,2322l8983,2322e" filled="f" stroked="t" strokeweight=".718262pt" strokecolor="#646464">
                <v:path arrowok="t"/>
              </v:shape>
            </v:group>
            <v:group style="position:absolute;left:7580;top:2329;width:1389;height:2" coordorigin="7580,2329" coordsize="1389,2">
              <v:shape style="position:absolute;left:7580;top:2329;width:1389;height:2" coordorigin="7580,2329" coordsize="1389,0" path="m7580,2329l8969,2329e" filled="f" stroked="t" strokeweight=".957683pt" strokecolor="#707070">
                <v:path arrowok="t"/>
              </v:shape>
            </v:group>
            <v:group style="position:absolute;left:8878;top:2329;width:527;height:2" coordorigin="8878,2329" coordsize="527,2">
              <v:shape style="position:absolute;left:8878;top:2329;width:527;height:2" coordorigin="8878,2329" coordsize="527,0" path="m8878,2329l9404,2329e" filled="f" stroked="t" strokeweight=".478842pt" strokecolor="#3F3F3F">
                <v:path arrowok="t"/>
              </v:shape>
            </v:group>
            <v:group style="position:absolute;left:9347;top:2334;width:2255;height:2" coordorigin="9347,2334" coordsize="2255,2">
              <v:shape style="position:absolute;left:9347;top:2334;width:2255;height:2" coordorigin="9347,2334" coordsize="2255,0" path="m9347,2334l11602,2334e" filled="f" stroked="t" strokeweight=".718262pt" strokecolor="#606060">
                <v:path arrowok="t"/>
              </v:shape>
            </v:group>
            <v:group style="position:absolute;left:330;top:2560;width:5171;height:2" coordorigin="330,2560" coordsize="5171,2">
              <v:shape style="position:absolute;left:330;top:2560;width:5171;height:2" coordorigin="330,2560" coordsize="5171,0" path="m330,2560l5502,2560e" filled="f" stroked="t" strokeweight=".718262pt" strokecolor="#5B5B5B">
                <v:path arrowok="t"/>
              </v:shape>
            </v:group>
            <v:group style="position:absolute;left:5444;top:2564;width:2380;height:2" coordorigin="5444,2564" coordsize="2380,2">
              <v:shape style="position:absolute;left:5444;top:2564;width:2380;height:2" coordorigin="5444,2564" coordsize="2380,0" path="m5444,2564l7824,2564e" filled="f" stroked="t" strokeweight=".478842pt" strokecolor="#5B5B5B">
                <v:path arrowok="t"/>
              </v:shape>
            </v:group>
            <v:group style="position:absolute;left:2265;top:2572;width:9337;height:2" coordorigin="2265,2572" coordsize="9337,2">
              <v:shape style="position:absolute;left:2265;top:2572;width:9337;height:2" coordorigin="2265,2572" coordsize="9337,0" path="m2265,2572l11602,2572e" filled="f" stroked="t" strokeweight=".718262pt" strokecolor="#5B5B5B">
                <v:path arrowok="t"/>
              </v:shape>
            </v:group>
            <v:group style="position:absolute;left:8437;top:2569;width:417;height:2" coordorigin="8437,2569" coordsize="417,2">
              <v:shape style="position:absolute;left:8437;top:2569;width:417;height:2" coordorigin="8437,2569" coordsize="417,0" path="m8437,2569l8854,2569e" filled="f" stroked="t" strokeweight=".478842pt" strokecolor="#4B4B4B">
                <v:path arrowok="t"/>
              </v:shape>
            </v:group>
            <v:group style="position:absolute;left:8796;top:2569;width:608;height:2" coordorigin="8796,2569" coordsize="608,2">
              <v:shape style="position:absolute;left:8796;top:2569;width:608;height:2" coordorigin="8796,2569" coordsize="608,0" path="m8796,2569l9404,2569e" filled="f" stroked="t" strokeweight=".478842pt" strokecolor="#383838">
                <v:path arrowok="t"/>
              </v:shape>
            </v:group>
            <v:group style="position:absolute;left:11593;top:2301;width:2;height:532" coordorigin="11593,2301" coordsize="2,532">
              <v:shape style="position:absolute;left:11593;top:2301;width:2;height:532" coordorigin="11593,2301" coordsize="0,532" path="m11593,2833l11593,2301e" filled="f" stroked="t" strokeweight=".718262pt" strokecolor="#4F4F4F">
                <v:path arrowok="t"/>
              </v:shape>
            </v:group>
            <v:group style="position:absolute;left:330;top:2804;width:8250;height:2" coordorigin="330,2804" coordsize="8250,2">
              <v:shape style="position:absolute;left:330;top:2804;width:8250;height:2" coordorigin="330,2804" coordsize="8250,0" path="m330,2804l8581,2804e" filled="f" stroked="t" strokeweight=".718262pt" strokecolor="#5B5B5B">
                <v:path arrowok="t"/>
              </v:shape>
            </v:group>
            <v:group style="position:absolute;left:6914;top:2814;width:4688;height:2" coordorigin="6914,2814" coordsize="4688,2">
              <v:shape style="position:absolute;left:6914;top:2814;width:4688;height:2" coordorigin="6914,2814" coordsize="4688,0" path="m6914,2814l11602,2814e" filled="f" stroked="t" strokeweight=".718262pt" strokecolor="#606060">
                <v:path arrowok="t"/>
              </v:shape>
            </v:group>
            <v:group style="position:absolute;left:330;top:3039;width:1595;height:2" coordorigin="330,3039" coordsize="1595,2">
              <v:shape style="position:absolute;left:330;top:3039;width:1595;height:2" coordorigin="330,3039" coordsize="1595,0" path="m330,3039l1925,3039e" filled="f" stroked="t" strokeweight=".718262pt" strokecolor="#646464">
                <v:path arrowok="t"/>
              </v:shape>
            </v:group>
            <v:group style="position:absolute;left:1686;top:3048;width:9922;height:2" coordorigin="1686,3048" coordsize="9922,2">
              <v:shape style="position:absolute;left:1686;top:3048;width:9922;height:2" coordorigin="1686,3048" coordsize="9922,0" path="m1686,3048l11607,3048e" filled="f" stroked="t" strokeweight=".718262pt" strokecolor="#575757">
                <v:path arrowok="t"/>
              </v:shape>
            </v:group>
            <v:group style="position:absolute;left:8581;top:3051;width:1954;height:2" coordorigin="8581,3051" coordsize="1954,2">
              <v:shape style="position:absolute;left:8581;top:3051;width:1954;height:2" coordorigin="8581,3051" coordsize="1954,0" path="m8581,3051l10535,3051e" filled="f" stroked="t" strokeweight=".718262pt" strokecolor="#646464">
                <v:path arrowok="t"/>
              </v:shape>
            </v:group>
            <v:group style="position:absolute;left:330;top:3283;width:1413;height:2" coordorigin="330,3283" coordsize="1413,2">
              <v:shape style="position:absolute;left:330;top:3283;width:1413;height:2" coordorigin="330,3283" coordsize="1413,0" path="m330,3283l1743,3283e" filled="f" stroked="t" strokeweight=".718262pt" strokecolor="#676767">
                <v:path arrowok="t"/>
              </v:shape>
            </v:group>
            <v:group style="position:absolute;left:1686;top:3283;width:1920;height:2" coordorigin="1686,3283" coordsize="1920,2">
              <v:shape style="position:absolute;left:1686;top:3283;width:1920;height:2" coordorigin="1686,3283" coordsize="1920,0" path="m1686,3283l3606,3283e" filled="f" stroked="t" strokeweight=".478842pt" strokecolor="#2F2F2F">
                <v:path arrowok="t"/>
              </v:shape>
            </v:group>
            <v:group style="position:absolute;left:3548;top:3288;width:8059;height:2" coordorigin="3548,3288" coordsize="8059,2">
              <v:shape style="position:absolute;left:3548;top:3288;width:8059;height:2" coordorigin="3548,3288" coordsize="8059,0" path="m3548,3288l11607,3288e" filled="f" stroked="t" strokeweight=".718262pt" strokecolor="#5B5B5B">
                <v:path arrowok="t"/>
              </v:shape>
            </v:group>
            <v:group style="position:absolute;left:3886;top:3274;width:2;height:359" coordorigin="3886,3274" coordsize="2,359">
              <v:shape style="position:absolute;left:3886;top:3274;width:2;height:359" coordorigin="3886,3274" coordsize="0,359" path="m3886,3633l3886,3274e" filled="f" stroked="t" strokeweight="1.197104pt" strokecolor="#646464">
                <v:path arrowok="t"/>
              </v:shape>
            </v:group>
            <v:group style="position:absolute;left:7017;top:3279;width:2;height:748" coordorigin="7017,3279" coordsize="2,748">
              <v:shape style="position:absolute;left:7017;top:3279;width:2;height:748" coordorigin="7017,3279" coordsize="0,748" path="m7017,4026l7017,3279e" filled="f" stroked="t" strokeweight=".957683pt" strokecolor="#676767">
                <v:path arrowok="t"/>
              </v:shape>
            </v:group>
            <v:group style="position:absolute;left:7001;top:3700;width:1465;height:2" coordorigin="7001,3700" coordsize="1465,2">
              <v:shape style="position:absolute;left:7001;top:3700;width:1465;height:2" coordorigin="7001,3700" coordsize="1465,0" path="m7001,3700l8466,3700e" filled="f" stroked="t" strokeweight=".239421pt" strokecolor="#707070">
                <v:path arrowok="t"/>
              </v:shape>
            </v:group>
            <v:group style="position:absolute;left:3888;top:3494;width:2;height:235" coordorigin="3888,3494" coordsize="2,235">
              <v:shape style="position:absolute;left:3888;top:3494;width:2;height:235" coordorigin="3888,3494" coordsize="0,235" path="m3888,3729l3888,3494e" filled="f" stroked="t" strokeweight=".718262pt" strokecolor="#4B4B4B">
                <v:path arrowok="t"/>
              </v:shape>
            </v:group>
            <v:group style="position:absolute;left:3874;top:3705;width:3156;height:2" coordorigin="3874,3705" coordsize="3156,2">
              <v:shape style="position:absolute;left:3874;top:3705;width:3156;height:2" coordorigin="3874,3705" coordsize="3156,0" path="m3874,3705l7029,3705e" filled="f" stroked="t" strokeweight=".718262pt" strokecolor="#7C7C7C">
                <v:path arrowok="t"/>
              </v:shape>
            </v:group>
            <v:group style="position:absolute;left:8466;top:3700;width:910;height:2" coordorigin="8466,3700" coordsize="910,2">
              <v:shape style="position:absolute;left:8466;top:3700;width:910;height:2" coordorigin="8466,3700" coordsize="910,0" path="m8466,3700l9376,3700e" filled="f" stroked="t" strokeweight=".239421pt" strokecolor="#000000">
                <v:path arrowok="t"/>
              </v:shape>
            </v:group>
            <v:group style="position:absolute;left:9376;top:3700;width:2222;height:2" coordorigin="9376,3700" coordsize="2222,2">
              <v:shape style="position:absolute;left:9376;top:3700;width:2222;height:2" coordorigin="9376,3700" coordsize="2222,0" path="m9376,3700l11598,3700e" filled="f" stroked="t" strokeweight=".239421pt" strokecolor="#575757">
                <v:path arrowok="t"/>
              </v:shape>
            </v:group>
            <v:group style="position:absolute;left:330;top:4017;width:766;height:2" coordorigin="330,4017" coordsize="766,2">
              <v:shape style="position:absolute;left:330;top:4017;width:766;height:2" coordorigin="330,4017" coordsize="766,0" path="m330,4017l1097,4017e" filled="f" stroked="t" strokeweight=".478842pt" strokecolor="#646464">
                <v:path arrowok="t"/>
              </v:shape>
            </v:group>
            <v:group style="position:absolute;left:1039;top:4017;width:2705;height:2" coordorigin="1039,4017" coordsize="2705,2">
              <v:shape style="position:absolute;left:1039;top:4017;width:2705;height:2" coordorigin="1039,4017" coordsize="2705,0" path="m1039,4017l3745,4017e" filled="f" stroked="t" strokeweight=".957683pt" strokecolor="#747474">
                <v:path arrowok="t"/>
              </v:shape>
            </v:group>
            <v:group style="position:absolute;left:3687;top:4017;width:235;height:2" coordorigin="3687,4017" coordsize="235,2">
              <v:shape style="position:absolute;left:3687;top:4017;width:235;height:2" coordorigin="3687,4017" coordsize="235,0" path="m3687,4017l3922,4017e" filled="f" stroked="t" strokeweight=".478842pt" strokecolor="#575757">
                <v:path arrowok="t"/>
              </v:shape>
            </v:group>
            <v:group style="position:absolute;left:3888;top:3638;width:2;height:383" coordorigin="3888,3638" coordsize="2,383">
              <v:shape style="position:absolute;left:3888;top:3638;width:2;height:383" coordorigin="3888,3638" coordsize="0,383" path="m3888,4021l3888,3638e" filled="f" stroked="t" strokeweight=".957683pt" strokecolor="#4F4F4F">
                <v:path arrowok="t"/>
              </v:shape>
            </v:group>
            <v:group style="position:absolute;left:3850;top:4012;width:833;height:2" coordorigin="3850,4012" coordsize="833,2">
              <v:shape style="position:absolute;left:3850;top:4012;width:833;height:2" coordorigin="3850,4012" coordsize="833,0" path="m3850,4012l4683,4012e" filled="f" stroked="t" strokeweight=".957683pt" strokecolor="#3B3B3B">
                <v:path arrowok="t"/>
              </v:shape>
            </v:group>
            <v:group style="position:absolute;left:4626;top:4014;width:2121;height:2" coordorigin="4626,4014" coordsize="2121,2">
              <v:shape style="position:absolute;left:4626;top:4014;width:2121;height:2" coordorigin="4626,4014" coordsize="2121,0" path="m4626,4014l6747,4014e" filled="f" stroked="t" strokeweight=".957683pt" strokecolor="#545454">
                <v:path arrowok="t"/>
              </v:shape>
            </v:group>
            <v:group style="position:absolute;left:6689;top:4021;width:354;height:2" coordorigin="6689,4021" coordsize="354,2">
              <v:shape style="position:absolute;left:6689;top:4021;width:354;height:2" coordorigin="6689,4021" coordsize="354,0" path="m6689,4021l7044,4021e" filled="f" stroked="t" strokeweight=".478842pt" strokecolor="#4B4B4B">
                <v:path arrowok="t"/>
              </v:shape>
            </v:group>
            <v:group style="position:absolute;left:6972;top:4026;width:4635;height:2" coordorigin="6972,4026" coordsize="4635,2">
              <v:shape style="position:absolute;left:6972;top:4026;width:4635;height:2" coordorigin="6972,4026" coordsize="4635,0" path="m6972,4026l11607,4026e" filled="f" stroked="t" strokeweight=".718262pt" strokecolor="#707070">
                <v:path arrowok="t"/>
              </v:shape>
            </v:group>
            <v:group style="position:absolute;left:330;top:4295;width:3414;height:2" coordorigin="330,4295" coordsize="3414,2">
              <v:shape style="position:absolute;left:330;top:4295;width:3414;height:2" coordorigin="330,4295" coordsize="3414,0" path="m330,4295l3745,4295e" filled="f" stroked="t" strokeweight=".718262pt" strokecolor="#707070">
                <v:path arrowok="t"/>
              </v:shape>
            </v:group>
            <v:group style="position:absolute;left:2380;top:4007;width:2;height:2013" coordorigin="2380,4007" coordsize="2,2013">
              <v:shape style="position:absolute;left:2380;top:4007;width:2;height:2013" coordorigin="2380,4007" coordsize="0,2013" path="m2380,6020l2380,4007e" filled="f" stroked="t" strokeweight=".478842pt" strokecolor="#2F2F2F">
                <v:path arrowok="t"/>
              </v:shape>
            </v:group>
            <v:group style="position:absolute;left:3687;top:4295;width:996;height:2" coordorigin="3687,4295" coordsize="996,2">
              <v:shape style="position:absolute;left:3687;top:4295;width:996;height:2" coordorigin="3687,4295" coordsize="996,0" path="m3687,4295l4683,4295e" filled="f" stroked="t" strokeweight=".478842pt" strokecolor="#545454">
                <v:path arrowok="t"/>
              </v:shape>
            </v:group>
            <v:group style="position:absolute;left:4626;top:4302;width:4602;height:2" coordorigin="4626,4302" coordsize="4602,2">
              <v:shape style="position:absolute;left:4626;top:4302;width:4602;height:2" coordorigin="4626,4302" coordsize="4602,0" path="m4626,4302l9227,4302e" filled="f" stroked="t" strokeweight=".718262pt" strokecolor="#707070">
                <v:path arrowok="t"/>
              </v:shape>
            </v:group>
            <v:group style="position:absolute;left:9170;top:4304;width:235;height:2" coordorigin="9170,4304" coordsize="235,2">
              <v:shape style="position:absolute;left:9170;top:4304;width:235;height:2" coordorigin="9170,4304" coordsize="235,0" path="m9170,4304l9404,4304e" filled="f" stroked="t" strokeweight=".478842pt" strokecolor="#4B4B4B">
                <v:path arrowok="t"/>
              </v:shape>
            </v:group>
            <v:group style="position:absolute;left:9347;top:4307;width:2260;height:2" coordorigin="9347,4307" coordsize="2260,2">
              <v:shape style="position:absolute;left:9347;top:4307;width:2260;height:2" coordorigin="9347,4307" coordsize="2260,0" path="m9347,4307l11607,4307e" filled="f" stroked="t" strokeweight=".478842pt" strokecolor="#707070">
                <v:path arrowok="t"/>
              </v:shape>
            </v:group>
            <v:group style="position:absolute;left:335;top:3001;width:2;height:3020" coordorigin="335,3001" coordsize="2,3020">
              <v:shape style="position:absolute;left:335;top:3001;width:2;height:3020" coordorigin="335,3001" coordsize="0,3020" path="m335,6020l335,3001e" filled="f" stroked="t" strokeweight=".718262pt" strokecolor="#545454">
                <v:path arrowok="t"/>
              </v:shape>
            </v:group>
            <v:group style="position:absolute;left:2375;top:4542;width:2605;height:2" coordorigin="2375,4542" coordsize="2605,2">
              <v:shape style="position:absolute;left:2375;top:4542;width:2605;height:2" coordorigin="2375,4542" coordsize="2605,0" path="m2375,4542l4980,4542e" filled="f" stroked="t" strokeweight=".957683pt" strokecolor="#606060">
                <v:path arrowok="t"/>
              </v:shape>
            </v:group>
            <v:group style="position:absolute;left:4922;top:4544;width:579;height:2" coordorigin="4922,4544" coordsize="579,2">
              <v:shape style="position:absolute;left:4922;top:4544;width:579;height:2" coordorigin="4922,4544" coordsize="579,0" path="m4922,4544l5502,4544e" filled="f" stroked="t" strokeweight=".478842pt" strokecolor="#2F2F2F">
                <v:path arrowok="t"/>
              </v:shape>
            </v:group>
            <v:group style="position:absolute;left:5444;top:4544;width:2025;height:2" coordorigin="5444,4544" coordsize="2025,2">
              <v:shape style="position:absolute;left:5444;top:4544;width:2025;height:2" coordorigin="5444,4544" coordsize="2025,0" path="m5444,4544l7470,4544e" filled="f" stroked="t" strokeweight=".718262pt" strokecolor="#545454">
                <v:path arrowok="t"/>
              </v:shape>
            </v:group>
            <v:group style="position:absolute;left:7393;top:4549;width:1101;height:2" coordorigin="7393,4549" coordsize="1101,2">
              <v:shape style="position:absolute;left:7393;top:4549;width:1101;height:2" coordorigin="7393,4549" coordsize="1101,0" path="m7393,4549l8495,4549e" filled="f" stroked="t" strokeweight=".478842pt" strokecolor="#3B3B3B">
                <v:path arrowok="t"/>
              </v:shape>
            </v:group>
            <v:group style="position:absolute;left:8437;top:4549;width:3170;height:2" coordorigin="8437,4549" coordsize="3170,2">
              <v:shape style="position:absolute;left:8437;top:4549;width:3170;height:2" coordorigin="8437,4549" coordsize="3170,0" path="m8437,4549l11607,4549e" filled="f" stroked="t" strokeweight=".718262pt" strokecolor="#606060">
                <v:path arrowok="t"/>
              </v:shape>
            </v:group>
            <v:group style="position:absolute;left:4958;top:4539;width:2;height:2176" coordorigin="4958,4539" coordsize="2,2176">
              <v:shape style="position:absolute;left:4958;top:4539;width:2;height:2176" coordorigin="4958,4539" coordsize="0,2176" path="m4958,6715l4958,4539e" filled="f" stroked="t" strokeweight=".478842pt" strokecolor="#444444">
                <v:path arrowok="t"/>
              </v:shape>
            </v:group>
            <v:group style="position:absolute;left:7796;top:4530;width:2;height:249" coordorigin="7796,4530" coordsize="2,249">
              <v:shape style="position:absolute;left:7796;top:4530;width:2;height:249" coordorigin="7796,4530" coordsize="0,249" path="m7796,4779l7796,4530e" filled="f" stroked="t" strokeweight=".239421pt" strokecolor="#3F3F3F">
                <v:path arrowok="t"/>
              </v:shape>
            </v:group>
            <v:group style="position:absolute;left:4951;top:5028;width:1796;height:2" coordorigin="4951,5028" coordsize="1796,2">
              <v:shape style="position:absolute;left:4951;top:5028;width:1796;height:2" coordorigin="4951,5028" coordsize="1796,0" path="m4951,5028l6747,5028e" filled="f" stroked="t" strokeweight=".718262pt" strokecolor="#676767">
                <v:path arrowok="t"/>
              </v:shape>
            </v:group>
            <v:group style="position:absolute;left:6689;top:5028;width:1140;height:2" coordorigin="6689,5028" coordsize="1140,2">
              <v:shape style="position:absolute;left:6689;top:5028;width:1140;height:2" coordorigin="6689,5028" coordsize="1140,0" path="m6689,5028l7829,5028e" filled="f" stroked="t" strokeweight=".478842pt" strokecolor="#343434">
                <v:path arrowok="t"/>
              </v:shape>
            </v:group>
            <v:group style="position:absolute;left:7796;top:4779;width:2;height:244" coordorigin="7796,4779" coordsize="2,244">
              <v:shape style="position:absolute;left:7796;top:4779;width:2;height:244" coordorigin="7796,4779" coordsize="0,244" path="m7796,5023l7796,4779e" filled="f" stroked="t" strokeweight=".239421pt" strokecolor="#2B2B2B">
                <v:path arrowok="t"/>
              </v:shape>
            </v:group>
            <v:group style="position:absolute;left:7767;top:5030;width:1460;height:2" coordorigin="7767,5030" coordsize="1460,2">
              <v:shape style="position:absolute;left:7767;top:5030;width:1460;height:2" coordorigin="7767,5030" coordsize="1460,0" path="m7767,5030l9227,5030e" filled="f" stroked="t" strokeweight=".957683pt" strokecolor="#707070">
                <v:path arrowok="t"/>
              </v:shape>
            </v:group>
            <v:group style="position:absolute;left:9170;top:5033;width:235;height:2" coordorigin="9170,5033" coordsize="235,2">
              <v:shape style="position:absolute;left:9170;top:5033;width:235;height:2" coordorigin="9170,5033" coordsize="235,0" path="m9170,5033l9404,5033e" filled="f" stroked="t" strokeweight=".478842pt" strokecolor="#3B3B3B">
                <v:path arrowok="t"/>
              </v:shape>
            </v:group>
            <v:group style="position:absolute;left:9347;top:5033;width:2260;height:2" coordorigin="9347,5033" coordsize="2260,2">
              <v:shape style="position:absolute;left:9347;top:5033;width:2260;height:2" coordorigin="9347,5033" coordsize="2260,0" path="m9347,5033l11607,5033e" filled="f" stroked="t" strokeweight=".718262pt" strokecolor="#676767">
                <v:path arrowok="t"/>
              </v:shape>
            </v:group>
            <v:group style="position:absolute;left:4951;top:5275;width:6656;height:2" coordorigin="4951,5275" coordsize="6656,2">
              <v:shape style="position:absolute;left:4951;top:5275;width:6656;height:2" coordorigin="4951,5275" coordsize="6656,0" path="m4951,5275l11607,5275e" filled="f" stroked="t" strokeweight=".718262pt" strokecolor="#5B5B5B">
                <v:path arrowok="t"/>
              </v:shape>
            </v:group>
            <v:group style="position:absolute;left:4951;top:5515;width:6656;height:2" coordorigin="4951,5515" coordsize="6656,2">
              <v:shape style="position:absolute;left:4951;top:5515;width:6656;height:2" coordorigin="4951,5515" coordsize="6656,0" path="m4951,5515l11607,5515e" filled="f" stroked="t" strokeweight=".718262pt" strokecolor="#575757">
                <v:path arrowok="t"/>
              </v:shape>
            </v:group>
            <v:group style="position:absolute;left:2375;top:5749;width:1618;height:2" coordorigin="2375,5749" coordsize="1618,2">
              <v:shape style="position:absolute;left:2375;top:5749;width:1618;height:2" coordorigin="2375,5749" coordsize="1618,0" path="m2375,5749l3994,5749e" filled="f" stroked="t" strokeweight=".957683pt" strokecolor="#646464">
                <v:path arrowok="t"/>
              </v:shape>
            </v:group>
            <v:group style="position:absolute;left:3855;top:5752;width:1135;height:2" coordorigin="3855,5752" coordsize="1135,2">
              <v:shape style="position:absolute;left:3855;top:5752;width:1135;height:2" coordorigin="3855,5752" coordsize="1135,0" path="m3855,5752l4990,5752e" filled="f" stroked="t" strokeweight=".478842pt" strokecolor="#444444">
                <v:path arrowok="t"/>
              </v:shape>
            </v:group>
            <v:group style="position:absolute;left:4918;top:5757;width:6694;height:2" coordorigin="4918,5757" coordsize="6694,2">
              <v:shape style="position:absolute;left:4918;top:5757;width:6694;height:2" coordorigin="4918,5757" coordsize="6694,0" path="m4918,5757l11612,5757e" filled="f" stroked="t" strokeweight=".718262pt" strokecolor="#5B5B5B">
                <v:path arrowok="t"/>
              </v:shape>
            </v:group>
            <v:group style="position:absolute;left:326;top:5991;width:771;height:2" coordorigin="326,5991" coordsize="771,2">
              <v:shape style="position:absolute;left:326;top:5991;width:771;height:2" coordorigin="326,5991" coordsize="771,0" path="m326,5991l1097,5991e" filled="f" stroked="t" strokeweight=".478842pt" strokecolor="#606060">
                <v:path arrowok="t"/>
              </v:shape>
            </v:group>
            <v:group style="position:absolute;left:1039;top:5991;width:2873;height:2" coordorigin="1039,5991" coordsize="2873,2">
              <v:shape style="position:absolute;left:1039;top:5991;width:2873;height:2" coordorigin="1039,5991" coordsize="2873,0" path="m1039,5991l3912,5991e" filled="f" stroked="t" strokeweight=".957683pt" strokecolor="#5B6060">
                <v:path arrowok="t"/>
              </v:shape>
            </v:group>
            <v:group style="position:absolute;left:3855;top:5991;width:1135;height:2" coordorigin="3855,5991" coordsize="1135,2">
              <v:shape style="position:absolute;left:3855;top:5991;width:1135;height:2" coordorigin="3855,5991" coordsize="1135,0" path="m3855,5991l4990,5991e" filled="f" stroked="t" strokeweight=".478842pt" strokecolor="#383838">
                <v:path arrowok="t"/>
              </v:shape>
            </v:group>
            <v:group style="position:absolute;left:4918;top:5994;width:6694;height:2" coordorigin="4918,5994" coordsize="6694,2">
              <v:shape style="position:absolute;left:4918;top:5994;width:6694;height:2" coordorigin="4918,5994" coordsize="6694,0" path="m4918,5994l11612,5994e" filled="f" stroked="t" strokeweight=".718262pt" strokecolor="#606060">
                <v:path arrowok="t"/>
              </v:shape>
            </v:group>
            <v:group style="position:absolute;left:7393;top:5996;width:1101;height:2" coordorigin="7393,5996" coordsize="1101,2">
              <v:shape style="position:absolute;left:7393;top:5996;width:1101;height:2" coordorigin="7393,5996" coordsize="1101,0" path="m7393,5996l8495,5996e" filled="f" stroked="t" strokeweight=".478842pt" strokecolor="#3F3F3F">
                <v:path arrowok="t"/>
              </v:shape>
            </v:group>
            <v:group style="position:absolute;left:7796;top:5977;width:2;height:292" coordorigin="7796,5977" coordsize="2,292">
              <v:shape style="position:absolute;left:7796;top:5977;width:2;height:292" coordorigin="7796,5977" coordsize="0,292" path="m7796,6269l7796,5977e" filled="f" stroked="t" strokeweight=".239421pt" strokecolor="#3F3F3F">
                <v:path arrowok="t"/>
              </v:shape>
            </v:group>
            <v:group style="position:absolute;left:2375;top:6466;width:1231;height:2" coordorigin="2375,6466" coordsize="1231,2">
              <v:shape style="position:absolute;left:2375;top:6466;width:1231;height:2" coordorigin="2375,6466" coordsize="1231,0" path="m2375,6466l3606,6466e" filled="f" stroked="t" strokeweight=".478842pt" strokecolor="#383838">
                <v:path arrowok="t"/>
              </v:shape>
            </v:group>
            <v:group style="position:absolute;left:3548;top:6466;width:3199;height:2" coordorigin="3548,6466" coordsize="3199,2">
              <v:shape style="position:absolute;left:3548;top:6466;width:3199;height:2" coordorigin="3548,6466" coordsize="3199,0" path="m3548,6466l6747,6466e" filled="f" stroked="t" strokeweight=".718262pt" strokecolor="#575757">
                <v:path arrowok="t"/>
              </v:shape>
            </v:group>
            <v:group style="position:absolute;left:6689;top:6466;width:345;height:2" coordorigin="6689,6466" coordsize="345,2">
              <v:shape style="position:absolute;left:6689;top:6466;width:345;height:2" coordorigin="6689,6466" coordsize="345,0" path="m6689,6466l7034,6466e" filled="f" stroked="t" strokeweight=".478842pt" strokecolor="#3F3F3F">
                <v:path arrowok="t"/>
              </v:shape>
            </v:group>
            <v:group style="position:absolute;left:7796;top:6269;width:2;height:197" coordorigin="7796,6269" coordsize="2,197">
              <v:shape style="position:absolute;left:7796;top:6269;width:2;height:197" coordorigin="7796,6269" coordsize="0,197" path="m7796,6466l7796,6269e" filled="f" stroked="t" strokeweight=".239421pt" strokecolor="#545454">
                <v:path arrowok="t"/>
              </v:shape>
            </v:group>
            <v:group style="position:absolute;left:6977;top:6468;width:1958;height:2" coordorigin="6977,6468" coordsize="1958,2">
              <v:shape style="position:absolute;left:6977;top:6468;width:1958;height:2" coordorigin="6977,6468" coordsize="1958,0" path="m6977,6468l8935,6468e" filled="f" stroked="t" strokeweight=".957683pt" strokecolor="#646464">
                <v:path arrowok="t"/>
              </v:shape>
            </v:group>
            <v:group style="position:absolute;left:8878;top:6471;width:527;height:2" coordorigin="8878,6471" coordsize="527,2">
              <v:shape style="position:absolute;left:8878;top:6471;width:527;height:2" coordorigin="8878,6471" coordsize="527,0" path="m8878,6471l9404,6471e" filled="f" stroked="t" strokeweight=".478842pt" strokecolor="#3F3F3F">
                <v:path arrowok="t"/>
              </v:shape>
            </v:group>
            <v:group style="position:absolute;left:9347;top:6476;width:2265;height:2" coordorigin="9347,6476" coordsize="2265,2">
              <v:shape style="position:absolute;left:9347;top:6476;width:2265;height:2" coordorigin="9347,6476" coordsize="2265,0" path="m9347,6476l11612,6476e" filled="f" stroked="t" strokeweight=".718262pt" strokecolor="#676767">
                <v:path arrowok="t"/>
              </v:shape>
            </v:group>
            <v:group style="position:absolute;left:2380;top:5948;width:2;height:1289" coordorigin="2380,5948" coordsize="2,1289">
              <v:shape style="position:absolute;left:2380;top:5948;width:2;height:1289" coordorigin="2380,5948" coordsize="0,1289" path="m2380,7238l2380,5948e" filled="f" stroked="t" strokeweight=".718262pt" strokecolor="#484848">
                <v:path arrowok="t"/>
              </v:shape>
            </v:group>
            <v:group style="position:absolute;left:2370;top:6708;width:2696;height:2" coordorigin="2370,6708" coordsize="2696,2">
              <v:shape style="position:absolute;left:2370;top:6708;width:2696;height:2" coordorigin="2370,6708" coordsize="2696,0" path="m2370,6708l5066,6708e" filled="f" stroked="t" strokeweight=".957683pt" strokecolor="#646464">
                <v:path arrowok="t"/>
              </v:shape>
            </v:group>
            <v:group style="position:absolute;left:4918;top:6710;width:584;height:2" coordorigin="4918,6710" coordsize="584,2">
              <v:shape style="position:absolute;left:4918;top:6710;width:584;height:2" coordorigin="4918,6710" coordsize="584,0" path="m4918,6710l5502,6710e" filled="f" stroked="t" strokeweight=".478842pt" strokecolor="#3B3B3B">
                <v:path arrowok="t"/>
              </v:shape>
            </v:group>
            <v:group style="position:absolute;left:5444;top:6710;width:3409;height:2" coordorigin="5444,6710" coordsize="3409,2">
              <v:shape style="position:absolute;left:5444;top:6710;width:3409;height:2" coordorigin="5444,6710" coordsize="3409,0" path="m5444,6710l8854,6710e" filled="f" stroked="t" strokeweight=".718262pt" strokecolor="#575757">
                <v:path arrowok="t"/>
              </v:shape>
            </v:group>
            <v:group style="position:absolute;left:7796;top:6452;width:2;height:254" coordorigin="7796,6452" coordsize="2,254">
              <v:shape style="position:absolute;left:7796;top:6452;width:2;height:254" coordorigin="7796,6452" coordsize="0,254" path="m7796,6706l7796,6452e" filled="f" stroked="t" strokeweight=".239421pt" strokecolor="#676767">
                <v:path arrowok="t"/>
              </v:shape>
            </v:group>
            <v:group style="position:absolute;left:8796;top:6710;width:608;height:2" coordorigin="8796,6710" coordsize="608,2">
              <v:shape style="position:absolute;left:8796;top:6710;width:608;height:2" coordorigin="8796,6710" coordsize="608,0" path="m8796,6710l9404,6710e" filled="f" stroked="t" strokeweight=".478842pt" strokecolor="#3B3B3B">
                <v:path arrowok="t"/>
              </v:shape>
            </v:group>
            <v:group style="position:absolute;left:9347;top:6715;width:2265;height:2" coordorigin="9347,6715" coordsize="2265,2">
              <v:shape style="position:absolute;left:9347;top:6715;width:2265;height:2" coordorigin="9347,6715" coordsize="2265,0" path="m9347,6715l11612,6715e" filled="f" stroked="t" strokeweight=".718262pt" strokecolor="#5B5B5B">
                <v:path arrowok="t"/>
              </v:shape>
            </v:group>
            <v:group style="position:absolute;left:338;top:6293;width:2;height:4146" coordorigin="338,6293" coordsize="2,4146">
              <v:shape style="position:absolute;left:338;top:6293;width:2;height:4146" coordorigin="338,6293" coordsize="0,4146" path="m338,10440l338,6293e" filled="f" stroked="t" strokeweight=".718262pt" strokecolor="#4B4B4B">
                <v:path arrowok="t"/>
              </v:shape>
            </v:group>
            <v:group style="position:absolute;left:340;top:6303;width:2;height:935" coordorigin="340,6303" coordsize="2,935">
              <v:shape style="position:absolute;left:340;top:6303;width:2;height:935" coordorigin="340,6303" coordsize="0,935" path="m340,7238l340,6303e" filled="f" stroked="t" strokeweight=".957683pt" strokecolor="#646464">
                <v:path arrowok="t"/>
              </v:shape>
            </v:group>
            <v:group style="position:absolute;left:330;top:6952;width:2160;height:2" coordorigin="330,6952" coordsize="2160,2">
              <v:shape style="position:absolute;left:330;top:6952;width:2160;height:2" coordorigin="330,6952" coordsize="2160,0" path="m330,6952l2490,6952e" filled="f" stroked="t" strokeweight=".957683pt" strokecolor="#676767">
                <v:path arrowok="t"/>
              </v:shape>
            </v:group>
            <v:group style="position:absolute;left:2332;top:6952;width:9280;height:2" coordorigin="2332,6952" coordsize="9280,2">
              <v:shape style="position:absolute;left:2332;top:6952;width:9280;height:2" coordorigin="2332,6952" coordsize="9280,0" path="m2332,6952l11612,6952e" filled="f" stroked="t" strokeweight=".718262pt" strokecolor="#545454">
                <v:path arrowok="t"/>
              </v:shape>
            </v:group>
            <v:group style="position:absolute;left:6689;top:6955;width:1805;height:2" coordorigin="6689,6955" coordsize="1805,2">
              <v:shape style="position:absolute;left:6689;top:6955;width:1805;height:2" coordorigin="6689,6955" coordsize="1805,0" path="m6689,6955l8495,6955e" filled="f" stroked="t" strokeweight=".478842pt" strokecolor="#2F2F2F">
                <v:path arrowok="t"/>
              </v:shape>
            </v:group>
            <v:group style="position:absolute;left:330;top:7422;width:1623;height:2" coordorigin="330,7422" coordsize="1623,2">
              <v:shape style="position:absolute;left:330;top:7422;width:1623;height:2" coordorigin="330,7422" coordsize="1623,0" path="m330,7422l1954,7422e" filled="f" stroked="t" strokeweight=".957683pt" strokecolor="#6B6B6B">
                <v:path arrowok="t"/>
              </v:shape>
            </v:group>
            <v:group style="position:absolute;left:1686;top:7425;width:9926;height:2" coordorigin="1686,7425" coordsize="9926,2">
              <v:shape style="position:absolute;left:1686;top:7425;width:9926;height:2" coordorigin="1686,7425" coordsize="9926,0" path="m1686,7425l11612,7425e" filled="f" stroked="t" strokeweight=".718262pt" strokecolor="#545454">
                <v:path arrowok="t"/>
              </v:shape>
            </v:group>
            <v:group style="position:absolute;left:2385;top:4007;width:2;height:12146" coordorigin="2385,4007" coordsize="2,12146">
              <v:shape style="position:absolute;left:2385;top:4007;width:2;height:12146" coordorigin="2385,4007" coordsize="0,12146" path="m2385,16153l2385,4007e" filled="f" stroked="t" strokeweight=".478842pt" strokecolor="#4B4B4B">
                <v:path arrowok="t"/>
              </v:shape>
            </v:group>
            <v:group style="position:absolute;left:2332;top:7425;width:651;height:2" coordorigin="2332,7425" coordsize="651,2">
              <v:shape style="position:absolute;left:2332;top:7425;width:651;height:2" coordorigin="2332,7425" coordsize="651,0" path="m2332,7425l2983,7425e" filled="f" stroked="t" strokeweight=".478842pt" strokecolor="#232323">
                <v:path arrowok="t"/>
              </v:shape>
            </v:group>
            <v:group style="position:absolute;left:2926;top:7422;width:421;height:2" coordorigin="2926,7422" coordsize="421,2">
              <v:shape style="position:absolute;left:2926;top:7422;width:421;height:2" coordorigin="2926,7422" coordsize="421,0" path="m2926,7422l3347,7422e" filled="f" stroked="t" strokeweight=".478842pt" strokecolor="#3B3B3B">
                <v:path arrowok="t"/>
              </v:shape>
            </v:group>
            <v:group style="position:absolute;left:3855;top:7422;width:828;height:2" coordorigin="3855,7422" coordsize="828,2">
              <v:shape style="position:absolute;left:3855;top:7422;width:828;height:2" coordorigin="3855,7422" coordsize="828,0" path="m3855,7422l4683,7422e" filled="f" stroked="t" strokeweight=".718262pt" strokecolor="#3F3F3F">
                <v:path arrowok="t"/>
              </v:shape>
            </v:group>
            <v:group style="position:absolute;left:6977;top:7425;width:848;height:2" coordorigin="6977,7425" coordsize="848,2">
              <v:shape style="position:absolute;left:6977;top:7425;width:848;height:2" coordorigin="6977,7425" coordsize="848,0" path="m6977,7425l7824,7425e" filled="f" stroked="t" strokeweight=".478842pt" strokecolor="#383838">
                <v:path arrowok="t"/>
              </v:shape>
            </v:group>
            <v:group style="position:absolute;left:11607;top:7180;width:2;height:268" coordorigin="11607,7180" coordsize="2,268">
              <v:shape style="position:absolute;left:11607;top:7180;width:2;height:268" coordorigin="11607,7180" coordsize="0,268" path="m11607,7449l11607,7180e" filled="f" stroked="t" strokeweight=".478842pt" strokecolor="#383838">
                <v:path arrowok="t"/>
              </v:shape>
            </v:group>
            <v:group style="position:absolute;left:4961;top:7415;width:2;height:767" coordorigin="4961,7415" coordsize="2,767">
              <v:shape style="position:absolute;left:4961;top:7415;width:2;height:767" coordorigin="4961,7415" coordsize="0,767" path="m4961,8182l4961,7415e" filled="f" stroked="t" strokeweight=".718262pt" strokecolor="#444444">
                <v:path arrowok="t"/>
              </v:shape>
            </v:group>
            <v:group style="position:absolute;left:4956;top:7667;width:6656;height:2" coordorigin="4956,7667" coordsize="6656,2">
              <v:shape style="position:absolute;left:4956;top:7667;width:6656;height:2" coordorigin="4956,7667" coordsize="6656,0" path="m4956,7667l11612,7667e" filled="f" stroked="t" strokeweight=".718262pt" strokecolor="#5B5B5B">
                <v:path arrowok="t"/>
              </v:shape>
            </v:group>
            <v:group style="position:absolute;left:9170;top:7669;width:235;height:2" coordorigin="9170,7669" coordsize="235,2">
              <v:shape style="position:absolute;left:9170;top:7669;width:235;height:2" coordorigin="9170,7669" coordsize="235,0" path="m9170,7669l9404,7669e" filled="f" stroked="t" strokeweight=".478842pt" strokecolor="#343434">
                <v:path arrowok="t"/>
              </v:shape>
            </v:group>
            <v:group style="position:absolute;left:335;top:7631;width:2;height:599" coordorigin="335,7631" coordsize="2,599">
              <v:shape style="position:absolute;left:335;top:7631;width:2;height:599" coordorigin="335,7631" coordsize="0,599" path="m335,8230l335,7631e" filled="f" stroked="t" strokeweight=".478842pt" strokecolor="#3B3B3B">
                <v:path arrowok="t"/>
              </v:shape>
            </v:group>
            <v:group style="position:absolute;left:2385;top:7631;width:2;height:312" coordorigin="2385,7631" coordsize="2,312">
              <v:shape style="position:absolute;left:2385;top:7631;width:2;height:312" coordorigin="2385,7631" coordsize="0,312" path="m2385,7942l2385,7631e" filled="f" stroked="t" strokeweight=".478842pt" strokecolor="#232323">
                <v:path arrowok="t"/>
              </v:shape>
            </v:group>
            <v:group style="position:absolute;left:4956;top:7906;width:2868;height:2" coordorigin="4956,7906" coordsize="2868,2">
              <v:shape style="position:absolute;left:4956;top:7906;width:2868;height:2" coordorigin="4956,7906" coordsize="2868,0" path="m4956,7906l7824,7906e" filled="f" stroked="t" strokeweight=".718262pt" strokecolor="#4F4F4F">
                <v:path arrowok="t"/>
              </v:shape>
            </v:group>
            <v:group style="position:absolute;left:7767;top:7909;width:1446;height:2" coordorigin="7767,7909" coordsize="1446,2">
              <v:shape style="position:absolute;left:7767;top:7909;width:1446;height:2" coordorigin="7767,7909" coordsize="1446,0" path="m7767,7909l9213,7909e" filled="f" stroked="t" strokeweight=".957683pt" strokecolor="#6B6B6B">
                <v:path arrowok="t"/>
              </v:shape>
            </v:group>
            <v:group style="position:absolute;left:8490;top:7659;width:2;height:527" coordorigin="8490,7659" coordsize="2,527">
              <v:shape style="position:absolute;left:8490;top:7659;width:2;height:527" coordorigin="8490,7659" coordsize="0,527" path="m8490,8187l8490,7659e" filled="f" stroked="t" strokeweight=".957683pt" strokecolor="#676767">
                <v:path arrowok="t"/>
              </v:shape>
            </v:group>
            <v:group style="position:absolute;left:330;top:8172;width:1413;height:2" coordorigin="330,8172" coordsize="1413,2">
              <v:shape style="position:absolute;left:330;top:8172;width:1413;height:2" coordorigin="330,8172" coordsize="1413,0" path="m330,8172l1743,8172e" filled="f" stroked="t" strokeweight=".718262pt" strokecolor="#646464">
                <v:path arrowok="t"/>
              </v:shape>
            </v:group>
            <v:group style="position:absolute;left:1686;top:8172;width:1662;height:2" coordorigin="1686,8172" coordsize="1662,2">
              <v:shape style="position:absolute;left:1686;top:8172;width:1662;height:2" coordorigin="1686,8172" coordsize="1662,0" path="m1686,8172l3347,8172e" filled="f" stroked="t" strokeweight=".478842pt" strokecolor="#343434">
                <v:path arrowok="t"/>
              </v:shape>
            </v:group>
            <v:group style="position:absolute;left:2380;top:7885;width:2;height:575" coordorigin="2380,7885" coordsize="2,575">
              <v:shape style="position:absolute;left:2380;top:7885;width:2;height:575" coordorigin="2380,7885" coordsize="0,575" path="m2380,8460l2380,7885e" filled="f" stroked="t" strokeweight=".718262pt" strokecolor="#4F4F4F">
                <v:path arrowok="t"/>
              </v:shape>
            </v:group>
            <v:group style="position:absolute;left:3290;top:8175;width:3457;height:2" coordorigin="3290,8175" coordsize="3457,2">
              <v:shape style="position:absolute;left:3290;top:8175;width:3457;height:2" coordorigin="3290,8175" coordsize="3457,0" path="m3290,8175l6747,8175e" filled="f" stroked="t" strokeweight=".957683pt" strokecolor="#5B5B5B">
                <v:path arrowok="t"/>
              </v:shape>
            </v:group>
            <v:group style="position:absolute;left:6689;top:8172;width:1135;height:2" coordorigin="6689,8172" coordsize="1135,2">
              <v:shape style="position:absolute;left:6689;top:8172;width:1135;height:2" coordorigin="6689,8172" coordsize="1135,0" path="m6689,8172l7824,8172e" filled="f" stroked="t" strokeweight=".478842pt" strokecolor="#2F2F2F">
                <v:path arrowok="t"/>
              </v:shape>
            </v:group>
            <v:group style="position:absolute;left:7767;top:8175;width:1772;height:2" coordorigin="7767,8175" coordsize="1772,2">
              <v:shape style="position:absolute;left:7767;top:8175;width:1772;height:2" coordorigin="7767,8175" coordsize="1772,0" path="m7767,8175l9539,8175e" filled="f" stroked="t" strokeweight=".957683pt" strokecolor="#646464">
                <v:path arrowok="t"/>
              </v:shape>
            </v:group>
            <v:group style="position:absolute;left:9347;top:8175;width:2270;height:2" coordorigin="9347,8175" coordsize="2270,2">
              <v:shape style="position:absolute;left:9347;top:8175;width:2270;height:2" coordorigin="9347,8175" coordsize="2270,0" path="m9347,8175l11617,8175e" filled="f" stroked="t" strokeweight=".478842pt" strokecolor="#4F4F4F">
                <v:path arrowok="t"/>
              </v:shape>
            </v:group>
            <v:group style="position:absolute;left:9898;top:7906;width:1714;height:2" coordorigin="9898,7906" coordsize="1714,2">
              <v:shape style="position:absolute;left:9898;top:7906;width:1714;height:2" coordorigin="9898,7906" coordsize="1714,0" path="m9898,7906l11612,7906e" filled="f" stroked="t" strokeweight=".478842pt" strokecolor="#606060">
                <v:path arrowok="t"/>
              </v:shape>
            </v:group>
            <v:group style="position:absolute;left:11610;top:911;width:2;height:7549" coordorigin="11610,911" coordsize="2,7549">
              <v:shape style="position:absolute;left:11610;top:911;width:2;height:7549" coordorigin="11610,911" coordsize="0,7549" path="m11610,8460l11610,911e" filled="f" stroked="t" strokeweight=".478842pt" strokecolor="#4B4B4B">
                <v:path arrowok="t"/>
              </v:shape>
            </v:group>
            <v:group style="position:absolute;left:335;top:8985;width:3314;height:2" coordorigin="335,8985" coordsize="3314,2">
              <v:shape style="position:absolute;left:335;top:8985;width:3314;height:2" coordorigin="335,8985" coordsize="3314,0" path="m335,8985l3649,8985e" filled="f" stroked="t" strokeweight=".957683pt" strokecolor="#646464">
                <v:path arrowok="t"/>
              </v:shape>
            </v:group>
            <v:group style="position:absolute;left:340;top:8618;width:2;height:652" coordorigin="340,8618" coordsize="2,652">
              <v:shape style="position:absolute;left:340;top:8618;width:2;height:652" coordorigin="340,8618" coordsize="0,652" path="m340,9270l340,8618e" filled="f" stroked="t" strokeweight=".478842pt" strokecolor="#3B3B3B">
                <v:path arrowok="t"/>
              </v:shape>
            </v:group>
            <v:group style="position:absolute;left:3548;top:8985;width:1954;height:2" coordorigin="3548,8985" coordsize="1954,2">
              <v:shape style="position:absolute;left:3548;top:8985;width:1954;height:2" coordorigin="3548,8985" coordsize="1954,0" path="m3548,8985l5502,8985e" filled="f" stroked="t" strokeweight=".478842pt" strokecolor="#383838">
                <v:path arrowok="t"/>
              </v:shape>
            </v:group>
            <v:group style="position:absolute;left:5444;top:8985;width:6172;height:2" coordorigin="5444,8985" coordsize="6172,2">
              <v:shape style="position:absolute;left:5444;top:8985;width:6172;height:2" coordorigin="5444,8985" coordsize="6172,0" path="m5444,8985l11617,8985e" filled="f" stroked="t" strokeweight=".957683pt" strokecolor="#646464">
                <v:path arrowok="t"/>
              </v:shape>
            </v:group>
            <v:group style="position:absolute;left:8686;top:8985;width:718;height:2" coordorigin="8686,8985" coordsize="718,2">
              <v:shape style="position:absolute;left:8686;top:8985;width:718;height:2" coordorigin="8686,8985" coordsize="718,0" path="m8686,8985l9404,8985e" filled="f" stroked="t" strokeweight=".718262pt" strokecolor="#4B4B4B">
                <v:path arrowok="t"/>
              </v:shape>
            </v:group>
            <v:group style="position:absolute;left:11607;top:8206;width:2;height:1759" coordorigin="11607,8206" coordsize="2,1759">
              <v:shape style="position:absolute;left:11607;top:8206;width:2;height:1759" coordorigin="11607,8206" coordsize="0,1759" path="m11607,9965l11607,8206e" filled="f" stroked="t" strokeweight=".957683pt" strokecolor="#646464">
                <v:path arrowok="t"/>
              </v:shape>
            </v:group>
            <v:group style="position:absolute;left:2389;top:8618;width:2;height:7535" coordorigin="2389,8618" coordsize="2,7535">
              <v:shape style="position:absolute;left:2389;top:8618;width:2;height:7535" coordorigin="2389,8618" coordsize="0,7535" path="m2389,16153l2389,8618e" filled="f" stroked="t" strokeweight=".957683pt" strokecolor="#5B5B5B">
                <v:path arrowok="t"/>
              </v:shape>
            </v:group>
            <v:group style="position:absolute;left:340;top:9212;width:2;height:753" coordorigin="340,9212" coordsize="2,753">
              <v:shape style="position:absolute;left:340;top:9212;width:2;height:753" coordorigin="340,9212" coordsize="0,753" path="m340,9965l340,9212e" filled="f" stroked="t" strokeweight=".478842pt" strokecolor="#1F1F1F">
                <v:path arrowok="t"/>
              </v:shape>
            </v:group>
            <v:group style="position:absolute;left:330;top:9919;width:1451;height:2" coordorigin="330,9919" coordsize="1451,2">
              <v:shape style="position:absolute;left:330;top:9919;width:1451;height:2" coordorigin="330,9919" coordsize="1451,0" path="m330,9919l1781,9919e" filled="f" stroked="t" strokeweight=".718262pt" strokecolor="#575757">
                <v:path arrowok="t"/>
              </v:shape>
            </v:group>
            <v:group style="position:absolute;left:1686;top:9917;width:718;height:2" coordorigin="1686,9917" coordsize="718,2">
              <v:shape style="position:absolute;left:1686;top:9917;width:718;height:2" coordorigin="1686,9917" coordsize="718,0" path="m1686,9917l2404,9917e" filled="f" stroked="t" strokeweight=".478842pt" strokecolor="#3F3F3F">
                <v:path arrowok="t"/>
              </v:shape>
            </v:group>
            <v:group style="position:absolute;left:1858;top:9919;width:4889;height:2" coordorigin="1858,9919" coordsize="4889,2">
              <v:shape style="position:absolute;left:1858;top:9919;width:4889;height:2" coordorigin="1858,9919" coordsize="4889,0" path="m1858,9919l6747,9919e" filled="f" stroked="t" strokeweight=".718262pt" strokecolor="#575757">
                <v:path arrowok="t"/>
              </v:shape>
            </v:group>
            <v:group style="position:absolute;left:6689;top:9917;width:345;height:2" coordorigin="6689,9917" coordsize="345,2">
              <v:shape style="position:absolute;left:6689;top:9917;width:345;height:2" coordorigin="6689,9917" coordsize="345,0" path="m6689,9917l7034,9917e" filled="f" stroked="t" strokeweight=".478842pt" strokecolor="#3B3B3B">
                <v:path arrowok="t"/>
              </v:shape>
            </v:group>
            <v:group style="position:absolute;left:6977;top:9922;width:474;height:2" coordorigin="6977,9922" coordsize="474,2">
              <v:shape style="position:absolute;left:6977;top:9922;width:474;height:2" coordorigin="6977,9922" coordsize="474,0" path="m6977,9922l7451,9922e" filled="f" stroked="t" strokeweight=".718262pt" strokecolor="#4B4B4B">
                <v:path arrowok="t"/>
              </v:shape>
            </v:group>
            <v:group style="position:absolute;left:7384;top:9919;width:4233;height:2" coordorigin="7384,9919" coordsize="4233,2">
              <v:shape style="position:absolute;left:7384;top:9919;width:4233;height:2" coordorigin="7384,9919" coordsize="4233,0" path="m7384,9919l11617,9919e" filled="f" stroked="t" strokeweight=".718262pt" strokecolor="#606060">
                <v:path arrowok="t"/>
              </v:shape>
            </v:group>
            <v:group style="position:absolute;left:335;top:10159;width:1408;height:2" coordorigin="335,10159" coordsize="1408,2">
              <v:shape style="position:absolute;left:335;top:10159;width:1408;height:2" coordorigin="335,10159" coordsize="1408,0" path="m335,10159l1743,10159e" filled="f" stroked="t" strokeweight=".718262pt" strokecolor="#606060">
                <v:path arrowok="t"/>
              </v:shape>
            </v:group>
            <v:group style="position:absolute;left:340;top:9893;width:2;height:776" coordorigin="340,9893" coordsize="2,776">
              <v:shape style="position:absolute;left:340;top:9893;width:2;height:776" coordorigin="340,9893" coordsize="0,776" path="m340,10670l340,9893e" filled="f" stroked="t" strokeweight=".478842pt" strokecolor="#3B3B3B">
                <v:path arrowok="t"/>
              </v:shape>
            </v:group>
            <v:group style="position:absolute;left:1686;top:10157;width:718;height:2" coordorigin="1686,10157" coordsize="718,2">
              <v:shape style="position:absolute;left:1686;top:10157;width:718;height:2" coordorigin="1686,10157" coordsize="718,0" path="m1686,10157l2404,10157e" filled="f" stroked="t" strokeweight=".478842pt" strokecolor="#3F3F3F">
                <v:path arrowok="t"/>
              </v:shape>
            </v:group>
            <v:group style="position:absolute;left:2318;top:10159;width:4429;height:2" coordorigin="2318,10159" coordsize="4429,2">
              <v:shape style="position:absolute;left:2318;top:10159;width:4429;height:2" coordorigin="2318,10159" coordsize="4429,0" path="m2318,10159l6747,10159e" filled="f" stroked="t" strokeweight=".957683pt" strokecolor="#606060">
                <v:path arrowok="t"/>
              </v:shape>
            </v:group>
            <v:group style="position:absolute;left:6689;top:10157;width:1135;height:2" coordorigin="6689,10157" coordsize="1135,2">
              <v:shape style="position:absolute;left:6689;top:10157;width:1135;height:2" coordorigin="6689,10157" coordsize="1135,0" path="m6689,10157l7824,10157e" filled="f" stroked="t" strokeweight=".478842pt" strokecolor="#383838">
                <v:path arrowok="t"/>
              </v:shape>
            </v:group>
            <v:group style="position:absolute;left:7599;top:10159;width:1628;height:2" coordorigin="7599,10159" coordsize="1628,2">
              <v:shape style="position:absolute;left:7599;top:10159;width:1628;height:2" coordorigin="7599,10159" coordsize="1628,0" path="m7599,10159l9227,10159e" filled="f" stroked="t" strokeweight=".957683pt" strokecolor="#676767">
                <v:path arrowok="t"/>
              </v:shape>
            </v:group>
            <v:group style="position:absolute;left:9170;top:10162;width:235;height:2" coordorigin="9170,10162" coordsize="235,2">
              <v:shape style="position:absolute;left:9170;top:10162;width:235;height:2" coordorigin="9170,10162" coordsize="235,0" path="m9170,10162l9404,10162e" filled="f" stroked="t" strokeweight=".478842pt" strokecolor="#343434">
                <v:path arrowok="t"/>
              </v:shape>
            </v:group>
            <v:group style="position:absolute;left:9347;top:10162;width:2270;height:2" coordorigin="9347,10162" coordsize="2270,2">
              <v:shape style="position:absolute;left:9347;top:10162;width:2270;height:2" coordorigin="9347,10162" coordsize="2270,0" path="m9347,10162l11617,10162e" filled="f" stroked="t" strokeweight=".478842pt" strokecolor="#4F4F4F">
                <v:path arrowok="t"/>
              </v:shape>
            </v:group>
            <v:group style="position:absolute;left:11607;top:9893;width:2;height:292" coordorigin="11607,9893" coordsize="2,292">
              <v:shape style="position:absolute;left:11607;top:9893;width:2;height:292" coordorigin="11607,9893" coordsize="0,292" path="m11607,10185l11607,9893e" filled="f" stroked="t" strokeweight=".718262pt" strokecolor="#4F4F4F">
                <v:path arrowok="t"/>
              </v:shape>
            </v:group>
            <v:group style="position:absolute;left:335;top:10399;width:4645;height:2" coordorigin="335,10399" coordsize="4645,2">
              <v:shape style="position:absolute;left:335;top:10399;width:4645;height:2" coordorigin="335,10399" coordsize="4645,0" path="m335,10399l4980,10399e" filled="f" stroked="t" strokeweight=".718262pt" strokecolor="#5B5B5B">
                <v:path arrowok="t"/>
              </v:shape>
            </v:group>
            <v:group style="position:absolute;left:4922;top:10401;width:579;height:2" coordorigin="4922,10401" coordsize="579,2">
              <v:shape style="position:absolute;left:4922;top:10401;width:579;height:2" coordorigin="4922,10401" coordsize="579,0" path="m4922,10401l5502,10401e" filled="f" stroked="t" strokeweight=".478842pt" strokecolor="#383838">
                <v:path arrowok="t"/>
              </v:shape>
            </v:group>
            <v:group style="position:absolute;left:5444;top:10401;width:2006;height:2" coordorigin="5444,10401" coordsize="2006,2">
              <v:shape style="position:absolute;left:5444;top:10401;width:2006;height:2" coordorigin="5444,10401" coordsize="2006,0" path="m5444,10401l7451,10401e" filled="f" stroked="t" strokeweight=".718262pt" strokecolor="#4F4F4F">
                <v:path arrowok="t"/>
              </v:shape>
            </v:group>
            <v:group style="position:absolute;left:7144;top:10401;width:1398;height:2" coordorigin="7144,10401" coordsize="1398,2">
              <v:shape style="position:absolute;left:7144;top:10401;width:1398;height:2" coordorigin="7144,10401" coordsize="1398,0" path="m7144,10401l8543,10401e" filled="f" stroked="t" strokeweight=".957683pt" strokecolor="#646464">
                <v:path arrowok="t"/>
              </v:shape>
            </v:group>
            <v:group style="position:absolute;left:8437;top:10401;width:417;height:2" coordorigin="8437,10401" coordsize="417,2">
              <v:shape style="position:absolute;left:8437;top:10401;width:417;height:2" coordorigin="8437,10401" coordsize="417,0" path="m8437,10401l8854,10401e" filled="f" stroked="t" strokeweight=".478842pt" strokecolor="#4F4F4F">
                <v:path arrowok="t"/>
              </v:shape>
            </v:group>
            <v:group style="position:absolute;left:8796;top:10401;width:608;height:2" coordorigin="8796,10401" coordsize="608,2">
              <v:shape style="position:absolute;left:8796;top:10401;width:608;height:2" coordorigin="8796,10401" coordsize="608,0" path="m8796,10401l9404,10401e" filled="f" stroked="t" strokeweight=".478842pt" strokecolor="#343434">
                <v:path arrowok="t"/>
              </v:shape>
            </v:group>
            <v:group style="position:absolute;left:9347;top:10404;width:2270;height:2" coordorigin="9347,10404" coordsize="2270,2">
              <v:shape style="position:absolute;left:9347;top:10404;width:2270;height:2" coordorigin="9347,10404" coordsize="2270,0" path="m9347,10404l11617,10404e" filled="f" stroked="t" strokeweight=".478842pt" strokecolor="#5B5B5B">
                <v:path arrowok="t"/>
              </v:shape>
            </v:group>
            <v:group style="position:absolute;left:11614;top:10114;width:2;height:1515" coordorigin="11614,10114" coordsize="2,1515">
              <v:shape style="position:absolute;left:11614;top:10114;width:2;height:1515" coordorigin="11614,10114" coordsize="0,1515" path="m11614,11628l11614,10114e" filled="f" stroked="t" strokeweight=".718262pt" strokecolor="#545454">
                <v:path arrowok="t"/>
              </v:shape>
            </v:group>
            <v:group style="position:absolute;left:340;top:10612;width:2;height:465" coordorigin="340,10612" coordsize="2,465">
              <v:shape style="position:absolute;left:340;top:10612;width:2;height:465" coordorigin="340,10612" coordsize="0,465" path="m340,11077l340,10612e" filled="f" stroked="t" strokeweight=".478842pt" strokecolor="#5B5B5B">
                <v:path arrowok="t"/>
              </v:shape>
            </v:group>
            <v:group style="position:absolute;left:713;top:10878;width:1030;height:2" coordorigin="713,10878" coordsize="1030,2">
              <v:shape style="position:absolute;left:713;top:10878;width:1030;height:2" coordorigin="713,10878" coordsize="1030,0" path="m713,10878l1743,10878e" filled="f" stroked="t" strokeweight=".478842pt" strokecolor="#545454">
                <v:path arrowok="t"/>
              </v:shape>
            </v:group>
            <v:group style="position:absolute;left:1686;top:10876;width:718;height:2" coordorigin="1686,10876" coordsize="718,2">
              <v:shape style="position:absolute;left:1686;top:10876;width:718;height:2" coordorigin="1686,10876" coordsize="718,0" path="m1686,10876l2404,10876e" filled="f" stroked="t" strokeweight=".478842pt" strokecolor="#3F3F3F">
                <v:path arrowok="t"/>
              </v:shape>
            </v:group>
            <v:group style="position:absolute;left:2332;top:10876;width:651;height:2" coordorigin="2332,10876" coordsize="651,2">
              <v:shape style="position:absolute;left:2332;top:10876;width:651;height:2" coordorigin="2332,10876" coordsize="651,0" path="m2332,10876l2983,10876e" filled="f" stroked="t" strokeweight=".478842pt" strokecolor="#2B2B2B">
                <v:path arrowok="t"/>
              </v:shape>
            </v:group>
            <v:group style="position:absolute;left:2926;top:10878;width:3821;height:2" coordorigin="2926,10878" coordsize="3821,2">
              <v:shape style="position:absolute;left:2926;top:10878;width:3821;height:2" coordorigin="2926,10878" coordsize="3821,0" path="m2926,10878l6747,10878e" filled="f" stroked="t" strokeweight=".957683pt" strokecolor="#606060">
                <v:path arrowok="t"/>
              </v:shape>
            </v:group>
            <v:group style="position:absolute;left:6689;top:10876;width:761;height:2" coordorigin="6689,10876" coordsize="761,2">
              <v:shape style="position:absolute;left:6689;top:10876;width:761;height:2" coordorigin="6689,10876" coordsize="761,0" path="m6689,10876l7451,10876e" filled="f" stroked="t" strokeweight=".478842pt" strokecolor="#3F3F3F">
                <v:path arrowok="t"/>
              </v:shape>
            </v:group>
            <v:group style="position:absolute;left:7302;top:10878;width:4319;height:2" coordorigin="7302,10878" coordsize="4319,2">
              <v:shape style="position:absolute;left:7302;top:10878;width:4319;height:2" coordorigin="7302,10878" coordsize="4319,0" path="m7302,10878l11621,10878e" filled="f" stroked="t" strokeweight=".718262pt" strokecolor="#6B6B6B">
                <v:path arrowok="t"/>
              </v:shape>
            </v:group>
            <v:group style="position:absolute;left:340;top:10833;width:2;height:312" coordorigin="340,10833" coordsize="2,312">
              <v:shape style="position:absolute;left:340;top:10833;width:2;height:312" coordorigin="340,10833" coordsize="0,312" path="m340,11144l340,10833e" filled="f" stroked="t" strokeweight=".478842pt" strokecolor="#484848">
                <v:path arrowok="t"/>
              </v:shape>
            </v:group>
            <v:group style="position:absolute;left:335;top:11120;width:3577;height:2" coordorigin="335,11120" coordsize="3577,2">
              <v:shape style="position:absolute;left:335;top:11120;width:3577;height:2" coordorigin="335,11120" coordsize="3577,0" path="m335,11120l3912,11120e" filled="f" stroked="t" strokeweight=".957683pt" strokecolor="#676767">
                <v:path arrowok="t"/>
              </v:shape>
            </v:group>
            <v:group style="position:absolute;left:3855;top:11120;width:1647;height:2" coordorigin="3855,11120" coordsize="1647,2">
              <v:shape style="position:absolute;left:3855;top:11120;width:1647;height:2" coordorigin="3855,11120" coordsize="1647,0" path="m3855,11120l5502,11120e" filled="f" stroked="t" strokeweight=".478842pt" strokecolor="#343434">
                <v:path arrowok="t"/>
              </v:shape>
            </v:group>
            <v:group style="position:absolute;left:5387;top:11123;width:6235;height:2" coordorigin="5387,11123" coordsize="6235,2">
              <v:shape style="position:absolute;left:5387;top:11123;width:6235;height:2" coordorigin="5387,11123" coordsize="6235,0" path="m5387,11123l11621,11123e" filled="f" stroked="t" strokeweight=".718262pt" strokecolor="#606060">
                <v:path arrowok="t"/>
              </v:shape>
            </v:group>
            <v:group style="position:absolute;left:1068;top:11101;width:2;height:498" coordorigin="1068,11101" coordsize="2,498">
              <v:shape style="position:absolute;left:1068;top:11101;width:2;height:498" coordorigin="1068,11101" coordsize="0,498" path="m1068,11599l1068,11101e" filled="f" stroked="t" strokeweight=".239421pt" strokecolor="#7C7C7C">
                <v:path arrowok="t"/>
              </v:shape>
            </v:group>
            <v:group style="position:absolute;left:335;top:11362;width:2069;height:2" coordorigin="335,11362" coordsize="2069,2">
              <v:shape style="position:absolute;left:335;top:11362;width:2069;height:2" coordorigin="335,11362" coordsize="2069,0" path="m335,11362l2404,11362e" filled="f" stroked="t" strokeweight=".957683pt" strokecolor="#676767">
                <v:path arrowok="t"/>
              </v:shape>
            </v:group>
            <v:group style="position:absolute;left:1724;top:11111;width:2;height:5042" coordorigin="1724,11111" coordsize="2,5042">
              <v:shape style="position:absolute;left:1724;top:11111;width:2;height:5042" coordorigin="1724,11111" coordsize="0,5042" path="m1724,16153l1724,11111e" filled="f" stroked="t" strokeweight=".957683pt" strokecolor="#606060">
                <v:path arrowok="t"/>
              </v:shape>
            </v:group>
            <v:group style="position:absolute;left:2332;top:11362;width:3170;height:2" coordorigin="2332,11362" coordsize="3170,2">
              <v:shape style="position:absolute;left:2332;top:11362;width:3170;height:2" coordorigin="2332,11362" coordsize="3170,0" path="m2332,11362l5502,11362e" filled="f" stroked="t" strokeweight=".478842pt" strokecolor="#4B4B4B">
                <v:path arrowok="t"/>
              </v:shape>
            </v:group>
            <v:group style="position:absolute;left:4851;top:11362;width:2758;height:2" coordorigin="4851,11362" coordsize="2758,2">
              <v:shape style="position:absolute;left:4851;top:11362;width:2758;height:2" coordorigin="4851,11362" coordsize="2758,0" path="m4851,11362l7609,11362e" filled="f" stroked="t" strokeweight=".957683pt" strokecolor="#646464">
                <v:path arrowok="t"/>
              </v:shape>
            </v:group>
            <v:group style="position:absolute;left:7439;top:11111;width:2;height:5042" coordorigin="7439,11111" coordsize="2,5042">
              <v:shape style="position:absolute;left:7439;top:11111;width:2;height:5042" coordorigin="7439,11111" coordsize="0,5042" path="m7439,16153l7439,11111e" filled="f" stroked="t" strokeweight=".957683pt" strokecolor="#606060">
                <v:path arrowok="t"/>
              </v:shape>
            </v:group>
            <v:group style="position:absolute;left:7389;top:11360;width:1465;height:2" coordorigin="7389,11360" coordsize="1465,2">
              <v:shape style="position:absolute;left:7389;top:11360;width:1465;height:2" coordorigin="7389,11360" coordsize="1465,0" path="m7389,11360l8854,11360e" filled="f" stroked="t" strokeweight=".718262pt" strokecolor="#4B4B4B">
                <v:path arrowok="t"/>
              </v:shape>
            </v:group>
            <v:group style="position:absolute;left:7767;top:11365;width:781;height:2" coordorigin="7767,11365" coordsize="781,2">
              <v:shape style="position:absolute;left:7767;top:11365;width:781;height:2" coordorigin="7767,11365" coordsize="781,0" path="m7767,11365l8547,11365e" filled="f" stroked="t" strokeweight=".478842pt" strokecolor="#3F3F3F">
                <v:path arrowok="t"/>
              </v:shape>
            </v:group>
            <v:group style="position:absolute;left:8566;top:11365;width:3055;height:2" coordorigin="8566,11365" coordsize="3055,2">
              <v:shape style="position:absolute;left:8566;top:11365;width:3055;height:2" coordorigin="8566,11365" coordsize="3055,0" path="m8566,11365l11621,11365e" filled="f" stroked="t" strokeweight=".718262pt" strokecolor="#646464">
                <v:path arrowok="t"/>
              </v:shape>
            </v:group>
            <v:group style="position:absolute;left:1068;top:11599;width:2;height:1668" coordorigin="1068,11599" coordsize="2,1668">
              <v:shape style="position:absolute;left:1068;top:11599;width:2;height:1668" coordorigin="1068,11599" coordsize="0,1668" path="m1068,13267l1068,11599e" filled="f" stroked="t" strokeweight=".239421pt" strokecolor="#000000">
                <v:path arrowok="t"/>
              </v:shape>
            </v:group>
            <v:group style="position:absolute;left:11617;top:11571;width:2;height:1208" coordorigin="11617,11571" coordsize="2,1208">
              <v:shape style="position:absolute;left:11617;top:11571;width:2;height:1208" coordorigin="11617,11571" coordsize="0,1208" path="m11617,12779l11617,11571e" filled="f" stroked="t" strokeweight=".478842pt" strokecolor="#3B3B3B">
                <v:path arrowok="t"/>
              </v:shape>
            </v:group>
            <v:group style="position:absolute;left:345;top:11072;width:2;height:5086" coordorigin="345,11072" coordsize="2,5086">
              <v:shape style="position:absolute;left:345;top:11072;width:2;height:5086" coordorigin="345,11072" coordsize="0,5086" path="m345,16158l345,11072e" filled="f" stroked="t" strokeweight=".957683pt" strokecolor="#606060">
                <v:path arrowok="t"/>
              </v:shape>
            </v:group>
            <v:group style="position:absolute;left:342;top:12572;width:2;height:206" coordorigin="342,12572" coordsize="2,206">
              <v:shape style="position:absolute;left:342;top:12572;width:2;height:206" coordorigin="342,12572" coordsize="0,206" path="m342,12779l342,12572e" filled="f" stroked="t" strokeweight=".478842pt" strokecolor="#484848">
                <v:path arrowok="t"/>
              </v:shape>
            </v:group>
            <v:group style="position:absolute;left:345;top:12721;width:2;height:575" coordorigin="345,12721" coordsize="2,575">
              <v:shape style="position:absolute;left:345;top:12721;width:2;height:575" coordorigin="345,12721" coordsize="0,575" path="m345,13296l345,12721e" filled="f" stroked="t" strokeweight=".478842pt" strokecolor="#343434">
                <v:path arrowok="t"/>
              </v:shape>
            </v:group>
            <v:group style="position:absolute;left:11612;top:12721;width:2;height:3044" coordorigin="11612,12721" coordsize="2,3044">
              <v:shape style="position:absolute;left:11612;top:12721;width:2;height:3044" coordorigin="11612,12721" coordsize="0,3044" path="m11612,15765l11612,12721e" filled="f" stroked="t" strokeweight=".718262pt" strokecolor="#707070">
                <v:path arrowok="t"/>
              </v:shape>
            </v:group>
            <v:group style="position:absolute;left:326;top:13584;width:2049;height:2" coordorigin="326,13584" coordsize="2049,2">
              <v:shape style="position:absolute;left:326;top:13584;width:2049;height:2" coordorigin="326,13584" coordsize="2049,0" path="m326,13584l2375,13584e" filled="f" stroked="t" strokeweight=".239421pt" strokecolor="#5B5B5B">
                <v:path arrowok="t"/>
              </v:shape>
            </v:group>
            <v:group style="position:absolute;left:1068;top:13267;width:2;height:321" coordorigin="1068,13267" coordsize="2,321">
              <v:shape style="position:absolute;left:1068;top:13267;width:2;height:321" coordorigin="1068,13267" coordsize="0,321" path="m1068,13589l1068,13267e" filled="f" stroked="t" strokeweight=".239421pt" strokecolor="#4B4B4B">
                <v:path arrowok="t"/>
              </v:shape>
            </v:group>
            <v:group style="position:absolute;left:1068;top:13584;width:2;height:2123" coordorigin="1068,13584" coordsize="2,2123">
              <v:shape style="position:absolute;left:1068;top:13584;width:2;height:2123" coordorigin="1068,13584" coordsize="0,2123" path="m1068,15707l1068,13584e" filled="f" stroked="t" strokeweight=".239421pt" strokecolor="#000000">
                <v:path arrowok="t"/>
              </v:shape>
            </v:group>
            <v:group style="position:absolute;left:1068;top:15707;width:2;height:436" coordorigin="1068,15707" coordsize="2,436">
              <v:shape style="position:absolute;left:1068;top:15707;width:2;height:436" coordorigin="1068,15707" coordsize="0,436" path="m1068,16143l1068,15707e" filled="f" stroked="t" strokeweight=".239421pt" strokecolor="#7C7C7C">
                <v:path arrowok="t"/>
              </v:shape>
            </v:group>
            <v:group style="position:absolute;left:1173;top:16148;width:1231;height:2" coordorigin="1173,16148" coordsize="1231,2">
              <v:shape style="position:absolute;left:1173;top:16148;width:1231;height:2" coordorigin="1173,16148" coordsize="1231,0" path="m1173,16148l2404,16148e" filled="f" stroked="t" strokeweight=".478842pt" strokecolor="#3F3F3F">
                <v:path arrowok="t"/>
              </v:shape>
            </v:group>
            <v:group style="position:absolute;left:340;top:16151;width:6407;height:2" coordorigin="340,16151" coordsize="6407,2">
              <v:shape style="position:absolute;left:340;top:16151;width:6407;height:2" coordorigin="340,16151" coordsize="6407,0" path="m340,16151l6747,16151e" filled="f" stroked="t" strokeweight=".718262pt" strokecolor="#5B5B5B">
                <v:path arrowok="t"/>
              </v:shape>
            </v:group>
            <v:group style="position:absolute;left:6689;top:16148;width:1135;height:2" coordorigin="6689,16148" coordsize="1135,2">
              <v:shape style="position:absolute;left:6689;top:16148;width:1135;height:2" coordorigin="6689,16148" coordsize="1135,0" path="m6689,16148l7824,16148e" filled="f" stroked="t" strokeweight=".478842pt" strokecolor="#2F2F2F">
                <v:path arrowok="t"/>
              </v:shape>
            </v:group>
            <v:group style="position:absolute;left:7767;top:16146;width:1087;height:2" coordorigin="7767,16146" coordsize="1087,2">
              <v:shape style="position:absolute;left:7767;top:16146;width:1087;height:2" coordorigin="7767,16146" coordsize="1087,0" path="m7767,16146l8854,16146e" filled="f" stroked="t" strokeweight=".478842pt" strokecolor="#444444">
                <v:path arrowok="t"/>
              </v:shape>
            </v:group>
            <v:group style="position:absolute;left:8581;top:16148;width:3041;height:2" coordorigin="8581,16148" coordsize="3041,2">
              <v:shape style="position:absolute;left:8581;top:16148;width:3041;height:2" coordorigin="8581,16148" coordsize="3041,0" path="m8581,16148l11621,16148e" filled="f" stroked="t" strokeweight=".718262pt" strokecolor="#606060">
                <v:path arrowok="t"/>
              </v:shape>
            </v:group>
            <v:group style="position:absolute;left:11617;top:15678;width:2;height:484" coordorigin="11617,15678" coordsize="2,484">
              <v:shape style="position:absolute;left:11617;top:15678;width:2;height:484" coordorigin="11617,15678" coordsize="0,484" path="m11617,16163l11617,15678e" filled="f" stroked="t" strokeweight=".718262pt" strokecolor="#606060">
                <v:path arrowok="t"/>
              </v:shape>
            </v:group>
            <v:group style="position:absolute;left:6174;top:3709;width:414;height:2" coordorigin="6174,3709" coordsize="414,2">
              <v:shape style="position:absolute;left:6174;top:3709;width:414;height:2" coordorigin="6174,3709" coordsize="414,0" path="m6174,3709l6588,3709e" filled="f" stroked="t" strokeweight=".38pt" strokecolor="#535353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left="53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9.565567pt;margin-top:2.017378pt;width:20.206441pt;height:37pt;mso-position-horizontal-relative:page;mso-position-vertical-relative:paragraph;z-index:-17348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8589B8"/>
                      <w:spacing w:val="0"/>
                      <w:w w:val="16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22"/>
          <w:w w:val="71"/>
        </w:rPr>
        <w:t>:</w:t>
      </w:r>
      <w:r>
        <w:rPr>
          <w:rFonts w:ascii="Arial" w:hAnsi="Arial" w:cs="Arial" w:eastAsia="Arial"/>
          <w:sz w:val="15"/>
          <w:szCs w:val="15"/>
          <w:color w:val="363636"/>
          <w:spacing w:val="-27"/>
          <w:w w:val="81"/>
          <w:position w:val="1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2"/>
          <w:w w:val="71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363636"/>
          <w:spacing w:val="-41"/>
          <w:w w:val="81"/>
          <w:position w:val="15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71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0" w:after="0" w:line="540" w:lineRule="exact"/>
        <w:ind w:left="790" w:right="-117"/>
        <w:jc w:val="left"/>
        <w:tabs>
          <w:tab w:pos="2500" w:val="left"/>
          <w:tab w:pos="3620" w:val="left"/>
          <w:tab w:pos="42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78.847305pt;margin-top:8.211054pt;width:15.322928pt;height:.1pt;mso-position-horizontal-relative:page;mso-position-vertical-relative:paragraph;z-index:-17352" coordorigin="3577,164" coordsize="306,2">
            <v:shape style="position:absolute;left:3577;top:164;width:306;height:2" coordorigin="3577,164" coordsize="306,0" path="m3577,164l3883,164e" filled="f" stroked="t" strokeweight=".239421pt" strokecolor="#4F4FC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835083pt;margin-top:28.947966pt;width:64.190236pt;height:27.483305pt;mso-position-horizontal-relative:page;mso-position-vertical-relative:paragraph;z-index:-17347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2"/>
                    <w:jc w:val="left"/>
                    <w:tabs>
                      <w:tab w:pos="94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4259"/>
                      <w:spacing w:val="-70"/>
                      <w:w w:val="49"/>
                      <w:position w:val="1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45454"/>
                      <w:spacing w:val="0"/>
                      <w:w w:val="107"/>
                      <w:position w:val="1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45454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45454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B528C"/>
                      <w:spacing w:val="0"/>
                      <w:w w:val="55"/>
                      <w:position w:val="-2"/>
                    </w:rPr>
                    <w:t>"'C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B6B6B8"/>
          <w:spacing w:val="0"/>
          <w:w w:val="100"/>
          <w:position w:val="13"/>
        </w:rPr>
        <w:t>.</w:t>
      </w:r>
      <w:r>
        <w:rPr>
          <w:rFonts w:ascii="Arial" w:hAnsi="Arial" w:cs="Arial" w:eastAsia="Arial"/>
          <w:sz w:val="32"/>
          <w:szCs w:val="32"/>
          <w:color w:val="B6B6B8"/>
          <w:spacing w:val="-72"/>
          <w:w w:val="100"/>
          <w:position w:val="13"/>
        </w:rPr>
        <w:t> </w:t>
      </w:r>
      <w:r>
        <w:rPr>
          <w:rFonts w:ascii="Arial" w:hAnsi="Arial" w:cs="Arial" w:eastAsia="Arial"/>
          <w:sz w:val="32"/>
          <w:szCs w:val="32"/>
          <w:color w:val="B6B6B8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32"/>
          <w:szCs w:val="32"/>
          <w:color w:val="B6B6B8"/>
          <w:spacing w:val="0"/>
          <w:w w:val="100"/>
          <w:position w:val="13"/>
        </w:rPr>
      </w:r>
      <w:r>
        <w:rPr>
          <w:rFonts w:ascii="Courier New" w:hAnsi="Courier New" w:cs="Courier New" w:eastAsia="Courier New"/>
          <w:sz w:val="33"/>
          <w:szCs w:val="33"/>
          <w:color w:val="545454"/>
          <w:spacing w:val="0"/>
          <w:w w:val="66"/>
          <w:b/>
          <w:bCs/>
          <w:position w:val="-4"/>
        </w:rPr>
        <w:t>Abd</w:t>
      </w:r>
      <w:r>
        <w:rPr>
          <w:rFonts w:ascii="Courier New" w:hAnsi="Courier New" w:cs="Courier New" w:eastAsia="Courier New"/>
          <w:sz w:val="33"/>
          <w:szCs w:val="33"/>
          <w:color w:val="545454"/>
          <w:spacing w:val="109"/>
          <w:w w:val="66"/>
          <w:b/>
          <w:bCs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-3"/>
          <w:w w:val="193"/>
          <w:b/>
          <w:bCs/>
          <w:position w:val="2"/>
        </w:rPr>
        <w:t>l</w:t>
      </w:r>
      <w:r>
        <w:rPr>
          <w:rFonts w:ascii="Arial" w:hAnsi="Arial" w:cs="Arial" w:eastAsia="Arial"/>
          <w:sz w:val="18"/>
          <w:szCs w:val="18"/>
          <w:color w:val="384259"/>
          <w:spacing w:val="0"/>
          <w:w w:val="106"/>
          <w:b/>
          <w:bCs/>
          <w:position w:val="2"/>
        </w:rPr>
        <w:t>'</w:t>
      </w:r>
      <w:r>
        <w:rPr>
          <w:rFonts w:ascii="Arial" w:hAnsi="Arial" w:cs="Arial" w:eastAsia="Arial"/>
          <w:sz w:val="18"/>
          <w:szCs w:val="18"/>
          <w:color w:val="384259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384259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363636"/>
          <w:spacing w:val="-46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0"/>
          <w:b/>
          <w:bCs/>
          <w:position w:val="2"/>
        </w:rPr>
        <w:t>PÇU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529" w:right="-20"/>
        <w:jc w:val="left"/>
        <w:tabs>
          <w:tab w:pos="31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36.828964pt;margin-top:7.070626pt;width:106.422529pt;height:2.63446pt;mso-position-horizontal-relative:page;mso-position-vertical-relative:paragraph;z-index:-17351" coordorigin="2737,141" coordsize="2128,53">
            <v:group style="position:absolute;left:2758;top:173;width:455;height:2" coordorigin="2758,173" coordsize="455,2">
              <v:shape style="position:absolute;left:2758;top:173;width:455;height:2" coordorigin="2758,173" coordsize="455,0" path="m2758,173l3213,173e" filled="f" stroked="t" strokeweight="2.154787pt" strokecolor="#4F5B77">
                <v:path arrowok="t"/>
              </v:shape>
            </v:group>
            <v:group style="position:absolute;left:3290;top:156;width:1561;height:2" coordorigin="3290,156" coordsize="1561,2">
              <v:shape style="position:absolute;left:3290;top:156;width:1561;height:2" coordorigin="3290,156" coordsize="1561,0" path="m3290,156l4851,156e" filled="f" stroked="t" strokeweight="1.436525pt" strokecolor="#546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232323"/>
          <w:w w:val="149"/>
          <w:b/>
          <w:bCs/>
          <w:position w:val="3"/>
        </w:rPr>
        <w:t>h</w:t>
      </w:r>
      <w:r>
        <w:rPr>
          <w:rFonts w:ascii="Times New Roman" w:hAnsi="Times New Roman" w:cs="Times New Roman" w:eastAsia="Times New Roman"/>
          <w:sz w:val="13"/>
          <w:szCs w:val="13"/>
          <w:color w:val="232323"/>
          <w:spacing w:val="1"/>
          <w:w w:val="148"/>
          <w:b/>
          <w:bCs/>
          <w:position w:val="3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232"/>
          <w:b/>
          <w:bCs/>
          <w:position w:val="3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2"/>
          <w:szCs w:val="22"/>
          <w:color w:val="232323"/>
          <w:spacing w:val="0"/>
          <w:w w:val="81"/>
          <w:b/>
          <w:bCs/>
          <w:position w:val="-3"/>
        </w:rPr>
        <w:t>lgeAmiri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2538" w:right="-20"/>
        <w:jc w:val="left"/>
        <w:tabs>
          <w:tab w:pos="3400" w:val="left"/>
        </w:tabs>
        <w:rPr>
          <w:rFonts w:ascii="Courier New" w:hAnsi="Courier New" w:cs="Courier New" w:eastAsia="Courier New"/>
          <w:sz w:val="37"/>
          <w:szCs w:val="37"/>
        </w:rPr>
      </w:pPr>
      <w:rPr/>
      <w:r>
        <w:rPr>
          <w:rFonts w:ascii="Arial" w:hAnsi="Arial" w:cs="Arial" w:eastAsia="Arial"/>
          <w:sz w:val="21"/>
          <w:szCs w:val="21"/>
          <w:color w:val="4B528C"/>
          <w:spacing w:val="0"/>
          <w:w w:val="100"/>
          <w:position w:val="18"/>
        </w:rPr>
        <w:t>.--</w:t>
      </w:r>
      <w:r>
        <w:rPr>
          <w:rFonts w:ascii="Arial" w:hAnsi="Arial" w:cs="Arial" w:eastAsia="Arial"/>
          <w:sz w:val="21"/>
          <w:szCs w:val="21"/>
          <w:color w:val="4B528C"/>
          <w:spacing w:val="-27"/>
          <w:w w:val="100"/>
          <w:position w:val="18"/>
        </w:rPr>
        <w:t> </w:t>
      </w:r>
      <w:r>
        <w:rPr>
          <w:rFonts w:ascii="Arial" w:hAnsi="Arial" w:cs="Arial" w:eastAsia="Arial"/>
          <w:sz w:val="21"/>
          <w:szCs w:val="21"/>
          <w:color w:val="4B528C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21"/>
          <w:szCs w:val="21"/>
          <w:color w:val="4B528C"/>
          <w:spacing w:val="0"/>
          <w:w w:val="100"/>
          <w:position w:val="18"/>
        </w:rPr>
      </w:r>
      <w:r>
        <w:rPr>
          <w:rFonts w:ascii="Courier New" w:hAnsi="Courier New" w:cs="Courier New" w:eastAsia="Courier New"/>
          <w:sz w:val="37"/>
          <w:szCs w:val="37"/>
          <w:color w:val="4B528C"/>
          <w:spacing w:val="0"/>
          <w:w w:val="151"/>
          <w:position w:val="4"/>
        </w:rPr>
        <w:t>w</w:t>
      </w:r>
      <w:r>
        <w:rPr>
          <w:rFonts w:ascii="Courier New" w:hAnsi="Courier New" w:cs="Courier New" w:eastAsia="Courier New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3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0"/>
          <w:w w:val="77"/>
        </w:rPr>
        <w:t>'"</w:t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1"/>
          <w:w w:val="7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787"/>
          <w:spacing w:val="0"/>
          <w:w w:val="77"/>
        </w:rPr>
        <w:t>&gt;.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13" w:lineRule="exact"/>
        <w:ind w:left="15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100"/>
          <w:b/>
          <w:bCs/>
        </w:rPr>
        <w:t>\ıl..,..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-8"/>
          <w:w w:val="169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36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8"/>
          <w:spacing w:val="0"/>
          <w:w w:val="389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24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180"/>
          <w:cols w:num="3" w:equalWidth="0">
            <w:col w:w="4632" w:space="635"/>
            <w:col w:w="475" w:space="2858"/>
            <w:col w:w="2920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84972pt;margin-top:-15.342994pt;width:20.415121pt;height:44pt;mso-position-horizontal-relative:page;mso-position-vertical-relative:paragraph;z-index:-1734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209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2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1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2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151" w:lineRule="exact"/>
        <w:ind w:left="3788" w:right="-20"/>
        <w:jc w:val="left"/>
        <w:tabs>
          <w:tab w:pos="952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6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16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16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1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6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</w:r>
      <w:r>
        <w:rPr>
          <w:rFonts w:ascii="Arial" w:hAnsi="Arial" w:cs="Arial" w:eastAsia="Arial"/>
          <w:sz w:val="8"/>
          <w:szCs w:val="8"/>
          <w:color w:val="B8B8BA"/>
          <w:spacing w:val="0"/>
          <w:w w:val="100"/>
          <w:position w:val="-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88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-11"/>
          <w:w w:val="165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99"/>
          <w:position w:val="-1"/>
        </w:rPr>
        <w:t>Z</w:t>
      </w:r>
      <w:r>
        <w:rPr>
          <w:rFonts w:ascii="Arial" w:hAnsi="Arial" w:cs="Arial" w:eastAsia="Arial"/>
          <w:sz w:val="15"/>
          <w:szCs w:val="15"/>
          <w:color w:val="444444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-1"/>
          <w:w w:val="120"/>
          <w:position w:val="-1"/>
        </w:rPr>
        <w:t>M</w:t>
      </w:r>
      <w:r>
        <w:rPr>
          <w:rFonts w:ascii="Arial" w:hAnsi="Arial" w:cs="Arial" w:eastAsia="Arial"/>
          <w:sz w:val="15"/>
          <w:szCs w:val="15"/>
          <w:color w:val="444444"/>
          <w:spacing w:val="-10"/>
          <w:w w:val="165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85"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17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>BÜVÜK</w:t>
      </w:r>
      <w:r>
        <w:rPr>
          <w:rFonts w:ascii="Arial" w:hAnsi="Arial" w:cs="Arial" w:eastAsia="Arial"/>
          <w:sz w:val="16"/>
          <w:szCs w:val="16"/>
          <w:color w:val="282828"/>
          <w:spacing w:val="4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282828"/>
          <w:spacing w:val="-13"/>
          <w:w w:val="10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000000"/>
          <w:spacing w:val="-15"/>
          <w:w w:val="100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282828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66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4"/>
          <w:w w:val="100"/>
          <w:position w:val="9"/>
        </w:rPr>
        <w:t>B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444444"/>
          <w:spacing w:val="4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7"/>
          <w:w w:val="92"/>
          <w:position w:val="9"/>
        </w:rPr>
        <w:t>Y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6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444444"/>
          <w:spacing w:val="7"/>
          <w:w w:val="106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41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853683" w:type="dxa"/>
      </w:tblPr>
      <w:tblGrid/>
      <w:tr>
        <w:trPr>
          <w:trHeight w:val="241" w:hRule="exact"/>
        </w:trPr>
        <w:tc>
          <w:tcPr>
            <w:tcW w:w="1230" w:type="dxa"/>
            <w:tcBorders>
              <w:top w:val="single" w:sz="5.67984" w:space="0" w:color="5B5B5B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82828"/>
                <w:spacing w:val="0"/>
                <w:w w:val="74"/>
              </w:rPr>
              <w:t>011!</w:t>
            </w:r>
            <w:r>
              <w:rPr>
                <w:rFonts w:ascii="Arial" w:hAnsi="Arial" w:cs="Arial" w:eastAsia="Arial"/>
                <w:sz w:val="19"/>
                <w:szCs w:val="19"/>
                <w:color w:val="282828"/>
                <w:spacing w:val="0"/>
                <w:w w:val="74"/>
              </w:rPr>
              <w:t>)1</w:t>
            </w:r>
            <w:r>
              <w:rPr>
                <w:rFonts w:ascii="Arial" w:hAnsi="Arial" w:cs="Arial" w:eastAsia="Arial"/>
                <w:sz w:val="19"/>
                <w:szCs w:val="19"/>
                <w:color w:val="282828"/>
                <w:spacing w:val="0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8" w:type="dxa"/>
            <w:tcBorders>
              <w:top w:val="single" w:sz="5.67984" w:space="0" w:color="5B5B5B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1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0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9"/>
              </w:rPr>
              <w:t>18.05.2017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5.67984" w:space="0" w:color="5B5B5B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2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w w:val="51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0"/>
                <w:w w:val="5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8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9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9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</w:rPr>
              <w:t>No:05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40" w:type="dxa"/>
            <w:gridSpan w:val="2"/>
            <w:tcBorders>
              <w:top w:val="nil" w:sz="6" w:space="0" w:color="auto"/>
              <w:bottom w:val="single" w:sz="5.67984" w:space="0" w:color="575757"/>
              <w:left w:val="nil" w:sz="6" w:space="0" w:color="auto"/>
              <w:right w:val="single" w:sz="5.67984" w:space="0" w:color="575757"/>
            </w:tcBorders>
          </w:tcPr>
          <w:p>
            <w:pPr>
              <w:spacing w:before="25" w:after="0" w:line="216" w:lineRule="exact"/>
              <w:ind w:left="259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8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:0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5"/>
                <w:w w:val="100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7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9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2"/>
                <w:w w:val="109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  <w:position w:val="-1"/>
              </w:rPr>
              <w:t>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6" w:hRule="exact"/>
        </w:trPr>
        <w:tc>
          <w:tcPr>
            <w:tcW w:w="1230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8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2"/>
              </w:rPr>
              <w:t>l8.05.20ı7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33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1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8"/>
              </w:rPr>
              <w:t>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1"/>
              </w:rPr>
              <w:t>322ı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40" w:type="dxa"/>
            <w:gridSpan w:val="2"/>
            <w:tcBorders>
              <w:top w:val="single" w:sz="5.67984" w:space="0" w:color="575757"/>
              <w:bottom w:val="nil" w:sz="6" w:space="0" w:color="auto"/>
              <w:left w:val="nil" w:sz="6" w:space="0" w:color="auto"/>
              <w:right w:val="single" w:sz="5.67984" w:space="0" w:color="575757"/>
            </w:tcBorders>
          </w:tcPr>
          <w:p>
            <w:pPr>
              <w:spacing w:before="11" w:after="0" w:line="240" w:lineRule="auto"/>
              <w:ind w:left="2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6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7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6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7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1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098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0"/>
              </w:rPr>
              <w:t>;E!_ildirile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1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9"/>
                <w:w w:val="13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6"/>
              </w:rPr>
              <w:t>Htırriy_et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9"/>
                <w:w w:val="115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70"/>
              </w:rPr>
              <w:t>(!p_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"/>
                <w:w w:val="7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9"/>
              </w:rPr>
              <w:t>Kavş&lt;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8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4"/>
                <w:w w:val="11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8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9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30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70" w:type="dxa"/>
            <w:gridSpan w:val="3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Kurtulu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9"/>
              </w:rPr>
              <w:t>Hü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7"/>
              </w:rPr>
              <w:t>rr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iy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6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5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3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4"/>
              </w:rPr>
              <w:t>Girişi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4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ALfAGA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98" w:type="dxa"/>
            <w:tcBorders>
              <w:top w:val="single" w:sz="5.67984" w:space="0" w:color="606060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30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70" w:type="dxa"/>
            <w:gridSpan w:val="3"/>
            <w:tcBorders>
              <w:top w:val="single" w:sz="5.67984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467" w:right="-20"/>
              <w:jc w:val="left"/>
              <w:tabs>
                <w:tab w:pos="3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82828"/>
                <w:w w:val="102"/>
              </w:rPr>
              <w:t>AraçYangı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82828"/>
                <w:spacing w:val="6"/>
                <w:w w:val="103"/>
              </w:rPr>
              <w:t>n</w:t>
            </w:r>
            <w:r>
              <w:rPr>
                <w:rFonts w:ascii="Arial" w:hAnsi="Arial" w:cs="Arial" w:eastAsia="Arial"/>
                <w:sz w:val="18"/>
                <w:szCs w:val="18"/>
                <w:color w:val="282828"/>
                <w:spacing w:val="0"/>
                <w:w w:val="238"/>
              </w:rPr>
              <w:t>ı</w:t>
            </w:r>
            <w:r>
              <w:rPr>
                <w:rFonts w:ascii="Arial" w:hAnsi="Arial" w:cs="Arial" w:eastAsia="Arial"/>
                <w:sz w:val="18"/>
                <w:szCs w:val="18"/>
                <w:color w:val="282828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"/>
                <w:w w:val="10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98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4" w:lineRule="exact"/>
              <w:ind w:left="8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96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1"/>
                <w:w w:val="13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  <w:position w:val="-1"/>
              </w:rPr>
              <w:t>Kundaklama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41" w:after="0" w:line="161" w:lineRule="auto"/>
        <w:ind w:left="3646" w:right="3263" w:firstLine="-3503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7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2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444444"/>
          <w:spacing w:val="-3"/>
          <w:w w:val="92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2"/>
          <w:position w:val="1"/>
        </w:rPr>
        <w:t>pı</w:t>
      </w:r>
      <w:r>
        <w:rPr>
          <w:rFonts w:ascii="Arial" w:hAnsi="Arial" w:cs="Arial" w:eastAsia="Arial"/>
          <w:sz w:val="18"/>
          <w:szCs w:val="18"/>
          <w:color w:val="282828"/>
          <w:spacing w:val="-10"/>
          <w:w w:val="92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2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2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444444"/>
          <w:spacing w:val="-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7"/>
        </w:rPr>
        <w:t>KuUanır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Ahş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4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4465" w:right="-20"/>
        <w:jc w:val="left"/>
        <w:tabs>
          <w:tab w:pos="5040" w:val="left"/>
          <w:tab w:pos="5540" w:val="left"/>
          <w:tab w:pos="59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9"/>
          <w:szCs w:val="39"/>
          <w:color w:val="282828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39"/>
          <w:szCs w:val="39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9"/>
          <w:szCs w:val="3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9"/>
          <w:szCs w:val="39"/>
          <w:color w:val="444444"/>
          <w:spacing w:val="-59"/>
          <w:w w:val="61"/>
          <w:position w:val="1"/>
        </w:rPr>
        <w:t> </w:t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39"/>
          <w:szCs w:val="39"/>
          <w:color w:val="727574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9"/>
          <w:szCs w:val="39"/>
          <w:color w:val="72757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9"/>
          <w:szCs w:val="39"/>
          <w:color w:val="727574"/>
          <w:spacing w:val="0"/>
          <w:w w:val="100"/>
          <w:position w:val="1"/>
        </w:rPr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9"/>
        </w:rPr>
        <w:t>:05.36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49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9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:Erdem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1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fı.raç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05.30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05.33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t\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5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77" w:right="44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46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05.40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1" w:lineRule="auto"/>
        <w:ind w:left="2165" w:right="2463" w:firstLine="-2016"/>
        <w:jc w:val="left"/>
        <w:tabs>
          <w:tab w:pos="480" w:val="left"/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239"/>
          <w:position w:val="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82828"/>
          <w:w w:val="58"/>
          <w:position w:val="1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5"/>
          <w:w w:val="5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5"/>
          <w:w w:val="6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adt: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49" w:right="2514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58" w:right="38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2" w:lineRule="exact"/>
        <w:ind w:left="144" w:right="-20"/>
        <w:jc w:val="left"/>
        <w:tabs>
          <w:tab w:pos="2400" w:val="left"/>
          <w:tab w:pos="4680" w:val="left"/>
          <w:tab w:pos="658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4929" w:right="-20"/>
        <w:jc w:val="left"/>
        <w:tabs>
          <w:tab w:pos="658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lambası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tavanı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zarar:3.000.-TL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1" w:lineRule="auto"/>
        <w:ind w:left="111" w:right="124" w:firstLine="2106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553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Peugeot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minibi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akf.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linf.ln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olmad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kapılarını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kilitli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camını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kiml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23" w:right="21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9"/>
        </w:rPr>
        <w:t>beli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kundaklanma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varıldı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auto"/>
        <w:ind w:left="139" w:right="3926" w:firstLine="5"/>
        <w:jc w:val="left"/>
        <w:tabs>
          <w:tab w:pos="21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5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9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;m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Errıniyet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125" w:right="-20"/>
        <w:jc w:val="left"/>
        <w:tabs>
          <w:tab w:pos="214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Dönl!ş_ü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!rarih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39" w:right="-20"/>
        <w:jc w:val="left"/>
        <w:tabs>
          <w:tab w:pos="1040" w:val="left"/>
          <w:tab w:pos="154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AOA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60" w:bottom="280" w:left="320" w:right="240"/>
        </w:sectPr>
      </w:pPr>
      <w:rPr/>
    </w:p>
    <w:p>
      <w:pPr>
        <w:spacing w:before="34" w:after="0" w:line="240" w:lineRule="auto"/>
        <w:ind w:left="2302" w:right="-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0"/>
          <w:w w:val="22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0"/>
          <w:w w:val="22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0"/>
          <w:w w:val="17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347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3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94" w:lineRule="exact"/>
        <w:ind w:left="2577"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1496B"/>
          <w:spacing w:val="-6"/>
          <w:w w:val="173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55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9"/>
          <w:w w:val="155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1496B"/>
          <w:spacing w:val="0"/>
          <w:w w:val="99"/>
          <w:position w:val="-1"/>
        </w:rPr>
        <w:t>:rıı;</w:t>
      </w:r>
      <w:r>
        <w:rPr>
          <w:rFonts w:ascii="Times New Roman" w:hAnsi="Times New Roman" w:cs="Times New Roman" w:eastAsia="Times New Roman"/>
          <w:sz w:val="22"/>
          <w:szCs w:val="22"/>
          <w:color w:val="41496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23"/>
          <w:position w:val="-1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-73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23"/>
          <w:position w:val="-1"/>
        </w:rPr>
        <w:t>ŞEK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9"/>
          <w:i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31"/>
          <w:w w:val="79"/>
          <w:i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-8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4"/>
        </w:rPr>
        <w:t>ıoı7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240"/>
          <w:cols w:num="2" w:equalWidth="0">
            <w:col w:w="6278" w:space="2570"/>
            <w:col w:w="2512"/>
          </w:cols>
        </w:sectPr>
      </w:pPr>
      <w:rPr/>
    </w:p>
    <w:p>
      <w:pPr>
        <w:spacing w:before="0" w:after="0" w:line="55" w:lineRule="exact"/>
        <w:ind w:left="2473" w:right="-20"/>
        <w:jc w:val="left"/>
        <w:tabs>
          <w:tab w:pos="5720" w:val="left"/>
          <w:tab w:pos="8040" w:val="left"/>
          <w:tab w:pos="9720" w:val="left"/>
          <w:tab w:pos="109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1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.</w:t>
      </w:r>
      <w:r>
        <w:rPr>
          <w:rFonts w:ascii="Arial" w:hAnsi="Arial" w:cs="Arial" w:eastAsia="Arial"/>
          <w:sz w:val="21"/>
          <w:szCs w:val="21"/>
          <w:color w:val="282828"/>
          <w:spacing w:val="-19"/>
          <w:w w:val="100"/>
          <w:position w:val="-41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Post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a</w:t>
      </w:r>
      <w:r>
        <w:rPr>
          <w:rFonts w:ascii="Arial" w:hAnsi="Arial" w:cs="Arial" w:eastAsia="Arial"/>
          <w:sz w:val="21"/>
          <w:szCs w:val="21"/>
          <w:color w:val="282828"/>
          <w:spacing w:val="15"/>
          <w:w w:val="100"/>
          <w:position w:val="-41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Grupla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r</w:t>
      </w:r>
      <w:r>
        <w:rPr>
          <w:rFonts w:ascii="Arial" w:hAnsi="Arial" w:cs="Arial" w:eastAsia="Arial"/>
          <w:sz w:val="21"/>
          <w:szCs w:val="21"/>
          <w:color w:val="282828"/>
          <w:spacing w:val="53"/>
          <w:w w:val="100"/>
          <w:position w:val="-41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>Amiri</w:t>
      </w:r>
      <w:r>
        <w:rPr>
          <w:rFonts w:ascii="Arial" w:hAnsi="Arial" w:cs="Arial" w:eastAsia="Arial"/>
          <w:sz w:val="21"/>
          <w:szCs w:val="21"/>
          <w:color w:val="282828"/>
          <w:spacing w:val="4"/>
          <w:w w:val="100"/>
          <w:position w:val="-41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1"/>
        </w:rPr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-41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64"/>
          <w:szCs w:val="64"/>
          <w:color w:val="2D347B"/>
          <w:spacing w:val="0"/>
          <w:w w:val="134"/>
          <w:i/>
          <w:position w:val="-53"/>
        </w:rPr>
        <w:t>ç</w:t>
      </w:r>
      <w:r>
        <w:rPr>
          <w:rFonts w:ascii="Times New Roman" w:hAnsi="Times New Roman" w:cs="Times New Roman" w:eastAsia="Times New Roman"/>
          <w:sz w:val="64"/>
          <w:szCs w:val="64"/>
          <w:color w:val="2D347B"/>
          <w:spacing w:val="-71"/>
          <w:w w:val="134"/>
          <w:i/>
          <w:position w:val="-53"/>
        </w:rPr>
        <w:t> </w:t>
      </w:r>
      <w:r>
        <w:rPr>
          <w:rFonts w:ascii="Arial" w:hAnsi="Arial" w:cs="Arial" w:eastAsia="Arial"/>
          <w:sz w:val="39"/>
          <w:szCs w:val="39"/>
          <w:color w:val="858789"/>
          <w:spacing w:val="0"/>
          <w:w w:val="27"/>
          <w:i/>
          <w:position w:val="-53"/>
        </w:rPr>
        <w:t>&gt;IY'</w:t>
      </w:r>
      <w:r>
        <w:rPr>
          <w:rFonts w:ascii="Arial" w:hAnsi="Arial" w:cs="Arial" w:eastAsia="Arial"/>
          <w:sz w:val="39"/>
          <w:szCs w:val="39"/>
          <w:color w:val="858789"/>
          <w:spacing w:val="-61"/>
          <w:w w:val="100"/>
          <w:i/>
          <w:position w:val="-53"/>
        </w:rPr>
        <w:t> </w:t>
      </w:r>
      <w:r>
        <w:rPr>
          <w:rFonts w:ascii="Arial" w:hAnsi="Arial" w:cs="Arial" w:eastAsia="Arial"/>
          <w:sz w:val="39"/>
          <w:szCs w:val="39"/>
          <w:color w:val="565656"/>
          <w:spacing w:val="19"/>
          <w:w w:val="79"/>
          <w:i/>
          <w:position w:val="-53"/>
        </w:rPr>
        <w:t>.</w:t>
      </w:r>
      <w:r>
        <w:rPr>
          <w:rFonts w:ascii="Arial" w:hAnsi="Arial" w:cs="Arial" w:eastAsia="Arial"/>
          <w:sz w:val="39"/>
          <w:szCs w:val="39"/>
          <w:color w:val="2D347B"/>
          <w:spacing w:val="-11"/>
          <w:w w:val="181"/>
          <w:i/>
          <w:position w:val="-53"/>
        </w:rPr>
        <w:t>)</w:t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54"/>
          <w:i/>
          <w:position w:val="-53"/>
        </w:rPr>
        <w:t>'</w:t>
      </w:r>
      <w:r>
        <w:rPr>
          <w:rFonts w:ascii="Arial" w:hAnsi="Arial" w:cs="Arial" w:eastAsia="Arial"/>
          <w:sz w:val="39"/>
          <w:szCs w:val="39"/>
          <w:color w:val="B8B8BA"/>
          <w:spacing w:val="-11"/>
          <w:w w:val="100"/>
          <w:i/>
          <w:position w:val="-53"/>
        </w:rPr>
        <w:t> </w:t>
      </w:r>
      <w:r>
        <w:rPr>
          <w:rFonts w:ascii="Arial" w:hAnsi="Arial" w:cs="Arial" w:eastAsia="Arial"/>
          <w:sz w:val="39"/>
          <w:szCs w:val="39"/>
          <w:color w:val="9C9E9E"/>
          <w:spacing w:val="0"/>
          <w:w w:val="24"/>
          <w:position w:val="-53"/>
        </w:rPr>
        <w:t>•</w:t>
      </w:r>
      <w:r>
        <w:rPr>
          <w:rFonts w:ascii="Arial" w:hAnsi="Arial" w:cs="Arial" w:eastAsia="Arial"/>
          <w:sz w:val="39"/>
          <w:szCs w:val="39"/>
          <w:color w:val="9C9E9E"/>
          <w:spacing w:val="0"/>
          <w:w w:val="100"/>
          <w:position w:val="-53"/>
        </w:rPr>
        <w:tab/>
      </w:r>
      <w:r>
        <w:rPr>
          <w:rFonts w:ascii="Arial" w:hAnsi="Arial" w:cs="Arial" w:eastAsia="Arial"/>
          <w:sz w:val="39"/>
          <w:szCs w:val="39"/>
          <w:color w:val="9C9E9E"/>
          <w:spacing w:val="0"/>
          <w:w w:val="100"/>
          <w:position w:val="-53"/>
        </w:rPr>
      </w:r>
      <w:r>
        <w:rPr>
          <w:rFonts w:ascii="Arial" w:hAnsi="Arial" w:cs="Arial" w:eastAsia="Arial"/>
          <w:sz w:val="39"/>
          <w:szCs w:val="39"/>
          <w:color w:val="727574"/>
          <w:spacing w:val="-11"/>
          <w:w w:val="30"/>
          <w:position w:val="-53"/>
        </w:rPr>
        <w:t>•</w:t>
      </w:r>
      <w:r>
        <w:rPr>
          <w:rFonts w:ascii="Arial" w:hAnsi="Arial" w:cs="Arial" w:eastAsia="Arial"/>
          <w:sz w:val="39"/>
          <w:szCs w:val="39"/>
          <w:color w:val="B8B8BA"/>
          <w:spacing w:val="-11"/>
          <w:w w:val="68"/>
          <w:position w:val="-53"/>
        </w:rPr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68"/>
          <w:emboss/>
          <w:position w:val="-53"/>
        </w:rPr>
        <w:t>,</w:t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68"/>
          <w:emboss/>
          <w:position w:val="-53"/>
        </w:rPr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68"/>
          <w:position w:val="-53"/>
        </w:rPr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100"/>
          <w:position w:val="-53"/>
        </w:rPr>
        <w:t> </w:t>
      </w:r>
      <w:r>
        <w:rPr>
          <w:rFonts w:ascii="Arial" w:hAnsi="Arial" w:cs="Arial" w:eastAsia="Arial"/>
          <w:sz w:val="39"/>
          <w:szCs w:val="39"/>
          <w:color w:val="B8B8BA"/>
          <w:spacing w:val="-28"/>
          <w:w w:val="100"/>
          <w:position w:val="-53"/>
        </w:rPr>
        <w:t> </w:t>
      </w:r>
      <w:r>
        <w:rPr>
          <w:rFonts w:ascii="Arial" w:hAnsi="Arial" w:cs="Arial" w:eastAsia="Arial"/>
          <w:sz w:val="36"/>
          <w:szCs w:val="36"/>
          <w:color w:val="1A2697"/>
          <w:spacing w:val="0"/>
          <w:w w:val="100"/>
          <w:i/>
          <w:position w:val="-53"/>
        </w:rPr>
        <w:t>/"1.</w:t>
      </w:r>
      <w:r>
        <w:rPr>
          <w:rFonts w:ascii="Arial" w:hAnsi="Arial" w:cs="Arial" w:eastAsia="Arial"/>
          <w:sz w:val="36"/>
          <w:szCs w:val="36"/>
          <w:color w:val="1A2697"/>
          <w:spacing w:val="-84"/>
          <w:w w:val="100"/>
          <w:i/>
          <w:position w:val="-53"/>
        </w:rPr>
        <w:t> </w:t>
      </w:r>
      <w:r>
        <w:rPr>
          <w:rFonts w:ascii="Arial" w:hAnsi="Arial" w:cs="Arial" w:eastAsia="Arial"/>
          <w:sz w:val="36"/>
          <w:szCs w:val="36"/>
          <w:color w:val="1A2697"/>
          <w:spacing w:val="0"/>
          <w:w w:val="100"/>
          <w:i/>
          <w:position w:val="-53"/>
        </w:rPr>
        <w:tab/>
      </w:r>
      <w:r>
        <w:rPr>
          <w:rFonts w:ascii="Arial" w:hAnsi="Arial" w:cs="Arial" w:eastAsia="Arial"/>
          <w:sz w:val="36"/>
          <w:szCs w:val="36"/>
          <w:color w:val="1A2697"/>
          <w:spacing w:val="0"/>
          <w:w w:val="100"/>
          <w:i/>
          <w:position w:val="-53"/>
        </w:rPr>
      </w:r>
      <w:r>
        <w:rPr>
          <w:rFonts w:ascii="Arial" w:hAnsi="Arial" w:cs="Arial" w:eastAsia="Arial"/>
          <w:sz w:val="21"/>
          <w:szCs w:val="21"/>
          <w:color w:val="2D347B"/>
          <w:spacing w:val="0"/>
          <w:w w:val="354"/>
          <w:position w:val="-57"/>
        </w:rPr>
        <w:t>/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139" w:right="-20"/>
        <w:jc w:val="left"/>
        <w:tabs>
          <w:tab w:pos="2580" w:val="left"/>
          <w:tab w:pos="8540" w:val="left"/>
          <w:tab w:pos="9640" w:val="left"/>
          <w:tab w:pos="105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1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10"/>
        </w:rPr>
        <w:t>Kuze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1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10"/>
        </w:rPr>
        <w:t>Bölge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4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3"/>
          <w:szCs w:val="23"/>
          <w:color w:val="41496B"/>
          <w:spacing w:val="0"/>
          <w:w w:val="172"/>
          <w:position w:val="-4"/>
        </w:rPr>
        <w:t>1!</w:t>
      </w:r>
      <w:r>
        <w:rPr>
          <w:rFonts w:ascii="Times New Roman" w:hAnsi="Times New Roman" w:cs="Times New Roman" w:eastAsia="Times New Roman"/>
          <w:sz w:val="23"/>
          <w:szCs w:val="23"/>
          <w:color w:val="41496B"/>
          <w:spacing w:val="0"/>
          <w:w w:val="171"/>
          <w:position w:val="-4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41496B"/>
          <w:spacing w:val="-7"/>
          <w:w w:val="172"/>
          <w:position w:val="-4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90"/>
          <w:w w:val="96"/>
          <w:position w:val="-4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2D347B"/>
          <w:spacing w:val="0"/>
          <w:w w:val="600"/>
          <w:position w:val="-4"/>
        </w:rPr>
        <w:t>[</w:t>
      </w:r>
      <w:r>
        <w:rPr>
          <w:rFonts w:ascii="Times New Roman" w:hAnsi="Times New Roman" w:cs="Times New Roman" w:eastAsia="Times New Roman"/>
          <w:sz w:val="23"/>
          <w:szCs w:val="23"/>
          <w:color w:val="2D347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347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4"/>
        </w:rPr>
        <w:t>miri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1A2697"/>
          <w:spacing w:val="0"/>
          <w:w w:val="491"/>
          <w:position w:val="-4"/>
        </w:rPr>
        <w:t>/</w:t>
      </w:r>
      <w:r>
        <w:rPr>
          <w:rFonts w:ascii="Times New Roman" w:hAnsi="Times New Roman" w:cs="Times New Roman" w:eastAsia="Times New Roman"/>
          <w:sz w:val="23"/>
          <w:szCs w:val="23"/>
          <w:color w:val="1A2697"/>
          <w:spacing w:val="0"/>
          <w:w w:val="493"/>
          <w:position w:val="-4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1418"/>
        <w:jc w:val="right"/>
        <w:tabs>
          <w:tab w:pos="10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3"/>
          <w:szCs w:val="13"/>
          <w:color w:val="858789"/>
          <w:spacing w:val="0"/>
          <w:w w:val="171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858789"/>
          <w:spacing w:val="-39"/>
          <w:w w:val="171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8B8BA"/>
          <w:spacing w:val="-16"/>
          <w:w w:val="181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307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B8B8BA"/>
          <w:spacing w:val="0"/>
          <w:w w:val="76"/>
          <w:position w:val="-1"/>
        </w:rPr>
        <w:t>.··.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1588"/>
        <w:jc w:val="right"/>
        <w:tabs>
          <w:tab w:pos="1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58789"/>
          <w:w w:val="64"/>
          <w:position w:val="1"/>
        </w:rPr>
        <w:t>ıı:ıı</w:t>
      </w:r>
      <w:r>
        <w:rPr>
          <w:rFonts w:ascii="Times New Roman" w:hAnsi="Times New Roman" w:cs="Times New Roman" w:eastAsia="Times New Roman"/>
          <w:sz w:val="18"/>
          <w:szCs w:val="18"/>
          <w:color w:val="858789"/>
          <w:w w:val="65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78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95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B8B8BA"/>
          <w:spacing w:val="0"/>
          <w:w w:val="94"/>
          <w:position w:val="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4745" w:right="-20"/>
        <w:jc w:val="left"/>
        <w:tabs>
          <w:tab w:pos="81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-6"/>
        </w:rPr>
        <w:t>1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-6"/>
        </w:rPr>
        <w:t>\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43"/>
          <w:w w:val="100"/>
          <w:i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>IN</w:t>
      </w:r>
      <w:r>
        <w:rPr>
          <w:rFonts w:ascii="Arial" w:hAnsi="Arial" w:cs="Arial" w:eastAsia="Arial"/>
          <w:sz w:val="19"/>
          <w:szCs w:val="19"/>
          <w:color w:val="282828"/>
          <w:spacing w:val="-26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4"/>
          <w:szCs w:val="24"/>
          <w:color w:val="9C9E9E"/>
          <w:spacing w:val="0"/>
          <w:w w:val="100"/>
          <w:position w:val="-9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9C9E9E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77"/>
          <w:position w:val="-9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58"/>
          <w:w w:val="177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1496B"/>
          <w:spacing w:val="0"/>
          <w:w w:val="265"/>
          <w:position w:val="-9"/>
        </w:rPr>
        <w:t>;ı:rt</w:t>
      </w:r>
      <w:r>
        <w:rPr>
          <w:rFonts w:ascii="Times New Roman" w:hAnsi="Times New Roman" w:cs="Times New Roman" w:eastAsia="Times New Roman"/>
          <w:sz w:val="24"/>
          <w:szCs w:val="24"/>
          <w:color w:val="41496B"/>
          <w:spacing w:val="-116"/>
          <w:w w:val="265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574"/>
          <w:spacing w:val="0"/>
          <w:w w:val="37"/>
          <w:position w:val="-9"/>
        </w:rPr>
        <w:t>&lt;!&gt;</w:t>
      </w:r>
      <w:r>
        <w:rPr>
          <w:rFonts w:ascii="Times New Roman" w:hAnsi="Times New Roman" w:cs="Times New Roman" w:eastAsia="Times New Roman"/>
          <w:sz w:val="24"/>
          <w:szCs w:val="24"/>
          <w:color w:val="727574"/>
          <w:spacing w:val="0"/>
          <w:w w:val="37"/>
          <w:position w:val="-9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27574"/>
          <w:spacing w:val="14"/>
          <w:w w:val="37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7"/>
          <w:position w:val="-9"/>
        </w:rPr>
        <w:t>UISUN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240"/>
        </w:sectPr>
      </w:pPr>
      <w:rPr/>
    </w:p>
    <w:p>
      <w:pPr>
        <w:spacing w:before="7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İtf.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980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9C9E9E"/>
          <w:spacing w:val="-4"/>
          <w:w w:val="188"/>
        </w:rPr>
        <w:t>'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390"/>
        </w:rPr>
        <w:t>;</w:t>
      </w:r>
      <w:r>
        <w:rPr>
          <w:rFonts w:ascii="Arial" w:hAnsi="Arial" w:cs="Arial" w:eastAsia="Arial"/>
          <w:sz w:val="20"/>
          <w:szCs w:val="20"/>
          <w:color w:val="444444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C9E9E"/>
          <w:spacing w:val="0"/>
          <w:w w:val="133"/>
        </w:rPr>
        <w:t>i'</w:t>
      </w:r>
      <w:r>
        <w:rPr>
          <w:rFonts w:ascii="Arial" w:hAnsi="Arial" w:cs="Arial" w:eastAsia="Arial"/>
          <w:sz w:val="20"/>
          <w:szCs w:val="20"/>
          <w:color w:val="9C9E9E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9C9E9E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0"/>
        </w:rPr>
        <w:t>IJfai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75"/>
        </w:rPr>
        <w:t>ye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3"/>
          <w:w w:val="75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2"/>
        </w:rPr>
        <w:t>Y</w:t>
      </w:r>
      <w:r>
        <w:rPr>
          <w:rFonts w:ascii="Arial" w:hAnsi="Arial" w:cs="Arial" w:eastAsia="Arial"/>
          <w:sz w:val="18"/>
          <w:szCs w:val="18"/>
          <w:color w:val="565656"/>
          <w:spacing w:val="-12"/>
          <w:w w:val="83"/>
        </w:rPr>
        <w:t>a</w:t>
      </w:r>
      <w:r>
        <w:rPr>
          <w:rFonts w:ascii="Arial" w:hAnsi="Arial" w:cs="Arial" w:eastAsia="Arial"/>
          <w:sz w:val="18"/>
          <w:szCs w:val="18"/>
          <w:color w:val="B8B8BA"/>
          <w:spacing w:val="-16"/>
          <w:w w:val="104"/>
        </w:rPr>
        <w:t>'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1"/>
        </w:rPr>
        <w:t>n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9"/>
          <w:w w:val="6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9C9E9E"/>
          <w:spacing w:val="1"/>
          <w:w w:val="20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66"/>
        </w:rPr>
        <w:t>ııeı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197" w:lineRule="exact"/>
        <w:ind w:left="9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858789"/>
          <w:spacing w:val="-1"/>
          <w:w w:val="160"/>
          <w:position w:val="-1"/>
        </w:rPr>
        <w:t>\</w:t>
      </w:r>
      <w:r>
        <w:rPr>
          <w:rFonts w:ascii="Arial" w:hAnsi="Arial" w:cs="Arial" w:eastAsia="Arial"/>
          <w:sz w:val="18"/>
          <w:szCs w:val="18"/>
          <w:color w:val="9C9E9E"/>
          <w:spacing w:val="1"/>
          <w:w w:val="158"/>
          <w:i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4"/>
          <w:i/>
          <w:position w:val="-1"/>
        </w:rPr>
        <w:t>!</w:t>
      </w:r>
      <w:r>
        <w:rPr>
          <w:rFonts w:ascii="Arial" w:hAnsi="Arial" w:cs="Arial" w:eastAsia="Arial"/>
          <w:sz w:val="18"/>
          <w:szCs w:val="18"/>
          <w:color w:val="565656"/>
          <w:spacing w:val="24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-16"/>
          <w:w w:val="104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78"/>
          <w:position w:val="-1"/>
        </w:rPr>
        <w:t>Od"ah</w:t>
      </w:r>
      <w:r>
        <w:rPr>
          <w:rFonts w:ascii="Arial" w:hAnsi="Arial" w:cs="Arial" w:eastAsia="Arial"/>
          <w:sz w:val="18"/>
          <w:szCs w:val="18"/>
          <w:color w:val="727574"/>
          <w:spacing w:val="-38"/>
          <w:w w:val="7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-36"/>
          <w:w w:val="119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858789"/>
          <w:spacing w:val="-19"/>
          <w:w w:val="13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3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565656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12"/>
          <w:position w:val="-1"/>
        </w:rPr>
        <w:t>Şu.</w:t>
      </w:r>
      <w:r>
        <w:rPr>
          <w:rFonts w:ascii="Arial" w:hAnsi="Arial" w:cs="Arial" w:eastAsia="Arial"/>
          <w:sz w:val="18"/>
          <w:szCs w:val="18"/>
          <w:color w:val="444444"/>
          <w:spacing w:val="-4"/>
          <w:w w:val="199"/>
          <w:position w:val="-1"/>
        </w:rPr>
        <w:t>d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4"/>
          <w:position w:val="-1"/>
        </w:rPr>
        <w:t>ürü</w:t>
      </w:r>
      <w:r>
        <w:rPr>
          <w:rFonts w:ascii="Arial" w:hAnsi="Arial" w:cs="Arial" w:eastAsia="Arial"/>
          <w:sz w:val="18"/>
          <w:szCs w:val="18"/>
          <w:color w:val="28282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065" w:right="-20"/>
        <w:jc w:val="left"/>
        <w:tabs>
          <w:tab w:pos="19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C9E9E"/>
          <w:spacing w:val="0"/>
          <w:w w:val="196"/>
        </w:rPr>
        <w:t>\f</w:t>
      </w:r>
      <w:r>
        <w:rPr>
          <w:rFonts w:ascii="Arial" w:hAnsi="Arial" w:cs="Arial" w:eastAsia="Arial"/>
          <w:sz w:val="23"/>
          <w:szCs w:val="23"/>
          <w:color w:val="9C9E9E"/>
          <w:spacing w:val="-39"/>
          <w:w w:val="196"/>
        </w:rPr>
        <w:t> </w: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76"/>
        </w:rPr>
        <w:t>-</w: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727574"/>
          <w:spacing w:val="-36"/>
          <w:w w:val="96"/>
        </w:rPr>
        <w:t>,</w:t>
      </w:r>
      <w:r>
        <w:rPr>
          <w:rFonts w:ascii="Arial" w:hAnsi="Arial" w:cs="Arial" w:eastAsia="Arial"/>
          <w:sz w:val="23"/>
          <w:szCs w:val="23"/>
          <w:color w:val="9C9E9E"/>
          <w:spacing w:val="-16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100"/>
        </w:rPr>
        <w:t>  </w:t>
      </w:r>
      <w:r>
        <w:rPr>
          <w:rFonts w:ascii="Arial" w:hAnsi="Arial" w:cs="Arial" w:eastAsia="Arial"/>
          <w:sz w:val="23"/>
          <w:szCs w:val="23"/>
          <w:color w:val="727574"/>
          <w:spacing w:val="-2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B8B8BA"/>
          <w:spacing w:val="-32"/>
          <w:w w:val="88"/>
        </w:rPr>
        <w:t>.</w:t>
      </w:r>
      <w:r>
        <w:rPr>
          <w:rFonts w:ascii="Arial" w:hAnsi="Arial" w:cs="Arial" w:eastAsia="Arial"/>
          <w:sz w:val="23"/>
          <w:szCs w:val="23"/>
          <w:color w:val="9C9E9E"/>
          <w:spacing w:val="0"/>
          <w:w w:val="88"/>
        </w:rPr>
        <w:t>.</w:t>
      </w:r>
      <w:r>
        <w:rPr>
          <w:rFonts w:ascii="Arial" w:hAnsi="Arial" w:cs="Arial" w:eastAsia="Arial"/>
          <w:sz w:val="23"/>
          <w:szCs w:val="23"/>
          <w:color w:val="9C9E9E"/>
          <w:spacing w:val="0"/>
          <w:w w:val="88"/>
        </w:rPr>
        <w:t>  </w:t>
      </w:r>
      <w:r>
        <w:rPr>
          <w:rFonts w:ascii="Arial" w:hAnsi="Arial" w:cs="Arial" w:eastAsia="Arial"/>
          <w:sz w:val="23"/>
          <w:szCs w:val="23"/>
          <w:color w:val="9C9E9E"/>
          <w:spacing w:val="23"/>
          <w:w w:val="88"/>
        </w:rPr>
        <w:t> </w:t>
      </w:r>
      <w:r>
        <w:rPr>
          <w:rFonts w:ascii="Arial" w:hAnsi="Arial" w:cs="Arial" w:eastAsia="Arial"/>
          <w:sz w:val="23"/>
          <w:szCs w:val="23"/>
          <w:color w:val="727574"/>
          <w:spacing w:val="23"/>
          <w:w w:val="88"/>
        </w:rPr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88"/>
          <w:emboss/>
        </w:rPr>
        <w:t>·</w:t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88"/>
          <w:emboss/>
        </w:rPr>
      </w:r>
      <w:r>
        <w:rPr>
          <w:rFonts w:ascii="Arial" w:hAnsi="Arial" w:cs="Arial" w:eastAsia="Arial"/>
          <w:sz w:val="23"/>
          <w:szCs w:val="23"/>
          <w:color w:val="727574"/>
          <w:spacing w:val="0"/>
          <w:w w:val="88"/>
        </w:rPr>
      </w:r>
      <w:r>
        <w:rPr>
          <w:rFonts w:ascii="Arial" w:hAnsi="Arial" w:cs="Arial" w:eastAsia="Arial"/>
          <w:sz w:val="23"/>
          <w:szCs w:val="23"/>
          <w:color w:val="727574"/>
          <w:spacing w:val="-4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251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9" w:lineRule="exact"/>
        <w:ind w:left="1467" w:right="1461"/>
        <w:jc w:val="center"/>
        <w:tabs>
          <w:tab w:pos="236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9C9E9E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C9E9E"/>
          <w:spacing w:val="0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727574"/>
          <w:spacing w:val="0"/>
          <w:w w:val="159"/>
        </w:rPr>
        <w:t>".</w:t>
      </w:r>
      <w:r>
        <w:rPr>
          <w:rFonts w:ascii="Times New Roman" w:hAnsi="Times New Roman" w:cs="Times New Roman" w:eastAsia="Times New Roman"/>
          <w:sz w:val="5"/>
          <w:szCs w:val="5"/>
          <w:color w:val="727574"/>
          <w:spacing w:val="0"/>
          <w:w w:val="159"/>
        </w:rPr>
        <w:t>        </w:t>
      </w:r>
      <w:r>
        <w:rPr>
          <w:rFonts w:ascii="Times New Roman" w:hAnsi="Times New Roman" w:cs="Times New Roman" w:eastAsia="Times New Roman"/>
          <w:sz w:val="5"/>
          <w:szCs w:val="5"/>
          <w:color w:val="727574"/>
          <w:spacing w:val="15"/>
          <w:w w:val="15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8B8BA"/>
          <w:spacing w:val="0"/>
          <w:w w:val="159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0" w:after="0" w:line="196" w:lineRule="exact"/>
        <w:ind w:left="1213" w:right="1499"/>
        <w:jc w:val="center"/>
        <w:tabs>
          <w:tab w:pos="17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15"/>
          <w:szCs w:val="15"/>
          <w:color w:val="727574"/>
          <w:spacing w:val="-31"/>
          <w:w w:val="100"/>
          <w:position w:val="1"/>
        </w:rPr>
        <w:t>·</w:t>
      </w:r>
      <w:r>
        <w:rPr>
          <w:rFonts w:ascii="Arial" w:hAnsi="Arial" w:cs="Arial" w:eastAsia="Arial"/>
          <w:sz w:val="15"/>
          <w:szCs w:val="15"/>
          <w:color w:val="727574"/>
          <w:spacing w:val="-50"/>
          <w:w w:val="100"/>
          <w:i/>
          <w:position w:val="1"/>
        </w:rPr>
        <w:t>&gt;</w:t>
      </w:r>
      <w:r>
        <w:rPr>
          <w:rFonts w:ascii="Arial" w:hAnsi="Arial" w:cs="Arial" w:eastAsia="Arial"/>
          <w:sz w:val="15"/>
          <w:szCs w:val="15"/>
          <w:color w:val="727574"/>
          <w:spacing w:val="0"/>
          <w:w w:val="100"/>
          <w:position w:val="1"/>
        </w:rPr>
        <w:t>-</w:t>
      </w:r>
      <w:r>
        <w:rPr>
          <w:rFonts w:ascii="Arial" w:hAnsi="Arial" w:cs="Arial" w:eastAsia="Arial"/>
          <w:sz w:val="15"/>
          <w:szCs w:val="15"/>
          <w:color w:val="72757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2"/>
          <w:i/>
          <w:position w:val="1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0"/>
          <w:w w:val="7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72"/>
          <w:position w:val="-4"/>
        </w:rPr>
        <w:t>'a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72"/>
          <w:position w:val="-4"/>
        </w:rPr>
        <w:t>1</w:t>
      </w:r>
      <w:r>
        <w:rPr>
          <w:rFonts w:ascii="Arial" w:hAnsi="Arial" w:cs="Arial" w:eastAsia="Arial"/>
          <w:sz w:val="13"/>
          <w:szCs w:val="13"/>
          <w:color w:val="282828"/>
          <w:spacing w:val="11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  <w:i/>
          <w:position w:val="-4"/>
        </w:rPr>
        <w:t>))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1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-11"/>
          <w:w w:val="198"/>
          <w:position w:val="-4"/>
        </w:rPr>
        <w:t>t</w:t>
      </w:r>
      <w:r>
        <w:rPr>
          <w:rFonts w:ascii="Arial" w:hAnsi="Arial" w:cs="Arial" w:eastAsia="Arial"/>
          <w:sz w:val="7"/>
          <w:szCs w:val="7"/>
          <w:color w:val="282828"/>
          <w:spacing w:val="-37"/>
          <w:w w:val="338"/>
          <w:position w:val="-4"/>
        </w:rPr>
        <w:t>·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87"/>
          <w:position w:val="-4"/>
        </w:rPr>
        <w:t>:Y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444444"/>
          <w:spacing w:val="-4"/>
          <w:w w:val="100"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109"/>
          <w:position w:val="-4"/>
        </w:rPr>
        <w:t>•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109"/>
          <w:position w:val="-4"/>
        </w:rPr>
        <w:t>       </w:t>
      </w:r>
      <w:r>
        <w:rPr>
          <w:rFonts w:ascii="Arial" w:hAnsi="Arial" w:cs="Arial" w:eastAsia="Arial"/>
          <w:sz w:val="7"/>
          <w:szCs w:val="7"/>
          <w:color w:val="444444"/>
          <w:spacing w:val="3"/>
          <w:w w:val="109"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B8B8BA"/>
          <w:spacing w:val="0"/>
          <w:w w:val="109"/>
          <w:position w:val="-4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C19042"/>
          <w:spacing w:val="0"/>
          <w:w w:val="53"/>
          <w:position w:val="1"/>
        </w:rPr>
        <w:t>,_</w:t>
      </w:r>
      <w:r>
        <w:rPr>
          <w:rFonts w:ascii="Times New Roman" w:hAnsi="Times New Roman" w:cs="Times New Roman" w:eastAsia="Times New Roman"/>
          <w:sz w:val="24"/>
          <w:szCs w:val="24"/>
          <w:color w:val="C190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C190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0"/>
          <w:w w:val="57"/>
          <w:i/>
          <w:position w:val="2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2"/>
          <w:w w:val="57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0"/>
          <w:w w:val="80"/>
          <w:i/>
          <w:position w:val="2"/>
        </w:rPr>
        <w:t>""_......</w:t>
      </w:r>
      <w:r>
        <w:rPr>
          <w:rFonts w:ascii="Times New Roman" w:hAnsi="Times New Roman" w:cs="Times New Roman" w:eastAsia="Times New Roman"/>
          <w:sz w:val="15"/>
          <w:szCs w:val="15"/>
          <w:color w:val="858789"/>
          <w:spacing w:val="-4"/>
          <w:w w:val="81"/>
          <w:i/>
          <w:position w:val="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-8"/>
          <w:w w:val="127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-6"/>
          <w:w w:val="180"/>
          <w:i/>
          <w:position w:val="2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0"/>
          <w:w w:val="77"/>
          <w:i/>
          <w:position w:val="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240"/>
          <w:cols w:num="2" w:equalWidth="0">
            <w:col w:w="5797" w:space="1357"/>
            <w:col w:w="4206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21.417734pt;margin-top:28.010834pt;width:555.677785pt;height:780.889337pt;mso-position-horizontal-relative:page;mso-position-vertical-relative:page;z-index:-17345" coordorigin="428,560" coordsize="11114,15618">
            <v:group style="position:absolute;left:445;top:582;width:11066;height:2" coordorigin="445,582" coordsize="11066,2">
              <v:shape style="position:absolute;left:445;top:582;width:11066;height:2" coordorigin="445,582" coordsize="11066,0" path="m445,582l11511,582e" filled="f" stroked="t" strokeweight=".70998pt" strokecolor="#545454">
                <v:path arrowok="t"/>
              </v:shape>
            </v:group>
            <v:group style="position:absolute;left:2464;top:577;width:2;height:548" coordorigin="2464,577" coordsize="2,548">
              <v:shape style="position:absolute;left:2464;top:577;width:2;height:548" coordorigin="2464,577" coordsize="0,548" path="m2464,1125l2464,577e" filled="f" stroked="t" strokeweight=".47332pt" strokecolor="#343434">
                <v:path arrowok="t"/>
              </v:shape>
            </v:group>
            <v:group style="position:absolute;left:3375;top:582;width:284;height:2" coordorigin="3375,582" coordsize="284,2">
              <v:shape style="position:absolute;left:3375;top:582;width:284;height:2" coordorigin="3375,582" coordsize="284,0" path="m3375,582l3659,582e" filled="f" stroked="t" strokeweight=".47332pt" strokecolor="#3F3F3F">
                <v:path arrowok="t"/>
              </v:shape>
            </v:group>
            <v:group style="position:absolute;left:7398;top:594;width:4113;height:2" coordorigin="7398,594" coordsize="4113,2">
              <v:shape style="position:absolute;left:7398;top:594;width:4113;height:2" coordorigin="7398,594" coordsize="4113,0" path="m7398,594l11511,594e" filled="f" stroked="t" strokeweight=".70998pt" strokecolor="#545454">
                <v:path arrowok="t"/>
              </v:shape>
            </v:group>
            <v:group style="position:absolute;left:9175;top:586;width:2;height:1526" coordorigin="9175,586" coordsize="2,1526">
              <v:shape style="position:absolute;left:9175;top:586;width:2;height:1526" coordorigin="9175,586" coordsize="0,1526" path="m9175,2112l9175,586e" filled="f" stroked="t" strokeweight=".70998pt" strokecolor="#545454">
                <v:path arrowok="t"/>
              </v:shape>
            </v:group>
            <v:group style="position:absolute;left:11514;top:591;width:2;height:15551" coordorigin="11514,591" coordsize="2,15551">
              <v:shape style="position:absolute;left:11514;top:591;width:2;height:15551" coordorigin="11514,591" coordsize="0,15551" path="m11514,16142l11514,591e" filled="f" stroked="t" strokeweight=".70998pt" strokecolor="#575757">
                <v:path arrowok="t"/>
              </v:shape>
            </v:group>
            <v:group style="position:absolute;left:2464;top:1068;width:2;height:1035" coordorigin="2464,1068" coordsize="2,1035">
              <v:shape style="position:absolute;left:2464;top:1068;width:2;height:1035" coordorigin="2464,1068" coordsize="0,1035" path="m2464,2102l2464,1068e" filled="f" stroked="t" strokeweight=".70998pt" strokecolor="#4B4B4B">
                <v:path arrowok="t"/>
              </v:shape>
            </v:group>
            <v:group style="position:absolute;left:10910;top:3683;width:611;height:2" coordorigin="10910,3683" coordsize="611,2">
              <v:shape style="position:absolute;left:10910;top:3683;width:611;height:2" coordorigin="10910,3683" coordsize="611,0" path="m10910,3683l11521,3683e" filled="f" stroked="t" strokeweight=".23666pt" strokecolor="#545454">
                <v:path arrowok="t"/>
              </v:shape>
            </v:group>
            <v:group style="position:absolute;left:3947;top:3280;width:2;height:462" coordorigin="3947,3280" coordsize="2,462">
              <v:shape style="position:absolute;left:3947;top:3280;width:2;height:462" coordorigin="3947,3280" coordsize="0,462" path="m3947,3742l3947,3280e" filled="f" stroked="t" strokeweight=".94664pt" strokecolor="#4F4F4F">
                <v:path arrowok="t"/>
              </v:shape>
            </v:group>
            <v:group style="position:absolute;left:7024;top:3280;width:2;height:472" coordorigin="7024,3280" coordsize="2,472">
              <v:shape style="position:absolute;left:7024;top:3280;width:2;height:472" coordorigin="7024,3280" coordsize="0,472" path="m7024,3752l7024,3280e" filled="f" stroked="t" strokeweight=".94664pt" strokecolor="#545454">
                <v:path arrowok="t"/>
              </v:shape>
            </v:group>
            <v:group style="position:absolute;left:7005;top:3714;width:1311;height:2" coordorigin="7005,3714" coordsize="1311,2">
              <v:shape style="position:absolute;left:7005;top:3714;width:1311;height:2" coordorigin="7005,3714" coordsize="1311,0" path="m7005,3714l8316,3714e" filled="f" stroked="t" strokeweight=".23666pt" strokecolor="#575757">
                <v:path arrowok="t"/>
              </v:shape>
            </v:group>
            <v:group style="position:absolute;left:3943;top:3714;width:3062;height:2" coordorigin="3943,3714" coordsize="3062,2">
              <v:shape style="position:absolute;left:3943;top:3714;width:3062;height:2" coordorigin="3943,3714" coordsize="3062,0" path="m3943,3714l7005,3714e" filled="f" stroked="t" strokeweight=".70998pt" strokecolor="#676767">
                <v:path arrowok="t"/>
              </v:shape>
            </v:group>
            <v:group style="position:absolute;left:6338;top:3709;width:696;height:2" coordorigin="6338,3709" coordsize="696,2">
              <v:shape style="position:absolute;left:6338;top:3709;width:696;height:2" coordorigin="6338,3709" coordsize="696,0" path="m6338,3709l7034,3709e" filled="f" stroked="t" strokeweight=".70998pt" strokecolor="#909090">
                <v:path arrowok="t"/>
              </v:shape>
            </v:group>
            <v:group style="position:absolute;left:8316;top:3714;width:852;height:2" coordorigin="8316,3714" coordsize="852,2">
              <v:shape style="position:absolute;left:8316;top:3714;width:852;height:2" coordorigin="8316,3714" coordsize="852,0" path="m8316,3714l9168,3714e" filled="f" stroked="t" strokeweight=".23666pt" strokecolor="#000000">
                <v:path arrowok="t"/>
              </v:shape>
            </v:group>
            <v:group style="position:absolute;left:9140;top:3683;width:275;height:2" coordorigin="9140,3683" coordsize="275,2">
              <v:shape style="position:absolute;left:9140;top:3683;width:275;height:2" coordorigin="9140,3683" coordsize="275,0" path="m9140,3683l9414,3683e" filled="f" stroked="t" strokeweight=".23666pt" strokecolor="#7C7C7C">
                <v:path arrowok="t"/>
              </v:shape>
            </v:group>
            <v:group style="position:absolute;left:440;top:4040;width:3540;height:2" coordorigin="440,4040" coordsize="3540,2">
              <v:shape style="position:absolute;left:440;top:4040;width:3540;height:2" coordorigin="440,4040" coordsize="3540,0" path="m440,4040l3981,4040e" filled="f" stroked="t" strokeweight=".70998pt" strokecolor="#575757">
                <v:path arrowok="t"/>
              </v:shape>
            </v:group>
            <v:group style="position:absolute;left:450;top:3413;width:2;height:863" coordorigin="450,3413" coordsize="2,863">
              <v:shape style="position:absolute;left:450;top:3413;width:2;height:863" coordorigin="450,3413" coordsize="0,863" path="m450,4276l450,3413e" filled="f" stroked="t" strokeweight=".94664pt" strokecolor="#5B5B5B">
                <v:path arrowok="t"/>
              </v:shape>
            </v:group>
            <v:group style="position:absolute;left:3952;top:3280;width:2;height:772" coordorigin="3952,3280" coordsize="2,772">
              <v:shape style="position:absolute;left:3952;top:3280;width:2;height:772" coordorigin="3952,3280" coordsize="0,772" path="m3952,4052l3952,3280e" filled="f" stroked="t" strokeweight=".94664pt" strokecolor="#3B3B3B">
                <v:path arrowok="t"/>
              </v:shape>
            </v:group>
            <v:group style="position:absolute;left:3938;top:4033;width:2409;height:2" coordorigin="3938,4033" coordsize="2409,2">
              <v:shape style="position:absolute;left:3938;top:4033;width:2409;height:2" coordorigin="3938,4033" coordsize="2409,0" path="m3938,4033l6347,4033e" filled="f" stroked="t" strokeweight="1.65662pt" strokecolor="#606060">
                <v:path arrowok="t"/>
              </v:shape>
            </v:group>
            <v:group style="position:absolute;left:6144;top:4028;width:876;height:2" coordorigin="6144,4028" coordsize="876,2">
              <v:shape style="position:absolute;left:6144;top:4028;width:876;height:2" coordorigin="6144,4028" coordsize="876,0" path="m6144,4028l7019,4028e" filled="f" stroked="t" strokeweight=".70998pt" strokecolor="#909090">
                <v:path arrowok="t"/>
              </v:shape>
            </v:group>
            <v:group style="position:absolute;left:7024;top:3680;width:2;height:377" coordorigin="7024,3680" coordsize="2,377">
              <v:shape style="position:absolute;left:7024;top:3680;width:2;height:377" coordorigin="7024,3680" coordsize="0,377" path="m7024,4057l7024,3680e" filled="f" stroked="t" strokeweight=".47332pt" strokecolor="#383838">
                <v:path arrowok="t"/>
              </v:shape>
            </v:group>
            <v:group style="position:absolute;left:6977;top:4047;width:4539;height:2" coordorigin="6977,4047" coordsize="4539,2">
              <v:shape style="position:absolute;left:6977;top:4047;width:4539;height:2" coordorigin="6977,4047" coordsize="4539,0" path="m6977,4047l11516,4047e" filled="f" stroked="t" strokeweight=".70998pt" strokecolor="#545454">
                <v:path arrowok="t"/>
              </v:shape>
            </v:group>
            <v:group style="position:absolute;left:445;top:4324;width:1377;height:2" coordorigin="445,4324" coordsize="1377,2">
              <v:shape style="position:absolute;left:445;top:4324;width:1377;height:2" coordorigin="445,4324" coordsize="1377,0" path="m445,4324l1822,4324e" filled="f" stroked="t" strokeweight=".70998pt" strokecolor="#545454">
                <v:path arrowok="t"/>
              </v:shape>
            </v:group>
            <v:group style="position:absolute;left:1765;top:4326;width:724;height:2" coordorigin="1765,4326" coordsize="724,2">
              <v:shape style="position:absolute;left:1765;top:4326;width:724;height:2" coordorigin="1765,4326" coordsize="724,0" path="m1765,4326l2490,4326e" filled="f" stroked="t" strokeweight=".47332pt" strokecolor="#3F3F3F">
                <v:path arrowok="t"/>
              </v:shape>
            </v:group>
            <v:group style="position:absolute;left:2464;top:4028;width:2;height:329" coordorigin="2464,4028" coordsize="2,329">
              <v:shape style="position:absolute;left:2464;top:4028;width:2;height:329" coordorigin="2464,4028" coordsize="0,329" path="m2464,4357l2464,4028e" filled="f" stroked="t" strokeweight=".94664pt" strokecolor="#575757">
                <v:path arrowok="t"/>
              </v:shape>
            </v:group>
            <v:group style="position:absolute;left:2419;top:4331;width:9102;height:2" coordorigin="2419,4331" coordsize="9102,2">
              <v:shape style="position:absolute;left:2419;top:4331;width:9102;height:2" coordorigin="2419,4331" coordsize="9102,0" path="m2419,4331l11521,4331e" filled="f" stroked="t" strokeweight=".70998pt" strokecolor="#575757">
                <v:path arrowok="t"/>
              </v:shape>
            </v:group>
            <v:group style="position:absolute;left:450;top:4286;width:2;height:305" coordorigin="450,4286" coordsize="2,305">
              <v:shape style="position:absolute;left:450;top:4286;width:2;height:305" coordorigin="450,4286" coordsize="0,305" path="m450,4591l450,4286e" filled="f" stroked="t" strokeweight=".47332pt" strokecolor="#2B2B2B">
                <v:path arrowok="t"/>
              </v:shape>
            </v:group>
            <v:group style="position:absolute;left:2466;top:4286;width:2;height:305" coordorigin="2466,4286" coordsize="2,305">
              <v:shape style="position:absolute;left:2466;top:4286;width:2;height:305" coordorigin="2466,4286" coordsize="0,305" path="m2466,4591l2466,4286e" filled="f" stroked="t" strokeweight=".47332pt" strokecolor="#282828">
                <v:path arrowok="t"/>
              </v:shape>
            </v:group>
            <v:group style="position:absolute;left:2461;top:4567;width:3711;height:2" coordorigin="2461,4567" coordsize="3711,2">
              <v:shape style="position:absolute;left:2461;top:4567;width:3711;height:2" coordorigin="2461,4567" coordsize="3711,0" path="m2461,4567l6172,4567e" filled="f" stroked="t" strokeweight=".70998pt" strokecolor="#575757">
                <v:path arrowok="t"/>
              </v:shape>
            </v:group>
            <v:group style="position:absolute;left:6115;top:4567;width:379;height:2" coordorigin="6115,4567" coordsize="379,2">
              <v:shape style="position:absolute;left:6115;top:4567;width:379;height:2" coordorigin="6115,4567" coordsize="379,0" path="m6115,4567l6494,4567e" filled="f" stroked="t" strokeweight=".47332pt" strokecolor="#3B3B3B">
                <v:path arrowok="t"/>
              </v:shape>
            </v:group>
            <v:group style="position:absolute;left:6437;top:4570;width:412;height:2" coordorigin="6437,4570" coordsize="412,2">
              <v:shape style="position:absolute;left:6437;top:4570;width:412;height:2" coordorigin="6437,4570" coordsize="412,0" path="m6437,4570l6849,4570e" filled="f" stroked="t" strokeweight=".47332pt" strokecolor="#4F4F4F">
                <v:path arrowok="t"/>
              </v:shape>
            </v:group>
            <v:group style="position:absolute;left:6783;top:4570;width:729;height:2" coordorigin="6783,4570" coordsize="729,2">
              <v:shape style="position:absolute;left:6783;top:4570;width:729;height:2" coordorigin="6783,4570" coordsize="729,0" path="m6783,4570l7512,4570e" filled="f" stroked="t" strokeweight=".94664pt" strokecolor="#646464">
                <v:path arrowok="t"/>
              </v:shape>
            </v:group>
            <v:group style="position:absolute;left:7398;top:4572;width:488;height:2" coordorigin="7398,4572" coordsize="488,2">
              <v:shape style="position:absolute;left:7398;top:4572;width:488;height:2" coordorigin="7398,4572" coordsize="488,0" path="m7398,4572l7886,4572e" filled="f" stroked="t" strokeweight=".47332pt" strokecolor="#444444">
                <v:path arrowok="t"/>
              </v:shape>
            </v:group>
            <v:group style="position:absolute;left:7829;top:4574;width:3692;height:2" coordorigin="7829,4574" coordsize="3692,2">
              <v:shape style="position:absolute;left:7829;top:4574;width:3692;height:2" coordorigin="7829,4574" coordsize="3692,0" path="m7829,4574l11521,4574e" filled="f" stroked="t" strokeweight=".70998pt" strokecolor="#575757">
                <v:path arrowok="t"/>
              </v:shape>
            </v:group>
            <v:group style="position:absolute;left:450;top:4534;width:2;height:1087" coordorigin="450,4534" coordsize="2,1087">
              <v:shape style="position:absolute;left:450;top:4534;width:2;height:1087" coordorigin="450,4534" coordsize="0,1087" path="m450,5621l450,4534e" filled="f" stroked="t" strokeweight=".70998pt" strokecolor="#4B4B4B">
                <v:path arrowok="t"/>
              </v:shape>
            </v:group>
            <v:group style="position:absolute;left:4994;top:4558;width:2;height:772" coordorigin="4994,4558" coordsize="2,772">
              <v:shape style="position:absolute;left:4994;top:4558;width:2;height:772" coordorigin="4994,4558" coordsize="0,772" path="m4994,5330l4994,4558e" filled="f" stroked="t" strokeweight=".70998pt" strokecolor="#545454">
                <v:path arrowok="t"/>
              </v:shape>
            </v:group>
            <v:group style="position:absolute;left:4984;top:5063;width:2054;height:2" coordorigin="4984,5063" coordsize="2054,2">
              <v:shape style="position:absolute;left:4984;top:5063;width:2054;height:2" coordorigin="4984,5063" coordsize="2054,0" path="m4984,5063l7038,5063e" filled="f" stroked="t" strokeweight=".70998pt" strokecolor="#606060">
                <v:path arrowok="t"/>
              </v:shape>
            </v:group>
            <v:group style="position:absolute;left:7871;top:4567;width:2;height:505" coordorigin="7871,4567" coordsize="2,505">
              <v:shape style="position:absolute;left:7871;top:4567;width:2;height:505" coordorigin="7871,4567" coordsize="0,505" path="m7871,5072l7871,4567e" filled="f" stroked="t" strokeweight=".70998pt" strokecolor="#4B4B4B">
                <v:path arrowok="t"/>
              </v:shape>
            </v:group>
            <v:group style="position:absolute;left:6981;top:5063;width:473;height:2" coordorigin="6981,5063" coordsize="473,2">
              <v:shape style="position:absolute;left:6981;top:5063;width:473;height:2" coordorigin="6981,5063" coordsize="473,0" path="m6981,5063l7455,5063e" filled="f" stroked="t" strokeweight=".47332pt" strokecolor="#484848">
                <v:path arrowok="t"/>
              </v:shape>
            </v:group>
            <v:group style="position:absolute;left:7398;top:5065;width:4123;height:2" coordorigin="7398,5065" coordsize="4123,2">
              <v:shape style="position:absolute;left:7398;top:5065;width:4123;height:2" coordorigin="7398,5065" coordsize="4123,0" path="m7398,5065l11521,5065e" filled="f" stroked="t" strokeweight=".70998pt" strokecolor="#5B5B5B">
                <v:path arrowok="t"/>
              </v:shape>
            </v:group>
            <v:group style="position:absolute;left:4989;top:5313;width:6532;height:2" coordorigin="4989,5313" coordsize="6532,2">
              <v:shape style="position:absolute;left:4989;top:5313;width:6532;height:2" coordorigin="4989,5313" coordsize="6532,0" path="m4989,5313l11521,5313e" filled="f" stroked="t" strokeweight=".70998pt" strokecolor="#575757">
                <v:path arrowok="t"/>
              </v:shape>
            </v:group>
            <v:group style="position:absolute;left:2464;top:4534;width:2;height:4148" coordorigin="2464,4534" coordsize="2,4148">
              <v:shape style="position:absolute;left:2464;top:4534;width:2;height:4148" coordorigin="2464,4534" coordsize="0,4148" path="m2464,8681l2464,4534e" filled="f" stroked="t" strokeweight=".70998pt" strokecolor="#4B4B4B">
                <v:path arrowok="t"/>
              </v:shape>
            </v:group>
            <v:group style="position:absolute;left:4994;top:5273;width:2;height:310" coordorigin="4994,5273" coordsize="2,310">
              <v:shape style="position:absolute;left:4994;top:5273;width:2;height:310" coordorigin="4994,5273" coordsize="0,310" path="m4994,5583l4994,5273e" filled="f" stroked="t" strokeweight=".47332pt" strokecolor="#282828">
                <v:path arrowok="t"/>
              </v:shape>
            </v:group>
            <v:group style="position:absolute;left:4989;top:5561;width:6532;height:2" coordorigin="4989,5561" coordsize="6532,2">
              <v:shape style="position:absolute;left:4989;top:5561;width:6532;height:2" coordorigin="4989,5561" coordsize="6532,0" path="m4989,5561l11521,5561e" filled="f" stroked="t" strokeweight=".70998pt" strokecolor="#545454">
                <v:path arrowok="t"/>
              </v:shape>
            </v:group>
            <v:group style="position:absolute;left:445;top:5525;width:2;height:543" coordorigin="445,5525" coordsize="2,543">
              <v:shape style="position:absolute;left:445;top:5525;width:2;height:543" coordorigin="445,5525" coordsize="0,543" path="m445,6069l445,5525e" filled="f" stroked="t" strokeweight=".47332pt" strokecolor="#2F2F2F">
                <v:path arrowok="t"/>
              </v:shape>
            </v:group>
            <v:group style="position:absolute;left:2457;top:5795;width:1799;height:2" coordorigin="2457,5795" coordsize="1799,2">
              <v:shape style="position:absolute;left:2457;top:5795;width:1799;height:2" coordorigin="2457,5795" coordsize="1799,0" path="m2457,5795l4255,5795e" filled="f" stroked="t" strokeweight=".70998pt" strokecolor="#606060">
                <v:path arrowok="t"/>
              </v:shape>
            </v:group>
            <v:group style="position:absolute;left:4198;top:5797;width:383;height:2" coordorigin="4198,5797" coordsize="383,2">
              <v:shape style="position:absolute;left:4198;top:5797;width:383;height:2" coordorigin="4198,5797" coordsize="383,0" path="m4198,5797l4582,5797e" filled="f" stroked="t" strokeweight=".47332pt" strokecolor="#383838">
                <v:path arrowok="t"/>
              </v:shape>
            </v:group>
            <v:group style="position:absolute;left:4525;top:5800;width:6996;height:2" coordorigin="4525,5800" coordsize="6996,2">
              <v:shape style="position:absolute;left:4525;top:5800;width:6996;height:2" coordorigin="4525,5800" coordsize="6996,0" path="m4525,5800l11521,5800e" filled="f" stroked="t" strokeweight=".70998pt" strokecolor="#5B5B5B">
                <v:path arrowok="t"/>
              </v:shape>
            </v:group>
            <v:group style="position:absolute;left:440;top:6038;width:3380;height:2" coordorigin="440,6038" coordsize="3380,2">
              <v:shape style="position:absolute;left:440;top:6038;width:3380;height:2" coordorigin="440,6038" coordsize="3380,0" path="m440,6038l3820,6038e" filled="f" stroked="t" strokeweight=".70998pt" strokecolor="#575757">
                <v:path arrowok="t"/>
              </v:shape>
            </v:group>
            <v:group style="position:absolute;left:3763;top:6035;width:208;height:2" coordorigin="3763,6035" coordsize="208,2">
              <v:shape style="position:absolute;left:3763;top:6035;width:208;height:2" coordorigin="3763,6035" coordsize="208,0" path="m3763,6035l3971,6035e" filled="f" stroked="t" strokeweight=".70998pt" strokecolor="#444444">
                <v:path arrowok="t"/>
              </v:shape>
            </v:group>
            <v:group style="position:absolute;left:3895;top:6038;width:710;height:2" coordorigin="3895,6038" coordsize="710,2">
              <v:shape style="position:absolute;left:3895;top:6038;width:710;height:2" coordorigin="3895,6038" coordsize="710,0" path="m3895,6038l4605,6038e" filled="f" stroked="t" strokeweight=".94664pt" strokecolor="#606060">
                <v:path arrowok="t"/>
              </v:shape>
            </v:group>
            <v:group style="position:absolute;left:4525;top:6040;width:502;height:2" coordorigin="4525,6040" coordsize="502,2">
              <v:shape style="position:absolute;left:4525;top:6040;width:502;height:2" coordorigin="4525,6040" coordsize="502,0" path="m4525,6040l5027,6040e" filled="f" stroked="t" strokeweight=".47332pt" strokecolor="#3F3F3F">
                <v:path arrowok="t"/>
              </v:shape>
            </v:group>
            <v:group style="position:absolute;left:4994;top:5525;width:2;height:815" coordorigin="4994,5525" coordsize="2,815">
              <v:shape style="position:absolute;left:4994;top:5525;width:2;height:815" coordorigin="4994,5525" coordsize="0,815" path="m4994,6341l4994,5525e" filled="f" stroked="t" strokeweight=".70998pt" strokecolor="#4F4F4F">
                <v:path arrowok="t"/>
              </v:shape>
            </v:group>
            <v:group style="position:absolute;left:4956;top:6043;width:6570;height:2" coordorigin="4956,6043" coordsize="6570,2">
              <v:shape style="position:absolute;left:4956;top:6043;width:6570;height:2" coordorigin="4956,6043" coordsize="6570,0" path="m4956,6043l11525,6043e" filled="f" stroked="t" strokeweight=".70998pt" strokecolor="#575757">
                <v:path arrowok="t"/>
              </v:shape>
            </v:group>
            <v:group style="position:absolute;left:7871;top:6035;width:2;height:305" coordorigin="7871,6035" coordsize="2,305">
              <v:shape style="position:absolute;left:7871;top:6035;width:2;height:305" coordorigin="7871,6035" coordsize="0,305" path="m7871,6341l7871,6035e" filled="f" stroked="t" strokeweight=".70998pt" strokecolor="#4B4B4B">
                <v:path arrowok="t"/>
              </v:shape>
            </v:group>
            <v:group style="position:absolute;left:2461;top:6507;width:1197;height:2" coordorigin="2461,6507" coordsize="1197,2">
              <v:shape style="position:absolute;left:2461;top:6507;width:1197;height:2" coordorigin="2461,6507" coordsize="1197,0" path="m2461,6507l3659,6507e" filled="f" stroked="t" strokeweight=".70998pt" strokecolor="#575757">
                <v:path arrowok="t"/>
              </v:shape>
            </v:group>
            <v:group style="position:absolute;left:3602;top:6507;width:218;height:2" coordorigin="3602,6507" coordsize="218,2">
              <v:shape style="position:absolute;left:3602;top:6507;width:218;height:2" coordorigin="3602,6507" coordsize="218,0" path="m3602,6507l3820,6507e" filled="f" stroked="t" strokeweight=".47332pt" strokecolor="#4F4F4F">
                <v:path arrowok="t"/>
              </v:shape>
            </v:group>
            <v:group style="position:absolute;left:3763;top:6507;width:208;height:2" coordorigin="3763,6507" coordsize="208,2">
              <v:shape style="position:absolute;left:3763;top:6507;width:208;height:2" coordorigin="3763,6507" coordsize="208,0" path="m3763,6507l3971,6507e" filled="f" stroked="t" strokeweight=".47332pt" strokecolor="#3B3B3B">
                <v:path arrowok="t"/>
              </v:shape>
            </v:group>
            <v:group style="position:absolute;left:3914;top:6505;width:691;height:2" coordorigin="3914,6505" coordsize="691,2">
              <v:shape style="position:absolute;left:3914;top:6505;width:691;height:2" coordorigin="3914,6505" coordsize="691,0" path="m3914,6505l4605,6505e" filled="f" stroked="t" strokeweight=".94664pt" strokecolor="#676767">
                <v:path arrowok="t"/>
              </v:shape>
            </v:group>
            <v:group style="position:absolute;left:4525;top:6507;width:502;height:2" coordorigin="4525,6507" coordsize="502,2">
              <v:shape style="position:absolute;left:4525;top:6507;width:502;height:2" coordorigin="4525,6507" coordsize="502,0" path="m4525,6507l5027,6507e" filled="f" stroked="t" strokeweight=".47332pt" strokecolor="#484848">
                <v:path arrowok="t"/>
              </v:shape>
            </v:group>
            <v:group style="position:absolute;left:4994;top:6283;width:2;height:248" coordorigin="4994,6283" coordsize="2,248">
              <v:shape style="position:absolute;left:4994;top:6283;width:2;height:248" coordorigin="4994,6283" coordsize="0,248" path="m4994,6531l4994,6283e" filled="f" stroked="t" strokeweight=".47332pt" strokecolor="#2B2B2B">
                <v:path arrowok="t"/>
              </v:shape>
            </v:group>
            <v:group style="position:absolute;left:4956;top:6510;width:4241;height:2" coordorigin="4956,6510" coordsize="4241,2">
              <v:shape style="position:absolute;left:4956;top:6510;width:4241;height:2" coordorigin="4956,6510" coordsize="4241,0" path="m4956,6510l9197,6510e" filled="f" stroked="t" strokeweight=".70998pt" strokecolor="#606060">
                <v:path arrowok="t"/>
              </v:shape>
            </v:group>
            <v:group style="position:absolute;left:5476;top:6507;width:696;height:2" coordorigin="5476,6507" coordsize="696,2">
              <v:shape style="position:absolute;left:5476;top:6507;width:696;height:2" coordorigin="5476,6507" coordsize="696,0" path="m5476,6507l6172,6507e" filled="f" stroked="t" strokeweight=".47332pt" strokecolor="#4B4B4B">
                <v:path arrowok="t"/>
              </v:shape>
            </v:group>
            <v:group style="position:absolute;left:6792;top:6507;width:246;height:2" coordorigin="6792,6507" coordsize="246,2">
              <v:shape style="position:absolute;left:6792;top:6507;width:246;height:2" coordorigin="6792,6507" coordsize="246,0" path="m6792,6507l7038,6507e" filled="f" stroked="t" strokeweight=".47332pt" strokecolor="#3F3F3F">
                <v:path arrowok="t"/>
              </v:shape>
            </v:group>
            <v:group style="position:absolute;left:7871;top:6283;width:2;height:248" coordorigin="7871,6283" coordsize="2,248">
              <v:shape style="position:absolute;left:7871;top:6283;width:2;height:248" coordorigin="7871,6283" coordsize="0,248" path="m7871,6531l7871,6283e" filled="f" stroked="t" strokeweight=".47332pt" strokecolor="#343434">
                <v:path arrowok="t"/>
              </v:shape>
            </v:group>
            <v:group style="position:absolute;left:9140;top:6512;width:275;height:2" coordorigin="9140,6512" coordsize="275,2">
              <v:shape style="position:absolute;left:9140;top:6512;width:275;height:2" coordorigin="9140,6512" coordsize="275,0" path="m9140,6512l9414,6512e" filled="f" stroked="t" strokeweight=".47332pt" strokecolor="#2F2F2F">
                <v:path arrowok="t"/>
              </v:shape>
            </v:group>
            <v:group style="position:absolute;left:9358;top:6512;width:2163;height:2" coordorigin="9358,6512" coordsize="2163,2">
              <v:shape style="position:absolute;left:9358;top:6512;width:2163;height:2" coordorigin="9358,6512" coordsize="2163,0" path="m9358,6512l11521,6512e" filled="f" stroked="t" strokeweight=".70998pt" strokecolor="#5B5B5B">
                <v:path arrowok="t"/>
              </v:shape>
            </v:group>
            <v:group style="position:absolute;left:447;top:6465;width:2;height:300" coordorigin="447,6465" coordsize="2,300">
              <v:shape style="position:absolute;left:447;top:6465;width:2;height:300" coordorigin="447,6465" coordsize="0,300" path="m447,6765l447,6465e" filled="f" stroked="t" strokeweight=".47332pt" strokecolor="#3F3F3F">
                <v:path arrowok="t"/>
              </v:shape>
            </v:group>
            <v:group style="position:absolute;left:2457;top:6748;width:4392;height:2" coordorigin="2457,6748" coordsize="4392,2">
              <v:shape style="position:absolute;left:2457;top:6748;width:4392;height:2" coordorigin="2457,6748" coordsize="4392,0" path="m2457,6748l6849,6748e" filled="f" stroked="t" strokeweight=".70998pt" strokecolor="#545454">
                <v:path arrowok="t"/>
              </v:shape>
            </v:group>
            <v:group style="position:absolute;left:4996;top:6460;width:2;height:296" coordorigin="4996,6460" coordsize="2,296">
              <v:shape style="position:absolute;left:4996;top:6460;width:2;height:296" coordorigin="4996,6460" coordsize="0,296" path="m4996,6755l4996,6460e" filled="f" stroked="t" strokeweight=".94664pt" strokecolor="#575757">
                <v:path arrowok="t"/>
              </v:shape>
            </v:group>
            <v:group style="position:absolute;left:6792;top:6746;width:246;height:2" coordorigin="6792,6746" coordsize="246,2">
              <v:shape style="position:absolute;left:6792;top:6746;width:246;height:2" coordorigin="6792,6746" coordsize="246,0" path="m6792,6746l7038,6746e" filled="f" stroked="t" strokeweight=".47332pt" strokecolor="#3B3B3B">
                <v:path arrowok="t"/>
              </v:shape>
            </v:group>
            <v:group style="position:absolute;left:6958;top:6751;width:937;height:2" coordorigin="6958,6751" coordsize="937,2">
              <v:shape style="position:absolute;left:6958;top:6751;width:937;height:2" coordorigin="6958,6751" coordsize="937,0" path="m6958,6751l7895,6751e" filled="f" stroked="t" strokeweight=".70998pt" strokecolor="#545454">
                <v:path arrowok="t"/>
              </v:shape>
            </v:group>
            <v:group style="position:absolute;left:7874;top:6460;width:2;height:296" coordorigin="7874,6460" coordsize="2,296">
              <v:shape style="position:absolute;left:7874;top:6460;width:2;height:296" coordorigin="7874,6460" coordsize="0,296" path="m7874,6755l7874,6460e" filled="f" stroked="t" strokeweight=".94664pt" strokecolor="#545454">
                <v:path arrowok="t"/>
              </v:shape>
            </v:group>
            <v:group style="position:absolute;left:7824;top:6748;width:521;height:2" coordorigin="7824,6748" coordsize="521,2">
              <v:shape style="position:absolute;left:7824;top:6748;width:521;height:2" coordorigin="7824,6748" coordsize="521,0" path="m7824,6748l8345,6748e" filled="f" stroked="t" strokeweight=".47332pt" strokecolor="#3F3F3F">
                <v:path arrowok="t"/>
              </v:shape>
            </v:group>
            <v:group style="position:absolute;left:8288;top:6751;width:909;height:2" coordorigin="8288,6751" coordsize="909,2">
              <v:shape style="position:absolute;left:8288;top:6751;width:909;height:2" coordorigin="8288,6751" coordsize="909,0" path="m8288,6751l9197,6751e" filled="f" stroked="t" strokeweight=".70998pt" strokecolor="#575757">
                <v:path arrowok="t"/>
              </v:shape>
            </v:group>
            <v:group style="position:absolute;left:9140;top:6751;width:275;height:2" coordorigin="9140,6751" coordsize="275,2">
              <v:shape style="position:absolute;left:9140;top:6751;width:275;height:2" coordorigin="9140,6751" coordsize="275,0" path="m9140,6751l9414,6751e" filled="f" stroked="t" strokeweight=".47332pt" strokecolor="#383838">
                <v:path arrowok="t"/>
              </v:shape>
            </v:group>
            <v:group style="position:absolute;left:9343;top:6751;width:2182;height:2" coordorigin="9343,6751" coordsize="2182,2">
              <v:shape style="position:absolute;left:9343;top:6751;width:2182;height:2" coordorigin="9343,6751" coordsize="2182,0" path="m9343,6751l11525,6751e" filled="f" stroked="t" strokeweight=".70998pt" strokecolor="#5B5B5B">
                <v:path arrowok="t"/>
              </v:shape>
            </v:group>
            <v:group style="position:absolute;left:440;top:6984;width:260;height:2" coordorigin="440,6984" coordsize="260,2">
              <v:shape style="position:absolute;left:440;top:6984;width:260;height:2" coordorigin="440,6984" coordsize="260,0" path="m440,6984l701,6984e" filled="f" stroked="t" strokeweight=".94664pt" strokecolor="#575757">
                <v:path arrowok="t"/>
              </v:shape>
            </v:group>
            <v:group style="position:absolute;left:445;top:6708;width:2;height:324" coordorigin="445,6708" coordsize="2,324">
              <v:shape style="position:absolute;left:445;top:6708;width:2;height:324" coordorigin="445,6708" coordsize="0,324" path="m445,7032l445,6708e" filled="f" stroked="t" strokeweight=".47332pt" strokecolor="#282828">
                <v:path arrowok="t"/>
              </v:shape>
            </v:group>
            <v:group style="position:absolute;left:502;top:6984;width:677;height:2" coordorigin="502,6984" coordsize="677,2">
              <v:shape style="position:absolute;left:502;top:6984;width:677;height:2" coordorigin="502,6984" coordsize="677,0" path="m502,6984l1179,6984e" filled="f" stroked="t" strokeweight=".47332pt" strokecolor="#444444">
                <v:path arrowok="t"/>
              </v:shape>
            </v:group>
            <v:group style="position:absolute;left:1122;top:6987;width:6877;height:2" coordorigin="1122,6987" coordsize="6877,2">
              <v:shape style="position:absolute;left:1122;top:6987;width:6877;height:2" coordorigin="1122,6987" coordsize="6877,0" path="m1122,6987l7999,6987e" filled="f" stroked="t" strokeweight=".70998pt" strokecolor="#545454">
                <v:path arrowok="t"/>
              </v:shape>
            </v:group>
            <v:group style="position:absolute;left:7829;top:6989;width:516;height:2" coordorigin="7829,6989" coordsize="516,2">
              <v:shape style="position:absolute;left:7829;top:6989;width:516;height:2" coordorigin="7829,6989" coordsize="516,0" path="m7829,6989l8345,6989e" filled="f" stroked="t" strokeweight=".47332pt" strokecolor="#383838">
                <v:path arrowok="t"/>
              </v:shape>
            </v:group>
            <v:group style="position:absolute;left:8288;top:6989;width:909;height:2" coordorigin="8288,6989" coordsize="909,2">
              <v:shape style="position:absolute;left:8288;top:6989;width:909;height:2" coordorigin="8288,6989" coordsize="909,0" path="m8288,6989l9197,6989e" filled="f" stroked="t" strokeweight=".70998pt" strokecolor="#4F4F4F">
                <v:path arrowok="t"/>
              </v:shape>
            </v:group>
            <v:group style="position:absolute;left:9140;top:6989;width:275;height:2" coordorigin="9140,6989" coordsize="275,2">
              <v:shape style="position:absolute;left:9140;top:6989;width:275;height:2" coordorigin="9140,6989" coordsize="275,0" path="m9140,6989l9414,6989e" filled="f" stroked="t" strokeweight=".47332pt" strokecolor="#2B2B2B">
                <v:path arrowok="t"/>
              </v:shape>
            </v:group>
            <v:group style="position:absolute;left:9358;top:6989;width:2168;height:2" coordorigin="9358,6989" coordsize="2168,2">
              <v:shape style="position:absolute;left:9358;top:6989;width:2168;height:2" coordorigin="9358,6989" coordsize="2168,0" path="m9358,6989l11525,6989e" filled="f" stroked="t" strokeweight=".70998pt" strokecolor="#575757">
                <v:path arrowok="t"/>
              </v:shape>
            </v:group>
            <v:group style="position:absolute;left:445;top:6960;width:2;height:315" coordorigin="445,6960" coordsize="2,315">
              <v:shape style="position:absolute;left:445;top:6960;width:2;height:315" coordorigin="445,6960" coordsize="0,315" path="m445,7275l445,6960e" filled="f" stroked="t" strokeweight=".70998pt" strokecolor="#484848">
                <v:path arrowok="t"/>
              </v:shape>
            </v:group>
            <v:group style="position:absolute;left:435;top:7451;width:1387;height:2" coordorigin="435,7451" coordsize="1387,2">
              <v:shape style="position:absolute;left:435;top:7451;width:1387;height:2" coordorigin="435,7451" coordsize="1387,0" path="m435,7451l1822,7451e" filled="f" stroked="t" strokeweight=".70998pt" strokecolor="#5B5B5B">
                <v:path arrowok="t"/>
              </v:shape>
            </v:group>
            <v:group style="position:absolute;left:1765;top:7454;width:724;height:2" coordorigin="1765,7454" coordsize="724,2">
              <v:shape style="position:absolute;left:1765;top:7454;width:724;height:2" coordorigin="1765,7454" coordsize="724,0" path="m1765,7454l2490,7454e" filled="f" stroked="t" strokeweight=".47332pt" strokecolor="#484848">
                <v:path arrowok="t"/>
              </v:shape>
            </v:group>
            <v:group style="position:absolute;left:2419;top:7454;width:6778;height:2" coordorigin="2419,7454" coordsize="6778,2">
              <v:shape style="position:absolute;left:2419;top:7454;width:6778;height:2" coordorigin="2419,7454" coordsize="6778,0" path="m2419,7454l9197,7454e" filled="f" stroked="t" strokeweight=".70998pt" strokecolor="#5B5B5B">
                <v:path arrowok="t"/>
              </v:shape>
            </v:group>
            <v:group style="position:absolute;left:6115;top:7456;width:379;height:2" coordorigin="6115,7456" coordsize="379,2">
              <v:shape style="position:absolute;left:6115;top:7456;width:379;height:2" coordorigin="6115,7456" coordsize="379,0" path="m6115,7456l6494,7456e" filled="f" stroked="t" strokeweight=".47332pt" strokecolor="#3F3F3F">
                <v:path arrowok="t"/>
              </v:shape>
            </v:group>
            <v:group style="position:absolute;left:6981;top:7456;width:473;height:2" coordorigin="6981,7456" coordsize="473,2">
              <v:shape style="position:absolute;left:6981;top:7456;width:473;height:2" coordorigin="6981,7456" coordsize="473,0" path="m6981,7456l7455,7456e" filled="f" stroked="t" strokeweight=".47332pt" strokecolor="#484848">
                <v:path arrowok="t"/>
              </v:shape>
            </v:group>
            <v:group style="position:absolute;left:7829;top:7456;width:516;height:2" coordorigin="7829,7456" coordsize="516,2">
              <v:shape style="position:absolute;left:7829;top:7456;width:516;height:2" coordorigin="7829,7456" coordsize="516,0" path="m7829,7456l8345,7456e" filled="f" stroked="t" strokeweight=".47332pt" strokecolor="#4F4F4F">
                <v:path arrowok="t"/>
              </v:shape>
            </v:group>
            <v:group style="position:absolute;left:9140;top:7456;width:275;height:2" coordorigin="9140,7456" coordsize="275,2">
              <v:shape style="position:absolute;left:9140;top:7456;width:275;height:2" coordorigin="9140,7456" coordsize="275,0" path="m9140,7456l9414,7456e" filled="f" stroked="t" strokeweight=".47332pt" strokecolor="#343434">
                <v:path arrowok="t"/>
              </v:shape>
            </v:group>
            <v:group style="position:absolute;left:9358;top:7459;width:2163;height:2" coordorigin="9358,7459" coordsize="2163,2">
              <v:shape style="position:absolute;left:9358;top:7459;width:2163;height:2" coordorigin="9358,7459" coordsize="2163,0" path="m9358,7459l11521,7459e" filled="f" stroked="t" strokeweight=".70998pt" strokecolor="#5B5B5B">
                <v:path arrowok="t"/>
              </v:shape>
            </v:group>
            <v:group style="position:absolute;left:11516;top:7218;width:2;height:267" coordorigin="11516,7218" coordsize="2,267">
              <v:shape style="position:absolute;left:11516;top:7218;width:2;height:267" coordorigin="11516,7218" coordsize="0,267" path="m11516,7485l11516,7218e" filled="f" stroked="t" strokeweight=".47332pt" strokecolor="#3F3F3F">
                <v:path arrowok="t"/>
              </v:shape>
            </v:group>
            <v:group style="position:absolute;left:4984;top:7695;width:4213;height:2" coordorigin="4984,7695" coordsize="4213,2">
              <v:shape style="position:absolute;left:4984;top:7695;width:4213;height:2" coordorigin="4984,7695" coordsize="4213,0" path="m4984,7695l9197,7695e" filled="f" stroked="t" strokeweight=".70998pt" strokecolor="#575757">
                <v:path arrowok="t"/>
              </v:shape>
            </v:group>
            <v:group style="position:absolute;left:9140;top:7695;width:275;height:2" coordorigin="9140,7695" coordsize="275,2">
              <v:shape style="position:absolute;left:9140;top:7695;width:275;height:2" coordorigin="9140,7695" coordsize="275,0" path="m9140,7695l9414,7695e" filled="f" stroked="t" strokeweight=".47332pt" strokecolor="#383838">
                <v:path arrowok="t"/>
              </v:shape>
            </v:group>
            <v:group style="position:absolute;left:9358;top:7697;width:2173;height:2" coordorigin="9358,7697" coordsize="2173,2">
              <v:shape style="position:absolute;left:9358;top:7697;width:2173;height:2" coordorigin="9358,7697" coordsize="2173,0" path="m9358,7697l11530,7697e" filled="f" stroked="t" strokeweight=".70998pt" strokecolor="#575757">
                <v:path arrowok="t"/>
              </v:shape>
            </v:group>
            <v:group style="position:absolute;left:445;top:7656;width:2;height:291" coordorigin="445,7656" coordsize="2,291">
              <v:shape style="position:absolute;left:445;top:7656;width:2;height:291" coordorigin="445,7656" coordsize="0,291" path="m445,7947l445,7656e" filled="f" stroked="t" strokeweight=".47332pt" strokecolor="#232323">
                <v:path arrowok="t"/>
              </v:shape>
            </v:group>
            <v:group style="position:absolute;left:4996;top:7447;width:2;height:501" coordorigin="4996,7447" coordsize="2,501">
              <v:shape style="position:absolute;left:4996;top:7447;width:2;height:501" coordorigin="4996,7447" coordsize="0,501" path="m4996,7947l4996,7447e" filled="f" stroked="t" strokeweight=".94664pt" strokecolor="#606060">
                <v:path arrowok="t"/>
              </v:shape>
            </v:group>
            <v:group style="position:absolute;left:4994;top:7933;width:540;height:2" coordorigin="4994,7933" coordsize="540,2">
              <v:shape style="position:absolute;left:4994;top:7933;width:540;height:2" coordorigin="4994,7933" coordsize="540,0" path="m4994,7933l5533,7933e" filled="f" stroked="t" strokeweight=".47332pt" strokecolor="#444444">
                <v:path arrowok="t"/>
              </v:shape>
            </v:group>
            <v:group style="position:absolute;left:5476;top:7933;width:696;height:2" coordorigin="5476,7933" coordsize="696,2">
              <v:shape style="position:absolute;left:5476;top:7933;width:696;height:2" coordorigin="5476,7933" coordsize="696,0" path="m5476,7933l6172,7933e" filled="f" stroked="t" strokeweight=".94664pt" strokecolor="#646464">
                <v:path arrowok="t"/>
              </v:shape>
            </v:group>
            <v:group style="position:absolute;left:6115;top:7933;width:379;height:2" coordorigin="6115,7933" coordsize="379,2">
              <v:shape style="position:absolute;left:6115;top:7933;width:379;height:2" coordorigin="6115,7933" coordsize="379,0" path="m6115,7933l6494,7933e" filled="f" stroked="t" strokeweight=".47332pt" strokecolor="#383838">
                <v:path arrowok="t"/>
              </v:shape>
            </v:group>
            <v:group style="position:absolute;left:6437;top:7935;width:5088;height:2" coordorigin="6437,7935" coordsize="5088,2">
              <v:shape style="position:absolute;left:6437;top:7935;width:5088;height:2" coordorigin="6437,7935" coordsize="5088,0" path="m6437,7935l11525,7935e" filled="f" stroked="t" strokeweight=".70998pt" strokecolor="#575757">
                <v:path arrowok="t"/>
              </v:shape>
            </v:group>
            <v:group style="position:absolute;left:435;top:8290;width:95;height:2" coordorigin="435,8290" coordsize="95,2">
              <v:shape style="position:absolute;left:435;top:8290;width:95;height:2" coordorigin="435,8290" coordsize="95,0" path="m435,8290l530,8290e" filled="f" stroked="t" strokeweight=".23666pt" strokecolor="#444444">
                <v:path arrowok="t"/>
              </v:shape>
            </v:group>
            <v:group style="position:absolute;left:530;top:8290;width:1264;height:2" coordorigin="530,8290" coordsize="1264,2">
              <v:shape style="position:absolute;left:530;top:8290;width:1264;height:2" coordorigin="530,8290" coordsize="1264,0" path="m530,8290l1794,8290e" filled="f" stroked="t" strokeweight=".23666pt" strokecolor="#000000">
                <v:path arrowok="t"/>
              </v:shape>
            </v:group>
            <v:group style="position:absolute;left:1794;top:8290;width:1609;height:2" coordorigin="1794,8290" coordsize="1609,2">
              <v:shape style="position:absolute;left:1794;top:8290;width:1609;height:2" coordorigin="1794,8290" coordsize="1609,0" path="m1794,8290l3403,8290e" filled="f" stroked="t" strokeweight=".23666pt" strokecolor="#4B4B4B">
                <v:path arrowok="t"/>
              </v:shape>
            </v:group>
            <v:group style="position:absolute;left:3403;top:8290;width:5983;height:2" coordorigin="3403,8290" coordsize="5983,2">
              <v:shape style="position:absolute;left:3403;top:8290;width:5983;height:2" coordorigin="3403,8290" coordsize="5983,0" path="m3403,8290l9386,8290e" filled="f" stroked="t" strokeweight=".23666pt" strokecolor="#000000">
                <v:path arrowok="t"/>
              </v:shape>
            </v:group>
            <v:group style="position:absolute;left:4996;top:7890;width:2;height:286" coordorigin="4996,7890" coordsize="2,286">
              <v:shape style="position:absolute;left:4996;top:7890;width:2;height:286" coordorigin="4996,7890" coordsize="0,286" path="m4996,8176l4996,7890e" filled="f" stroked="t" strokeweight=".47332pt" strokecolor="#3F3F3F">
                <v:path arrowok="t"/>
              </v:shape>
            </v:group>
            <v:group style="position:absolute;left:9386;top:8290;width:2125;height:2" coordorigin="9386,8290" coordsize="2125,2">
              <v:shape style="position:absolute;left:9386;top:8290;width:2125;height:2" coordorigin="9386,8290" coordsize="2125,0" path="m9386,8290l11511,8290e" filled="f" stroked="t" strokeweight=".23666pt" strokecolor="#646464">
                <v:path arrowok="t"/>
              </v:shape>
            </v:group>
            <v:group style="position:absolute;left:435;top:8986;width:11090;height:2" coordorigin="435,8986" coordsize="11090,2">
              <v:shape style="position:absolute;left:435;top:8986;width:11090;height:2" coordorigin="435,8986" coordsize="11090,0" path="m435,8986l11525,8986e" filled="f" stroked="t" strokeweight=".70998pt" strokecolor="#545454">
                <v:path arrowok="t"/>
              </v:shape>
            </v:group>
            <v:group style="position:absolute;left:443;top:8023;width:2;height:2098" coordorigin="443,8023" coordsize="2,2098">
              <v:shape style="position:absolute;left:443;top:8023;width:2;height:2098" coordorigin="443,8023" coordsize="0,2098" path="m443,10121l443,8023e" filled="f" stroked="t" strokeweight=".70998pt" strokecolor="#4F4F4F">
                <v:path arrowok="t"/>
              </v:shape>
            </v:group>
            <v:group style="position:absolute;left:2464;top:8624;width:2;height:386" coordorigin="2464,8624" coordsize="2,386">
              <v:shape style="position:absolute;left:2464;top:8624;width:2;height:386" coordorigin="2464,8624" coordsize="0,386" path="m2464,9010l2464,8624e" filled="f" stroked="t" strokeweight=".47332pt" strokecolor="#343434">
                <v:path arrowok="t"/>
              </v:shape>
            </v:group>
            <v:group style="position:absolute;left:2461;top:8872;width:2;height:849" coordorigin="2461,8872" coordsize="2,849">
              <v:shape style="position:absolute;left:2461;top:8872;width:2;height:849" coordorigin="2461,8872" coordsize="0,849" path="m2461,9721l2461,8872e" filled="f" stroked="t" strokeweight=".70998pt" strokecolor="#4B4B4B">
                <v:path arrowok="t"/>
              </v:shape>
            </v:group>
            <v:group style="position:absolute;left:435;top:9909;width:11090;height:2" coordorigin="435,9909" coordsize="11090,2">
              <v:shape style="position:absolute;left:435;top:9909;width:11090;height:2" coordorigin="435,9909" coordsize="11090,0" path="m435,9909l11525,9909e" filled="f" stroked="t" strokeweight=".70998pt" strokecolor="#545454">
                <v:path arrowok="t"/>
              </v:shape>
            </v:group>
            <v:group style="position:absolute;left:2461;top:9663;width:2;height:272" coordorigin="2461,9663" coordsize="2,272">
              <v:shape style="position:absolute;left:2461;top:9663;width:2;height:272" coordorigin="2461,9663" coordsize="0,272" path="m2461,9935l2461,9663e" filled="f" stroked="t" strokeweight=".47332pt" strokecolor="#343434">
                <v:path arrowok="t"/>
              </v:shape>
            </v:group>
            <v:group style="position:absolute;left:435;top:10152;width:3384;height:2" coordorigin="435,10152" coordsize="3384,2">
              <v:shape style="position:absolute;left:435;top:10152;width:3384;height:2" coordorigin="435,10152" coordsize="3384,0" path="m435,10152l3820,10152e" filled="f" stroked="t" strokeweight=".70998pt" strokecolor="#545454">
                <v:path arrowok="t"/>
              </v:shape>
            </v:group>
            <v:group style="position:absolute;left:3763;top:10150;width:208;height:2" coordorigin="3763,10150" coordsize="208,2">
              <v:shape style="position:absolute;left:3763;top:10150;width:208;height:2" coordorigin="3763,10150" coordsize="208,0" path="m3763,10150l3971,10150e" filled="f" stroked="t" strokeweight=".47332pt" strokecolor="#232323">
                <v:path arrowok="t"/>
              </v:shape>
            </v:group>
            <v:group style="position:absolute;left:3914;top:10152;width:341;height:2" coordorigin="3914,10152" coordsize="341,2">
              <v:shape style="position:absolute;left:3914;top:10152;width:341;height:2" coordorigin="3914,10152" coordsize="341,0" path="m3914,10152l4255,10152e" filled="f" stroked="t" strokeweight=".47332pt" strokecolor="#3F3F3F">
                <v:path arrowok="t"/>
              </v:shape>
            </v:group>
            <v:group style="position:absolute;left:4123;top:10152;width:2726;height:2" coordorigin="4123,10152" coordsize="2726,2">
              <v:shape style="position:absolute;left:4123;top:10152;width:2726;height:2" coordorigin="4123,10152" coordsize="2726,0" path="m4123,10152l6849,10152e" filled="f" stroked="t" strokeweight=".70998pt" strokecolor="#545454">
                <v:path arrowok="t"/>
              </v:shape>
            </v:group>
            <v:group style="position:absolute;left:6792;top:10150;width:246;height:2" coordorigin="6792,10150" coordsize="246,2">
              <v:shape style="position:absolute;left:6792;top:10150;width:246;height:2" coordorigin="6792,10150" coordsize="246,0" path="m6792,10150l7038,10150e" filled="f" stroked="t" strokeweight=".47332pt" strokecolor="#3B3B3B">
                <v:path arrowok="t"/>
              </v:shape>
            </v:group>
            <v:group style="position:absolute;left:6981;top:10150;width:4544;height:2" coordorigin="6981,10150" coordsize="4544,2">
              <v:shape style="position:absolute;left:6981;top:10150;width:4544;height:2" coordorigin="6981,10150" coordsize="4544,0" path="m6981,10150l11525,10150e" filled="f" stroked="t" strokeweight=".70998pt" strokecolor="#606060">
                <v:path arrowok="t"/>
              </v:shape>
            </v:group>
            <v:group style="position:absolute;left:2464;top:9806;width:2;height:2293" coordorigin="2464,9806" coordsize="2,2293">
              <v:shape style="position:absolute;left:2464;top:9806;width:2;height:2293" coordorigin="2464,9806" coordsize="0,2293" path="m2464,12100l2464,9806e" filled="f" stroked="t" strokeweight=".94664pt" strokecolor="#4F4F4F">
                <v:path arrowok="t"/>
              </v:shape>
            </v:group>
            <v:group style="position:absolute;left:435;top:10395;width:2996;height:2" coordorigin="435,10395" coordsize="2996,2">
              <v:shape style="position:absolute;left:435;top:10395;width:2996;height:2" coordorigin="435,10395" coordsize="2996,0" path="m435,10395l3432,10395e" filled="f" stroked="t" strokeweight=".70998pt" strokecolor="#545454">
                <v:path arrowok="t"/>
              </v:shape>
            </v:group>
            <v:group style="position:absolute;left:3375;top:10393;width:284;height:2" coordorigin="3375,10393" coordsize="284,2">
              <v:shape style="position:absolute;left:3375;top:10393;width:284;height:2" coordorigin="3375,10393" coordsize="284,0" path="m3375,10393l3659,10393e" filled="f" stroked="t" strokeweight=".47332pt" strokecolor="#3F3F3F">
                <v:path arrowok="t"/>
              </v:shape>
            </v:group>
            <v:group style="position:absolute;left:3602;top:10393;width:653;height:2" coordorigin="3602,10393" coordsize="653,2">
              <v:shape style="position:absolute;left:3602;top:10393;width:653;height:2" coordorigin="3602,10393" coordsize="653,0" path="m3602,10393l4255,10393e" filled="f" stroked="t" strokeweight=".94664pt" strokecolor="#646464">
                <v:path arrowok="t"/>
              </v:shape>
            </v:group>
            <v:group style="position:absolute;left:4198;top:10393;width:383;height:2" coordorigin="4198,10393" coordsize="383,2">
              <v:shape style="position:absolute;left:4198;top:10393;width:383;height:2" coordorigin="4198,10393" coordsize="383,0" path="m4198,10393l4582,10393e" filled="f" stroked="t" strokeweight=".47332pt" strokecolor="#343434">
                <v:path arrowok="t"/>
              </v:shape>
            </v:group>
            <v:group style="position:absolute;left:4525;top:10393;width:492;height:2" coordorigin="4525,10393" coordsize="492,2">
              <v:shape style="position:absolute;left:4525;top:10393;width:492;height:2" coordorigin="4525,10393" coordsize="492,0" path="m4525,10393l5017,10393e" filled="f" stroked="t" strokeweight=".94664pt" strokecolor="#575757">
                <v:path arrowok="t"/>
              </v:shape>
            </v:group>
            <v:group style="position:absolute;left:4960;top:10393;width:573;height:2" coordorigin="4960,10393" coordsize="573,2">
              <v:shape style="position:absolute;left:4960;top:10393;width:573;height:2" coordorigin="4960,10393" coordsize="573,0" path="m4960,10393l5533,10393e" filled="f" stroked="t" strokeweight=".47332pt" strokecolor="#3F3F3F">
                <v:path arrowok="t"/>
              </v:shape>
            </v:group>
            <v:group style="position:absolute;left:5476;top:10393;width:696;height:2" coordorigin="5476,10393" coordsize="696,2">
              <v:shape style="position:absolute;left:5476;top:10393;width:696;height:2" coordorigin="5476,10393" coordsize="696,0" path="m5476,10393l6172,10393e" filled="f" stroked="t" strokeweight=".70998pt" strokecolor="#575757">
                <v:path arrowok="t"/>
              </v:shape>
            </v:group>
            <v:group style="position:absolute;left:6115;top:10393;width:379;height:2" coordorigin="6115,10393" coordsize="379,2">
              <v:shape style="position:absolute;left:6115;top:10393;width:379;height:2" coordorigin="6115,10393" coordsize="379,0" path="m6115,10393l6494,10393e" filled="f" stroked="t" strokeweight=".47332pt" strokecolor="#2F2F2F">
                <v:path arrowok="t"/>
              </v:shape>
            </v:group>
            <v:group style="position:absolute;left:6437;top:10393;width:672;height:2" coordorigin="6437,10393" coordsize="672,2">
              <v:shape style="position:absolute;left:6437;top:10393;width:672;height:2" coordorigin="6437,10393" coordsize="672,0" path="m6437,10393l7109,10393e" filled="f" stroked="t" strokeweight=".70998pt" strokecolor="#5B5B5B">
                <v:path arrowok="t"/>
              </v:shape>
            </v:group>
            <v:group style="position:absolute;left:6981;top:10393;width:473;height:2" coordorigin="6981,10393" coordsize="473,2">
              <v:shape style="position:absolute;left:6981;top:10393;width:473;height:2" coordorigin="6981,10393" coordsize="473,0" path="m6981,10393l7455,10393e" filled="f" stroked="t" strokeweight=".47332pt" strokecolor="#484848">
                <v:path arrowok="t"/>
              </v:shape>
            </v:group>
            <v:group style="position:absolute;left:7398;top:10393;width:1799;height:2" coordorigin="7398,10393" coordsize="1799,2">
              <v:shape style="position:absolute;left:7398;top:10393;width:1799;height:2" coordorigin="7398,10393" coordsize="1799,0" path="m7398,10393l9197,10393e" filled="f" stroked="t" strokeweight=".70998pt" strokecolor="#5B5B5B">
                <v:path arrowok="t"/>
              </v:shape>
            </v:group>
            <v:group style="position:absolute;left:9140;top:10393;width:275;height:2" coordorigin="9140,10393" coordsize="275,2">
              <v:shape style="position:absolute;left:9140;top:10393;width:275;height:2" coordorigin="9140,10393" coordsize="275,0" path="m9140,10393l9414,10393e" filled="f" stroked="t" strokeweight=".47332pt" strokecolor="#383838">
                <v:path arrowok="t"/>
              </v:shape>
            </v:group>
            <v:group style="position:absolute;left:9358;top:10393;width:2173;height:2" coordorigin="9358,10393" coordsize="2173,2">
              <v:shape style="position:absolute;left:9358;top:10393;width:2173;height:2" coordorigin="9358,10393" coordsize="2173,0" path="m9358,10393l11530,10393e" filled="f" stroked="t" strokeweight=".70998pt" strokecolor="#575757">
                <v:path arrowok="t"/>
              </v:shape>
            </v:group>
            <v:group style="position:absolute;left:454;top:1068;width:2;height:577" coordorigin="454,1068" coordsize="2,577">
              <v:shape style="position:absolute;left:454;top:1068;width:2;height:577" coordorigin="454,1068" coordsize="0,577" path="m454,1645l454,1068e" filled="f" stroked="t" strokeweight=".70998pt" strokecolor="#484848">
                <v:path arrowok="t"/>
              </v:shape>
            </v:group>
            <v:group style="position:absolute;left:450;top:2055;width:2;height:310" coordorigin="450,2055" coordsize="2,310">
              <v:shape style="position:absolute;left:450;top:2055;width:2;height:310" coordorigin="450,2055" coordsize="0,310" path="m450,2365l450,2055e" filled="f" stroked="t" strokeweight=".47332pt" strokecolor="#484848">
                <v:path arrowok="t"/>
              </v:shape>
            </v:group>
            <v:group style="position:absolute;left:454;top:2293;width:2;height:305" coordorigin="454,2293" coordsize="2,305">
              <v:shape style="position:absolute;left:454;top:2293;width:2;height:305" coordorigin="454,2293" coordsize="0,305" path="m454,2598l454,2293e" filled="f" stroked="t" strokeweight=".70998pt" strokecolor="#3B3B3B">
                <v:path arrowok="t"/>
              </v:shape>
            </v:group>
            <v:group style="position:absolute;left:447;top:567;width:2;height:15604" coordorigin="447,567" coordsize="2,15604">
              <v:shape style="position:absolute;left:447;top:567;width:2;height:15604" coordorigin="447,567" coordsize="0,15604" path="m447,16171l447,567e" filled="f" stroked="t" strokeweight=".70998pt" strokecolor="#4F4F4F">
                <v:path arrowok="t"/>
              </v:shape>
            </v:group>
            <v:group style="position:absolute;left:715;top:10884;width:3588;height:2" coordorigin="715,10884" coordsize="3588,2">
              <v:shape style="position:absolute;left:715;top:10884;width:3588;height:2" coordorigin="715,10884" coordsize="3588,0" path="m715,10884l4302,10884e" filled="f" stroked="t" strokeweight=".70998pt" strokecolor="#545454">
                <v:path arrowok="t"/>
              </v:shape>
            </v:group>
            <v:group style="position:absolute;left:4198;top:10879;width:383;height:2" coordorigin="4198,10879" coordsize="383,2">
              <v:shape style="position:absolute;left:4198;top:10879;width:383;height:2" coordorigin="4198,10879" coordsize="383,0" path="m4198,10879l4582,10879e" filled="f" stroked="t" strokeweight=".47332pt" strokecolor="#444444">
                <v:path arrowok="t"/>
              </v:shape>
            </v:group>
            <v:group style="position:absolute;left:4525;top:10879;width:7000;height:2" coordorigin="4525,10879" coordsize="7000,2">
              <v:shape style="position:absolute;left:4525;top:10879;width:7000;height:2" coordorigin="4525,10879" coordsize="7000,0" path="m4525,10879l11525,10879e" filled="f" stroked="t" strokeweight=".70998pt" strokecolor="#5B5B5B">
                <v:path arrowok="t"/>
              </v:shape>
            </v:group>
            <v:group style="position:absolute;left:6115;top:10879;width:379;height:2" coordorigin="6115,10879" coordsize="379,2">
              <v:shape style="position:absolute;left:6115;top:10879;width:379;height:2" coordorigin="6115,10879" coordsize="379,0" path="m6115,10879l6494,10879e" filled="f" stroked="t" strokeweight=".47332pt" strokecolor="#3B3B3B">
                <v:path arrowok="t"/>
              </v:shape>
            </v:group>
            <v:group style="position:absolute;left:6981;top:10879;width:473;height:2" coordorigin="6981,10879" coordsize="473,2">
              <v:shape style="position:absolute;left:6981;top:10879;width:473;height:2" coordorigin="6981,10879" coordsize="473,0" path="m6981,10879l7455,10879e" filled="f" stroked="t" strokeweight=".47332pt" strokecolor="#4B4B4B">
                <v:path arrowok="t"/>
              </v:shape>
            </v:group>
            <v:group style="position:absolute;left:9140;top:10879;width:275;height:2" coordorigin="9140,10879" coordsize="275,2">
              <v:shape style="position:absolute;left:9140;top:10879;width:275;height:2" coordorigin="9140,10879" coordsize="275,0" path="m9140,10879l9414,10879e" filled="f" stroked="t" strokeweight=".47332pt" strokecolor="#343434">
                <v:path arrowok="t"/>
              </v:shape>
            </v:group>
            <v:group style="position:absolute;left:435;top:11122;width:3820;height:2" coordorigin="435,11122" coordsize="3820,2">
              <v:shape style="position:absolute;left:435;top:11122;width:3820;height:2" coordorigin="435,11122" coordsize="3820,0" path="m435,11122l4255,11122e" filled="f" stroked="t" strokeweight=".70998pt" strokecolor="#5B5B5B">
                <v:path arrowok="t"/>
              </v:shape>
            </v:group>
            <v:group style="position:absolute;left:445;top:10836;width:2;height:5335" coordorigin="445,10836" coordsize="2,5335">
              <v:shape style="position:absolute;left:445;top:10836;width:2;height:5335" coordorigin="445,10836" coordsize="0,5335" path="m445,16171l445,10836e" filled="f" stroked="t" strokeweight=".70998pt" strokecolor="#4B4B4B">
                <v:path arrowok="t"/>
              </v:shape>
            </v:group>
            <v:group style="position:absolute;left:4198;top:11117;width:383;height:2" coordorigin="4198,11117" coordsize="383,2">
              <v:shape style="position:absolute;left:4198;top:11117;width:383;height:2" coordorigin="4198,11117" coordsize="383,0" path="m4198,11117l4582,11117e" filled="f" stroked="t" strokeweight=".47332pt" strokecolor="#4B4B4B">
                <v:path arrowok="t"/>
              </v:shape>
            </v:group>
            <v:group style="position:absolute;left:4525;top:11117;width:7005;height:2" coordorigin="4525,11117" coordsize="7005,2">
              <v:shape style="position:absolute;left:4525;top:11117;width:7005;height:2" coordorigin="4525,11117" coordsize="7005,0" path="m4525,11117l11530,11117e" filled="f" stroked="t" strokeweight=".70998pt" strokecolor="#606060">
                <v:path arrowok="t"/>
              </v:shape>
            </v:group>
            <v:group style="position:absolute;left:9140;top:11117;width:275;height:2" coordorigin="9140,11117" coordsize="275,2">
              <v:shape style="position:absolute;left:9140;top:11117;width:275;height:2" coordorigin="9140,11117" coordsize="275,0" path="m9140,11117l9414,11117e" filled="f" stroked="t" strokeweight=".47332pt" strokecolor="#383838">
                <v:path arrowok="t"/>
              </v:shape>
            </v:group>
            <v:group style="position:absolute;left:435;top:11365;width:123;height:2" coordorigin="435,11365" coordsize="123,2">
              <v:shape style="position:absolute;left:435;top:11365;width:123;height:2" coordorigin="435,11365" coordsize="123,0" path="m435,11365l559,11365e" filled="f" stroked="t" strokeweight=".47332pt" strokecolor="#383838">
                <v:path arrowok="t"/>
              </v:shape>
            </v:group>
            <v:group style="position:absolute;left:1150;top:11117;width:2;height:243" coordorigin="1150,11117" coordsize="2,243">
              <v:shape style="position:absolute;left:1150;top:11117;width:2;height:243" coordorigin="1150,11117" coordsize="0,243" path="m1150,11361l1150,11117e" filled="f" stroked="t" strokeweight=".23666pt" strokecolor="#4B4B4B">
                <v:path arrowok="t"/>
              </v:shape>
            </v:group>
            <v:group style="position:absolute;left:1803;top:11117;width:2;height:725" coordorigin="1803,11117" coordsize="2,725">
              <v:shape style="position:absolute;left:1803;top:11117;width:2;height:725" coordorigin="1803,11117" coordsize="0,725" path="m1803,11842l1803,11117e" filled="f" stroked="t" strokeweight=".47332pt" strokecolor="#484848">
                <v:path arrowok="t"/>
              </v:shape>
            </v:group>
            <v:group style="position:absolute;left:502;top:11363;width:6073;height:2" coordorigin="502,11363" coordsize="6073,2">
              <v:shape style="position:absolute;left:502;top:11363;width:6073;height:2" coordorigin="502,11363" coordsize="6073,0" path="m502,11363l6574,11363e" filled="f" stroked="t" strokeweight=".70998pt" strokecolor="#5B5B5B">
                <v:path arrowok="t"/>
              </v:shape>
            </v:group>
            <v:group style="position:absolute;left:6437;top:11361;width:601;height:2" coordorigin="6437,11361" coordsize="601,2">
              <v:shape style="position:absolute;left:6437;top:11361;width:601;height:2" coordorigin="6437,11361" coordsize="601,0" path="m6437,11361l7038,11361e" filled="f" stroked="t" strokeweight=".47332pt" strokecolor="#4F4F4F">
                <v:path arrowok="t"/>
              </v:shape>
            </v:group>
            <v:group style="position:absolute;left:6981;top:11361;width:4549;height:2" coordorigin="6981,11361" coordsize="4549,2">
              <v:shape style="position:absolute;left:6981;top:11361;width:4549;height:2" coordorigin="6981,11361" coordsize="4549,0" path="m6981,11361l11530,11361e" filled="f" stroked="t" strokeweight=".70998pt" strokecolor="#606060">
                <v:path arrowok="t"/>
              </v:shape>
            </v:group>
            <v:group style="position:absolute;left:7431;top:11113;width:2;height:758" coordorigin="7431,11113" coordsize="2,758">
              <v:shape style="position:absolute;left:7431;top:11113;width:2;height:758" coordorigin="7431,11113" coordsize="0,758" path="m7431,11871l7431,11113e" filled="f" stroked="t" strokeweight=".70998pt" strokecolor="#4F4F4F">
                <v:path arrowok="t"/>
              </v:shape>
            </v:group>
            <v:group style="position:absolute;left:1150;top:11346;width:2;height:496" coordorigin="1150,11346" coordsize="2,496">
              <v:shape style="position:absolute;left:1150;top:11346;width:2;height:496" coordorigin="1150,11346" coordsize="0,496" path="m1150,11842l1150,11346e" filled="f" stroked="t" strokeweight=".23666pt" strokecolor="#6B6B6B">
                <v:path arrowok="t"/>
              </v:shape>
            </v:group>
            <v:group style="position:absolute;left:1806;top:11318;width:2;height:1759" coordorigin="1806,11318" coordsize="2,1759">
              <v:shape style="position:absolute;left:1806;top:11318;width:2;height:1759" coordorigin="1806,11318" coordsize="0,1759" path="m1806,13077l1806,11318e" filled="f" stroked="t" strokeweight=".94664pt" strokecolor="#4F4F4F">
                <v:path arrowok="t"/>
              </v:shape>
            </v:group>
            <v:group style="position:absolute;left:1150;top:11842;width:2;height:1545" coordorigin="1150,11842" coordsize="2,1545">
              <v:shape style="position:absolute;left:1150;top:11842;width:2;height:1545" coordorigin="1150,11842" coordsize="0,1545" path="m1150,13387l1150,11842e" filled="f" stroked="t" strokeweight=".23666pt" strokecolor="#000000">
                <v:path arrowok="t"/>
              </v:shape>
            </v:group>
            <v:group style="position:absolute;left:7431;top:11814;width:2;height:286" coordorigin="7431,11814" coordsize="2,286">
              <v:shape style="position:absolute;left:7431;top:11814;width:2;height:286" coordorigin="7431,11814" coordsize="0,286" path="m7431,12100l7431,11814e" filled="f" stroked="t" strokeweight=".47332pt" strokecolor="#3B3B3B">
                <v:path arrowok="t"/>
              </v:shape>
            </v:group>
            <v:group style="position:absolute;left:2466;top:12042;width:2;height:386" coordorigin="2466,12042" coordsize="2,386">
              <v:shape style="position:absolute;left:2466;top:12042;width:2;height:386" coordorigin="2466,12042" coordsize="0,386" path="m2466,12429l2466,12042e" filled="f" stroked="t" strokeweight=".47332pt" strokecolor="#2B2B2B">
                <v:path arrowok="t"/>
              </v:shape>
            </v:group>
            <v:group style="position:absolute;left:7431;top:12023;width:2;height:791" coordorigin="7431,12023" coordsize="2,791">
              <v:shape style="position:absolute;left:7431;top:12023;width:2;height:791" coordorigin="7431,12023" coordsize="0,791" path="m7431,12815l7431,12023e" filled="f" stroked="t" strokeweight=".70998pt" strokecolor="#4B4B4B">
                <v:path arrowok="t"/>
              </v:shape>
            </v:group>
            <v:group style="position:absolute;left:7431;top:12757;width:2;height:167" coordorigin="7431,12757" coordsize="2,167">
              <v:shape style="position:absolute;left:7431;top:12757;width:2;height:167" coordorigin="7431,12757" coordsize="0,167" path="m7431,12924l7431,12757e" filled="f" stroked="t" strokeweight=".47332pt" strokecolor="#232323">
                <v:path arrowok="t"/>
              </v:shape>
            </v:group>
            <v:group style="position:absolute;left:2464;top:12371;width:2;height:706" coordorigin="2464,12371" coordsize="2,706">
              <v:shape style="position:absolute;left:2464;top:12371;width:2;height:706" coordorigin="2464,12371" coordsize="0,706" path="m2464,13077l2464,12371e" filled="f" stroked="t" strokeweight=".94664pt" strokecolor="#5B5B5B">
                <v:path arrowok="t"/>
              </v:shape>
            </v:group>
            <v:group style="position:absolute;left:7436;top:12867;width:2;height:3280" coordorigin="7436,12867" coordsize="2,3280">
              <v:shape style="position:absolute;left:7436;top:12867;width:2;height:3280" coordorigin="7436,12867" coordsize="0,3280" path="m7436,16147l7436,12867e" filled="f" stroked="t" strokeweight=".70998pt" strokecolor="#575757">
                <v:path arrowok="t"/>
              </v:shape>
            </v:group>
            <v:group style="position:absolute;left:11525;top:12839;width:2;height:396" coordorigin="11525,12839" coordsize="2,396">
              <v:shape style="position:absolute;left:11525;top:12839;width:2;height:396" coordorigin="11525,12839" coordsize="0,396" path="m11525,13234l11525,12839e" filled="f" stroked="t" strokeweight=".94664pt" strokecolor="#676B67">
                <v:path arrowok="t"/>
              </v:shape>
            </v:group>
            <v:group style="position:absolute;left:1803;top:13020;width:2;height:248" coordorigin="1803,13020" coordsize="2,248">
              <v:shape style="position:absolute;left:1803;top:13020;width:2;height:248" coordorigin="1803,13020" coordsize="0,248" path="m1803,13268l1803,13020e" filled="f" stroked="t" strokeweight=".47332pt" strokecolor="#1C1C1C">
                <v:path arrowok="t"/>
              </v:shape>
            </v:group>
            <v:group style="position:absolute;left:2466;top:13020;width:2;height:396" coordorigin="2466,13020" coordsize="2,396">
              <v:shape style="position:absolute;left:2466;top:13020;width:2;height:396" coordorigin="2466,13020" coordsize="0,396" path="m2466,13415l2466,13020e" filled="f" stroked="t" strokeweight=".47332pt" strokecolor="#2B2B2B">
                <v:path arrowok="t"/>
              </v:shape>
            </v:group>
            <v:group style="position:absolute;left:7857;top:13239;width:3654;height:2" coordorigin="7857,13239" coordsize="3654,2">
              <v:shape style="position:absolute;left:7857;top:13239;width:3654;height:2" coordorigin="7857,13239" coordsize="3654,0" path="m7857,13239l11511,13239e" filled="f" stroked="t" strokeweight="1.41996pt" strokecolor="#576070">
                <v:path arrowok="t"/>
              </v:shape>
            </v:group>
            <v:group style="position:absolute;left:11525;top:13196;width:2;height:329" coordorigin="11525,13196" coordsize="2,329">
              <v:shape style="position:absolute;left:11525;top:13196;width:2;height:329" coordorigin="11525,13196" coordsize="0,329" path="m11525,13525l11525,13196e" filled="f" stroked="t" strokeweight=".47332pt" strokecolor="#383838">
                <v:path arrowok="t"/>
              </v:shape>
            </v:group>
            <v:group style="position:absolute;left:440;top:13465;width:118;height:2" coordorigin="440,13465" coordsize="118,2">
              <v:shape style="position:absolute;left:440;top:13465;width:118;height:2" coordorigin="440,13465" coordsize="118,0" path="m440,13465l559,13465e" filled="f" stroked="t" strokeweight=".23666pt" strokecolor="#747474">
                <v:path arrowok="t"/>
              </v:shape>
            </v:group>
            <v:group style="position:absolute;left:530;top:13496;width:625;height:2" coordorigin="530,13496" coordsize="625,2">
              <v:shape style="position:absolute;left:530;top:13496;width:625;height:2" coordorigin="530,13496" coordsize="625,0" path="m530,13496l1155,13496e" filled="f" stroked="t" strokeweight=".23666pt" strokecolor="#000000">
                <v:path arrowok="t"/>
              </v:shape>
            </v:group>
            <v:group style="position:absolute;left:1150;top:13387;width:2;height:114" coordorigin="1150,13387" coordsize="2,114">
              <v:shape style="position:absolute;left:1150;top:13387;width:2;height:114" coordorigin="1150,13387" coordsize="0,114" path="m1150,13501l1150,13387e" filled="f" stroked="t" strokeweight=".23666pt" strokecolor="#6B6B6B">
                <v:path arrowok="t"/>
              </v:shape>
            </v:group>
            <v:group style="position:absolute;left:1150;top:13496;width:1311;height:2" coordorigin="1150,13496" coordsize="1311,2">
              <v:shape style="position:absolute;left:1150;top:13496;width:1311;height:2" coordorigin="1150,13496" coordsize="1311,0" path="m1150,13496l2461,13496e" filled="f" stroked="t" strokeweight=".23666pt" strokecolor="#5B5B5B">
                <v:path arrowok="t"/>
              </v:shape>
            </v:group>
            <v:group style="position:absolute;left:1806;top:13210;width:2;height:1130" coordorigin="1806,13210" coordsize="2,1130">
              <v:shape style="position:absolute;left:1806;top:13210;width:2;height:1130" coordorigin="1806,13210" coordsize="0,1130" path="m1806,14340l1806,13210e" filled="f" stroked="t" strokeweight=".70998pt" strokecolor="#484848">
                <v:path arrowok="t"/>
              </v:shape>
            </v:group>
            <v:group style="position:absolute;left:2468;top:13358;width:2;height:2803" coordorigin="2468,13358" coordsize="2,2803">
              <v:shape style="position:absolute;left:2468;top:13358;width:2;height:2803" coordorigin="2468,13358" coordsize="0,2803" path="m2468,16161l2468,13358e" filled="f" stroked="t" strokeweight=".70998pt" strokecolor="#4B4B4B">
                <v:path arrowok="t"/>
              </v:shape>
            </v:group>
            <v:group style="position:absolute;left:7433;top:13358;width:2;height:167" coordorigin="7433,13358" coordsize="2,167">
              <v:shape style="position:absolute;left:7433;top:13358;width:2;height:167" coordorigin="7433,13358" coordsize="0,167" path="m7433,13525l7433,13358e" filled="f" stroked="t" strokeweight=".70998pt" strokecolor="#484848">
                <v:path arrowok="t"/>
              </v:shape>
            </v:group>
            <v:group style="position:absolute;left:445;top:13468;width:2;height:381" coordorigin="445,13468" coordsize="2,381">
              <v:shape style="position:absolute;left:445;top:13468;width:2;height:381" coordorigin="445,13468" coordsize="0,381" path="m445,13849l445,13468e" filled="f" stroked="t" strokeweight=".47332pt" strokecolor="#282828">
                <v:path arrowok="t"/>
              </v:shape>
            </v:group>
            <v:group style="position:absolute;left:1150;top:13496;width:2;height:2636" coordorigin="1150,13496" coordsize="2,2636">
              <v:shape style="position:absolute;left:1150;top:13496;width:2;height:2636" coordorigin="1150,13496" coordsize="0,2636" path="m1150,16133l1150,13496e" filled="f" stroked="t" strokeweight=".23666pt" strokecolor="#000000">
                <v:path arrowok="t"/>
              </v:shape>
            </v:group>
            <v:group style="position:absolute;left:2447;top:15117;width:1344;height:2" coordorigin="2447,15117" coordsize="1344,2">
              <v:shape style="position:absolute;left:2447;top:15117;width:1344;height:2" coordorigin="2447,15117" coordsize="1344,0" path="m2447,15117l3791,15117e" filled="f" stroked="t" strokeweight=".23666pt" strokecolor="#181818">
                <v:path arrowok="t"/>
              </v:shape>
            </v:group>
            <v:group style="position:absolute;left:1803;top:13983;width:2;height:110" coordorigin="1803,13983" coordsize="2,110">
              <v:shape style="position:absolute;left:1803;top:13983;width:2;height:110" coordorigin="1803,13983" coordsize="0,110" path="m1803,14092l1803,13983e" filled="f" stroked="t" strokeweight=".47332pt" strokecolor="#383838">
                <v:path arrowok="t"/>
              </v:shape>
            </v:group>
            <v:group style="position:absolute;left:2466;top:13983;width:2;height:110" coordorigin="2466,13983" coordsize="2,110">
              <v:shape style="position:absolute;left:2466;top:13983;width:2;height:110" coordorigin="2466,13983" coordsize="0,110" path="m2466,14092l2466,13983e" filled="f" stroked="t" strokeweight=".47332pt" strokecolor="#1F1F1F">
                <v:path arrowok="t"/>
              </v:shape>
            </v:group>
            <v:group style="position:absolute;left:7433;top:13983;width:2;height:129" coordorigin="7433,13983" coordsize="2,129">
              <v:shape style="position:absolute;left:7433;top:13983;width:2;height:129" coordorigin="7433,13983" coordsize="0,129" path="m7433,14111l7433,13983e" filled="f" stroked="t" strokeweight="1.1833pt" strokecolor="#707070">
                <v:path arrowok="t"/>
              </v:shape>
            </v:group>
            <v:group style="position:absolute;left:11525;top:13535;width:2;height:806" coordorigin="11525,13535" coordsize="2,806">
              <v:shape style="position:absolute;left:11525;top:13535;width:2;height:806" coordorigin="11525,13535" coordsize="0,806" path="m11525,14340l11525,13535e" filled="f" stroked="t" strokeweight=".47332pt" strokecolor="#575757">
                <v:path arrowok="t"/>
              </v:shape>
            </v:group>
            <v:group style="position:absolute;left:1806;top:14264;width:2;height:319" coordorigin="1806,14264" coordsize="2,319">
              <v:shape style="position:absolute;left:1806;top:14264;width:2;height:319" coordorigin="1806,14264" coordsize="0,319" path="m1806,14583l1806,14264e" filled="f" stroked="t" strokeweight=".94664pt" strokecolor="#5B5B5B">
                <v:path arrowok="t"/>
              </v:shape>
            </v:group>
            <v:group style="position:absolute;left:3763;top:14564;width:208;height:2" coordorigin="3763,14564" coordsize="208,2">
              <v:shape style="position:absolute;left:3763;top:14564;width:208;height:2" coordorigin="3763,14564" coordsize="208,0" path="m3763,14564l3971,14564e" filled="f" stroked="t" strokeweight="2.12994pt" strokecolor="#444F90">
                <v:path arrowok="t"/>
              </v:shape>
            </v:group>
            <v:group style="position:absolute;left:445;top:14526;width:2;height:272" coordorigin="445,14526" coordsize="2,272">
              <v:shape style="position:absolute;left:445;top:14526;width:2;height:272" coordorigin="445,14526" coordsize="0,272" path="m445,14798l445,14526e" filled="f" stroked="t" strokeweight=".47332pt" strokecolor="#232323">
                <v:path arrowok="t"/>
              </v:shape>
            </v:group>
            <v:group style="position:absolute;left:1808;top:14526;width:2;height:272" coordorigin="1808,14526" coordsize="2,272">
              <v:shape style="position:absolute;left:1808;top:14526;width:2;height:272" coordorigin="1808,14526" coordsize="0,272" path="m1808,14798l1808,14526e" filled="f" stroked="t" strokeweight=".47332pt" strokecolor="#2F2F2F">
                <v:path arrowok="t"/>
              </v:shape>
            </v:group>
            <v:group style="position:absolute;left:1808;top:14741;width:2;height:1425" coordorigin="1808,14741" coordsize="2,1425">
              <v:shape style="position:absolute;left:1808;top:14741;width:2;height:1425" coordorigin="1808,14741" coordsize="0,1425" path="m1808,16166l1808,14741e" filled="f" stroked="t" strokeweight=".70998pt" strokecolor="#4B4B4B">
                <v:path arrowok="t"/>
              </v:shape>
            </v:group>
            <v:group style="position:absolute;left:435;top:16157;width:123;height:2" coordorigin="435,16157" coordsize="123,2">
              <v:shape style="position:absolute;left:435;top:16157;width:123;height:2" coordorigin="435,16157" coordsize="123,0" path="m435,16157l559,16157e" filled="f" stroked="t" strokeweight=".47332pt" strokecolor="#4B4B4B">
                <v:path arrowok="t"/>
              </v:shape>
            </v:group>
            <v:group style="position:absolute;left:502;top:16154;width:682;height:2" coordorigin="502,16154" coordsize="682,2">
              <v:shape style="position:absolute;left:502;top:16154;width:682;height:2" coordorigin="502,16154" coordsize="682,0" path="m502,16154l1183,16154e" filled="f" stroked="t" strokeweight=".70998pt" strokecolor="#676767">
                <v:path arrowok="t"/>
              </v:shape>
            </v:group>
            <v:group style="position:absolute;left:1070;top:16147;width:4089;height:2" coordorigin="1070,16147" coordsize="4089,2">
              <v:shape style="position:absolute;left:1070;top:16147;width:4089;height:2" coordorigin="1070,16147" coordsize="4089,0" path="m1070,16147l5159,16147e" filled="f" stroked="t" strokeweight=".94664pt" strokecolor="#676767">
                <v:path arrowok="t"/>
              </v:shape>
            </v:group>
            <v:group style="position:absolute;left:4960;top:16145;width:573;height:2" coordorigin="4960,16145" coordsize="573,2">
              <v:shape style="position:absolute;left:4960;top:16145;width:573;height:2" coordorigin="4960,16145" coordsize="573,0" path="m4960,16145l5533,16145e" filled="f" stroked="t" strokeweight=".47332pt" strokecolor="#575757">
                <v:path arrowok="t"/>
              </v:shape>
            </v:group>
            <v:group style="position:absolute;left:6792;top:16138;width:246;height:2" coordorigin="6792,16138" coordsize="246,2">
              <v:shape style="position:absolute;left:6792;top:16138;width:246;height:2" coordorigin="6792,16138" coordsize="246,0" path="m6792,16138l7038,16138e" filled="f" stroked="t" strokeweight=".47332pt" strokecolor="#3F3F3F">
                <v:path arrowok="t"/>
              </v:shape>
            </v:group>
            <v:group style="position:absolute;left:7393;top:16138;width:492;height:2" coordorigin="7393,16138" coordsize="492,2">
              <v:shape style="position:absolute;left:7393;top:16138;width:492;height:2" coordorigin="7393,16138" coordsize="492,0" path="m7393,16138l7886,16138e" filled="f" stroked="t" strokeweight=".47332pt" strokecolor="#484848">
                <v:path arrowok="t"/>
              </v:shape>
            </v:group>
            <v:group style="position:absolute;left:5476;top:16138;width:6058;height:2" coordorigin="5476,16138" coordsize="6058,2">
              <v:shape style="position:absolute;left:5476;top:16138;width:6058;height:2" coordorigin="5476,16138" coordsize="6058,0" path="m5476,16138l11535,16138e" filled="f" stroked="t" strokeweight=".70998pt" strokecolor="#5B5B5B">
                <v:path arrowok="t"/>
              </v:shape>
            </v:group>
            <v:group style="position:absolute;left:11530;top:2555;width:2;height:13587" coordorigin="11530,2555" coordsize="2,13587">
              <v:shape style="position:absolute;left:11530;top:2555;width:2;height:13587" coordorigin="11530,2555" coordsize="0,13587" path="m11530,16142l11530,2555e" filled="f" stroked="t" strokeweight=".70998pt" strokecolor="#575757">
                <v:path arrowok="t"/>
              </v:shape>
            </v:group>
            <v:group style="position:absolute;left:9871;top:1175;width:2;height:109" coordorigin="9871,1175" coordsize="2,109">
              <v:shape style="position:absolute;left:9871;top:1175;width:2;height:109" coordorigin="9871,1175" coordsize="0,109" path="m9871,1285l9871,1175e" filled="f" stroked="t" strokeweight="2.1016pt" strokecolor="#EDEDED">
                <v:path arrowok="t"/>
              </v:shape>
            </v:group>
            <v:group style="position:absolute;left:9395;top:12578;width:2;height:516" coordorigin="9395,12578" coordsize="2,516">
              <v:shape style="position:absolute;left:9395;top:12578;width:2;height:516" coordorigin="9395,12578" coordsize="0,516" path="m9395,13094l9395,12578e" filled="f" stroked="t" strokeweight="2.13775pt" strokecolor="#EDEDED">
                <v:path arrowok="t"/>
              </v:shape>
            </v:group>
            <v:group style="position:absolute;left:9052;top:12875;width:2;height:177" coordorigin="9052,12875" coordsize="2,177">
              <v:shape style="position:absolute;left:9052;top:12875;width:2;height:177" coordorigin="9052,12875" coordsize="0,177" path="m9052,13052l9052,12875e" filled="f" stroked="t" strokeweight="3.37691pt" strokecolor="#EDEDED">
                <v:path arrowok="t"/>
              </v:shape>
            </v:group>
            <v:group style="position:absolute;left:9779;top:13338;width:2;height:246" coordorigin="9779,13338" coordsize="2,246">
              <v:shape style="position:absolute;left:9779;top:13338;width:2;height:246" coordorigin="9779,13338" coordsize="0,246" path="m9779,13583l9779,13338e" filled="f" stroked="t" strokeweight="1.8955pt" strokecolor="#EDEDED">
                <v:path arrowok="t"/>
              </v:shape>
            </v:group>
            <v:group style="position:absolute;left:9696;top:13725;width:2;height:314" coordorigin="9696,13725" coordsize="2,314">
              <v:shape style="position:absolute;left:9696;top:13725;width:2;height:314" coordorigin="9696,13725" coordsize="0,314" path="m9696,14038l9696,13725e" filled="f" stroked="t" strokeweight="3.381065pt" strokecolor="#EDEDED">
                <v:path arrowok="t"/>
              </v:shape>
            </v:group>
            <v:group style="position:absolute;left:10116;top:13997;width:40;height:67" coordorigin="10116,13997" coordsize="40,67">
              <v:shape style="position:absolute;left:10116;top:13997;width:40;height:67" coordorigin="10116,13997" coordsize="40,67" path="m10116,14031l10156,14031e" filled="f" stroked="t" strokeweight="3.465479pt" strokecolor="#EDEDED">
                <v:path arrowok="t"/>
              </v:shape>
            </v:group>
            <v:group style="position:absolute;left:9734;top:14244;width:2;height:200" coordorigin="9734,14244" coordsize="2,200">
              <v:shape style="position:absolute;left:9734;top:14244;width:2;height:200" coordorigin="9734,14244" coordsize="0,200" path="m9734,14443l9734,14244e" filled="f" stroked="t" strokeweight="2.12125pt" strokecolor="#EDEDED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303" w:lineRule="exact"/>
        <w:ind w:left="144" w:right="-20"/>
        <w:jc w:val="left"/>
        <w:tabs>
          <w:tab w:pos="364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position w:val="-3"/>
        </w:rPr>
        <w:t>RÖSE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Hikmet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5"/>
        </w:rPr>
        <w:t>KEDİKLİ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left="5165" w:right="55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47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-11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7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240"/>
        </w:sectPr>
      </w:pPr>
      <w:rPr/>
    </w:p>
    <w:p>
      <w:pPr>
        <w:spacing w:before="0" w:after="0" w:line="640" w:lineRule="exact"/>
        <w:ind w:left="871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6"/>
          <w:szCs w:val="86"/>
          <w:color w:val="232323"/>
          <w:spacing w:val="0"/>
          <w:w w:val="170"/>
          <w:b/>
          <w:bCs/>
          <w:i/>
          <w:position w:val="-28"/>
        </w:rPr>
        <w:t>l</w:t>
      </w:r>
      <w:r>
        <w:rPr>
          <w:rFonts w:ascii="Arial" w:hAnsi="Arial" w:cs="Arial" w:eastAsia="Arial"/>
          <w:sz w:val="86"/>
          <w:szCs w:val="86"/>
          <w:color w:val="232323"/>
          <w:spacing w:val="0"/>
          <w:w w:val="100"/>
          <w:b/>
          <w:bCs/>
          <w:i/>
          <w:position w:val="-28"/>
        </w:rPr>
        <w:tab/>
      </w:r>
      <w:r>
        <w:rPr>
          <w:rFonts w:ascii="Arial" w:hAnsi="Arial" w:cs="Arial" w:eastAsia="Arial"/>
          <w:sz w:val="86"/>
          <w:szCs w:val="86"/>
          <w:color w:val="232323"/>
          <w:spacing w:val="0"/>
          <w:w w:val="100"/>
          <w:b/>
          <w:bCs/>
          <w:i/>
          <w:position w:val="-2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180" w:right="0"/>
        </w:sectPr>
      </w:pPr>
      <w:rPr/>
    </w:p>
    <w:p>
      <w:pPr>
        <w:spacing w:before="88" w:after="0" w:line="177" w:lineRule="exact"/>
        <w:ind w:left="8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ızMIR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20"/>
        <w:jc w:val="left"/>
        <w:tabs>
          <w:tab w:pos="62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3"/>
          <w:position w:val="4"/>
        </w:rPr>
        <w:t>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36"/>
          <w:position w:val="4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26"/>
          <w:position w:val="-2"/>
        </w:rPr>
        <w:t>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0"/>
          <w:cols w:num="2" w:equalWidth="0">
            <w:col w:w="1313" w:space="2465"/>
            <w:col w:w="7962"/>
          </w:cols>
        </w:sectPr>
      </w:pPr>
      <w:rPr/>
    </w:p>
    <w:p>
      <w:pPr>
        <w:spacing w:before="0" w:after="0" w:line="177" w:lineRule="exact"/>
        <w:ind w:left="592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-3"/>
        </w:rPr>
        <w:t>BÜYÜK</w:t>
      </w:r>
      <w:r>
        <w:rPr>
          <w:rFonts w:ascii="Arial" w:hAnsi="Arial" w:cs="Arial" w:eastAsia="Arial"/>
          <w:sz w:val="16"/>
          <w:szCs w:val="16"/>
          <w:color w:val="232323"/>
          <w:spacing w:val="19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-3"/>
        </w:rPr>
        <w:t>EHIR</w:t>
      </w:r>
      <w:r>
        <w:rPr>
          <w:rFonts w:ascii="Arial" w:hAnsi="Arial" w:cs="Arial" w:eastAsia="Arial"/>
          <w:sz w:val="16"/>
          <w:szCs w:val="16"/>
          <w:color w:val="232323"/>
          <w:spacing w:val="-33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63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  <w:position w:val="9"/>
        </w:rPr>
        <w:t>BELE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  <w:position w:val="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8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9"/>
        </w:rPr>
        <w:t>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7" w:lineRule="auto"/>
        <w:ind w:left="137" w:right="2974" w:firstLine="-24"/>
        <w:jc w:val="left"/>
        <w:tabs>
          <w:tab w:pos="1460" w:val="left"/>
          <w:tab w:pos="3140" w:val="left"/>
          <w:tab w:pos="450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4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>4</w:t>
      </w:r>
      <w:r>
        <w:rPr>
          <w:rFonts w:ascii="Arial" w:hAnsi="Arial" w:cs="Arial" w:eastAsia="Arial"/>
          <w:sz w:val="18"/>
          <w:szCs w:val="18"/>
          <w:color w:val="343434"/>
          <w:spacing w:val="-4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05:00&gt;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9"/>
          <w:position w:val="0"/>
        </w:rPr>
        <w:t>oo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9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575757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3220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12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3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7" w:right="-20"/>
        <w:jc w:val="left"/>
        <w:tabs>
          <w:tab w:pos="1460" w:val="left"/>
          <w:tab w:pos="40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Tedbirsizli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174" w:lineRule="auto"/>
        <w:ind w:left="3646" w:right="3639" w:firstLine="-3509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598572pt;margin-top:15.922566pt;width:83.057692pt;height:26pt;mso-position-horizontal-relative:page;mso-position-vertical-relative:paragraph;z-index:-1734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16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i.se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6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3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5493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56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9C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55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0"/>
        </w:rPr>
        <w:t>05:20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42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5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6"/>
          <w:w w:val="114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209" w:right="-20"/>
        <w:jc w:val="left"/>
        <w:tabs>
          <w:tab w:pos="47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05:01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05:06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3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3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603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42" w:right="-20"/>
        <w:jc w:val="left"/>
        <w:tabs>
          <w:tab w:pos="4700" w:val="left"/>
          <w:tab w:pos="7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8"/>
          <w:position w:val="-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4682" w:right="4259"/>
        <w:jc w:val="center"/>
        <w:tabs>
          <w:tab w:pos="71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80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36" w:after="0" w:line="200" w:lineRule="auto"/>
        <w:ind w:left="2169" w:right="4226" w:firstLine="2533"/>
        <w:jc w:val="left"/>
        <w:tabs>
          <w:tab w:pos="4700" w:val="left"/>
          <w:tab w:pos="72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80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0" w:after="0" w:line="245" w:lineRule="auto"/>
        <w:ind w:left="2169" w:right="2833" w:firstLine="-2027"/>
        <w:jc w:val="left"/>
        <w:tabs>
          <w:tab w:pos="60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3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6"/>
          <w:position w:val="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Yardı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5" w:lineRule="auto"/>
        <w:ind w:left="151" w:right="2961" w:firstLine="-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16" w:right="42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7" w:lineRule="exact"/>
        <w:ind w:left="187" w:right="-20"/>
        <w:jc w:val="left"/>
        <w:tabs>
          <w:tab w:pos="4680" w:val="left"/>
          <w:tab w:pos="660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687347pt;margin-top:6.623406pt;width:3.7395pt;height:22.5pt;mso-position-horizontal-relative:page;mso-position-vertical-relative:paragraph;z-index:-1734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43434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3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2159" w:right="-20"/>
        <w:jc w:val="left"/>
        <w:tabs>
          <w:tab w:pos="5540" w:val="left"/>
          <w:tab w:pos="66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2,5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232323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6" w:lineRule="auto"/>
        <w:ind w:left="161" w:right="6524" w:firstLine="26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3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0" w:lineRule="auto"/>
        <w:ind w:left="2268" w:right="310" w:firstLine="-2112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5" w:lineRule="auto"/>
        <w:ind w:left="151" w:right="4331"/>
        <w:jc w:val="left"/>
        <w:tabs>
          <w:tab w:pos="21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6"/>
          <w:w w:val="173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8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4"/>
        </w:rPr>
        <w:t>Ed.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251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0"/>
        </w:sectPr>
      </w:pPr>
      <w:rPr/>
    </w:p>
    <w:p>
      <w:pPr>
        <w:spacing w:before="0" w:after="0" w:line="157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144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2"/>
          <w:w w:val="144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204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w w:val="10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w w:val="10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1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şil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304" w:lineRule="exact"/>
        <w:ind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43434"/>
          <w:w w:val="82"/>
          <w:position w:val="-1"/>
        </w:rPr>
        <w:t>I</w:t>
      </w:r>
      <w:r>
        <w:rPr>
          <w:rFonts w:ascii="Arial" w:hAnsi="Arial" w:cs="Arial" w:eastAsia="Arial"/>
          <w:sz w:val="27"/>
          <w:szCs w:val="27"/>
          <w:color w:val="343434"/>
          <w:spacing w:val="-18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05:55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0"/>
          <w:cols w:num="4" w:equalWidth="0">
            <w:col w:w="1341" w:space="837"/>
            <w:col w:w="415" w:space="333"/>
            <w:col w:w="898" w:space="2246"/>
            <w:col w:w="5670"/>
          </w:cols>
        </w:sectPr>
      </w:pPr>
      <w:rPr/>
    </w:p>
    <w:p>
      <w:pPr>
        <w:spacing w:before="0" w:after="0" w:line="228" w:lineRule="exact"/>
        <w:ind w:right="1834"/>
        <w:jc w:val="right"/>
        <w:tabs>
          <w:tab w:pos="800" w:val="left"/>
          <w:tab w:pos="130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2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9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5076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84201pt;margin-top:28.224222pt;width:377.489168pt;height:72pt;mso-position-horizontal-relative:page;mso-position-vertical-relative:paragraph;z-index:-1733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6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5B5B5"/>
                      <w:spacing w:val="-24"/>
                      <w:w w:val="100"/>
                      <w:position w:val="-1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C9C9C"/>
                      <w:spacing w:val="0"/>
                      <w:w w:val="100"/>
                      <w:position w:val="-1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C9C9C"/>
                      <w:spacing w:val="-49"/>
                      <w:w w:val="100"/>
                      <w:position w:val="-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C9C9C"/>
                      <w:spacing w:val="0"/>
                      <w:w w:val="100"/>
                      <w:position w:val="-1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C9C9C"/>
                      <w:spacing w:val="0"/>
                      <w:w w:val="100"/>
                      <w:position w:val="-1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D7C"/>
                      <w:spacing w:val="0"/>
                      <w:w w:val="23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5"/>
          <w:position w:val="-16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21"/>
          <w:w w:val="75"/>
          <w:position w:val="-1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5"/>
          <w:position w:val="-16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5"/>
          <w:w w:val="75"/>
          <w:position w:val="-1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5"/>
          <w:position w:val="-16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21"/>
          <w:w w:val="75"/>
          <w:position w:val="-1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5"/>
          <w:position w:val="-16"/>
        </w:rPr>
        <w:t>1Jı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42"/>
          <w:w w:val="75"/>
          <w:position w:val="-1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16"/>
        </w:rPr>
        <w:t>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189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591888pt;margin-top:7.958357pt;width:63.705809pt;height:42pt;mso-position-horizontal-relative:page;mso-position-vertical-relative:paragraph;z-index:-17338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3D4487"/>
                      <w:w w:val="74"/>
                    </w:rPr>
                    <w:t>J/i}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3D4487"/>
                      <w:spacing w:val="-62"/>
                      <w:w w:val="74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343434"/>
                      <w:spacing w:val="0"/>
                      <w:w w:val="31"/>
                    </w:rPr>
                    <w:t>uz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1753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194748pt;margin-top:6.015687pt;width:349.674455pt;height:29pt;mso-position-horizontal-relative:page;mso-position-vertical-relative:paragraph;z-index:-17337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630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3D4487"/>
                      <w:spacing w:val="0"/>
                      <w:w w:val="64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3D4487"/>
                      <w:spacing w:val="0"/>
                      <w:w w:val="64"/>
                      <w:i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3D4487"/>
                      <w:spacing w:val="13"/>
                      <w:w w:val="64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B5B5B5"/>
                      <w:spacing w:val="0"/>
                      <w:w w:val="33"/>
                      <w:i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B5B5B5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8"/>
                      <w:szCs w:val="58"/>
                      <w:color w:val="B5B5B5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75757"/>
                      <w:spacing w:val="0"/>
                      <w:w w:val="91"/>
                      <w:position w:val="10"/>
                    </w:rPr>
                    <w:t>-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75757"/>
                      <w:spacing w:val="-10"/>
                      <w:w w:val="91"/>
                      <w:position w:val="10"/>
                    </w:rPr>
                    <w:t>s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858585"/>
                      <w:spacing w:val="0"/>
                      <w:w w:val="89"/>
                      <w:position w:val="10"/>
                    </w:rPr>
                    <w:t>v.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D4487"/>
                      <w:spacing w:val="0"/>
                      <w:w w:val="67"/>
                      <w:position w:val="10"/>
                    </w:rPr>
                    <w:t>.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858585"/>
          <w:w w:val="200"/>
          <w:position w:val="1"/>
        </w:rPr>
        <w:t>..</w:t>
      </w:r>
      <w:r>
        <w:rPr>
          <w:rFonts w:ascii="Arial" w:hAnsi="Arial" w:cs="Arial" w:eastAsia="Arial"/>
          <w:sz w:val="20"/>
          <w:szCs w:val="20"/>
          <w:color w:val="858585"/>
          <w:w w:val="81"/>
          <w:position w:val="1"/>
        </w:rPr>
        <w:t>\ı</w:t>
      </w:r>
      <w:r>
        <w:rPr>
          <w:rFonts w:ascii="Arial" w:hAnsi="Arial" w:cs="Arial" w:eastAsia="Arial"/>
          <w:sz w:val="20"/>
          <w:szCs w:val="20"/>
          <w:color w:val="858585"/>
          <w:w w:val="100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858585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B5B5B5"/>
          <w:spacing w:val="-5"/>
          <w:w w:val="195"/>
          <w:b/>
          <w:bCs/>
          <w:position w:val="1"/>
        </w:rPr>
        <w:t>.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314"/>
          <w:b/>
          <w:bCs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343434"/>
          <w:spacing w:val="8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70"/>
          <w:b/>
          <w:bCs/>
          <w:position w:val="1"/>
        </w:rPr>
        <w:t>'ı'</w:t>
      </w:r>
      <w:r>
        <w:rPr>
          <w:rFonts w:ascii="Arial" w:hAnsi="Arial" w:cs="Arial" w:eastAsia="Arial"/>
          <w:sz w:val="11"/>
          <w:szCs w:val="11"/>
          <w:color w:val="9C9C9C"/>
          <w:spacing w:val="13"/>
          <w:w w:val="70"/>
          <w:b/>
          <w:bCs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858585"/>
          <w:spacing w:val="0"/>
          <w:w w:val="119"/>
          <w:b/>
          <w:bCs/>
          <w:i/>
          <w:position w:val="1"/>
        </w:rPr>
        <w:t>''V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2" w:after="0" w:line="111" w:lineRule="exact"/>
        <w:ind w:right="1446"/>
        <w:jc w:val="right"/>
        <w:tabs>
          <w:tab w:pos="620" w:val="left"/>
          <w:tab w:pos="12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5"/>
          <w:szCs w:val="5"/>
          <w:color w:val="575757"/>
          <w:spacing w:val="0"/>
          <w:w w:val="229"/>
          <w:position w:val="-1"/>
        </w:rPr>
        <w:t>•</w:t>
      </w:r>
      <w:r>
        <w:rPr>
          <w:rFonts w:ascii="Arial" w:hAnsi="Arial" w:cs="Arial" w:eastAsia="Arial"/>
          <w:sz w:val="5"/>
          <w:szCs w:val="5"/>
          <w:color w:val="575757"/>
          <w:spacing w:val="4"/>
          <w:w w:val="229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6E7070"/>
          <w:spacing w:val="0"/>
          <w:w w:val="471"/>
          <w:position w:val="-1"/>
        </w:rPr>
        <w:t>'</w:t>
      </w:r>
      <w:r>
        <w:rPr>
          <w:rFonts w:ascii="Arial" w:hAnsi="Arial" w:cs="Arial" w:eastAsia="Arial"/>
          <w:sz w:val="5"/>
          <w:szCs w:val="5"/>
          <w:color w:val="6E70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"/>
          <w:szCs w:val="5"/>
          <w:color w:val="6E7070"/>
          <w:spacing w:val="0"/>
          <w:w w:val="100"/>
          <w:position w:val="-1"/>
        </w:rPr>
      </w:r>
      <w:r>
        <w:rPr>
          <w:rFonts w:ascii="Arial" w:hAnsi="Arial" w:cs="Arial" w:eastAsia="Arial"/>
          <w:sz w:val="5"/>
          <w:szCs w:val="5"/>
          <w:color w:val="B5B5B5"/>
          <w:spacing w:val="0"/>
          <w:w w:val="147"/>
          <w:i/>
          <w:position w:val="-1"/>
        </w:rPr>
        <w:t>f</w:t>
      </w:r>
      <w:r>
        <w:rPr>
          <w:rFonts w:ascii="Arial" w:hAnsi="Arial" w:cs="Arial" w:eastAsia="Arial"/>
          <w:sz w:val="5"/>
          <w:szCs w:val="5"/>
          <w:color w:val="B5B5B5"/>
          <w:spacing w:val="0"/>
          <w:w w:val="147"/>
          <w:i/>
          <w:position w:val="-1"/>
        </w:rPr>
        <w:t>    </w:t>
      </w:r>
      <w:r>
        <w:rPr>
          <w:rFonts w:ascii="Arial" w:hAnsi="Arial" w:cs="Arial" w:eastAsia="Arial"/>
          <w:sz w:val="5"/>
          <w:szCs w:val="5"/>
          <w:color w:val="B5B5B5"/>
          <w:spacing w:val="14"/>
          <w:w w:val="147"/>
          <w:i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858585"/>
          <w:spacing w:val="0"/>
          <w:w w:val="147"/>
          <w:i/>
          <w:position w:val="-1"/>
        </w:rPr>
        <w:t>..</w:t>
      </w:r>
      <w:r>
        <w:rPr>
          <w:rFonts w:ascii="Arial" w:hAnsi="Arial" w:cs="Arial" w:eastAsia="Arial"/>
          <w:sz w:val="5"/>
          <w:szCs w:val="5"/>
          <w:color w:val="858585"/>
          <w:spacing w:val="0"/>
          <w:w w:val="147"/>
          <w:i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858585"/>
          <w:spacing w:val="18"/>
          <w:w w:val="147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49"/>
          <w:b/>
          <w:bCs/>
          <w:position w:val="-1"/>
        </w:rPr>
        <w:t>f;r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0"/>
          <w:szCs w:val="10"/>
          <w:color w:val="9C9C9C"/>
          <w:spacing w:val="-15"/>
          <w:w w:val="139"/>
          <w:position w:val="-1"/>
        </w:rPr>
        <w:t>-</w:t>
      </w:r>
      <w:r>
        <w:rPr>
          <w:rFonts w:ascii="Arial" w:hAnsi="Arial" w:cs="Arial" w:eastAsia="Arial"/>
          <w:sz w:val="10"/>
          <w:szCs w:val="10"/>
          <w:color w:val="858585"/>
          <w:spacing w:val="0"/>
          <w:w w:val="122"/>
          <w:position w:val="-1"/>
        </w:rPr>
        <w:t>...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2476" w:right="-20"/>
        <w:jc w:val="left"/>
        <w:tabs>
          <w:tab w:pos="4040" w:val="left"/>
          <w:tab w:pos="87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478424pt;margin-top:16.707294pt;width:13.527711pt;height:22.090175pt;mso-position-horizontal-relative:page;mso-position-vertical-relative:paragraph;z-index:-17343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72"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75757"/>
                      <w:spacing w:val="0"/>
                      <w:w w:val="100"/>
                    </w:rPr>
                    <w:t>ve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484848"/>
          <w:w w:val="57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-3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-58"/>
          <w:w w:val="130"/>
          <w:i/>
          <w:position w:val="-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54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9C9C9C"/>
          <w:spacing w:val="-14"/>
          <w:w w:val="113"/>
          <w:i/>
          <w:position w:val="-2"/>
        </w:rPr>
        <w:t>,</w:t>
      </w:r>
      <w:r>
        <w:rPr>
          <w:rFonts w:ascii="Arial" w:hAnsi="Arial" w:cs="Arial" w:eastAsia="Arial"/>
          <w:sz w:val="22"/>
          <w:szCs w:val="22"/>
          <w:color w:val="727599"/>
          <w:spacing w:val="0"/>
          <w:w w:val="160"/>
          <w:i/>
          <w:position w:val="-2"/>
        </w:rPr>
        <w:t>q</w:t>
      </w:r>
      <w:r>
        <w:rPr>
          <w:rFonts w:ascii="Arial" w:hAnsi="Arial" w:cs="Arial" w:eastAsia="Arial"/>
          <w:sz w:val="22"/>
          <w:szCs w:val="22"/>
          <w:color w:val="727599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727599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b/>
          <w:bCs/>
          <w:position w:val="8"/>
        </w:rPr>
        <w:t>JJiU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26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5"/>
          <w:b/>
          <w:bCs/>
          <w:position w:val="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29"/>
          <w:w w:val="104"/>
          <w:b/>
          <w:bCs/>
          <w:position w:val="8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57"/>
          <w:b/>
          <w:bCs/>
          <w:position w:val="8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5" w:after="0" w:line="67" w:lineRule="atLeast"/>
        <w:ind w:left="2467" w:right="-20"/>
        <w:jc w:val="left"/>
        <w:tabs>
          <w:tab w:pos="5140" w:val="left"/>
          <w:tab w:pos="8580" w:val="left"/>
          <w:tab w:pos="10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1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250"/>
          <w:position w:val="1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9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4"/>
          <w:position w:val="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8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9"/>
        </w:rPr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76"/>
          <w:position w:val="0"/>
        </w:rPr>
        <w:t>Mil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76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75"/>
          <w:position w:val="0"/>
        </w:rPr>
        <w:t>rıtt</w:t>
      </w:r>
      <w:r>
        <w:rPr>
          <w:rFonts w:ascii="Arial" w:hAnsi="Arial" w:cs="Arial" w:eastAsia="Arial"/>
          <w:sz w:val="27"/>
          <w:szCs w:val="27"/>
          <w:color w:val="B5B5B5"/>
          <w:spacing w:val="0"/>
          <w:w w:val="87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B5B5B5"/>
          <w:spacing w:val="-3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B5B5B5"/>
          <w:spacing w:val="-26"/>
          <w:w w:val="164"/>
          <w:position w:val="0"/>
        </w:rPr>
        <w:t>,</w:t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74"/>
          <w:position w:val="0"/>
        </w:rPr>
        <w:t>.,</w:t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85858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37"/>
          <w:position w:val="0"/>
        </w:rPr>
        <w:t>fı\\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7" w:lineRule="atLeast"/>
        <w:ind w:right="1273"/>
        <w:jc w:val="right"/>
        <w:tabs>
          <w:tab w:pos="1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9C9C9C"/>
          <w:spacing w:val="0"/>
          <w:w w:val="100"/>
        </w:rPr>
        <w:t>"c</w:t>
      </w:r>
      <w:r>
        <w:rPr>
          <w:rFonts w:ascii="Arial" w:hAnsi="Arial" w:cs="Arial" w:eastAsia="Arial"/>
          <w:sz w:val="19"/>
          <w:szCs w:val="19"/>
          <w:color w:val="9C9C9C"/>
          <w:spacing w:val="-25"/>
          <w:w w:val="100"/>
        </w:rPr>
        <w:t>,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ltf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214"/>
        </w:rPr>
        <w:t>Oi</w:t>
      </w:r>
      <w:r>
        <w:rPr>
          <w:rFonts w:ascii="Arial" w:hAnsi="Arial" w:cs="Arial" w:eastAsia="Arial"/>
          <w:sz w:val="19"/>
          <w:szCs w:val="19"/>
          <w:color w:val="575757"/>
          <w:spacing w:val="3"/>
          <w:w w:val="215"/>
        </w:rPr>
        <w:t>)</w:t>
      </w:r>
      <w:r>
        <w:rPr>
          <w:rFonts w:ascii="Arial" w:hAnsi="Arial" w:cs="Arial" w:eastAsia="Arial"/>
          <w:sz w:val="19"/>
          <w:szCs w:val="19"/>
          <w:color w:val="858585"/>
          <w:spacing w:val="-12"/>
          <w:w w:val="149"/>
        </w:rPr>
        <w:t>'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7"/>
        </w:rPr>
        <w:t>g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98"/>
        </w:rPr>
        <w:t>6,ç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58" w:lineRule="exact"/>
        <w:ind w:right="1186"/>
        <w:jc w:val="right"/>
        <w:tabs>
          <w:tab w:pos="1780" w:val="left"/>
          <w:tab w:pos="6160" w:val="left"/>
          <w:tab w:pos="68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22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  <w:position w:val="3"/>
        </w:rPr>
        <w:t>Gr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2"/>
          <w:position w:val="3"/>
        </w:rPr>
        <w:t>c</w:t>
      </w:r>
      <w:r>
        <w:rPr>
          <w:rFonts w:ascii="Arial" w:hAnsi="Arial" w:cs="Arial" w:eastAsia="Arial"/>
          <w:sz w:val="19"/>
          <w:szCs w:val="19"/>
          <w:color w:val="343434"/>
          <w:spacing w:val="-3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6E7070"/>
          <w:spacing w:val="0"/>
          <w:w w:val="132"/>
          <w:position w:val="3"/>
        </w:rPr>
        <w:t>T!</w:t>
      </w:r>
      <w:r>
        <w:rPr>
          <w:rFonts w:ascii="Arial" w:hAnsi="Arial" w:cs="Arial" w:eastAsia="Arial"/>
          <w:sz w:val="19"/>
          <w:szCs w:val="19"/>
          <w:color w:val="6E7070"/>
          <w:spacing w:val="-6"/>
          <w:w w:val="132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7"/>
          <w:position w:val="3"/>
        </w:rPr>
        <w:t>:!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  <w:t>·ri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78"/>
          <w:position w:val="-3"/>
        </w:rPr>
        <w:t>....</w:t>
      </w:r>
      <w:r>
        <w:rPr>
          <w:rFonts w:ascii="Arial" w:hAnsi="Arial" w:cs="Arial" w:eastAsia="Arial"/>
          <w:sz w:val="18"/>
          <w:szCs w:val="18"/>
          <w:color w:val="858585"/>
          <w:spacing w:val="5"/>
          <w:w w:val="78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78"/>
          <w:i/>
          <w:position w:val="-3"/>
        </w:rPr>
        <w:t>1..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5"/>
          <w:szCs w:val="15"/>
          <w:color w:val="575757"/>
          <w:spacing w:val="0"/>
          <w:w w:val="134"/>
          <w:i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575757"/>
          <w:spacing w:val="0"/>
          <w:w w:val="135"/>
          <w:i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575757"/>
          <w:spacing w:val="-28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79"/>
          <w:i/>
          <w:position w:val="-3"/>
        </w:rPr>
        <w:t>;;ı</w:t>
      </w:r>
      <w:r>
        <w:rPr>
          <w:rFonts w:ascii="Arial" w:hAnsi="Arial" w:cs="Arial" w:eastAsia="Arial"/>
          <w:sz w:val="15"/>
          <w:szCs w:val="15"/>
          <w:color w:val="9C9C9C"/>
          <w:spacing w:val="-23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575757"/>
          <w:spacing w:val="-18"/>
          <w:w w:val="129"/>
          <w:i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343434"/>
          <w:spacing w:val="-4"/>
          <w:w w:val="77"/>
          <w:i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575757"/>
          <w:spacing w:val="-16"/>
          <w:w w:val="129"/>
          <w:i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260"/>
          <w:i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100"/>
          <w:i/>
          <w:position w:val="-3"/>
        </w:rPr>
        <w:t>   </w:t>
      </w:r>
      <w:r>
        <w:rPr>
          <w:rFonts w:ascii="Arial" w:hAnsi="Arial" w:cs="Arial" w:eastAsia="Arial"/>
          <w:sz w:val="15"/>
          <w:szCs w:val="15"/>
          <w:color w:val="858585"/>
          <w:spacing w:val="-16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B5B5B5"/>
          <w:spacing w:val="0"/>
          <w:w w:val="282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B5B5B5"/>
          <w:spacing w:val="-52"/>
          <w:w w:val="282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49"/>
          <w:position w:val="-3"/>
        </w:rPr>
        <w:t>'\</w:t>
      </w:r>
      <w:r>
        <w:rPr>
          <w:rFonts w:ascii="Arial" w:hAnsi="Arial" w:cs="Arial" w:eastAsia="Arial"/>
          <w:sz w:val="15"/>
          <w:szCs w:val="15"/>
          <w:color w:val="9C9C9C"/>
          <w:spacing w:val="28"/>
          <w:w w:val="149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B5B5B5"/>
          <w:spacing w:val="0"/>
          <w:w w:val="149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B5B5B5"/>
          <w:spacing w:val="-29"/>
          <w:w w:val="149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5"/>
          <w:szCs w:val="15"/>
          <w:color w:val="343434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9C9C9C"/>
          <w:spacing w:val="0"/>
          <w:w w:val="89"/>
          <w:i/>
          <w:position w:val="-3"/>
        </w:rPr>
        <w:t>o}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80" w:right="0"/>
        </w:sectPr>
      </w:pPr>
      <w:rPr/>
    </w:p>
    <w:p>
      <w:pPr>
        <w:spacing w:before="0" w:after="0" w:line="241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267"/>
          <w:position w:val="8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-24"/>
          <w:w w:val="267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100"/>
          <w:position w:val="8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46"/>
          <w:position w:val="-2"/>
        </w:rPr>
        <w:t>.....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74" w:right="1224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69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69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17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214"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9"/>
          <w:w w:val="214"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12"/>
          <w:i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i/>
          <w:position w:val="-2"/>
        </w:rPr>
        <w:t>..-:·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14"/>
          <w:szCs w:val="14"/>
          <w:color w:val="858585"/>
          <w:spacing w:val="5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i/>
          <w:position w:val="-2"/>
        </w:rPr>
        <w:t>,.</w:t>
      </w:r>
      <w:r>
        <w:rPr>
          <w:rFonts w:ascii="Arial" w:hAnsi="Arial" w:cs="Arial" w:eastAsia="Arial"/>
          <w:sz w:val="14"/>
          <w:szCs w:val="14"/>
          <w:color w:val="858585"/>
          <w:spacing w:val="-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-17"/>
          <w:w w:val="230"/>
          <w:position w:val="-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60"/>
          <w:position w:val="-2"/>
        </w:rPr>
        <w:t>':;&lt;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168"/>
          <w:position w:val="-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-10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98"/>
          <w:position w:val="-2"/>
        </w:rPr>
        <w:t>-(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64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319" w:right="1276"/>
        <w:jc w:val="center"/>
        <w:tabs>
          <w:tab w:pos="9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C9C9C"/>
          <w:w w:val="154"/>
          <w:position w:val="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-14"/>
          <w:w w:val="154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18"/>
          <w:w w:val="130"/>
          <w:position w:val="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70"/>
          <w:position w:val="1"/>
        </w:rPr>
        <w:t>......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80"/>
          <w:position w:val="1"/>
        </w:rPr>
        <w:t>f.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80"/>
          <w:position w:val="1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27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34"/>
          <w:w w:val="153"/>
          <w:position w:val="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-13"/>
          <w:w w:val="223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71"/>
          <w:position w:val="1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-20"/>
        <w:jc w:val="left"/>
        <w:tabs>
          <w:tab w:pos="340" w:val="left"/>
          <w:tab w:pos="7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75757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575757"/>
          <w:spacing w:val="-18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0"/>
          <w:w w:val="54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2"/>
          <w:w w:val="54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54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0"/>
          <w:szCs w:val="10"/>
          <w:color w:val="858585"/>
          <w:spacing w:val="0"/>
          <w:w w:val="100"/>
          <w:b/>
          <w:bCs/>
          <w:position w:val="-1"/>
        </w:rPr>
        <w:t>t;tf</w:t>
      </w:r>
      <w:r>
        <w:rPr>
          <w:rFonts w:ascii="Arial" w:hAnsi="Arial" w:cs="Arial" w:eastAsia="Arial"/>
          <w:sz w:val="10"/>
          <w:szCs w:val="10"/>
          <w:color w:val="858585"/>
          <w:spacing w:val="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position w:val="-1"/>
        </w:rPr>
        <w:t>"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position w:val="-1"/>
        </w:rPr>
        <w:t>    </w:t>
      </w:r>
      <w:r>
        <w:rPr>
          <w:rFonts w:ascii="Arial" w:hAnsi="Arial" w:cs="Arial" w:eastAsia="Arial"/>
          <w:sz w:val="10"/>
          <w:szCs w:val="10"/>
          <w:color w:val="B5B5B5"/>
          <w:spacing w:val="2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69"/>
          <w:b/>
          <w:bCs/>
          <w:position w:val="-1"/>
        </w:rPr>
        <w:t>·''"'</w:t>
      </w:r>
      <w:r>
        <w:rPr>
          <w:rFonts w:ascii="Arial" w:hAnsi="Arial" w:cs="Arial" w:eastAsia="Arial"/>
          <w:sz w:val="15"/>
          <w:szCs w:val="15"/>
          <w:color w:val="858585"/>
          <w:spacing w:val="-7"/>
          <w:w w:val="69"/>
          <w:b/>
          <w:bCs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B5B5B5"/>
          <w:spacing w:val="0"/>
          <w:w w:val="63"/>
          <w:b/>
          <w:bCs/>
          <w:position w:val="-1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0"/>
          <w:cols w:num="2" w:equalWidth="0">
            <w:col w:w="8972" w:space="25"/>
            <w:col w:w="2743"/>
          </w:cols>
        </w:sectPr>
      </w:pPr>
      <w:rPr/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13.85012pt;margin-top:25.381351pt;width:567.026265pt;height:771.255787pt;mso-position-horizontal-relative:page;mso-position-vertical-relative:page;z-index:-17342" coordorigin="277,508" coordsize="11341,15425">
            <v:group style="position:absolute;left:284;top:529;width:11217;height:2" coordorigin="284,529" coordsize="11217,2">
              <v:shape style="position:absolute;left:284;top:529;width:11217;height:2" coordorigin="284,529" coordsize="11217,0" path="m284,529l11502,529e" filled="f" stroked="t" strokeweight=".710263pt" strokecolor="#545454">
                <v:path arrowok="t"/>
              </v:shape>
            </v:group>
            <v:group style="position:absolute;left:294;top:515;width:2;height:8155" coordorigin="294,515" coordsize="2,8155">
              <v:shape style="position:absolute;left:294;top:515;width:2;height:8155" coordorigin="294,515" coordsize="0,8155" path="m294,8669l294,515e" filled="f" stroked="t" strokeweight=".710263pt" strokecolor="#5B5B5B">
                <v:path arrowok="t"/>
              </v:shape>
            </v:group>
            <v:group style="position:absolute;left:833;top:529;width:1065;height:2" coordorigin="833,529" coordsize="1065,2">
              <v:shape style="position:absolute;left:833;top:529;width:1065;height:2" coordorigin="833,529" coordsize="1065,0" path="m833,529l1899,529e" filled="f" stroked="t" strokeweight=".710263pt" strokecolor="#707070">
                <v:path arrowok="t"/>
              </v:shape>
            </v:group>
            <v:group style="position:absolute;left:2306;top:524;width:2;height:548" coordorigin="2306,524" coordsize="2,548">
              <v:shape style="position:absolute;left:2306;top:524;width:2;height:548" coordorigin="2306,524" coordsize="0,548" path="m2306,1072l2306,524e" filled="f" stroked="t" strokeweight=".710263pt" strokecolor="#545454">
                <v:path arrowok="t"/>
              </v:shape>
            </v:group>
            <v:group style="position:absolute;left:2789;top:541;width:8713;height:2" coordorigin="2789,541" coordsize="8713,2">
              <v:shape style="position:absolute;left:2789;top:541;width:8713;height:2" coordorigin="2789,541" coordsize="8713,0" path="m2789,541l11502,541e" filled="f" stroked="t" strokeweight=".710263pt" strokecolor="#545454">
                <v:path arrowok="t"/>
              </v:shape>
            </v:group>
            <v:group style="position:absolute;left:3234;top:539;width:445;height:2" coordorigin="3234,539" coordsize="445,2">
              <v:shape style="position:absolute;left:3234;top:539;width:445;height:2" coordorigin="3234,539" coordsize="445,0" path="m3234,539l3679,539e" filled="f" stroked="t" strokeweight=".473508pt" strokecolor="#444444">
                <v:path arrowok="t"/>
              </v:shape>
            </v:group>
            <v:group style="position:absolute;left:9025;top:534;width:2;height:1516" coordorigin="9025,534" coordsize="2,1516">
              <v:shape style="position:absolute;left:9025;top:534;width:2;height:1516" coordorigin="9025,534" coordsize="0,1516" path="m9025,2049l9025,534e" filled="f" stroked="t" strokeweight=".947017pt" strokecolor="#4F4F4F">
                <v:path arrowok="t"/>
              </v:shape>
            </v:group>
            <v:group style="position:absolute;left:289;top:1015;width:2;height:234" coordorigin="289,1015" coordsize="2,234">
              <v:shape style="position:absolute;left:289;top:1015;width:2;height:234" coordorigin="289,1015" coordsize="0,234" path="m289,1249l289,1015e" filled="f" stroked="t" strokeweight=".473508pt" strokecolor="#383838">
                <v:path arrowok="t"/>
              </v:shape>
            </v:group>
            <v:group style="position:absolute;left:2308;top:1015;width:2;height:572" coordorigin="2308,1015" coordsize="2,572">
              <v:shape style="position:absolute;left:2308;top:1015;width:2;height:572" coordorigin="2308,1015" coordsize="0,572" path="m2308,1587l2308,1015e" filled="f" stroked="t" strokeweight=".473508pt" strokecolor="#383838">
                <v:path arrowok="t"/>
              </v:shape>
            </v:group>
            <v:group style="position:absolute;left:291;top:1192;width:2;height:396" coordorigin="291,1192" coordsize="2,396">
              <v:shape style="position:absolute;left:291;top:1192;width:2;height:396" coordorigin="291,1192" coordsize="0,396" path="m291,1587l291,1192e" filled="f" stroked="t" strokeweight=".710263pt" strokecolor="#747474">
                <v:path arrowok="t"/>
              </v:shape>
            </v:group>
            <v:group style="position:absolute;left:11502;top:539;width:2;height:1049" coordorigin="11502,539" coordsize="2,1049">
              <v:shape style="position:absolute;left:11502;top:539;width:2;height:1049" coordorigin="11502,539" coordsize="0,1049" path="m11502,1587l11502,539e" filled="f" stroked="t" strokeweight=".710263pt" strokecolor="#484848">
                <v:path arrowok="t"/>
              </v:shape>
            </v:group>
            <v:group style="position:absolute;left:284;top:2033;width:2903;height:2" coordorigin="284,2033" coordsize="2903,2">
              <v:shape style="position:absolute;left:284;top:2033;width:2903;height:2" coordorigin="284,2033" coordsize="2903,0" path="m284,2033l3187,2033e" filled="f" stroked="t" strokeweight=".710263pt" strokecolor="#575757">
                <v:path arrowok="t"/>
              </v:shape>
            </v:group>
            <v:group style="position:absolute;left:2308;top:1530;width:2;height:510" coordorigin="2308,1530" coordsize="2,510">
              <v:shape style="position:absolute;left:2308;top:1530;width:2;height:510" coordorigin="2308,1530" coordsize="0,510" path="m2308,2040l2308,1530e" filled="f" stroked="t" strokeweight=".947017pt" strokecolor="#5B5B5B">
                <v:path arrowok="t"/>
              </v:shape>
            </v:group>
            <v:group style="position:absolute;left:3130;top:2035;width:549;height:2" coordorigin="3130,2035" coordsize="549,2">
              <v:shape style="position:absolute;left:3130;top:2035;width:549;height:2" coordorigin="3130,2035" coordsize="549,0" path="m3130,2035l3679,2035e" filled="f" stroked="t" strokeweight=".473508pt" strokecolor="#383838">
                <v:path arrowok="t"/>
              </v:shape>
            </v:group>
            <v:group style="position:absolute;left:3622;top:2037;width:2997;height:2" coordorigin="3622,2037" coordsize="2997,2">
              <v:shape style="position:absolute;left:3622;top:2037;width:2997;height:2" coordorigin="3622,2037" coordsize="2997,0" path="m3622,2037l6620,2037e" filled="f" stroked="t" strokeweight=".710263pt" strokecolor="#575757">
                <v:path arrowok="t"/>
              </v:shape>
            </v:group>
            <v:group style="position:absolute;left:6563;top:2040;width:350;height:2" coordorigin="6563,2040" coordsize="350,2">
              <v:shape style="position:absolute;left:6563;top:2040;width:350;height:2" coordorigin="6563,2040" coordsize="350,0" path="m6563,2040l6913,2040e" filled="f" stroked="t" strokeweight=".473508pt" strokecolor="#3F3F3F">
                <v:path arrowok="t"/>
              </v:shape>
            </v:group>
            <v:group style="position:absolute;left:6856;top:2037;width:4659;height:2" coordorigin="6856,2037" coordsize="4659,2">
              <v:shape style="position:absolute;left:6856;top:2037;width:4659;height:2" coordorigin="6856,2037" coordsize="4659,0" path="m6856,2037l11516,2037e" filled="f" stroked="t" strokeweight=".710263pt" strokecolor="#4F4F4F">
                <v:path arrowok="t"/>
              </v:shape>
            </v:group>
            <v:group style="position:absolute;left:11516;top:539;width:2;height:4709" coordorigin="11516,539" coordsize="2,4709">
              <v:shape style="position:absolute;left:11516;top:539;width:2;height:4709" coordorigin="11516,539" coordsize="0,4709" path="m11516,5247l11516,539e" filled="f" stroked="t" strokeweight=".710263pt" strokecolor="#4F4F4F">
                <v:path arrowok="t"/>
              </v:shape>
            </v:group>
            <v:group style="position:absolute;left:284;top:2271;width:11232;height:2" coordorigin="284,2271" coordsize="11232,2">
              <v:shape style="position:absolute;left:284;top:2271;width:11232;height:2" coordorigin="284,2271" coordsize="11232,0" path="m284,2271l11516,2271e" filled="f" stroked="t" strokeweight=".710263pt" strokecolor="#545454">
                <v:path arrowok="t"/>
              </v:shape>
            </v:group>
            <v:group style="position:absolute;left:289;top:2512;width:11227;height:2" coordorigin="289,2512" coordsize="11227,2">
              <v:shape style="position:absolute;left:289;top:2512;width:11227;height:2" coordorigin="289,2512" coordsize="11227,0" path="m289,2512l11516,2512e" filled="f" stroked="t" strokeweight=".710263pt" strokecolor="#545454">
                <v:path arrowok="t"/>
              </v:shape>
            </v:group>
            <v:group style="position:absolute;left:289;top:2750;width:7401;height:2" coordorigin="289,2750" coordsize="7401,2">
              <v:shape style="position:absolute;left:289;top:2750;width:7401;height:2" coordorigin="289,2750" coordsize="7401,0" path="m289,2750l7690,2750e" filled="f" stroked="t" strokeweight=".710263pt" strokecolor="#575757">
                <v:path arrowok="t"/>
              </v:shape>
            </v:group>
            <v:group style="position:absolute;left:296;top:2469;width:2;height:548" coordorigin="296,2469" coordsize="2,548">
              <v:shape style="position:absolute;left:296;top:2469;width:2;height:548" coordorigin="296,2469" coordsize="0,548" path="m296,3017l296,2469e" filled="f" stroked="t" strokeweight=".710263pt" strokecolor="#444444">
                <v:path arrowok="t"/>
              </v:shape>
            </v:group>
            <v:group style="position:absolute;left:4328;top:2750;width:270;height:2" coordorigin="4328,2750" coordsize="270,2">
              <v:shape style="position:absolute;left:4328;top:2750;width:270;height:2" coordorigin="4328,2750" coordsize="270,0" path="m4328,2750l4598,2750e" filled="f" stroked="t" strokeweight=".473508pt" strokecolor="#383838">
                <v:path arrowok="t"/>
              </v:shape>
            </v:group>
            <v:group style="position:absolute;left:4830;top:2752;width:1231;height:2" coordorigin="4830,2752" coordsize="1231,2">
              <v:shape style="position:absolute;left:4830;top:2752;width:1231;height:2" coordorigin="4830,2752" coordsize="1231,0" path="m4830,2752l6061,2752e" filled="f" stroked="t" strokeweight=".710263pt" strokecolor="#575757">
                <v:path arrowok="t"/>
              </v:shape>
            </v:group>
            <v:group style="position:absolute;left:7633;top:2752;width:639;height:2" coordorigin="7633,2752" coordsize="639,2">
              <v:shape style="position:absolute;left:7633;top:2752;width:639;height:2" coordorigin="7633,2752" coordsize="639,0" path="m7633,2752l8272,2752e" filled="f" stroked="t" strokeweight=".710263pt" strokecolor="#3F3F3F">
                <v:path arrowok="t"/>
              </v:shape>
            </v:group>
            <v:group style="position:absolute;left:8182;top:2752;width:3338;height:2" coordorigin="8182,2752" coordsize="3338,2">
              <v:shape style="position:absolute;left:8182;top:2752;width:3338;height:2" coordorigin="8182,2752" coordsize="3338,0" path="m8182,2752l11520,2752e" filled="f" stroked="t" strokeweight=".947017pt" strokecolor="#545454">
                <v:path arrowok="t"/>
              </v:shape>
            </v:group>
            <v:group style="position:absolute;left:294;top:2988;width:11227;height:2" coordorigin="294,2988" coordsize="11227,2">
              <v:shape style="position:absolute;left:294;top:2988;width:11227;height:2" coordorigin="294,2988" coordsize="11227,0" path="m294,2988l11520,2988e" filled="f" stroked="t" strokeweight=".710263pt" strokecolor="#545454">
                <v:path arrowok="t"/>
              </v:shape>
            </v:group>
            <v:group style="position:absolute;left:4830;top:2991;width:639;height:2" coordorigin="4830,2991" coordsize="639,2">
              <v:shape style="position:absolute;left:4830;top:2991;width:639;height:2" coordorigin="4830,2991" coordsize="639,0" path="m4830,2991l5469,2991e" filled="f" stroked="t" strokeweight=".710263pt" strokecolor="#4B4B4B">
                <v:path arrowok="t"/>
              </v:shape>
            </v:group>
            <v:group style="position:absolute;left:5621;top:2991;width:1084;height:2" coordorigin="5621,2991" coordsize="1084,2">
              <v:shape style="position:absolute;left:5621;top:2991;width:1084;height:2" coordorigin="5621,2991" coordsize="1084,0" path="m5621,2991l6705,2991e" filled="f" stroked="t" strokeweight=".710263pt" strokecolor="#4F4F4F">
                <v:path arrowok="t"/>
              </v:shape>
            </v:group>
            <v:group style="position:absolute;left:294;top:3227;width:11232;height:2" coordorigin="294,3227" coordsize="11232,2">
              <v:shape style="position:absolute;left:294;top:3227;width:11232;height:2" coordorigin="294,3227" coordsize="11232,0" path="m294,3227l11525,3227e" filled="f" stroked="t" strokeweight=".710263pt" strokecolor="#545454">
                <v:path arrowok="t"/>
              </v:shape>
            </v:group>
            <v:group style="position:absolute;left:298;top:2945;width:2;height:329" coordorigin="298,2945" coordsize="2,329">
              <v:shape style="position:absolute;left:298;top:2945;width:2;height:329" coordorigin="298,2945" coordsize="0,329" path="m298,3274l298,2945e" filled="f" stroked="t" strokeweight=".473508pt" strokecolor="#2B2B2B">
                <v:path arrowok="t"/>
              </v:shape>
            </v:group>
            <v:group style="position:absolute;left:3130;top:3227;width:360;height:2" coordorigin="3130,3227" coordsize="360,2">
              <v:shape style="position:absolute;left:3130;top:3227;width:360;height:2" coordorigin="3130,3227" coordsize="360,0" path="m3130,3227l3490,3227e" filled="f" stroked="t" strokeweight=".473508pt" strokecolor="#3B3B3B">
                <v:path arrowok="t"/>
              </v:shape>
            </v:group>
            <v:group style="position:absolute;left:3807;top:3217;width:2;height:491" coordorigin="3807,3217" coordsize="2,491">
              <v:shape style="position:absolute;left:3807;top:3217;width:2;height:491" coordorigin="3807,3217" coordsize="0,491" path="m3807,3708l3807,3217e" filled="f" stroked="t" strokeweight=".473508pt" strokecolor="#444444">
                <v:path arrowok="t"/>
              </v:shape>
            </v:group>
            <v:group style="position:absolute;left:6890;top:3227;width:2;height:519" coordorigin="6890,3227" coordsize="2,519">
              <v:shape style="position:absolute;left:6890;top:3227;width:2;height:519" coordorigin="6890,3227" coordsize="0,519" path="m6890,3746l6890,3227e" filled="f" stroked="t" strokeweight=".947017pt" strokecolor="#575757">
                <v:path arrowok="t"/>
              </v:shape>
            </v:group>
            <v:group style="position:absolute;left:6880;top:3679;width:1364;height:2" coordorigin="6880,3679" coordsize="1364,2">
              <v:shape style="position:absolute;left:6880;top:3679;width:1364;height:2" coordorigin="6880,3679" coordsize="1364,0" path="m6880,3679l8244,3679e" filled="f" stroked="t" strokeweight=".236754pt" strokecolor="#5B5B5B">
                <v:path arrowok="t"/>
              </v:shape>
            </v:group>
            <v:group style="position:absolute;left:11518;top:1125;width:2;height:2350" coordorigin="11518,1125" coordsize="2,2350">
              <v:shape style="position:absolute;left:11518;top:1125;width:2;height:2350" coordorigin="11518,1125" coordsize="0,2350" path="m11518,3474l11518,1125e" filled="f" stroked="t" strokeweight=".710263pt" strokecolor="#4F4F4F">
                <v:path arrowok="t"/>
              </v:shape>
            </v:group>
            <v:group style="position:absolute;left:3793;top:3665;width:2614;height:2" coordorigin="3793,3665" coordsize="2614,2">
              <v:shape style="position:absolute;left:3793;top:3665;width:2614;height:2" coordorigin="3793,3665" coordsize="2614,0" path="m3793,3665l6407,3665e" filled="f" stroked="t" strokeweight=".710263pt" strokecolor="#747474">
                <v:path arrowok="t"/>
              </v:shape>
            </v:group>
            <v:group style="position:absolute;left:8244;top:3679;width:772;height:2" coordorigin="8244,3679" coordsize="772,2">
              <v:shape style="position:absolute;left:8244;top:3679;width:772;height:2" coordorigin="8244,3679" coordsize="772,0" path="m8244,3679l9016,3679e" filled="f" stroked="t" strokeweight=".236754pt" strokecolor="#000000">
                <v:path arrowok="t"/>
              </v:shape>
            </v:group>
            <v:group style="position:absolute;left:9016;top:3679;width:2524;height:2" coordorigin="9016,3679" coordsize="2524,2">
              <v:shape style="position:absolute;left:9016;top:3679;width:2524;height:2" coordorigin="9016,3679" coordsize="2524,0" path="m9016,3679l11539,3679e" filled="f" stroked="t" strokeweight=".236754pt" strokecolor="#4B4B4B">
                <v:path arrowok="t"/>
              </v:shape>
            </v:group>
            <v:group style="position:absolute;left:294;top:3975;width:511;height:2" coordorigin="294,3975" coordsize="511,2">
              <v:shape style="position:absolute;left:294;top:3975;width:511;height:2" coordorigin="294,3975" coordsize="511,0" path="m294,3975l805,3975e" filled="f" stroked="t" strokeweight=".947017pt" strokecolor="#606060">
                <v:path arrowok="t"/>
              </v:shape>
            </v:group>
            <v:group style="position:absolute;left:298;top:3651;width:2;height:863" coordorigin="298,3651" coordsize="2,863">
              <v:shape style="position:absolute;left:298;top:3651;width:2;height:863" coordorigin="298,3651" coordsize="0,863" path="m298,4513l298,3651e" filled="f" stroked="t" strokeweight=".710263pt" strokecolor="#444444">
                <v:path arrowok="t"/>
              </v:shape>
            </v:group>
            <v:group style="position:absolute;left:748;top:3975;width:298;height:2" coordorigin="748,3975" coordsize="298,2">
              <v:shape style="position:absolute;left:748;top:3975;width:298;height:2" coordorigin="748,3975" coordsize="298,0" path="m748,3975l1046,3975e" filled="f" stroked="t" strokeweight=".473508pt" strokecolor="#3F3F3F">
                <v:path arrowok="t"/>
              </v:shape>
            </v:group>
            <v:group style="position:absolute;left:990;top:3977;width:2301;height:2" coordorigin="990,3977" coordsize="2301,2">
              <v:shape style="position:absolute;left:990;top:3977;width:2301;height:2" coordorigin="990,3977" coordsize="2301,0" path="m990,3977l3291,3977e" filled="f" stroked="t" strokeweight=".710263pt" strokecolor="#5B5B5B">
                <v:path arrowok="t"/>
              </v:shape>
            </v:group>
            <v:group style="position:absolute;left:3234;top:3980;width:256;height:2" coordorigin="3234,3980" coordsize="256,2">
              <v:shape style="position:absolute;left:3234;top:3980;width:256;height:2" coordorigin="3234,3980" coordsize="256,0" path="m3234,3980l3490,3980e" filled="f" stroked="t" strokeweight=".473508pt" strokecolor="#2B2B2B">
                <v:path arrowok="t"/>
              </v:shape>
            </v:group>
            <v:group style="position:absolute;left:3433;top:3980;width:246;height:2" coordorigin="3433,3980" coordsize="246,2">
              <v:shape style="position:absolute;left:3433;top:3980;width:246;height:2" coordorigin="3433,3980" coordsize="246,0" path="m3433,3980l3679,3980e" filled="f" stroked="t" strokeweight=".473508pt" strokecolor="#3F3F3F">
                <v:path arrowok="t"/>
              </v:shape>
            </v:group>
            <v:group style="position:absolute;left:3807;top:3503;width:2;height:486" coordorigin="3807,3503" coordsize="2,486">
              <v:shape style="position:absolute;left:3807;top:3503;width:2;height:486" coordorigin="3807,3503" coordsize="0,486" path="m3807,3989l3807,3503e" filled="f" stroked="t" strokeweight=".947017pt" strokecolor="#5B5B5B">
                <v:path arrowok="t"/>
              </v:shape>
            </v:group>
            <v:group style="position:absolute;left:3622;top:3975;width:7903;height:2" coordorigin="3622,3975" coordsize="7903,2">
              <v:shape style="position:absolute;left:3622;top:3975;width:7903;height:2" coordorigin="3622,3975" coordsize="7903,0" path="m3622,3975l11525,3975e" filled="f" stroked="t" strokeweight=".947017pt" strokecolor="#4B4B4B">
                <v:path arrowok="t"/>
              </v:shape>
            </v:group>
            <v:group style="position:absolute;left:4328;top:3975;width:270;height:2" coordorigin="4328,3975" coordsize="270,2">
              <v:shape style="position:absolute;left:4328;top:3975;width:270;height:2" coordorigin="4328,3975" coordsize="270,0" path="m4328,3975l4598,3975e" filled="f" stroked="t" strokeweight=".947017pt" strokecolor="#282828">
                <v:path arrowok="t"/>
              </v:shape>
            </v:group>
            <v:group style="position:absolute;left:6892;top:3646;width:2;height:343" coordorigin="6892,3646" coordsize="2,343">
              <v:shape style="position:absolute;left:6892;top:3646;width:2;height:343" coordorigin="6892,3646" coordsize="0,343" path="m6892,3989l6892,3646e" filled="f" stroked="t" strokeweight=".473508pt" strokecolor="#444444">
                <v:path arrowok="t"/>
              </v:shape>
            </v:group>
            <v:group style="position:absolute;left:294;top:4256;width:2893;height:2" coordorigin="294,4256" coordsize="2893,2">
              <v:shape style="position:absolute;left:294;top:4256;width:2893;height:2" coordorigin="294,4256" coordsize="2893,0" path="m294,4256l3187,4256e" filled="f" stroked="t" strokeweight=".710263pt" strokecolor="#575757">
                <v:path arrowok="t"/>
              </v:shape>
            </v:group>
            <v:group style="position:absolute;left:298;top:3932;width:2;height:348" coordorigin="298,3932" coordsize="2,348">
              <v:shape style="position:absolute;left:298;top:3932;width:2;height:348" coordorigin="298,3932" coordsize="0,348" path="m298,4280l298,3932e" filled="f" stroked="t" strokeweight=".473508pt" strokecolor="#383838">
                <v:path arrowok="t"/>
              </v:shape>
            </v:group>
            <v:group style="position:absolute;left:2323;top:3975;width:2;height:4194" coordorigin="2323,3975" coordsize="2,4194">
              <v:shape style="position:absolute;left:2323;top:3975;width:2;height:4194" coordorigin="2323,3975" coordsize="0,4194" path="m2323,8169l2323,3975e" filled="f" stroked="t" strokeweight=".710263pt" strokecolor="#575757">
                <v:path arrowok="t"/>
              </v:shape>
            </v:group>
            <v:group style="position:absolute;left:3130;top:4256;width:161;height:2" coordorigin="3130,4256" coordsize="161,2">
              <v:shape style="position:absolute;left:3130;top:4256;width:161;height:2" coordorigin="3130,4256" coordsize="161,0" path="m3130,4256l3291,4256e" filled="f" stroked="t" strokeweight=".473508pt" strokecolor="#4F4F4F">
                <v:path arrowok="t"/>
              </v:shape>
            </v:group>
            <v:group style="position:absolute;left:3234;top:4256;width:256;height:2" coordorigin="3234,4256" coordsize="256,2">
              <v:shape style="position:absolute;left:3234;top:4256;width:256;height:2" coordorigin="3234,4256" coordsize="256,0" path="m3234,4256l3490,4256e" filled="f" stroked="t" strokeweight=".473508pt" strokecolor="#2B2B2B">
                <v:path arrowok="t"/>
              </v:shape>
            </v:group>
            <v:group style="position:absolute;left:3433;top:4258;width:663;height:2" coordorigin="3433,4258" coordsize="663,2">
              <v:shape style="position:absolute;left:3433;top:4258;width:663;height:2" coordorigin="3433,4258" coordsize="663,0" path="m3433,4258l4096,4258e" filled="f" stroked="t" strokeweight=".947017pt" strokecolor="#646464">
                <v:path arrowok="t"/>
              </v:shape>
            </v:group>
            <v:group style="position:absolute;left:3935;top:4256;width:450;height:2" coordorigin="3935,4256" coordsize="450,2">
              <v:shape style="position:absolute;left:3935;top:4256;width:450;height:2" coordorigin="3935,4256" coordsize="450,0" path="m3935,4256l4385,4256e" filled="f" stroked="t" strokeweight=".710263pt" strokecolor="#4F4F4F">
                <v:path arrowok="t"/>
              </v:shape>
            </v:group>
            <v:group style="position:absolute;left:4328;top:4256;width:270;height:2" coordorigin="4328,4256" coordsize="270,2">
              <v:shape style="position:absolute;left:4328;top:4256;width:270;height:2" coordorigin="4328,4256" coordsize="270,0" path="m4328,4256l4598,4256e" filled="f" stroked="t" strokeweight=".473508pt" strokecolor="#3F3F3F">
                <v:path arrowok="t"/>
              </v:shape>
            </v:group>
            <v:group style="position:absolute;left:4513;top:4258;width:7013;height:2" coordorigin="4513,4258" coordsize="7013,2">
              <v:shape style="position:absolute;left:4513;top:4258;width:7013;height:2" coordorigin="4513,4258" coordsize="7013,0" path="m4513,4258l11525,4258e" filled="f" stroked="t" strokeweight=".710263pt" strokecolor="#545454">
                <v:path arrowok="t"/>
              </v:shape>
            </v:group>
            <v:group style="position:absolute;left:2315;top:4497;width:9214;height:2" coordorigin="2315,4497" coordsize="9214,2">
              <v:shape style="position:absolute;left:2315;top:4497;width:9214;height:2" coordorigin="2315,4497" coordsize="9214,0" path="m2315,4497l11530,4497e" filled="f" stroked="t" strokeweight=".710263pt" strokecolor="#676767">
                <v:path arrowok="t"/>
              </v:shape>
            </v:group>
            <v:group style="position:absolute;left:4858;top:4494;width:2;height:172" coordorigin="4858,4494" coordsize="2,172">
              <v:shape style="position:absolute;left:4858;top:4494;width:2;height:172" coordorigin="4858,4494" coordsize="0,172" path="m4858,4666l4858,4494e" filled="f" stroked="t" strokeweight=".947017pt" strokecolor="#343434">
                <v:path arrowok="t"/>
              </v:shape>
            </v:group>
            <v:group style="position:absolute;left:7661;top:4480;width:2;height:496" coordorigin="7661,4480" coordsize="2,496">
              <v:shape style="position:absolute;left:7661;top:4480;width:2;height:496" coordorigin="7661,4480" coordsize="0,496" path="m7661,4976l7661,4480e" filled="f" stroked="t" strokeweight=".236754pt" strokecolor="#646464">
                <v:path arrowok="t"/>
              </v:shape>
            </v:group>
            <v:group style="position:absolute;left:303;top:4499;width:2;height:753" coordorigin="303,4499" coordsize="2,753">
              <v:shape style="position:absolute;left:303;top:4499;width:2;height:753" coordorigin="303,4499" coordsize="0,753" path="m303,5252l303,4499e" filled="f" stroked="t" strokeweight=".710263pt" strokecolor="#606060">
                <v:path arrowok="t"/>
              </v:shape>
            </v:group>
            <v:group style="position:absolute;left:4849;top:4983;width:6681;height:2" coordorigin="4849,4983" coordsize="6681,2">
              <v:shape style="position:absolute;left:4849;top:4983;width:6681;height:2" coordorigin="4849,4983" coordsize="6681,0" path="m4849,4983l11530,4983e" filled="f" stroked="t" strokeweight=".710263pt" strokecolor="#4F4F4F">
                <v:path arrowok="t"/>
              </v:shape>
            </v:group>
            <v:group style="position:absolute;left:11523;top:4709;width:2;height:295" coordorigin="11523,4709" coordsize="2,295">
              <v:shape style="position:absolute;left:11523;top:4709;width:2;height:295" coordorigin="11523,4709" coordsize="0,295" path="m11523,5004l11523,4709e" filled="f" stroked="t" strokeweight=".473508pt" strokecolor="#3B3B3B">
                <v:path arrowok="t"/>
              </v:shape>
            </v:group>
            <v:group style="position:absolute;left:4863;top:4590;width:2;height:1654" coordorigin="4863,4590" coordsize="2,1654">
              <v:shape style="position:absolute;left:4863;top:4590;width:2;height:1654" coordorigin="4863,4590" coordsize="0,1654" path="m4863,6243l4863,4590e" filled="f" stroked="t" strokeweight=".947017pt" strokecolor="#545454">
                <v:path arrowok="t"/>
              </v:shape>
            </v:group>
            <v:group style="position:absolute;left:4853;top:5221;width:6681;height:2" coordorigin="4853,5221" coordsize="6681,2">
              <v:shape style="position:absolute;left:4853;top:5221;width:6681;height:2" coordorigin="4853,5221" coordsize="6681,0" path="m4853,5221l11535,5221e" filled="f" stroked="t" strokeweight=".947017pt" strokecolor="#575757">
                <v:path arrowok="t"/>
              </v:shape>
            </v:group>
            <v:group style="position:absolute;left:303;top:5181;width:2;height:534" coordorigin="303,5181" coordsize="2,534">
              <v:shape style="position:absolute;left:303;top:5181;width:2;height:534" coordorigin="303,5181" coordsize="0,534" path="m303,5714l303,5181e" filled="f" stroked="t" strokeweight=".473508pt" strokecolor="#3B3B3B">
                <v:path arrowok="t"/>
              </v:shape>
            </v:group>
            <v:group style="position:absolute;left:4853;top:5459;width:6681;height:2" coordorigin="4853,5459" coordsize="6681,2">
              <v:shape style="position:absolute;left:4853;top:5459;width:6681;height:2" coordorigin="4853,5459" coordsize="6681,0" path="m4853,5459l11535,5459e" filled="f" stroked="t" strokeweight=".710263pt" strokecolor="#545454">
                <v:path arrowok="t"/>
              </v:shape>
            </v:group>
            <v:group style="position:absolute;left:11530;top:4275;width:2;height:1968" coordorigin="11530,4275" coordsize="2,1968">
              <v:shape style="position:absolute;left:11530;top:4275;width:2;height:1968" coordorigin="11530,4275" coordsize="0,1968" path="m11530,6243l11530,4275e" filled="f" stroked="t" strokeweight=".473508pt" strokecolor="#4B4B4B">
                <v:path arrowok="t"/>
              </v:shape>
            </v:group>
            <v:group style="position:absolute;left:2315;top:5700;width:530;height:2" coordorigin="2315,5700" coordsize="530,2">
              <v:shape style="position:absolute;left:2315;top:5700;width:530;height:2" coordorigin="2315,5700" coordsize="530,0" path="m2315,5700l2846,5700e" filled="f" stroked="t" strokeweight=".710263pt" strokecolor="#545454">
                <v:path arrowok="t"/>
              </v:shape>
            </v:group>
            <v:group style="position:absolute;left:2789;top:5700;width:398;height:2" coordorigin="2789,5700" coordsize="398,2">
              <v:shape style="position:absolute;left:2789;top:5700;width:398;height:2" coordorigin="2789,5700" coordsize="398,0" path="m2789,5700l3187,5700e" filled="f" stroked="t" strokeweight=".473508pt" strokecolor="#343434">
                <v:path arrowok="t"/>
              </v:shape>
            </v:group>
            <v:group style="position:absolute;left:3130;top:5698;width:701;height:2" coordorigin="3130,5698" coordsize="701,2">
              <v:shape style="position:absolute;left:3130;top:5698;width:701;height:2" coordorigin="3130,5698" coordsize="701,0" path="m3130,5698l3831,5698e" filled="f" stroked="t" strokeweight=".947017pt" strokecolor="#5B5B5B">
                <v:path arrowok="t"/>
              </v:shape>
            </v:group>
            <v:group style="position:absolute;left:3774;top:5700;width:218;height:2" coordorigin="3774,5700" coordsize="218,2">
              <v:shape style="position:absolute;left:3774;top:5700;width:218;height:2" coordorigin="3774,5700" coordsize="218,0" path="m3774,5700l3992,5700e" filled="f" stroked="t" strokeweight=".473508pt" strokecolor="#2F2F2F">
                <v:path arrowok="t"/>
              </v:shape>
            </v:group>
            <v:group style="position:absolute;left:3935;top:5698;width:7600;height:2" coordorigin="3935,5698" coordsize="7600,2">
              <v:shape style="position:absolute;left:3935;top:5698;width:7600;height:2" coordorigin="3935,5698" coordsize="7600,0" path="m3935,5698l11535,5698e" filled="f" stroked="t" strokeweight=".710263pt" strokecolor="#545454">
                <v:path arrowok="t"/>
              </v:shape>
            </v:group>
            <v:group style="position:absolute;left:294;top:5938;width:3386;height:2" coordorigin="294,5938" coordsize="3386,2">
              <v:shape style="position:absolute;left:294;top:5938;width:3386;height:2" coordorigin="294,5938" coordsize="3386,0" path="m294,5938l3679,5938e" filled="f" stroked="t" strokeweight=".710263pt" strokecolor="#575757">
                <v:path arrowok="t"/>
              </v:shape>
            </v:group>
            <v:group style="position:absolute;left:308;top:5657;width:2;height:3517" coordorigin="308,5657" coordsize="2,3517">
              <v:shape style="position:absolute;left:308;top:5657;width:2;height:3517" coordorigin="308,5657" coordsize="0,3517" path="m308,9175l308,5657e" filled="f" stroked="t" strokeweight=".710263pt" strokecolor="#5B5B5B">
                <v:path arrowok="t"/>
              </v:shape>
            </v:group>
            <v:group style="position:absolute;left:2325;top:4237;width:2;height:3932" coordorigin="2325,4237" coordsize="2,3932">
              <v:shape style="position:absolute;left:2325;top:4237;width:2;height:3932" coordorigin="2325,4237" coordsize="0,3932" path="m2325,8169l2325,4237e" filled="f" stroked="t" strokeweight=".710263pt" strokecolor="#575757">
                <v:path arrowok="t"/>
              </v:shape>
            </v:group>
            <v:group style="position:absolute;left:3622;top:5938;width:208;height:2" coordorigin="3622,5938" coordsize="208,2">
              <v:shape style="position:absolute;left:3622;top:5938;width:208;height:2" coordorigin="3622,5938" coordsize="208,0" path="m3622,5938l3831,5938e" filled="f" stroked="t" strokeweight=".473508pt" strokecolor="#4F4F4F">
                <v:path arrowok="t"/>
              </v:shape>
            </v:group>
            <v:group style="position:absolute;left:3774;top:5938;width:218;height:2" coordorigin="3774,5938" coordsize="218,2">
              <v:shape style="position:absolute;left:3774;top:5938;width:218;height:2" coordorigin="3774,5938" coordsize="218,0" path="m3774,5938l3992,5938e" filled="f" stroked="t" strokeweight=".473508pt" strokecolor="#2F2F2F">
                <v:path arrowok="t"/>
              </v:shape>
            </v:group>
            <v:group style="position:absolute;left:3935;top:5938;width:663;height:2" coordorigin="3935,5938" coordsize="663,2">
              <v:shape style="position:absolute;left:3935;top:5938;width:663;height:2" coordorigin="3935,5938" coordsize="663,0" path="m3935,5938l4598,5938e" filled="f" stroked="t" strokeweight=".947017pt" strokecolor="#606060">
                <v:path arrowok="t"/>
              </v:shape>
            </v:group>
            <v:group style="position:absolute;left:4541;top:5938;width:355;height:2" coordorigin="4541,5938" coordsize="355,2">
              <v:shape style="position:absolute;left:4541;top:5938;width:355;height:2" coordorigin="4541,5938" coordsize="355,0" path="m4541,5938l4896,5938e" filled="f" stroked="t" strokeweight=".473508pt" strokecolor="#3F3F3F">
                <v:path arrowok="t"/>
              </v:shape>
            </v:group>
            <v:group style="position:absolute;left:4825;top:5936;width:6710;height:2" coordorigin="4825,5936" coordsize="6710,2">
              <v:shape style="position:absolute;left:4825;top:5936;width:6710;height:2" coordorigin="4825,5936" coordsize="6710,0" path="m4825,5936l11535,5936e" filled="f" stroked="t" strokeweight=".710263pt" strokecolor="#4F4F4F">
                <v:path arrowok="t"/>
              </v:shape>
            </v:group>
            <v:group style="position:absolute;left:7661;top:5938;width:2;height:276" coordorigin="7661,5938" coordsize="2,276">
              <v:shape style="position:absolute;left:7661;top:5938;width:2;height:276" coordorigin="7661,5938" coordsize="0,276" path="m7661,6215l7661,5938e" filled="f" stroked="t" strokeweight=".236754pt" strokecolor="#2F2F2F">
                <v:path arrowok="t"/>
              </v:shape>
            </v:group>
            <v:group style="position:absolute;left:2327;top:6186;width:2;height:481" coordorigin="2327,6186" coordsize="2,481">
              <v:shape style="position:absolute;left:2327;top:6186;width:2;height:481" coordorigin="2327,6186" coordsize="0,481" path="m2327,6668l2327,6186e" filled="f" stroked="t" strokeweight=".473508pt" strokecolor="#3F3F3F">
                <v:path arrowok="t"/>
              </v:shape>
            </v:group>
            <v:group style="position:absolute;left:4868;top:6186;width:2;height:286" coordorigin="4868,6186" coordsize="2,286">
              <v:shape style="position:absolute;left:4868;top:6186;width:2;height:286" coordorigin="4868,6186" coordsize="0,286" path="m4868,6472l4868,6186e" filled="f" stroked="t" strokeweight=".473508pt" strokecolor="#282828">
                <v:path arrowok="t"/>
              </v:shape>
            </v:group>
            <v:group style="position:absolute;left:7661;top:6215;width:2;height:434" coordorigin="7661,6215" coordsize="2,434">
              <v:shape style="position:absolute;left:7661;top:6215;width:2;height:434" coordorigin="7661,6215" coordsize="0,434" path="m7661,6649l7661,6215e" filled="f" stroked="t" strokeweight=".236754pt" strokecolor="#4B4B4B">
                <v:path arrowok="t"/>
              </v:shape>
            </v:group>
            <v:group style="position:absolute;left:6108;top:6410;width:511;height:2" coordorigin="6108,6410" coordsize="511,2">
              <v:shape style="position:absolute;left:6108;top:6410;width:511;height:2" coordorigin="6108,6410" coordsize="511,0" path="m6108,6410l6620,6410e" filled="f" stroked="t" strokeweight=".473508pt" strokecolor="#3F3F3F">
                <v:path arrowok="t"/>
              </v:shape>
            </v:group>
            <v:group style="position:absolute;left:2325;top:6410;width:9214;height:2" coordorigin="2325,6410" coordsize="9214,2">
              <v:shape style="position:absolute;left:2325;top:6410;width:9214;height:2" coordorigin="2325,6410" coordsize="9214,0" path="m2325,6410l11539,6410e" filled="f" stroked="t" strokeweight=".710263pt" strokecolor="#545454">
                <v:path arrowok="t"/>
              </v:shape>
            </v:group>
            <v:group style="position:absolute;left:2325;top:6651;width:3840;height:2" coordorigin="2325,6651" coordsize="3840,2">
              <v:shape style="position:absolute;left:2325;top:6651;width:3840;height:2" coordorigin="2325,6651" coordsize="3840,0" path="m2325,6651l6165,6651e" filled="f" stroked="t" strokeweight=".710263pt" strokecolor="#575757">
                <v:path arrowok="t"/>
              </v:shape>
            </v:group>
            <v:group style="position:absolute;left:4870;top:6401;width:2;height:257" coordorigin="4870,6401" coordsize="2,257">
              <v:shape style="position:absolute;left:4870;top:6401;width:2;height:257" coordorigin="4870,6401" coordsize="0,257" path="m4870,6658l4870,6401e" filled="f" stroked="t" strokeweight=".710263pt" strokecolor="#3B3B3B">
                <v:path arrowok="t"/>
              </v:shape>
            </v:group>
            <v:group style="position:absolute;left:6108;top:6649;width:511;height:2" coordorigin="6108,6649" coordsize="511,2">
              <v:shape style="position:absolute;left:6108;top:6649;width:511;height:2" coordorigin="6108,6649" coordsize="511,0" path="m6108,6649l6620,6649e" filled="f" stroked="t" strokeweight=".473508pt" strokecolor="#3F3F3F">
                <v:path arrowok="t"/>
              </v:shape>
            </v:group>
            <v:group style="position:absolute;left:6497;top:6646;width:5048;height:2" coordorigin="6497,6646" coordsize="5048,2">
              <v:shape style="position:absolute;left:6497;top:6646;width:5048;height:2" coordorigin="6497,6646" coordsize="5048,0" path="m6497,6646l11544,6646e" filled="f" stroked="t" strokeweight=".947017pt" strokecolor="#545454">
                <v:path arrowok="t"/>
              </v:shape>
            </v:group>
            <v:group style="position:absolute;left:11537;top:6177;width:2;height:1454" coordorigin="11537,6177" coordsize="2,1454">
              <v:shape style="position:absolute;left:11537;top:6177;width:2;height:1454" coordorigin="11537,6177" coordsize="0,1454" path="m11537,7630l11537,6177e" filled="f" stroked="t" strokeweight=".947017pt" strokecolor="#676767">
                <v:path arrowok="t"/>
              </v:shape>
            </v:group>
            <v:group style="position:absolute;left:303;top:6889;width:4295;height:2" coordorigin="303,6889" coordsize="4295,2">
              <v:shape style="position:absolute;left:303;top:6889;width:4295;height:2" coordorigin="303,6889" coordsize="4295,0" path="m303,6889l4598,6889e" filled="f" stroked="t" strokeweight=".710263pt" strokecolor="#606060">
                <v:path arrowok="t"/>
              </v:shape>
            </v:group>
            <v:group style="position:absolute;left:4541;top:6892;width:346;height:2" coordorigin="4541,6892" coordsize="346,2">
              <v:shape style="position:absolute;left:4541;top:6892;width:346;height:2" coordorigin="4541,6892" coordsize="346,0" path="m4541,6892l4887,6892e" filled="f" stroked="t" strokeweight=".473508pt" strokecolor="#3B3B3B">
                <v:path arrowok="t"/>
              </v:shape>
            </v:group>
            <v:group style="position:absolute;left:4830;top:6892;width:848;height:2" coordorigin="4830,6892" coordsize="848,2">
              <v:shape style="position:absolute;left:4830;top:6892;width:848;height:2" coordorigin="4830,6892" coordsize="848,0" path="m4830,6892l5677,6892e" filled="f" stroked="t" strokeweight=".710263pt" strokecolor="#4F4F4F">
                <v:path arrowok="t"/>
              </v:shape>
            </v:group>
            <v:group style="position:absolute;left:5621;top:6892;width:545;height:2" coordorigin="5621,6892" coordsize="545,2">
              <v:shape style="position:absolute;left:5621;top:6892;width:545;height:2" coordorigin="5621,6892" coordsize="545,0" path="m5621,6892l6165,6892e" filled="f" stroked="t" strokeweight=".473508pt" strokecolor="#383838">
                <v:path arrowok="t"/>
              </v:shape>
            </v:group>
            <v:group style="position:absolute;left:6061;top:6889;width:5483;height:2" coordorigin="6061,6889" coordsize="5483,2">
              <v:shape style="position:absolute;left:6061;top:6889;width:5483;height:2" coordorigin="6061,6889" coordsize="5483,0" path="m6061,6889l11544,6889e" filled="f" stroked="t" strokeweight=".710263pt" strokecolor="#545454">
                <v:path arrowok="t"/>
              </v:shape>
            </v:group>
            <v:group style="position:absolute;left:310;top:5190;width:2;height:4537" coordorigin="310,5190" coordsize="2,4537">
              <v:shape style="position:absolute;left:310;top:5190;width:2;height:4537" coordorigin="310,5190" coordsize="0,4537" path="m310,9727l310,5190e" filled="f" stroked="t" strokeweight=".473508pt" strokecolor="#545454">
                <v:path arrowok="t"/>
              </v:shape>
            </v:group>
            <v:group style="position:absolute;left:308;top:7356;width:2538;height:2" coordorigin="308,7356" coordsize="2538,2">
              <v:shape style="position:absolute;left:308;top:7356;width:2538;height:2" coordorigin="308,7356" coordsize="2538,0" path="m308,7356l2846,7356e" filled="f" stroked="t" strokeweight=".710263pt" strokecolor="#606060">
                <v:path arrowok="t"/>
              </v:shape>
            </v:group>
            <v:group style="position:absolute;left:2327;top:6944;width:2;height:720" coordorigin="2327,6944" coordsize="2,720">
              <v:shape style="position:absolute;left:2327;top:6944;width:2;height:720" coordorigin="2327,6944" coordsize="0,720" path="m2327,7664l2327,6944e" filled="f" stroked="t" strokeweight=".947017pt" strokecolor="#6B6B6B">
                <v:path arrowok="t"/>
              </v:shape>
            </v:group>
            <v:group style="position:absolute;left:2789;top:7359;width:398;height:2" coordorigin="2789,7359" coordsize="398,2">
              <v:shape style="position:absolute;left:2789;top:7359;width:398;height:2" coordorigin="2789,7359" coordsize="398,0" path="m2789,7359l3187,7359e" filled="f" stroked="t" strokeweight=".473508pt" strokecolor="#3F3F3F">
                <v:path arrowok="t"/>
              </v:shape>
            </v:group>
            <v:group style="position:absolute;left:3130;top:7356;width:701;height:2" coordorigin="3130,7356" coordsize="701,2">
              <v:shape style="position:absolute;left:3130;top:7356;width:701;height:2" coordorigin="3130,7356" coordsize="701,0" path="m3130,7356l3831,7356e" filled="f" stroked="t" strokeweight=".947017pt" strokecolor="#606060">
                <v:path arrowok="t"/>
              </v:shape>
            </v:group>
            <v:group style="position:absolute;left:3774;top:7359;width:218;height:2" coordorigin="3774,7359" coordsize="218,2">
              <v:shape style="position:absolute;left:3774;top:7359;width:218;height:2" coordorigin="3774,7359" coordsize="218,0" path="m3774,7359l3992,7359e" filled="f" stroked="t" strokeweight=".473508pt" strokecolor="#2B2B2B">
                <v:path arrowok="t"/>
              </v:shape>
            </v:group>
            <v:group style="position:absolute;left:3935;top:7356;width:7614;height:2" coordorigin="3935,7356" coordsize="7614,2">
              <v:shape style="position:absolute;left:3935;top:7356;width:7614;height:2" coordorigin="3935,7356" coordsize="7614,0" path="m3935,7356l11549,7356e" filled="f" stroked="t" strokeweight=".710263pt" strokecolor="#545454">
                <v:path arrowok="t"/>
              </v:shape>
            </v:group>
            <v:group style="position:absolute;left:4875;top:7354;width:2;height:753" coordorigin="4875,7354" coordsize="2,753">
              <v:shape style="position:absolute;left:4875;top:7354;width:2;height:753" coordorigin="4875,7354" coordsize="0,753" path="m4875,8107l4875,7354e" filled="f" stroked="t" strokeweight=".947017pt" strokecolor="#5B5B5B">
                <v:path arrowok="t"/>
              </v:shape>
            </v:group>
            <v:group style="position:absolute;left:4863;top:7590;width:6691;height:2" coordorigin="4863,7590" coordsize="6691,2">
              <v:shape style="position:absolute;left:4863;top:7590;width:6691;height:2" coordorigin="4863,7590" coordsize="6691,0" path="m4863,7590l11554,7590e" filled="f" stroked="t" strokeweight=".710263pt" strokecolor="#575757">
                <v:path arrowok="t"/>
              </v:shape>
            </v:group>
            <v:group style="position:absolute;left:2297;top:7592;width:2;height:238" coordorigin="2297,7592" coordsize="2,238">
              <v:shape style="position:absolute;left:2297;top:7592;width:2;height:238" coordorigin="2297,7592" coordsize="0,238" path="m2297,7831l2297,7592e" filled="f" stroked="t" strokeweight=".236754pt" strokecolor="#000000">
                <v:path arrowok="t"/>
              </v:shape>
            </v:group>
            <v:group style="position:absolute;left:4868;top:7833;width:1297;height:2" coordorigin="4868,7833" coordsize="1297,2">
              <v:shape style="position:absolute;left:4868;top:7833;width:1297;height:2" coordorigin="4868,7833" coordsize="1297,0" path="m4868,7833l6165,7833e" filled="f" stroked="t" strokeweight=".710263pt" strokecolor="#606060">
                <v:path arrowok="t"/>
              </v:shape>
            </v:group>
            <v:group style="position:absolute;left:6108;top:7831;width:511;height:2" coordorigin="6108,7831" coordsize="511,2">
              <v:shape style="position:absolute;left:6108;top:7831;width:511;height:2" coordorigin="6108,7831" coordsize="511,0" path="m6108,7831l6620,7831e" filled="f" stroked="t" strokeweight=".473508pt" strokecolor="#444444">
                <v:path arrowok="t"/>
              </v:shape>
            </v:group>
            <v:group style="position:absolute;left:6563;top:7826;width:4991;height:2" coordorigin="6563,7826" coordsize="4991,2">
              <v:shape style="position:absolute;left:6563;top:7826;width:4991;height:2" coordorigin="6563,7826" coordsize="4991,0" path="m6563,7826l11554,7826e" filled="f" stroked="t" strokeweight=".710263pt" strokecolor="#575757">
                <v:path arrowok="t"/>
              </v:shape>
            </v:group>
            <v:group style="position:absolute;left:11544;top:6520;width:2;height:1630" coordorigin="11544,6520" coordsize="2,1630">
              <v:shape style="position:absolute;left:11544;top:6520;width:2;height:1630" coordorigin="11544,6520" coordsize="0,1630" path="m11544,8150l11544,6520e" filled="f" stroked="t" strokeweight=".710263pt" strokecolor="#646464">
                <v:path arrowok="t"/>
              </v:shape>
            </v:group>
            <v:group style="position:absolute;left:303;top:8100;width:4082;height:2" coordorigin="303,8100" coordsize="4082,2">
              <v:shape style="position:absolute;left:303;top:8100;width:4082;height:2" coordorigin="303,8100" coordsize="4082,0" path="m303,8100l4385,8100e" filled="f" stroked="t" strokeweight=".710263pt" strokecolor="#606060">
                <v:path arrowok="t"/>
              </v:shape>
            </v:group>
            <v:group style="position:absolute;left:2297;top:7831;width:2;height:291" coordorigin="2297,7831" coordsize="2,291">
              <v:shape style="position:absolute;left:2297;top:7831;width:2;height:291" coordorigin="2297,7831" coordsize="0,291" path="m2297,8121l2297,7831e" filled="f" stroked="t" strokeweight=".236754pt" strokecolor="#606060">
                <v:path arrowok="t"/>
              </v:shape>
            </v:group>
            <v:group style="position:absolute;left:4328;top:8097;width:270;height:2" coordorigin="4328,8097" coordsize="270,2">
              <v:shape style="position:absolute;left:4328;top:8097;width:270;height:2" coordorigin="4328,8097" coordsize="270,0" path="m4328,8097l4598,8097e" filled="f" stroked="t" strokeweight=".473508pt" strokecolor="#3F3F3F">
                <v:path arrowok="t"/>
              </v:shape>
            </v:group>
            <v:group style="position:absolute;left:4541;top:8095;width:2079;height:2" coordorigin="4541,8095" coordsize="2079,2">
              <v:shape style="position:absolute;left:4541;top:8095;width:2079;height:2" coordorigin="4541,8095" coordsize="2079,0" path="m4541,8095l6620,8095e" filled="f" stroked="t" strokeweight=".710263pt" strokecolor="#5B5B5B">
                <v:path arrowok="t"/>
              </v:shape>
            </v:group>
            <v:group style="position:absolute;left:6563;top:8093;width:350;height:2" coordorigin="6563,8093" coordsize="350,2">
              <v:shape style="position:absolute;left:6563;top:8093;width:350;height:2" coordorigin="6563,8093" coordsize="350,0" path="m6563,8093l6913,8093e" filled="f" stroked="t" strokeweight=".473508pt" strokecolor="#383838">
                <v:path arrowok="t"/>
              </v:shape>
            </v:group>
            <v:group style="position:absolute;left:6856;top:8090;width:507;height:2" coordorigin="6856,8090" coordsize="507,2">
              <v:shape style="position:absolute;left:6856;top:8090;width:507;height:2" coordorigin="6856,8090" coordsize="507,0" path="m6856,8090l7363,8090e" filled="f" stroked="t" strokeweight=".710263pt" strokecolor="#4F4F4F">
                <v:path arrowok="t"/>
              </v:shape>
            </v:group>
            <v:group style="position:absolute;left:7178;top:8088;width:4370;height:2" coordorigin="7178,8088" coordsize="4370,2">
              <v:shape style="position:absolute;left:7178;top:8088;width:4370;height:2" coordorigin="7178,8088" coordsize="4370,0" path="m7178,8088l11549,8088e" filled="f" stroked="t" strokeweight=".710263pt" strokecolor="#545454">
                <v:path arrowok="t"/>
              </v:shape>
            </v:group>
            <v:group style="position:absolute;left:317;top:5700;width:2;height:6377" coordorigin="317,5700" coordsize="2,6377">
              <v:shape style="position:absolute;left:317;top:5700;width:2;height:6377" coordorigin="317,5700" coordsize="0,6377" path="m317,12077l317,5700e" filled="f" stroked="t" strokeweight=".710263pt" strokecolor="#5B5B5B">
                <v:path arrowok="t"/>
              </v:shape>
            </v:group>
            <v:group style="position:absolute;left:2297;top:8107;width:2;height:229" coordorigin="2297,8107" coordsize="2,229">
              <v:shape style="position:absolute;left:2297;top:8107;width:2;height:229" coordorigin="2297,8107" coordsize="0,229" path="m2297,8336l2297,8107e" filled="f" stroked="t" strokeweight=".236754pt" strokecolor="#838383">
                <v:path arrowok="t"/>
              </v:shape>
            </v:group>
            <v:group style="position:absolute;left:11544;top:8078;width:2;height:286" coordorigin="11544,8078" coordsize="2,286">
              <v:shape style="position:absolute;left:11544;top:8078;width:2;height:286" coordorigin="11544,8078" coordsize="0,286" path="m11544,8364l11544,8078e" filled="f" stroked="t" strokeweight=".473508pt" strokecolor="#383838">
                <v:path arrowok="t"/>
              </v:shape>
            </v:group>
            <v:group style="position:absolute;left:2297;top:8336;width:2;height:253" coordorigin="2297,8336" coordsize="2,253">
              <v:shape style="position:absolute;left:2297;top:8336;width:2;height:253" coordorigin="2297,8336" coordsize="0,253" path="m2297,8588l2297,8336e" filled="f" stroked="t" strokeweight=".236754pt" strokecolor="#000000">
                <v:path arrowok="t"/>
              </v:shape>
            </v:group>
            <v:group style="position:absolute;left:313;top:8908;width:2017;height:2" coordorigin="313,8908" coordsize="2017,2">
              <v:shape style="position:absolute;left:313;top:8908;width:2017;height:2" coordorigin="313,8908" coordsize="2017,0" path="m313,8908l2330,8908e" filled="f" stroked="t" strokeweight=".710263pt" strokecolor="#575757">
                <v:path arrowok="t"/>
              </v:shape>
            </v:group>
            <v:group style="position:absolute;left:2297;top:8588;width:2;height:310" coordorigin="2297,8588" coordsize="2,310">
              <v:shape style="position:absolute;left:2297;top:8588;width:2;height:310" coordorigin="2297,8588" coordsize="0,310" path="m2297,8898l2297,8588e" filled="f" stroked="t" strokeweight=".236754pt" strokecolor="#8C8C8C">
                <v:path arrowok="t"/>
              </v:shape>
            </v:group>
            <v:group style="position:absolute;left:2268;top:8905;width:578;height:2" coordorigin="2268,8905" coordsize="578,2">
              <v:shape style="position:absolute;left:2268;top:8905;width:578;height:2" coordorigin="2268,8905" coordsize="578,0" path="m2268,8905l2846,8905e" filled="f" stroked="t" strokeweight=".473508pt" strokecolor="#444444">
                <v:path arrowok="t"/>
              </v:shape>
            </v:group>
            <v:group style="position:absolute;left:3622;top:8903;width:369;height:2" coordorigin="3622,8903" coordsize="369,2">
              <v:shape style="position:absolute;left:3622;top:8903;width:369;height:2" coordorigin="3622,8903" coordsize="369,0" path="m3622,8903l3992,8903e" filled="f" stroked="t" strokeweight=".473508pt" strokecolor="#383838">
                <v:path arrowok="t"/>
              </v:shape>
            </v:group>
            <v:group style="position:absolute;left:2661;top:8901;width:8892;height:2" coordorigin="2661,8901" coordsize="8892,2">
              <v:shape style="position:absolute;left:2661;top:8901;width:8892;height:2" coordorigin="2661,8901" coordsize="8892,0" path="m2661,8901l11554,8901e" filled="f" stroked="t" strokeweight=".710263pt" strokecolor="#575757">
                <v:path arrowok="t"/>
              </v:shape>
            </v:group>
            <v:group style="position:absolute;left:11544;top:8307;width:2;height:620" coordorigin="11544,8307" coordsize="2,620">
              <v:shape style="position:absolute;left:11544;top:8307;width:2;height:620" coordorigin="11544,8307" coordsize="0,620" path="m11544,8927l11544,8307e" filled="f" stroked="t" strokeweight=".710263pt" strokecolor="#575757">
                <v:path arrowok="t"/>
              </v:shape>
            </v:group>
            <v:group style="position:absolute;left:2297;top:8884;width:2;height:272" coordorigin="2297,8884" coordsize="2,272">
              <v:shape style="position:absolute;left:2297;top:8884;width:2;height:272" coordorigin="2297,8884" coordsize="0,272" path="m2297,9156l2297,8884e" filled="f" stroked="t" strokeweight=".236754pt" strokecolor="#444444">
                <v:path arrowok="t"/>
              </v:shape>
            </v:group>
            <v:group style="position:absolute;left:11554;top:6520;width:2;height:3246" coordorigin="11554,6520" coordsize="2,3246">
              <v:shape style="position:absolute;left:11554;top:6520;width:2;height:3246" coordorigin="11554,6520" coordsize="0,3246" path="m11554,9766l11554,6520e" filled="f" stroked="t" strokeweight=".473508pt" strokecolor="#575757">
                <v:path arrowok="t"/>
              </v:shape>
            </v:group>
            <v:group style="position:absolute;left:322;top:9127;width:2;height:295" coordorigin="322,9127" coordsize="2,295">
              <v:shape style="position:absolute;left:322;top:9127;width:2;height:295" coordorigin="322,9127" coordsize="0,295" path="m322,9422l322,9127e" filled="f" stroked="t" strokeweight=".473508pt" strokecolor="#3F3F3F">
                <v:path arrowok="t"/>
              </v:shape>
            </v:group>
            <v:group style="position:absolute;left:2297;top:9156;width:2;height:581" coordorigin="2297,9156" coordsize="2,581">
              <v:shape style="position:absolute;left:2297;top:9156;width:2;height:581" coordorigin="2297,9156" coordsize="0,581" path="m2297,9737l2297,9156e" filled="f" stroked="t" strokeweight=".236754pt" strokecolor="#000000">
                <v:path arrowok="t"/>
              </v:shape>
            </v:group>
            <v:group style="position:absolute;left:317;top:9747;width:5360;height:2" coordorigin="317,9747" coordsize="5360,2">
              <v:shape style="position:absolute;left:317;top:9747;width:5360;height:2" coordorigin="317,9747" coordsize="5360,0" path="m317,9747l5677,9747e" filled="f" stroked="t" strokeweight=".710263pt" strokecolor="#575757">
                <v:path arrowok="t"/>
              </v:shape>
            </v:group>
            <v:group style="position:absolute;left:5621;top:9742;width:545;height:2" coordorigin="5621,9742" coordsize="545,2">
              <v:shape style="position:absolute;left:5621;top:9742;width:545;height:2" coordorigin="5621,9742" coordsize="545,0" path="m5621,9742l6165,9742e" filled="f" stroked="t" strokeweight=".473508pt" strokecolor="#3F3F3F">
                <v:path arrowok="t"/>
              </v:shape>
            </v:group>
            <v:group style="position:absolute;left:6061;top:9739;width:890;height:2" coordorigin="6061,9739" coordsize="890,2">
              <v:shape style="position:absolute;left:6061;top:9739;width:890;height:2" coordorigin="6061,9739" coordsize="890,0" path="m6061,9739l6951,9739e" filled="f" stroked="t" strokeweight=".947017pt" strokecolor="#606060">
                <v:path arrowok="t"/>
              </v:shape>
            </v:group>
            <v:group style="position:absolute;left:6856;top:9739;width:507;height:2" coordorigin="6856,9739" coordsize="507,2">
              <v:shape style="position:absolute;left:6856;top:9739;width:507;height:2" coordorigin="6856,9739" coordsize="507,0" path="m6856,9739l7363,9739e" filled="f" stroked="t" strokeweight=".473508pt" strokecolor="#444444">
                <v:path arrowok="t"/>
              </v:shape>
            </v:group>
            <v:group style="position:absolute;left:7306;top:9737;width:4257;height:2" coordorigin="7306,9737" coordsize="4257,2">
              <v:shape style="position:absolute;left:7306;top:9737;width:4257;height:2" coordorigin="7306,9737" coordsize="4257,0" path="m7306,9737l11563,9737e" filled="f" stroked="t" strokeweight=".710263pt" strokecolor="#545454">
                <v:path arrowok="t"/>
              </v:shape>
            </v:group>
            <v:group style="position:absolute;left:313;top:9990;width:1600;height:2" coordorigin="313,9990" coordsize="1600,2">
              <v:shape style="position:absolute;left:313;top:9990;width:1600;height:2" coordorigin="313,9990" coordsize="1600,0" path="m313,9990l1913,9990e" filled="f" stroked="t" strokeweight=".710263pt" strokecolor="#606060">
                <v:path arrowok="t"/>
              </v:shape>
            </v:group>
            <v:group style="position:absolute;left:329;top:9637;width:2;height:2373" coordorigin="329,9637" coordsize="2,2373">
              <v:shape style="position:absolute;left:329;top:9637;width:2;height:2373" coordorigin="329,9637" coordsize="0,2373" path="m329,12010l329,9637e" filled="f" stroked="t" strokeweight=".947017pt" strokecolor="#676767">
                <v:path arrowok="t"/>
              </v:shape>
            </v:group>
            <v:group style="position:absolute;left:2297;top:9723;width:2;height:281" coordorigin="2297,9723" coordsize="2,281">
              <v:shape style="position:absolute;left:2297;top:9723;width:2;height:281" coordorigin="2297,9723" coordsize="0,281" path="m2297,10004l2297,9723e" filled="f" stroked="t" strokeweight=".236754pt" strokecolor="#3F3F3F">
                <v:path arrowok="t"/>
              </v:shape>
            </v:group>
            <v:group style="position:absolute;left:3433;top:9985;width:246;height:2" coordorigin="3433,9985" coordsize="246,2">
              <v:shape style="position:absolute;left:3433;top:9985;width:246;height:2" coordorigin="3433,9985" coordsize="246,0" path="m3433,9985l3679,9985e" filled="f" stroked="t" strokeweight=".473508pt" strokecolor="#3B3B3B">
                <v:path arrowok="t"/>
              </v:shape>
            </v:group>
            <v:group style="position:absolute;left:4328;top:9985;width:270;height:2" coordorigin="4328,9985" coordsize="270,2">
              <v:shape style="position:absolute;left:4328;top:9985;width:270;height:2" coordorigin="4328,9985" coordsize="270,0" path="m4328,9985l4598,9985e" filled="f" stroked="t" strokeweight=".473508pt" strokecolor="#3F3F3F">
                <v:path arrowok="t"/>
              </v:shape>
            </v:group>
            <v:group style="position:absolute;left:5621;top:9980;width:545;height:2" coordorigin="5621,9980" coordsize="545,2">
              <v:shape style="position:absolute;left:5621;top:9980;width:545;height:2" coordorigin="5621,9980" coordsize="545,0" path="m5621,9980l6165,9980e" filled="f" stroked="t" strokeweight=".473508pt" strokecolor="#3F3F3F">
                <v:path arrowok="t"/>
              </v:shape>
            </v:group>
            <v:group style="position:absolute;left:1567;top:9978;width:9385;height:2" coordorigin="1567,9978" coordsize="9385,2">
              <v:shape style="position:absolute;left:1567;top:9978;width:9385;height:2" coordorigin="1567,9978" coordsize="9385,0" path="m1567,9978l10952,9978e" filled="f" stroked="t" strokeweight=".710263pt" strokecolor="#545454">
                <v:path arrowok="t"/>
              </v:shape>
            </v:group>
            <v:group style="position:absolute;left:8987;top:9968;width:2576;height:2" coordorigin="8987,9968" coordsize="2576,2">
              <v:shape style="position:absolute;left:8987;top:9968;width:2576;height:2" coordorigin="8987,9968" coordsize="2576,0" path="m8987,9968l11563,9968e" filled="f" stroked="t" strokeweight=".710263pt" strokecolor="#4B4B4B">
                <v:path arrowok="t"/>
              </v:shape>
            </v:group>
            <v:group style="position:absolute;left:11558;top:8460;width:2;height:1573" coordorigin="11558,8460" coordsize="2,1573">
              <v:shape style="position:absolute;left:11558;top:8460;width:2;height:1573" coordorigin="11558,8460" coordsize="0,1573" path="m11558,10032l11558,8460e" filled="f" stroked="t" strokeweight=".473508pt" strokecolor="#484848">
                <v:path arrowok="t"/>
              </v:shape>
            </v:group>
            <v:group style="position:absolute;left:317;top:10228;width:2012;height:2" coordorigin="317,10228" coordsize="2012,2">
              <v:shape style="position:absolute;left:317;top:10228;width:2012;height:2" coordorigin="317,10228" coordsize="2012,0" path="m317,10228l2330,10228e" filled="f" stroked="t" strokeweight=".710263pt" strokecolor="#646464">
                <v:path arrowok="t"/>
              </v:shape>
            </v:group>
            <v:group style="position:absolute;left:2297;top:9990;width:2;height:267" coordorigin="2297,9990" coordsize="2,267">
              <v:shape style="position:absolute;left:2297;top:9990;width:2;height:267" coordorigin="2297,9990" coordsize="0,267" path="m2297,10256l2297,9990e" filled="f" stroked="t" strokeweight=".236754pt" strokecolor="#545454">
                <v:path arrowok="t"/>
              </v:shape>
            </v:group>
            <v:group style="position:absolute;left:2789;top:10228;width:398;height:2" coordorigin="2789,10228" coordsize="398,2">
              <v:shape style="position:absolute;left:2789;top:10228;width:398;height:2" coordorigin="2789,10228" coordsize="398,0" path="m2789,10228l3187,10228e" filled="f" stroked="t" strokeweight=".473508pt" strokecolor="#3F3F3F">
                <v:path arrowok="t"/>
              </v:shape>
            </v:group>
            <v:group style="position:absolute;left:1695;top:10225;width:9328;height:2" coordorigin="1695,10225" coordsize="9328,2">
              <v:shape style="position:absolute;left:1695;top:10225;width:9328;height:2" coordorigin="1695,10225" coordsize="9328,0" path="m1695,10225l11023,10225e" filled="f" stroked="t" strokeweight=".710263pt" strokecolor="#4F4F4F">
                <v:path arrowok="t"/>
              </v:shape>
            </v:group>
            <v:group style="position:absolute;left:4328;top:10223;width:270;height:2" coordorigin="4328,10223" coordsize="270,2">
              <v:shape style="position:absolute;left:4328;top:10223;width:270;height:2" coordorigin="4328,10223" coordsize="270,0" path="m4328,10223l4598,10223e" filled="f" stroked="t" strokeweight=".473508pt" strokecolor="#3F3F3F">
                <v:path arrowok="t"/>
              </v:shape>
            </v:group>
            <v:group style="position:absolute;left:6563;top:10218;width:350;height:2" coordorigin="6563,10218" coordsize="350,2">
              <v:shape style="position:absolute;left:6563;top:10218;width:350;height:2" coordorigin="6563,10218" coordsize="350,0" path="m6563,10218l6913,10218e" filled="f" stroked="t" strokeweight=".473508pt" strokecolor="#2B2B2B">
                <v:path arrowok="t"/>
              </v:shape>
            </v:group>
            <v:group style="position:absolute;left:7633;top:10218;width:1411;height:2" coordorigin="7633,10218" coordsize="1411,2">
              <v:shape style="position:absolute;left:7633;top:10218;width:1411;height:2" coordorigin="7633,10218" coordsize="1411,0" path="m7633,10218l9044,10218e" filled="f" stroked="t" strokeweight=".473508pt" strokecolor="#444444">
                <v:path arrowok="t"/>
              </v:shape>
            </v:group>
            <v:group style="position:absolute;left:9868;top:10216;width:620;height:2" coordorigin="9868,10216" coordsize="620,2">
              <v:shape style="position:absolute;left:9868;top:10216;width:620;height:2" coordorigin="9868,10216" coordsize="620,0" path="m9868,10216l10488,10216e" filled="f" stroked="t" strokeweight=".236754pt" strokecolor="#575757">
                <v:path arrowok="t"/>
              </v:shape>
            </v:group>
            <v:group style="position:absolute;left:11556;top:9961;width:2;height:1001" coordorigin="11556,9961" coordsize="2,1001">
              <v:shape style="position:absolute;left:11556;top:9961;width:2;height:1001" coordorigin="11556,9961" coordsize="0,1001" path="m11556,10962l11556,9961e" filled="f" stroked="t" strokeweight=".473508pt" strokecolor="#646464">
                <v:path arrowok="t"/>
              </v:shape>
            </v:group>
            <v:group style="position:absolute;left:2297;top:10485;width:2;height:205" coordorigin="2297,10485" coordsize="2,205">
              <v:shape style="position:absolute;left:2297;top:10485;width:2;height:205" coordorigin="2297,10485" coordsize="0,205" path="m2297,10690l2297,10485e" filled="f" stroked="t" strokeweight=".236754pt" strokecolor="#000000">
                <v:path arrowok="t"/>
              </v:shape>
            </v:group>
            <v:group style="position:absolute;left:838;top:10702;width:2453;height:2" coordorigin="838,10702" coordsize="2453,2">
              <v:shape style="position:absolute;left:838;top:10702;width:2453;height:2" coordorigin="838,10702" coordsize="2453,0" path="m838,10702l3291,10702e" filled="f" stroked="t" strokeweight=".710263pt" strokecolor="#606060">
                <v:path arrowok="t"/>
              </v:shape>
            </v:group>
            <v:group style="position:absolute;left:3234;top:10700;width:256;height:2" coordorigin="3234,10700" coordsize="256,2">
              <v:shape style="position:absolute;left:3234;top:10700;width:256;height:2" coordorigin="3234,10700" coordsize="256,0" path="m3234,10700l3490,10700e" filled="f" stroked="t" strokeweight=".473508pt" strokecolor="#3B3B3B">
                <v:path arrowok="t"/>
              </v:shape>
            </v:group>
            <v:group style="position:absolute;left:3433;top:10702;width:829;height:2" coordorigin="3433,10702" coordsize="829,2">
              <v:shape style="position:absolute;left:3433;top:10702;width:829;height:2" coordorigin="3433,10702" coordsize="829,0" path="m3433,10702l4262,10702e" filled="f" stroked="t" strokeweight=".947017pt" strokecolor="#6B6B6B">
                <v:path arrowok="t"/>
              </v:shape>
            </v:group>
            <v:group style="position:absolute;left:4328;top:10700;width:270;height:2" coordorigin="4328,10700" coordsize="270,2">
              <v:shape style="position:absolute;left:4328;top:10700;width:270;height:2" coordorigin="4328,10700" coordsize="270,0" path="m4328,10700l4598,10700e" filled="f" stroked="t" strokeweight=".473508pt" strokecolor="#383838">
                <v:path arrowok="t"/>
              </v:shape>
            </v:group>
            <v:group style="position:absolute;left:4541;top:10700;width:346;height:2" coordorigin="4541,10700" coordsize="346,2">
              <v:shape style="position:absolute;left:4541;top:10700;width:346;height:2" coordorigin="4541,10700" coordsize="346,0" path="m4541,10700l4887,10700e" filled="f" stroked="t" strokeweight=".710263pt" strokecolor="#5B5B5B">
                <v:path arrowok="t"/>
              </v:shape>
            </v:group>
            <v:group style="position:absolute;left:5412;top:10697;width:753;height:2" coordorigin="5412,10697" coordsize="753,2">
              <v:shape style="position:absolute;left:5412;top:10697;width:753;height:2" coordorigin="5412,10697" coordsize="753,0" path="m5412,10697l6165,10697e" filled="f" stroked="t" strokeweight=".473508pt" strokecolor="#444444">
                <v:path arrowok="t"/>
              </v:shape>
            </v:group>
            <v:group style="position:absolute;left:6061;top:10695;width:644;height:2" coordorigin="6061,10695" coordsize="644,2">
              <v:shape style="position:absolute;left:6061;top:10695;width:644;height:2" coordorigin="6061,10695" coordsize="644,0" path="m6061,10695l6705,10695e" filled="f" stroked="t" strokeweight=".947017pt" strokecolor="#606060">
                <v:path arrowok="t"/>
              </v:shape>
            </v:group>
            <v:group style="position:absolute;left:6856;top:10693;width:507;height:2" coordorigin="6856,10693" coordsize="507,2">
              <v:shape style="position:absolute;left:6856;top:10693;width:507;height:2" coordorigin="6856,10693" coordsize="507,0" path="m6856,10693l7363,10693e" filled="f" stroked="t" strokeweight=".473508pt" strokecolor="#383838">
                <v:path arrowok="t"/>
              </v:shape>
            </v:group>
            <v:group style="position:absolute;left:3139;top:10693;width:5133;height:2" coordorigin="3139,10693" coordsize="5133,2">
              <v:shape style="position:absolute;left:3139;top:10693;width:5133;height:2" coordorigin="3139,10693" coordsize="5133,0" path="m3139,10693l8272,10693e" filled="f" stroked="t" strokeweight=".710263pt" strokecolor="#575757">
                <v:path arrowok="t"/>
              </v:shape>
            </v:group>
            <v:group style="position:absolute;left:8215;top:10683;width:3348;height:2" coordorigin="8215,10683" coordsize="3348,2">
              <v:shape style="position:absolute;left:8215;top:10683;width:3348;height:2" coordorigin="8215,10683" coordsize="3348,0" path="m8215,10683l11563,10683e" filled="f" stroked="t" strokeweight=".710263pt" strokecolor="#545454">
                <v:path arrowok="t"/>
              </v:shape>
            </v:group>
            <v:group style="position:absolute;left:2297;top:10676;width:2;height:76" coordorigin="2297,10676" coordsize="2,76">
              <v:shape style="position:absolute;left:2297;top:10676;width:2;height:76" coordorigin="2297,10676" coordsize="0,76" path="m2297,10752l2297,10676e" filled="f" stroked="t" strokeweight=".710263pt" strokecolor="#646464">
                <v:path arrowok="t"/>
              </v:shape>
            </v:group>
            <v:group style="position:absolute;left:322;top:10943;width:1302;height:2" coordorigin="322,10943" coordsize="1302,2">
              <v:shape style="position:absolute;left:322;top:10943;width:1302;height:2" coordorigin="322,10943" coordsize="1302,0" path="m322,10943l1624,10943e" filled="f" stroked="t" strokeweight=".473508pt" strokecolor="#676767">
                <v:path arrowok="t"/>
              </v:shape>
            </v:group>
            <v:group style="position:absolute;left:1567;top:10943;width:2817;height:2" coordorigin="1567,10943" coordsize="2817,2">
              <v:shape style="position:absolute;left:1567;top:10943;width:2817;height:2" coordorigin="1567,10943" coordsize="2817,0" path="m1567,10943l4385,10943e" filled="f" stroked="t" strokeweight=".710263pt" strokecolor="#606060">
                <v:path arrowok="t"/>
              </v:shape>
            </v:group>
            <v:group style="position:absolute;left:2297;top:10752;width:2;height:906" coordorigin="2297,10752" coordsize="2,906">
              <v:shape style="position:absolute;left:2297;top:10752;width:2;height:906" coordorigin="2297,10752" coordsize="0,906" path="m2297,11658l2297,10752e" filled="f" stroked="t" strokeweight=".236754pt" strokecolor="#6B6B6B">
                <v:path arrowok="t"/>
              </v:shape>
            </v:group>
            <v:group style="position:absolute;left:4328;top:10938;width:270;height:2" coordorigin="4328,10938" coordsize="270,2">
              <v:shape style="position:absolute;left:4328;top:10938;width:270;height:2" coordorigin="4328,10938" coordsize="270,0" path="m4328,10938l4598,10938e" filled="f" stroked="t" strokeweight=".473508pt" strokecolor="#343434">
                <v:path arrowok="t"/>
              </v:shape>
            </v:group>
            <v:group style="position:absolute;left:4541;top:10938;width:1136;height:2" coordorigin="4541,10938" coordsize="1136,2">
              <v:shape style="position:absolute;left:4541;top:10938;width:1136;height:2" coordorigin="4541,10938" coordsize="1136,0" path="m4541,10938l5677,10938e" filled="f" stroked="t" strokeweight=".710263pt" strokecolor="#575757">
                <v:path arrowok="t"/>
              </v:shape>
            </v:group>
            <v:group style="position:absolute;left:5516;top:10928;width:6047;height:2" coordorigin="5516,10928" coordsize="6047,2">
              <v:shape style="position:absolute;left:5516;top:10928;width:6047;height:2" coordorigin="5516,10928" coordsize="6047,0" path="m5516,10928l11563,10928e" filled="f" stroked="t" strokeweight=".710263pt" strokecolor="#575757">
                <v:path arrowok="t"/>
              </v:shape>
            </v:group>
            <v:group style="position:absolute;left:327;top:11181;width:1302;height:2" coordorigin="327,11181" coordsize="1302,2">
              <v:shape style="position:absolute;left:327;top:11181;width:1302;height:2" coordorigin="327,11181" coordsize="1302,0" path="m327,11181l1629,11181e" filled="f" stroked="t" strokeweight=".710263pt" strokecolor="#6B6B6B">
                <v:path arrowok="t"/>
              </v:shape>
            </v:group>
            <v:group style="position:absolute;left:1018;top:10919;width:2;height:739" coordorigin="1018,10919" coordsize="2,739">
              <v:shape style="position:absolute;left:1018;top:10919;width:2;height:739" coordorigin="1018,10919" coordsize="0,739" path="m1018,11658l1018,10919e" filled="f" stroked="t" strokeweight=".236754pt" strokecolor="#3F3F3F">
                <v:path arrowok="t"/>
              </v:shape>
            </v:group>
            <v:group style="position:absolute;left:1596;top:10919;width:2;height:739" coordorigin="1596,10919" coordsize="2,739">
              <v:shape style="position:absolute;left:1596;top:10919;width:2;height:739" coordorigin="1596,10919" coordsize="0,739" path="m1596,11658l1596,10919e" filled="f" stroked="t" strokeweight=".236754pt" strokecolor="#6B6B6B">
                <v:path arrowok="t"/>
              </v:shape>
            </v:group>
            <v:group style="position:absolute;left:1567;top:11179;width:4110;height:2" coordorigin="1567,11179" coordsize="4110,2">
              <v:shape style="position:absolute;left:1567;top:11179;width:4110;height:2" coordorigin="1567,11179" coordsize="4110,0" path="m1567,11179l5677,11179e" filled="f" stroked="t" strokeweight=".473508pt" strokecolor="#575757">
                <v:path arrowok="t"/>
              </v:shape>
            </v:group>
            <v:group style="position:absolute;left:7337;top:10924;width:2;height:4061" coordorigin="7337,10924" coordsize="2,4061">
              <v:shape style="position:absolute;left:7337;top:10924;width:2;height:4061" coordorigin="7337,10924" coordsize="0,4061" path="m7337,14984l7337,10924e" filled="f" stroked="t" strokeweight=".710263pt" strokecolor="#575757">
                <v:path arrowok="t"/>
              </v:shape>
            </v:group>
            <v:group style="position:absolute;left:5573;top:11169;width:5990;height:2" coordorigin="5573,11169" coordsize="5990,2">
              <v:shape style="position:absolute;left:5573;top:11169;width:5990;height:2" coordorigin="5573,11169" coordsize="5990,0" path="m5573,11169l11563,11169e" filled="f" stroked="t" strokeweight=".710263pt" strokecolor="#575757">
                <v:path arrowok="t"/>
              </v:shape>
            </v:group>
            <v:group style="position:absolute;left:11561;top:9928;width:2;height:1492" coordorigin="11561,9928" coordsize="2,1492">
              <v:shape style="position:absolute;left:11561;top:9928;width:2;height:1492" coordorigin="11561,9928" coordsize="0,1492" path="m11561,11419l11561,9928e" filled="f" stroked="t" strokeweight=".947017pt" strokecolor="#606060">
                <v:path arrowok="t"/>
              </v:shape>
            </v:group>
            <v:group style="position:absolute;left:339;top:11124;width:2;height:3913" coordorigin="339,11124" coordsize="2,3913">
              <v:shape style="position:absolute;left:339;top:11124;width:2;height:3913" coordorigin="339,11124" coordsize="0,3913" path="m339,15037l339,11124e" filled="f" stroked="t" strokeweight=".473508pt" strokecolor="#606060">
                <v:path arrowok="t"/>
              </v:shape>
            </v:group>
            <v:group style="position:absolute;left:11561;top:11124;width:2;height:577" coordorigin="11561,11124" coordsize="2,577">
              <v:shape style="position:absolute;left:11561;top:11124;width:2;height:577" coordorigin="11561,11124" coordsize="0,577" path="m11561,11701l11561,11124e" filled="f" stroked="t" strokeweight=".947017pt" strokecolor="#747474">
                <v:path arrowok="t"/>
              </v:shape>
            </v:group>
            <v:group style="position:absolute;left:1018;top:11658;width:2;height:1463" coordorigin="1018,11658" coordsize="2,1463">
              <v:shape style="position:absolute;left:1018;top:11658;width:2;height:1463" coordorigin="1018,11658" coordsize="0,1463" path="m1018,13121l1018,11658e" filled="f" stroked="t" strokeweight=".236754pt" strokecolor="#000000">
                <v:path arrowok="t"/>
              </v:shape>
            </v:group>
            <v:group style="position:absolute;left:1596;top:11658;width:2;height:1463" coordorigin="1596,11658" coordsize="2,1463">
              <v:shape style="position:absolute;left:1596;top:11658;width:2;height:1463" coordorigin="1596,11658" coordsize="0,1463" path="m1596,13121l1596,11658e" filled="f" stroked="t" strokeweight=".236754pt" strokecolor="#000000">
                <v:path arrowok="t"/>
              </v:shape>
            </v:group>
            <v:group style="position:absolute;left:2297;top:11658;width:2;height:1463" coordorigin="2297,11658" coordsize="2,1463">
              <v:shape style="position:absolute;left:2297;top:11658;width:2;height:1463" coordorigin="2297,11658" coordsize="0,1463" path="m2297,13121l2297,11658e" filled="f" stroked="t" strokeweight=".236754pt" strokecolor="#000000">
                <v:path arrowok="t"/>
              </v:shape>
            </v:group>
            <v:group style="position:absolute;left:7337;top:11629;width:2;height:581" coordorigin="7337,11629" coordsize="2,581">
              <v:shape style="position:absolute;left:7337;top:11629;width:2;height:581" coordorigin="7337,11629" coordsize="0,581" path="m7337,12211l7337,11629e" filled="f" stroked="t" strokeweight=".473508pt" strokecolor="#383838">
                <v:path arrowok="t"/>
              </v:shape>
            </v:group>
            <v:group style="position:absolute;left:11530;top:11658;width:2;height:3393" coordorigin="11530,11658" coordsize="2,3393">
              <v:shape style="position:absolute;left:11530;top:11658;width:2;height:3393" coordorigin="11530,11658" coordsize="0,3393" path="m11530,15051l11530,11658e" filled="f" stroked="t" strokeweight=".236754pt" strokecolor="#000000">
                <v:path arrowok="t"/>
              </v:shape>
            </v:group>
            <v:group style="position:absolute;left:346;top:12730;width:2;height:186" coordorigin="346,12730" coordsize="2,186">
              <v:shape style="position:absolute;left:346;top:12730;width:2;height:186" coordorigin="346,12730" coordsize="0,186" path="m346,12916l346,12730e" filled="f" stroked="t" strokeweight=".473508pt" strokecolor="#3B3B3B">
                <v:path arrowok="t"/>
              </v:shape>
            </v:group>
            <v:group style="position:absolute;left:346;top:12859;width:2;height:291" coordorigin="346,12859" coordsize="2,291">
              <v:shape style="position:absolute;left:346;top:12859;width:2;height:291" coordorigin="346,12859" coordsize="0,291" path="m346,13149l346,12859e" filled="f" stroked="t" strokeweight=".473508pt" strokecolor="#4F4F4F">
                <v:path arrowok="t"/>
              </v:shape>
            </v:group>
            <v:group style="position:absolute;left:317;top:13335;width:459;height:2" coordorigin="317,13335" coordsize="459,2">
              <v:shape style="position:absolute;left:317;top:13335;width:459;height:2" coordorigin="317,13335" coordsize="459,0" path="m317,13335l777,13335e" filled="f" stroked="t" strokeweight=".236754pt" strokecolor="#6B6B6B">
                <v:path arrowok="t"/>
              </v:shape>
            </v:group>
            <v:group style="position:absolute;left:777;top:13335;width:246;height:2" coordorigin="777,13335" coordsize="246,2">
              <v:shape style="position:absolute;left:777;top:13335;width:246;height:2" coordorigin="777,13335" coordsize="246,0" path="m777,13335l1023,13335e" filled="f" stroked="t" strokeweight=".236754pt" strokecolor="#000000">
                <v:path arrowok="t"/>
              </v:shape>
            </v:group>
            <v:group style="position:absolute;left:1018;top:13121;width:2;height:219" coordorigin="1018,13121" coordsize="2,219">
              <v:shape style="position:absolute;left:1018;top:13121;width:2;height:219" coordorigin="1018,13121" coordsize="0,219" path="m1018,13340l1018,13121e" filled="f" stroked="t" strokeweight=".236754pt" strokecolor="#646464">
                <v:path arrowok="t"/>
              </v:shape>
            </v:group>
            <v:group style="position:absolute;left:1018;top:13335;width:582;height:2" coordorigin="1018,13335" coordsize="582,2">
              <v:shape style="position:absolute;left:1018;top:13335;width:582;height:2" coordorigin="1018,13335" coordsize="582,0" path="m1018,13335l1600,13335e" filled="f" stroked="t" strokeweight=".236754pt" strokecolor="#2B2B2B">
                <v:path arrowok="t"/>
              </v:shape>
            </v:group>
            <v:group style="position:absolute;left:1596;top:13121;width:2;height:219" coordorigin="1596,13121" coordsize="2,219">
              <v:shape style="position:absolute;left:1596;top:13121;width:2;height:219" coordorigin="1596,13121" coordsize="0,219" path="m1596,13340l1596,13121e" filled="f" stroked="t" strokeweight=".236754pt" strokecolor="#343434">
                <v:path arrowok="t"/>
              </v:shape>
            </v:group>
            <v:group style="position:absolute;left:1596;top:13335;width:706;height:2" coordorigin="1596,13335" coordsize="706,2">
              <v:shape style="position:absolute;left:1596;top:13335;width:706;height:2" coordorigin="1596,13335" coordsize="706,0" path="m1596,13335l2301,13335e" filled="f" stroked="t" strokeweight=".236754pt" strokecolor="#676767">
                <v:path arrowok="t"/>
              </v:shape>
            </v:group>
            <v:group style="position:absolute;left:2297;top:13121;width:2;height:219" coordorigin="2297,13121" coordsize="2,219">
              <v:shape style="position:absolute;left:2297;top:13121;width:2;height:219" coordorigin="2297,13121" coordsize="0,219" path="m2297,13340l2297,13121e" filled="f" stroked="t" strokeweight=".236754pt" strokecolor="#484848">
                <v:path arrowok="t"/>
              </v:shape>
            </v:group>
            <v:group style="position:absolute;left:7349;top:12325;width:2;height:2755" coordorigin="7349,12325" coordsize="2,2755">
              <v:shape style="position:absolute;left:7349;top:12325;width:2;height:2755" coordorigin="7349,12325" coordsize="0,2755" path="m7349,15080l7349,12325e" filled="f" stroked="t" strokeweight=".947017pt" strokecolor="#606060">
                <v:path arrowok="t"/>
              </v:shape>
            </v:group>
            <v:group style="position:absolute;left:1018;top:13335;width:2;height:2578" coordorigin="1018,13335" coordsize="2,2578">
              <v:shape style="position:absolute;left:1018;top:13335;width:2;height:2578" coordorigin="1018,13335" coordsize="0,2578" path="m1018,15914l1018,13335e" filled="f" stroked="t" strokeweight=".236754pt" strokecolor="#000000">
                <v:path arrowok="t"/>
              </v:shape>
            </v:group>
            <v:group style="position:absolute;left:1596;top:13335;width:2;height:2578" coordorigin="1596,13335" coordsize="2,2578">
              <v:shape style="position:absolute;left:1596;top:13335;width:2;height:2578" coordorigin="1596,13335" coordsize="0,2578" path="m1596,15914l1596,13335e" filled="f" stroked="t" strokeweight=".236754pt" strokecolor="#000000">
                <v:path arrowok="t"/>
              </v:shape>
            </v:group>
            <v:group style="position:absolute;left:2297;top:13335;width:2;height:2578" coordorigin="2297,13335" coordsize="2,2578">
              <v:shape style="position:absolute;left:2297;top:13335;width:2;height:2578" coordorigin="2297,13335" coordsize="0,2578" path="m2297,15914l2297,13335e" filled="f" stroked="t" strokeweight=".236754pt" strokecolor="#000000">
                <v:path arrowok="t"/>
              </v:shape>
            </v:group>
            <v:group style="position:absolute;left:346;top:13250;width:2;height:2245" coordorigin="346,13250" coordsize="2,2245">
              <v:shape style="position:absolute;left:346;top:13250;width:2;height:2245" coordorigin="346,13250" coordsize="0,2245" path="m346,15494l346,13250e" filled="f" stroked="t" strokeweight=".473508pt" strokecolor="#676767">
                <v:path arrowok="t"/>
              </v:shape>
            </v:group>
            <v:group style="position:absolute;left:317;top:14493;width:2;height:1420" coordorigin="317,14493" coordsize="2,1420">
              <v:shape style="position:absolute;left:317;top:14493;width:2;height:1420" coordorigin="317,14493" coordsize="0,1420" path="m317,15914l317,14493e" filled="f" stroked="t" strokeweight=".236754pt" strokecolor="#000000">
                <v:path arrowok="t"/>
              </v:shape>
            </v:group>
            <v:group style="position:absolute;left:7361;top:12983;width:2;height:2936" coordorigin="7361,12983" coordsize="2,2936">
              <v:shape style="position:absolute;left:7361;top:12983;width:2;height:2936" coordorigin="7361,12983" coordsize="0,2936" path="m7361,15918l7361,12983e" filled="f" stroked="t" strokeweight=".710263pt" strokecolor="#5B5B5B">
                <v:path arrowok="t"/>
              </v:shape>
            </v:group>
            <v:group style="position:absolute;left:360;top:15926;width:5696;height:2" coordorigin="360,15926" coordsize="5696,2">
              <v:shape style="position:absolute;left:360;top:15926;width:5696;height:2" coordorigin="360,15926" coordsize="5696,0" path="m360,15926l6056,15926e" filled="f" stroked="t" strokeweight=".710263pt" strokecolor="#808080">
                <v:path arrowok="t"/>
              </v:shape>
            </v:group>
            <v:group style="position:absolute;left:6856;top:15914;width:511;height:2" coordorigin="6856,15914" coordsize="511,2">
              <v:shape style="position:absolute;left:6856;top:15914;width:511;height:2" coordorigin="6856,15914" coordsize="511,0" path="m6856,15914l7368,15914e" filled="f" stroked="t" strokeweight=".473508pt" strokecolor="#747474">
                <v:path arrowok="t"/>
              </v:shape>
            </v:group>
            <v:group style="position:absolute;left:3130;top:15914;width:8481;height:2" coordorigin="3130,15914" coordsize="8481,2">
              <v:shape style="position:absolute;left:3130;top:15914;width:8481;height:2" coordorigin="3130,15914" coordsize="8481,0" path="m3130,15914l11610,15914e" filled="f" stroked="t" strokeweight=".710263pt" strokecolor="#777777">
                <v:path arrowok="t"/>
              </v:shape>
            </v:group>
            <v:group style="position:absolute;left:11530;top:15051;width:2;height:863" coordorigin="11530,15051" coordsize="2,863">
              <v:shape style="position:absolute;left:11530;top:15051;width:2;height:863" coordorigin="11530,15051" coordsize="0,863" path="m11530,15914l11530,15051e" filled="f" stroked="t" strokeweight=".236754pt" strokecolor="#808080">
                <v:path arrowok="t"/>
              </v:shape>
            </v:group>
            <v:group style="position:absolute;left:9463;top:12517;width:2;height:273" coordorigin="9463,12517" coordsize="2,273">
              <v:shape style="position:absolute;left:9463;top:12517;width:2;height:273" coordorigin="9463,12517" coordsize="0,273" path="m9463,12517l9463,12790,9463,12517xe" filled="t" fillcolor="#EDEDED" stroked="f">
                <v:path arrowok="t"/>
                <v:fill/>
              </v:shape>
            </v:group>
            <v:group style="position:absolute;left:9841;top:12609;width:2;height:158" coordorigin="9841,12609" coordsize="2,158">
              <v:shape style="position:absolute;left:9841;top:12609;width:2;height:158" coordorigin="9841,12609" coordsize="0,158" path="m9841,12767l9841,12609e" filled="f" stroked="t" strokeweight="1.53209pt" strokecolor="#EDEDED">
                <v:path arrowok="t"/>
              </v:shape>
            </v:group>
            <v:group style="position:absolute;left:9743;top:12814;width:18;height:66" coordorigin="9743,12814" coordsize="18,66">
              <v:shape style="position:absolute;left:9743;top:12814;width:18;height:66" coordorigin="9743,12814" coordsize="18,66" path="m9743,12847l9761,12847e" filled="f" stroked="t" strokeweight="3.405664pt" strokecolor="#EDEDED">
                <v:path arrowok="t"/>
              </v:shape>
            </v:group>
            <v:group style="position:absolute;left:3653;top:12946;width:2;height:333" coordorigin="3653,12946" coordsize="2,333">
              <v:shape style="position:absolute;left:3653;top:12946;width:2;height:333" coordorigin="3653,12946" coordsize="0,333" path="m3653,13279l3653,12946e" filled="f" stroked="t" strokeweight="3.538529pt" strokecolor="#EDEDED">
                <v:path arrowok="t"/>
              </v:shape>
            </v:group>
            <v:group style="position:absolute;left:4283;top:13215;width:2;height:310" coordorigin="4283,13215" coordsize="2,310">
              <v:shape style="position:absolute;left:4283;top:13215;width:2;height:310" coordorigin="4283,13215" coordsize="0,310" path="m4283,13215l4283,13525,4283,13215xe" filled="t" fillcolor="#EDEDED" stroked="f">
                <v:path arrowok="t"/>
                <v:fill/>
              </v:shape>
            </v:group>
            <v:group style="position:absolute;left:10090;top:13288;width:225;height:368" coordorigin="10090,13288" coordsize="225,368">
              <v:shape style="position:absolute;left:10090;top:13288;width:225;height:368" coordorigin="10090,13288" coordsize="225,368" path="m10090,13288l10315,13288,10315,13657,10090,13657,10090,13288e" filled="t" fillcolor="#EDEDED" stroked="f">
                <v:path arrowok="t"/>
                <v:fill/>
              </v:shape>
            </v:group>
            <v:group style="position:absolute;left:10195;top:13744;width:95;height:162" coordorigin="10195,13744" coordsize="95,162">
              <v:shape style="position:absolute;left:10195;top:13744;width:95;height:162" coordorigin="10195,13744" coordsize="95,162" path="m10195,13744l10290,13744,10290,13906,10195,13906,10195,13744e" filled="t" fillcolor="#EDEDED" stroked="f">
                <v:path arrowok="t"/>
                <v:fill/>
              </v:shape>
            </v:group>
            <v:group style="position:absolute;left:10396;top:13808;width:2;height:202" coordorigin="10396,13808" coordsize="2,202">
              <v:shape style="position:absolute;left:10396;top:13808;width:2;height:202" coordorigin="10396,13808" coordsize="0,202" path="m10396,14010l10396,13808e" filled="f" stroked="t" strokeweight="3.921175pt" strokecolor="#EDEDED">
                <v:path arrowok="t"/>
              </v:shape>
            </v:group>
            <v:group style="position:absolute;left:10533;top:13808;width:2;height:202" coordorigin="10533,13808" coordsize="2,202">
              <v:shape style="position:absolute;left:10533;top:13808;width:2;height:202" coordorigin="10533,13808" coordsize="0,202" path="m10533,14010l10533,13808e" filled="f" stroked="t" strokeweight="2.7625pt" strokecolor="#EDEDED">
                <v:path arrowok="t"/>
              </v:shape>
            </v:group>
            <v:group style="position:absolute;left:9777;top:13953;width:2;height:221" coordorigin="9777,13953" coordsize="2,221">
              <v:shape style="position:absolute;left:9777;top:13953;width:2;height:221" coordorigin="9777,13953" coordsize="0,221" path="m9777,14174l9777,13953e" filled="f" stroked="t" strokeweight="2.250160pt" strokecolor="#EDEDED">
                <v:path arrowok="t"/>
              </v:shape>
            </v:group>
            <v:group style="position:absolute;left:10097;top:14016;width:2;height:143" coordorigin="10097,14016" coordsize="2,143">
              <v:shape style="position:absolute;left:10097;top:14016;width:2;height:143" coordorigin="10097,14016" coordsize="0,143" path="m10097,14159l10097,14016e" filled="f" stroked="t" strokeweight="2.233pt" strokecolor="#EDEDED">
                <v:path arrowok="t"/>
              </v:shape>
            </v:group>
            <v:group style="position:absolute;left:10521;top:13963;width:2;height:215" coordorigin="10521,13963" coordsize="2,215">
              <v:shape style="position:absolute;left:10521;top:13963;width:2;height:215" coordorigin="10521,13963" coordsize="0,215" path="m10521,14178l10521,13963e" filled="f" stroked="t" strokeweight="1.2376pt" strokecolor="#EDEDED">
                <v:path arrowok="t"/>
              </v:shape>
            </v:group>
            <v:group style="position:absolute;left:10384;top:14115;width:2;height:175" coordorigin="10384,14115" coordsize="2,175">
              <v:shape style="position:absolute;left:10384;top:14115;width:2;height:175" coordorigin="10384,14115" coordsize="0,175" path="m10384,14290l10384,14115e" filled="f" stroked="t" strokeweight="1.725pt" strokecolor="#EDEDED">
                <v:path arrowok="t"/>
              </v:shape>
            </v:group>
            <v:group style="position:absolute;left:9474;top:14254;width:2;height:215" coordorigin="9474,14254" coordsize="2,215">
              <v:shape style="position:absolute;left:9474;top:14254;width:2;height:215" coordorigin="9474,14254" coordsize="0,215" path="m9474,14254l9474,14469,9474,14254xe" filled="t" fillcolor="#EDEDED" stroked="f">
                <v:path arrowok="t"/>
                <v:fill/>
              </v:shape>
            </v:group>
            <v:group style="position:absolute;left:9606;top:14254;width:2;height:129" coordorigin="9606,14254" coordsize="2,129">
              <v:shape style="position:absolute;left:9606;top:14254;width:2;height:129" coordorigin="9606,14254" coordsize="0,129" path="m9606,14383l9606,14254e" filled="f" stroked="t" strokeweight="1.8325pt" strokecolor="#EDEDED">
                <v:path arrowok="t"/>
              </v:shape>
            </v:group>
            <v:group style="position:absolute;left:10007;top:14298;width:95;height:148" coordorigin="10007,14298" coordsize="95,148">
              <v:shape style="position:absolute;left:10007;top:14298;width:95;height:148" coordorigin="10007,14298" coordsize="95,148" path="m10007,14298l10101,14298,10101,14446,10007,14446,10007,14298e" filled="t" fillcolor="#EDEDED" stroked="f">
                <v:path arrowok="t"/>
                <v:fill/>
              </v:shape>
            </v:group>
            <v:group style="position:absolute;left:9583;top:14383;width:92;height:229" coordorigin="9583,14383" coordsize="92,229">
              <v:shape style="position:absolute;left:9583;top:14383;width:92;height:229" coordorigin="9583,14383" coordsize="92,229" path="m9583,14383l9675,14383,9675,14612,9583,14612,9583,14383e" filled="t" fillcolor="#EDEDED" stroked="f">
                <v:path arrowok="t"/>
                <v:fill/>
              </v:shape>
            </v:group>
            <v:group style="position:absolute;left:9758;top:14383;width:2;height:229" coordorigin="9758,14383" coordsize="2,229">
              <v:shape style="position:absolute;left:9758;top:14383;width:2;height:229" coordorigin="9758,14383" coordsize="0,229" path="m9758,14612l9758,14383e" filled="f" stroked="t" strokeweight="2.392705pt" strokecolor="#EDEDED">
                <v:path arrowok="t"/>
              </v:shape>
            </v:group>
            <v:group style="position:absolute;left:9822;top:14300;width:2;height:341" coordorigin="9822,14300" coordsize="2,341">
              <v:shape style="position:absolute;left:9822;top:14300;width:2;height:341" coordorigin="9822,14300" coordsize="0,341" path="m9822,14641l9822,14300e" filled="f" stroked="t" strokeweight="2.073625pt" strokecolor="#EDEDED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87" w:lineRule="exact"/>
        <w:ind w:left="2652"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940334pt;margin-top:10.981094pt;width:18.505951pt;height:10pt;mso-position-horizontal-relative:page;mso-position-vertical-relative:paragraph;z-index:-1733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w w:val="94"/>
                    </w:rPr>
                    <w:t>Ral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-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77"/>
          <w:position w:val="-3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55"/>
          <w:position w:val="-3"/>
        </w:rPr>
        <w:t>TOP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6"/>
          <w:w w:val="155"/>
          <w:position w:val="-3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71"/>
          <w:position w:val="-3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652" w:right="-75"/>
        <w:jc w:val="left"/>
        <w:tabs>
          <w:tab w:pos="376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575757"/>
          <w:spacing w:val="0"/>
          <w:w w:val="80"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75757"/>
          <w:spacing w:val="4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100"/>
          <w:b/>
          <w:bCs/>
          <w:position w:val="-1"/>
        </w:rPr>
        <w:t>u.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-3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83B59"/>
          <w:spacing w:val="0"/>
          <w:w w:val="100"/>
          <w:position w:val="-1"/>
        </w:rPr>
        <w:t>:.-.</w:t>
      </w:r>
      <w:r>
        <w:rPr>
          <w:rFonts w:ascii="Times New Roman" w:hAnsi="Times New Roman" w:cs="Times New Roman" w:eastAsia="Times New Roman"/>
          <w:sz w:val="21"/>
          <w:szCs w:val="21"/>
          <w:color w:val="383B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83B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B59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484848"/>
          <w:spacing w:val="-12"/>
          <w:w w:val="8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  <w:position w:val="-1"/>
        </w:rPr>
        <w:t>Amir</w:t>
      </w:r>
      <w:r>
        <w:rPr>
          <w:rFonts w:ascii="Arial" w:hAnsi="Arial" w:cs="Arial" w:eastAsia="Arial"/>
          <w:sz w:val="23"/>
          <w:szCs w:val="23"/>
          <w:color w:val="343434"/>
          <w:spacing w:val="-42"/>
          <w:w w:val="8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4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992" w:right="498"/>
        <w:jc w:val="center"/>
        <w:tabs>
          <w:tab w:pos="376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84848"/>
          <w:spacing w:val="0"/>
          <w:w w:val="153"/>
          <w:position w:val="1"/>
        </w:rPr>
        <w:t>::2: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153"/>
          <w:position w:val="1"/>
        </w:rPr>
        <w:t>·</w:t>
      </w:r>
      <w:r>
        <w:rPr>
          <w:rFonts w:ascii="Arial" w:hAnsi="Arial" w:cs="Arial" w:eastAsia="Arial"/>
          <w:sz w:val="25"/>
          <w:szCs w:val="25"/>
          <w:color w:val="575757"/>
          <w:spacing w:val="-92"/>
          <w:w w:val="153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4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-35" w:right="1353"/>
        <w:jc w:val="center"/>
        <w:tabs>
          <w:tab w:pos="9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i/>
        </w:rPr>
        <w:t>1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i/>
        </w:rPr>
        <w:t>       </w:t>
      </w:r>
      <w:r>
        <w:rPr>
          <w:rFonts w:ascii="Arial" w:hAnsi="Arial" w:cs="Arial" w:eastAsia="Arial"/>
          <w:sz w:val="8"/>
          <w:szCs w:val="8"/>
          <w:color w:val="9C9C9C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-19"/>
          <w:w w:val="127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27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40"/>
          <w:w w:val="12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585"/>
          <w:spacing w:val="0"/>
          <w:w w:val="91"/>
        </w:rPr>
        <w:t>}'</w:t>
      </w:r>
      <w:r>
        <w:rPr>
          <w:rFonts w:ascii="Times New Roman" w:hAnsi="Times New Roman" w:cs="Times New Roman" w:eastAsia="Times New Roman"/>
          <w:sz w:val="13"/>
          <w:szCs w:val="13"/>
          <w:color w:val="858585"/>
          <w:spacing w:val="-6"/>
          <w:w w:val="9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55"/>
        </w:rPr>
        <w:t>,..-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-4"/>
          <w:w w:val="10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858585"/>
          <w:spacing w:val="0"/>
          <w:w w:val="185"/>
        </w:rPr>
        <w:t>,'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59" w:lineRule="exact"/>
        <w:ind w:left="152" w:right="1685"/>
        <w:jc w:val="center"/>
        <w:tabs>
          <w:tab w:pos="7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264923pt;margin-top:4.026361pt;width:12.233646pt;height:12.5pt;mso-position-horizontal-relative:page;mso-position-vertical-relative:paragraph;z-index:-17335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B5B5B5"/>
                      <w:spacing w:val="0"/>
                      <w:w w:val="56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5B5B5"/>
                      <w:spacing w:val="0"/>
                      <w:w w:val="56"/>
                    </w:rPr>
                    <w:t> 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5B5B5"/>
                      <w:spacing w:val="9"/>
                      <w:w w:val="56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E7070"/>
                      <w:spacing w:val="0"/>
                      <w:w w:val="113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9C9C9C"/>
          <w:w w:val="79"/>
          <w:i/>
          <w:position w:val="-1"/>
        </w:rPr>
        <w:t>j:</w:t>
      </w:r>
      <w:r>
        <w:rPr>
          <w:rFonts w:ascii="Arial" w:hAnsi="Arial" w:cs="Arial" w:eastAsia="Arial"/>
          <w:sz w:val="15"/>
          <w:szCs w:val="15"/>
          <w:color w:val="9C9C9C"/>
          <w:spacing w:val="-27"/>
          <w:w w:val="79"/>
          <w:i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68"/>
          <w:b/>
          <w:bCs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9C9C9C"/>
          <w:spacing w:val="-1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B5B5B5"/>
          <w:spacing w:val="0"/>
          <w:w w:val="71"/>
          <w:b/>
          <w:bCs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B5B5B5"/>
          <w:spacing w:val="-4"/>
          <w:w w:val="7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71"/>
          <w:b/>
          <w:bCs/>
          <w:position w:val="-1"/>
        </w:rPr>
        <w:t>i,.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22"/>
          <w:w w:val="7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b/>
          <w:bCs/>
          <w:position w:val="-1"/>
        </w:rPr>
        <w:t>ç.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1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75757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75757"/>
          <w:spacing w:val="-18"/>
          <w:w w:val="100"/>
          <w:position w:val="-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0"/>
          <w:position w:val="-1"/>
        </w:rPr>
        <w:t>.,.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5"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535" w:right="204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11"/>
          <w:w w:val="57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0"/>
          <w:w w:val="7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-12"/>
          <w:w w:val="7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5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5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5B5"/>
          <w:spacing w:val="-3"/>
          <w:w w:val="8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68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80" w:right="0"/>
          <w:cols w:num="2" w:equalWidth="0">
            <w:col w:w="6225" w:space="2597"/>
            <w:col w:w="2918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Sz w:w="11920" w:h="16840"/>
          <w:pgMar w:top="580" w:bottom="280" w:left="180" w:right="8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auto"/>
        <w:ind w:left="576" w:right="-61" w:firstLine="-9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55"/>
          <w:szCs w:val="55"/>
          <w:color w:val="2D2D2D"/>
          <w:spacing w:val="0"/>
          <w:w w:val="50"/>
        </w:rPr>
        <w:t>ıfM</w:t>
      </w:r>
      <w:r>
        <w:rPr>
          <w:rFonts w:ascii="Arial" w:hAnsi="Arial" w:cs="Arial" w:eastAsia="Arial"/>
          <w:sz w:val="55"/>
          <w:szCs w:val="55"/>
          <w:color w:val="2D2D2D"/>
          <w:spacing w:val="0"/>
          <w:w w:val="5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8"/>
        </w:rPr>
        <w:t>BÜYÜKŞEHIR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8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89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8" w:lineRule="auto"/>
        <w:ind w:left="251" w:right="474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88.640015pt;margin-top:-30.997253pt;width:53.759998pt;height:48pt;mso-position-horizontal-relative:page;mso-position-vertical-relative:paragraph;z-index:-17334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left="991" w:right="560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1644" w:space="1522"/>
            <w:col w:w="8494"/>
          </w:cols>
        </w:sectPr>
      </w:pPr>
      <w:rPr/>
    </w:p>
    <w:p>
      <w:pPr>
        <w:spacing w:before="78" w:after="0" w:line="240" w:lineRule="auto"/>
        <w:ind w:left="118" w:right="-20"/>
        <w:jc w:val="left"/>
        <w:tabs>
          <w:tab w:pos="150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[Ola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2" w:right="-20"/>
        <w:jc w:val="left"/>
        <w:tabs>
          <w:tab w:pos="1500" w:val="left"/>
          <w:tab w:pos="312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  <w:t>:3219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6" w:right="-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3"/>
          <w:w w:val="8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left="146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1536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Doğanla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1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:02:21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5144" w:space="383"/>
            <w:col w:w="6133"/>
          </w:cols>
        </w:sectPr>
      </w:pPr>
      <w:rPr/>
    </w:p>
    <w:p>
      <w:pPr>
        <w:spacing w:before="25" w:after="0" w:line="240" w:lineRule="auto"/>
        <w:ind w:left="137" w:right="-20"/>
        <w:jc w:val="left"/>
        <w:tabs>
          <w:tab w:pos="1480" w:val="left"/>
          <w:tab w:pos="44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4" w:lineRule="exact"/>
        <w:ind w:left="146" w:right="-20"/>
        <w:jc w:val="left"/>
        <w:tabs>
          <w:tab w:pos="36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361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639999pt;margin-top:4.930079pt;width:57.432419pt;height:21pt;mso-position-horizontal-relative:page;mso-position-vertical-relative:paragraph;z-index:-17328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131313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13131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13131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45454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45454"/>
                      <w:spacing w:val="-43"/>
                      <w:w w:val="44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4545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454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09090"/>
                      <w:spacing w:val="0"/>
                      <w:w w:val="25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Belonarm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u w:val="single" w:color="0000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u w:val="single" w:color="0000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u w:val="single" w:color="0000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28"/>
        </w:rPr>
        <w:t>ı-----------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28"/>
        </w:rPr>
        <w:t>-</w:t>
      </w:r>
      <w:r>
        <w:rPr>
          <w:rFonts w:ascii="Arial" w:hAnsi="Arial" w:cs="Arial" w:eastAsia="Arial"/>
          <w:sz w:val="21"/>
          <w:szCs w:val="21"/>
          <w:color w:val="545454"/>
          <w:spacing w:val="-112"/>
          <w:w w:val="328"/>
        </w:rPr>
        <w:t> </w:t>
      </w:r>
      <w:r>
        <w:rPr>
          <w:rFonts w:ascii="Arial" w:hAnsi="Arial" w:cs="Arial" w:eastAsia="Arial"/>
          <w:sz w:val="21"/>
          <w:szCs w:val="21"/>
          <w:color w:val="7C7C7C"/>
          <w:spacing w:val="0"/>
          <w:w w:val="328"/>
        </w:rPr>
        <w:t>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51" w:after="0" w:line="240" w:lineRule="auto"/>
        <w:ind w:left="6017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02:28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106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8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:02:22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02:27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808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813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8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0" w:right="-20"/>
        <w:jc w:val="left"/>
        <w:tabs>
          <w:tab w:pos="1480" w:val="left"/>
          <w:tab w:pos="280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1190" w:space="694"/>
            <w:col w:w="9776"/>
          </w:cols>
        </w:sectPr>
      </w:pPr>
      <w:rPr/>
    </w:p>
    <w:p>
      <w:pPr>
        <w:spacing w:before="0" w:after="0" w:line="247" w:lineRule="exact"/>
        <w:ind w:left="118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545454"/>
          <w:w w:val="44"/>
        </w:rPr>
        <w:t>C</w:t>
      </w:r>
      <w:r>
        <w:rPr>
          <w:rFonts w:ascii="Arial" w:hAnsi="Arial" w:cs="Arial" w:eastAsia="Arial"/>
          <w:sz w:val="23"/>
          <w:szCs w:val="23"/>
          <w:color w:val="545454"/>
          <w:spacing w:val="-11"/>
          <w:w w:val="43"/>
        </w:rPr>
        <w:t>V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208"/>
        </w:rPr>
        <w:t>.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</w:rPr>
        <w:t>  </w:t>
      </w:r>
      <w:r>
        <w:rPr>
          <w:rFonts w:ascii="Arial" w:hAnsi="Arial" w:cs="Arial" w:eastAsia="Arial"/>
          <w:sz w:val="23"/>
          <w:szCs w:val="23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3" w:lineRule="auto"/>
        <w:ind w:left="10" w:right="1096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3" w:equalWidth="0">
            <w:col w:w="1300" w:space="584"/>
            <w:col w:w="2175" w:space="609"/>
            <w:col w:w="6992"/>
          </w:cols>
        </w:sectPr>
      </w:pPr>
      <w:rPr/>
    </w:p>
    <w:p>
      <w:pPr>
        <w:spacing w:before="25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7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1"/>
        </w:rPr>
        <w:t>Söndürrİı.ede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1569" w:space="319"/>
            <w:col w:w="9772"/>
          </w:cols>
        </w:sectPr>
      </w:pPr>
      <w:rPr/>
    </w:p>
    <w:p>
      <w:pPr>
        <w:spacing w:before="20" w:after="0" w:line="176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76" w:lineRule="exact"/>
        <w:ind w:right="-71"/>
        <w:jc w:val="left"/>
        <w:tabs>
          <w:tab w:pos="152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5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6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5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6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w w:val="28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3" w:equalWidth="0">
            <w:col w:w="1381" w:space="1751"/>
            <w:col w:w="4380" w:space="679"/>
            <w:col w:w="3469"/>
          </w:cols>
        </w:sectPr>
      </w:pPr>
      <w:rPr/>
    </w:p>
    <w:p>
      <w:pPr>
        <w:spacing w:before="0" w:after="0" w:line="334" w:lineRule="exact"/>
        <w:ind w:left="5527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3" w:lineRule="auto"/>
        <w:ind w:left="1884" w:right="65" w:firstLine="-1747"/>
        <w:jc w:val="left"/>
        <w:tabs>
          <w:tab w:pos="4900" w:val="left"/>
          <w:tab w:pos="58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</w:sectPr>
      </w:pPr>
      <w:rPr/>
    </w:p>
    <w:p>
      <w:pPr>
        <w:spacing w:before="5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gsıı"talı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134" w:lineRule="auto"/>
        <w:ind w:left="118" w:right="-53" w:firstLine="19"/>
        <w:jc w:val="left"/>
        <w:tabs>
          <w:tab w:pos="580" w:val="left"/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72.375473pt;margin-top:4.860992pt;width:.1pt;height:12.96045pt;mso-position-horizontal-relative:page;mso-position-vertical-relative:paragraph;z-index:-17329" coordorigin="1448,97" coordsize="2,259">
            <v:shape style="position:absolute;left:1448;top:97;width:2;height:259" coordorigin="1448,97" coordsize="0,259" path="m1448,356l1448,97e" filled="f" stroked="t" strokeweight="2.09994pt" strokecolor="#DFDFD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Jereç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39"/>
        </w:rPr>
        <w:t>r</w:t>
      </w:r>
      <w:r>
        <w:rPr>
          <w:rFonts w:ascii="Arial" w:hAnsi="Arial" w:cs="Arial" w:eastAsia="Arial"/>
          <w:sz w:val="19"/>
          <w:szCs w:val="19"/>
          <w:color w:val="545454"/>
          <w:spacing w:val="-21"/>
          <w:w w:val="139"/>
        </w:rPr>
        <w:t>-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39"/>
        </w:rPr>
        <w:t>·</w:t>
      </w:r>
      <w:r>
        <w:rPr>
          <w:rFonts w:ascii="Arial" w:hAnsi="Arial" w:cs="Arial" w:eastAsia="Arial"/>
          <w:sz w:val="19"/>
          <w:szCs w:val="19"/>
          <w:color w:val="ACACAC"/>
          <w:spacing w:val="-72"/>
          <w:w w:val="139"/>
        </w:rPr>
        <w:t> 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0"/>
        </w:rPr>
        <w:tab/>
        <w:tab/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75"/>
        </w:rPr>
        <w:t>.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1576" w:space="308"/>
            <w:col w:w="9776"/>
          </w:cols>
        </w:sectPr>
      </w:pPr>
      <w:rPr/>
    </w:p>
    <w:p>
      <w:pPr>
        <w:spacing w:before="3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:02:46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4" w:equalWidth="0">
            <w:col w:w="1667" w:space="217"/>
            <w:col w:w="3081" w:space="1075"/>
            <w:col w:w="991" w:space="1726"/>
            <w:col w:w="2903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</w:sectPr>
      </w:pPr>
      <w:rPr/>
    </w:p>
    <w:p>
      <w:pPr>
        <w:spacing w:before="40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0.16pt;margin-top:13.749138pt;width:11.52pt;height:33.599998pt;mso-position-horizontal-relative:page;mso-position-vertical-relative:paragraph;z-index:-17333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35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146057pt;margin-top:12.757766pt;width:21.786051pt;height:55.0pt;mso-position-horizontal-relative:page;mso-position-vertical-relative:paragraph;z-index:-17327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424242"/>
                      <w:spacing w:val="0"/>
                      <w:w w:val="14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424889"/>
          <w:spacing w:val="0"/>
          <w:w w:val="53"/>
        </w:rPr>
        <w:t>A</w:t>
      </w:r>
      <w:r>
        <w:rPr>
          <w:rFonts w:ascii="Times New Roman" w:hAnsi="Times New Roman" w:cs="Times New Roman" w:eastAsia="Times New Roman"/>
          <w:sz w:val="39"/>
          <w:szCs w:val="39"/>
          <w:color w:val="424889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24889"/>
          <w:spacing w:val="35"/>
          <w:w w:val="5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1367E"/>
          <w:spacing w:val="0"/>
          <w:w w:val="132"/>
          <w:i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6" w:lineRule="exact"/>
        <w:ind w:left="2014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36.799988pt;margin-top:-55.250473pt;width:126.720001pt;height:111.360001pt;mso-position-horizontal-relative:page;mso-position-vertical-relative:paragraph;z-index:-17331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  <w:t>1.Posta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  <w:t>Grupra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11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14264"/>
          <w:spacing w:val="0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414264"/>
          <w:spacing w:val="8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4"/>
        </w:rPr>
        <w:t>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8" w:right="1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3" w:lineRule="exact"/>
        <w:ind w:left="244" w:right="4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15" w:lineRule="exact"/>
        <w:ind w:right="-198"/>
        <w:jc w:val="left"/>
        <w:rPr>
          <w:rFonts w:ascii="Times New Roman" w:hAnsi="Times New Roman" w:cs="Times New Roman" w:eastAsia="Times New Roman"/>
          <w:sz w:val="105"/>
          <w:szCs w:val="105"/>
        </w:rPr>
      </w:pPr>
      <w:rPr/>
      <w:r>
        <w:rPr>
          <w:rFonts w:ascii="Times New Roman" w:hAnsi="Times New Roman" w:cs="Times New Roman" w:eastAsia="Times New Roman"/>
          <w:sz w:val="105"/>
          <w:szCs w:val="105"/>
          <w:color w:val="424889"/>
          <w:spacing w:val="0"/>
          <w:w w:val="100"/>
          <w:i/>
          <w:position w:val="-1"/>
        </w:rPr>
        <w:t>ti</w:t>
      </w:r>
      <w:r>
        <w:rPr>
          <w:rFonts w:ascii="Times New Roman" w:hAnsi="Times New Roman" w:cs="Times New Roman" w:eastAsia="Times New Roman"/>
          <w:sz w:val="105"/>
          <w:szCs w:val="105"/>
          <w:color w:val="424889"/>
          <w:spacing w:val="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5"/>
          <w:szCs w:val="105"/>
          <w:color w:val="424889"/>
          <w:spacing w:val="0"/>
          <w:w w:val="100"/>
          <w:i/>
          <w:position w:val="-1"/>
        </w:rPr>
        <w:t>J;</w:t>
      </w:r>
      <w:r>
        <w:rPr>
          <w:rFonts w:ascii="Times New Roman" w:hAnsi="Times New Roman" w:cs="Times New Roman" w:eastAsia="Times New Roman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52" w:right="2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1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99" w:right="7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4" w:lineRule="exact"/>
        <w:ind w:left="86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D2D2D"/>
          <w:spacing w:val="0"/>
          <w:w w:val="71"/>
          <w:b/>
          <w:bCs/>
          <w:position w:val="-2"/>
        </w:rPr>
        <w:t>2</w:t>
      </w:r>
      <w:r>
        <w:rPr>
          <w:rFonts w:ascii="Arial" w:hAnsi="Arial" w:cs="Arial" w:eastAsia="Arial"/>
          <w:sz w:val="28"/>
          <w:szCs w:val="28"/>
          <w:color w:val="2D2D2D"/>
          <w:spacing w:val="17"/>
          <w:w w:val="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54"/>
          <w:b/>
          <w:bCs/>
          <w:position w:val="-2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18"/>
          <w:w w:val="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54"/>
          <w:position w:val="-2"/>
        </w:rPr>
        <w:t>MaYıS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7"/>
          <w:w w:val="54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7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4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43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80"/>
          <w:cols w:num="3" w:equalWidth="0">
            <w:col w:w="4020" w:space="514"/>
            <w:col w:w="1676" w:space="2346"/>
            <w:col w:w="3104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3.92pt;margin-top:26.52pt;width:573.480012pt;height:797.400002pt;mso-position-horizontal-relative:page;mso-position-vertical-relative:page;z-index:-17330" coordorigin="278,530" coordsize="11470,15948">
            <v:group style="position:absolute;left:298;top:557;width:11414;height:2" coordorigin="298,557" coordsize="11414,2">
              <v:shape style="position:absolute;left:298;top:557;width:11414;height:2" coordorigin="298,557" coordsize="11414,0" path="m298,557l11712,557e" filled="f" stroked="t" strokeweight=".96pt" strokecolor="#575757">
                <v:path arrowok="t"/>
              </v:shape>
            </v:group>
            <v:group style="position:absolute;left:298;top:538;width:2;height:15922" coordorigin="298,538" coordsize="2,15922">
              <v:shape style="position:absolute;left:298;top:538;width:2;height:15922" coordorigin="298,538" coordsize="0,15922" path="m298,16459l298,538e" filled="f" stroked="t" strokeweight=".72pt" strokecolor="#4F4F4F">
                <v:path arrowok="t"/>
              </v:shape>
            </v:group>
            <v:group style="position:absolute;left:2054;top:547;width:2;height:1517" coordorigin="2054,547" coordsize="2,1517">
              <v:shape style="position:absolute;left:2054;top:547;width:2;height:1517" coordorigin="2054,547" coordsize="0,1517" path="m2054,2064l2054,547e" filled="f" stroked="t" strokeweight=".96pt" strokecolor="#747474">
                <v:path arrowok="t"/>
              </v:shape>
            </v:group>
            <v:group style="position:absolute;left:9110;top:547;width:2;height:1517" coordorigin="9110,547" coordsize="2,1517">
              <v:shape style="position:absolute;left:9110;top:547;width:2;height:1517" coordorigin="9110,547" coordsize="0,1517" path="m9110,2064l9110,547e" filled="f" stroked="t" strokeweight=".72pt" strokecolor="#545454">
                <v:path arrowok="t"/>
              </v:shape>
            </v:group>
            <v:group style="position:absolute;left:11722;top:547;width:2;height:15922" coordorigin="11722,547" coordsize="2,15922">
              <v:shape style="position:absolute;left:11722;top:547;width:2;height:15922" coordorigin="11722,547" coordsize="0,15922" path="m11722,16469l11722,547e" filled="f" stroked="t" strokeweight=".72pt" strokecolor="#606060">
                <v:path arrowok="t"/>
              </v:shape>
            </v:group>
            <v:group style="position:absolute;left:298;top:2054;width:11424;height:2" coordorigin="298,2054" coordsize="11424,2">
              <v:shape style="position:absolute;left:298;top:2054;width:11424;height:2" coordorigin="298,2054" coordsize="11424,0" path="m298,2054l11722,2054e" filled="f" stroked="t" strokeweight=".96pt" strokecolor="#575757">
                <v:path arrowok="t"/>
              </v:shape>
            </v:group>
            <v:group style="position:absolute;left:298;top:2294;width:11424;height:2" coordorigin="298,2294" coordsize="11424,2">
              <v:shape style="position:absolute;left:298;top:2294;width:11424;height:2" coordorigin="298,2294" coordsize="11424,0" path="m298,2294l11722,2294e" filled="f" stroked="t" strokeweight=".96pt" strokecolor="#606060">
                <v:path arrowok="t"/>
              </v:shape>
            </v:group>
            <v:group style="position:absolute;left:298;top:2534;width:11424;height:2" coordorigin="298,2534" coordsize="11424,2">
              <v:shape style="position:absolute;left:298;top:2534;width:11424;height:2" coordorigin="298,2534" coordsize="11424,0" path="m298,2534l11722,2534e" filled="f" stroked="t" strokeweight=".96pt" strokecolor="#5B5B5B">
                <v:path arrowok="t"/>
              </v:shape>
            </v:group>
            <v:group style="position:absolute;left:298;top:2774;width:11424;height:2" coordorigin="298,2774" coordsize="11424,2">
              <v:shape style="position:absolute;left:298;top:2774;width:11424;height:2" coordorigin="298,2774" coordsize="11424,0" path="m298,2774l11722,2774e" filled="f" stroked="t" strokeweight=".72pt" strokecolor="#575757">
                <v:path arrowok="t"/>
              </v:shape>
            </v:group>
            <v:group style="position:absolute;left:298;top:3014;width:11424;height:2" coordorigin="298,3014" coordsize="11424,2">
              <v:shape style="position:absolute;left:298;top:3014;width:11424;height:2" coordorigin="298,3014" coordsize="11424,0" path="m298,3014l11722,3014e" filled="f" stroked="t" strokeweight=".96pt" strokecolor="#5B5B5B">
                <v:path arrowok="t"/>
              </v:shape>
            </v:group>
            <v:group style="position:absolute;left:298;top:3254;width:11424;height:2" coordorigin="298,3254" coordsize="11424,2">
              <v:shape style="position:absolute;left:298;top:3254;width:11424;height:2" coordorigin="298,3254" coordsize="11424,0" path="m298,3254l11722,3254e" filled="f" stroked="t" strokeweight=".96pt" strokecolor="#575757">
                <v:path arrowok="t"/>
              </v:shape>
            </v:group>
            <v:group style="position:absolute;left:3773;top:3245;width:2;height:854" coordorigin="3773,3245" coordsize="2,854">
              <v:shape style="position:absolute;left:3773;top:3245;width:2;height:854" coordorigin="3773,3245" coordsize="0,854" path="m3773,4099l3773,3245e" filled="f" stroked="t" strokeweight=".96pt" strokecolor="#575757">
                <v:path arrowok="t"/>
              </v:shape>
            </v:group>
            <v:group style="position:absolute;left:2054;top:4080;width:2;height:12389" coordorigin="2054,4080" coordsize="2,12389">
              <v:shape style="position:absolute;left:2054;top:4080;width:2;height:12389" coordorigin="2054,4080" coordsize="0,12389" path="m2054,16469l2054,4080e" filled="f" stroked="t" strokeweight=".96pt" strokecolor="#575757">
                <v:path arrowok="t"/>
              </v:shape>
            </v:group>
            <v:group style="position:absolute;left:298;top:4090;width:11429;height:2" coordorigin="298,4090" coordsize="11429,2">
              <v:shape style="position:absolute;left:298;top:4090;width:11429;height:2" coordorigin="298,4090" coordsize="11429,0" path="m298,4090l11726,4090e" filled="f" stroked="t" strokeweight=".96pt" strokecolor="#707070">
                <v:path arrowok="t"/>
              </v:shape>
            </v:group>
            <v:group style="position:absolute;left:2045;top:4613;width:9677;height:2" coordorigin="2045,4613" coordsize="9677,2">
              <v:shape style="position:absolute;left:2045;top:4613;width:9677;height:2" coordorigin="2045,4613" coordsize="9677,0" path="m2045,4613l11722,4613e" filled="f" stroked="t" strokeweight=".48pt" strokecolor="#2F2F2F">
                <v:path arrowok="t"/>
              </v:shape>
            </v:group>
            <v:group style="position:absolute;left:4848;top:4608;width:2;height:2179" coordorigin="4848,4608" coordsize="2,2179">
              <v:shape style="position:absolute;left:4848;top:4608;width:2;height:2179" coordorigin="4848,4608" coordsize="0,2179" path="m4848,6787l4848,4608e" filled="f" stroked="t" strokeweight=".96pt" strokecolor="#575757">
                <v:path arrowok="t"/>
              </v:shape>
            </v:group>
            <v:group style="position:absolute;left:4838;top:5102;width:6883;height:2" coordorigin="4838,5102" coordsize="6883,2">
              <v:shape style="position:absolute;left:4838;top:5102;width:6883;height:2" coordorigin="4838,5102" coordsize="6883,0" path="m4838,5102l11722,5102e" filled="f" stroked="t" strokeweight=".48pt" strokecolor="#3B3B3B">
                <v:path arrowok="t"/>
              </v:shape>
            </v:group>
            <v:group style="position:absolute;left:4838;top:5328;width:6893;height:2" coordorigin="4838,5328" coordsize="6893,2">
              <v:shape style="position:absolute;left:4838;top:5328;width:6893;height:2" coordorigin="4838,5328" coordsize="6893,0" path="m4838,5328l11731,5328e" filled="f" stroked="t" strokeweight=".72pt" strokecolor="#282828">
                <v:path arrowok="t"/>
              </v:shape>
            </v:group>
            <v:group style="position:absolute;left:4838;top:5587;width:6883;height:2" coordorigin="4838,5587" coordsize="6883,2">
              <v:shape style="position:absolute;left:4838;top:5587;width:6883;height:2" coordorigin="4838,5587" coordsize="6883,0" path="m4838,5587l11722,5587e" filled="f" stroked="t" strokeweight=".72pt" strokecolor="#545454">
                <v:path arrowok="t"/>
              </v:shape>
            </v:group>
            <v:group style="position:absolute;left:2045;top:5827;width:9677;height:2" coordorigin="2045,5827" coordsize="9677,2">
              <v:shape style="position:absolute;left:2045;top:5827;width:9677;height:2" coordorigin="2045,5827" coordsize="9677,0" path="m2045,5827l11722,5827e" filled="f" stroked="t" strokeweight=".96pt" strokecolor="#5B5B5B">
                <v:path arrowok="t"/>
              </v:shape>
            </v:group>
            <v:group style="position:absolute;left:720;top:6067;width:11002;height:2" coordorigin="720,6067" coordsize="11002,2">
              <v:shape style="position:absolute;left:720;top:6067;width:11002;height:2" coordorigin="720,6067" coordsize="11002,0" path="m720,6067l11722,6067e" filled="f" stroked="t" strokeweight=".96pt" strokecolor="#606060">
                <v:path arrowok="t"/>
              </v:shape>
            </v:group>
            <v:group style="position:absolute;left:288;top:4368;width:11434;height:2" coordorigin="288,4368" coordsize="11434,2">
              <v:shape style="position:absolute;left:288;top:4368;width:11434;height:2" coordorigin="288,4368" coordsize="11434,0" path="m288,4368l11722,4368e" filled="f" stroked="t" strokeweight=".96pt" strokecolor="#707070">
                <v:path arrowok="t"/>
              </v:shape>
            </v:group>
            <v:group style="position:absolute;left:2045;top:6538;width:9682;height:2" coordorigin="2045,6538" coordsize="9682,2">
              <v:shape style="position:absolute;left:2045;top:6538;width:9682;height:2" coordorigin="2045,6538" coordsize="9682,0" path="m2045,6538l11726,6538e" filled="f" stroked="t" strokeweight=".72pt" strokecolor="#5B5B5B">
                <v:path arrowok="t"/>
              </v:shape>
            </v:group>
            <v:group style="position:absolute;left:7776;top:6058;width:2;height:730" coordorigin="7776,6058" coordsize="2,730">
              <v:shape style="position:absolute;left:7776;top:6058;width:2;height:730" coordorigin="7776,6058" coordsize="0,730" path="m7776,6787l7776,6058e" filled="f" stroked="t" strokeweight=".96pt" strokecolor="#575757">
                <v:path arrowok="t"/>
              </v:shape>
            </v:group>
            <v:group style="position:absolute;left:2045;top:6778;width:9682;height:2" coordorigin="2045,6778" coordsize="9682,2">
              <v:shape style="position:absolute;left:2045;top:6778;width:9682;height:2" coordorigin="2045,6778" coordsize="9682,0" path="m2045,6778l11726,6778e" filled="f" stroked="t" strokeweight=".72pt" strokecolor="#4F4F4F">
                <v:path arrowok="t"/>
              </v:shape>
            </v:group>
            <v:group style="position:absolute;left:288;top:7498;width:11438;height:2" coordorigin="288,7498" coordsize="11438,2">
              <v:shape style="position:absolute;left:288;top:7498;width:11438;height:2" coordorigin="288,7498" coordsize="11438,0" path="m288,7498l11726,7498e" filled="f" stroked="t" strokeweight=".72pt" strokecolor="#4F4F4F">
                <v:path arrowok="t"/>
              </v:shape>
            </v:group>
            <v:group style="position:absolute;left:288;top:7022;width:11438;height:2" coordorigin="288,7022" coordsize="11438,2">
              <v:shape style="position:absolute;left:288;top:7022;width:11438;height:2" coordorigin="288,7022" coordsize="11438,0" path="m288,7022l11726,7022e" filled="f" stroked="t" strokeweight=".48pt" strokecolor="#383838">
                <v:path arrowok="t"/>
              </v:shape>
            </v:group>
            <v:group style="position:absolute;left:4848;top:7488;width:2;height:739" coordorigin="4848,7488" coordsize="2,739">
              <v:shape style="position:absolute;left:4848;top:7488;width:2;height:739" coordorigin="4848,7488" coordsize="0,739" path="m4848,8227l4848,7488e" filled="f" stroked="t" strokeweight=".72pt" strokecolor="#383838">
                <v:path arrowok="t"/>
              </v:shape>
            </v:group>
            <v:group style="position:absolute;left:4838;top:7738;width:6893;height:2" coordorigin="4838,7738" coordsize="6893,2">
              <v:shape style="position:absolute;left:4838;top:7738;width:6893;height:2" coordorigin="4838,7738" coordsize="6893,0" path="m4838,7738l11731,7738e" filled="f" stroked="t" strokeweight=".96pt" strokecolor="#606060">
                <v:path arrowok="t"/>
              </v:shape>
            </v:group>
            <v:group style="position:absolute;left:4848;top:7978;width:6883;height:2" coordorigin="4848,7978" coordsize="6883,2">
              <v:shape style="position:absolute;left:4848;top:7978;width:6883;height:2" coordorigin="4848,7978" coordsize="6883,0" path="m4848,7978l11731,7978e" filled="f" stroked="t" strokeweight=".96pt" strokecolor="#5B5B5B">
                <v:path arrowok="t"/>
              </v:shape>
            </v:group>
            <v:group style="position:absolute;left:288;top:10320;width:11448;height:2" coordorigin="288,10320" coordsize="11448,2">
              <v:shape style="position:absolute;left:288;top:10320;width:11448;height:2" coordorigin="288,10320" coordsize="11448,0" path="m288,10320l11736,10320e" filled="f" stroked="t" strokeweight=".72pt" strokecolor="#484848">
                <v:path arrowok="t"/>
              </v:shape>
            </v:group>
            <v:group style="position:absolute;left:288;top:8218;width:11443;height:2" coordorigin="288,8218" coordsize="11443,2">
              <v:shape style="position:absolute;left:288;top:8218;width:11443;height:2" coordorigin="288,8218" coordsize="11443,0" path="m288,8218l11731,8218e" filled="f" stroked="t" strokeweight=".96pt" strokecolor="#5B5B5B">
                <v:path arrowok="t"/>
              </v:shape>
            </v:group>
            <v:group style="position:absolute;left:288;top:8923;width:11443;height:2" coordorigin="288,8923" coordsize="11443,2">
              <v:shape style="position:absolute;left:288;top:8923;width:11443;height:2" coordorigin="288,8923" coordsize="11443,0" path="m288,8923l11731,8923e" filled="f" stroked="t" strokeweight=".48pt" strokecolor="#484848">
                <v:path arrowok="t"/>
              </v:shape>
            </v:group>
            <v:group style="position:absolute;left:288;top:11280;width:11443;height:2" coordorigin="288,11280" coordsize="11443,2">
              <v:shape style="position:absolute;left:288;top:11280;width:11443;height:2" coordorigin="288,11280" coordsize="11443,0" path="m288,11280l11731,11280e" filled="f" stroked="t" strokeweight=".72pt" strokecolor="#5B5B5B">
                <v:path arrowok="t"/>
              </v:shape>
            </v:group>
            <v:group style="position:absolute;left:288;top:11520;width:11443;height:2" coordorigin="288,11520" coordsize="11443,2">
              <v:shape style="position:absolute;left:288;top:11520;width:11443;height:2" coordorigin="288,11520" coordsize="11443,0" path="m288,11520l11731,11520e" filled="f" stroked="t" strokeweight=".72pt" strokecolor="#646464">
                <v:path arrowok="t"/>
              </v:shape>
            </v:group>
            <v:group style="position:absolute;left:821;top:11510;width:2;height:4958" coordorigin="821,11510" coordsize="2,4958">
              <v:shape style="position:absolute;left:821;top:11510;width:2;height:4958" coordorigin="821,11510" coordsize="0,4958" path="m821,16469l821,11510e" filled="f" stroked="t" strokeweight=".48pt" strokecolor="#343434">
                <v:path arrowok="t"/>
              </v:shape>
            </v:group>
            <v:group style="position:absolute;left:1373;top:11472;width:2;height:4997" coordorigin="1373,11472" coordsize="2,4997">
              <v:shape style="position:absolute;left:1373;top:11472;width:2;height:4997" coordorigin="1373,11472" coordsize="0,4997" path="m1373,16469l1373,11472e" filled="f" stroked="t" strokeweight=".72pt" strokecolor="#646464">
                <v:path arrowok="t"/>
              </v:shape>
            </v:group>
            <v:group style="position:absolute;left:7339;top:11510;width:2;height:4958" coordorigin="7339,11510" coordsize="2,4958">
              <v:shape style="position:absolute;left:7339;top:11510;width:2;height:4958" coordorigin="7339,11510" coordsize="0,4958" path="m7339,16469l7339,11510e" filled="f" stroked="t" strokeweight=".48pt" strokecolor="#343434">
                <v:path arrowok="t"/>
              </v:shape>
            </v:group>
            <v:group style="position:absolute;left:288;top:11760;width:11443;height:2" coordorigin="288,11760" coordsize="11443,2">
              <v:shape style="position:absolute;left:288;top:11760;width:11443;height:2" coordorigin="288,11760" coordsize="11443,0" path="m288,11760l11731,11760e" filled="f" stroked="t" strokeweight=".72pt" strokecolor="#5B5B5B">
                <v:path arrowok="t"/>
              </v:shape>
            </v:group>
            <v:group style="position:absolute;left:298;top:13858;width:1776;height:2" coordorigin="298,13858" coordsize="1776,2">
              <v:shape style="position:absolute;left:298;top:13858;width:1776;height:2" coordorigin="298,13858" coordsize="1776,0" path="m298,13858l2074,13858e" filled="f" stroked="t" strokeweight=".48pt" strokecolor="#4F4F4F">
                <v:path arrowok="t"/>
              </v:shape>
            </v:group>
            <v:group style="position:absolute;left:298;top:16459;width:11443;height:2" coordorigin="298,16459" coordsize="11443,2">
              <v:shape style="position:absolute;left:298;top:16459;width:11443;height:2" coordorigin="298,16459" coordsize="11443,0" path="m298,16459l11741,16459e" filled="f" stroked="t" strokeweight=".72pt" strokecolor="#67676B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11" w:lineRule="exact"/>
        <w:ind w:left="3260" w:right="4809"/>
        <w:jc w:val="center"/>
        <w:rPr>
          <w:rFonts w:ascii="Times New Roman" w:hAnsi="Times New Roman" w:cs="Times New Roman" w:eastAsia="Times New Roman"/>
          <w:sz w:val="99"/>
          <w:szCs w:val="9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9"/>
          <w:szCs w:val="99"/>
          <w:color w:val="31367E"/>
          <w:spacing w:val="0"/>
          <w:w w:val="430"/>
          <w:i/>
          <w:position w:val="1"/>
        </w:rPr>
        <w:t>f</w:t>
      </w:r>
      <w:r>
        <w:rPr>
          <w:rFonts w:ascii="Times New Roman" w:hAnsi="Times New Roman" w:cs="Times New Roman" w:eastAsia="Times New Roman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203" w:right="54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18.080002pt;margin-top:-13.34728pt;width:105.599998pt;height:68.160004pt;mso-position-horizontal-relative:page;mso-position-vertical-relative:paragraph;z-index:-17332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860" w:right="59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80" w:right="80"/>
          <w:cols w:num="2" w:equalWidth="0">
            <w:col w:w="523" w:space="1658"/>
            <w:col w:w="9479"/>
          </w:cols>
        </w:sectPr>
      </w:pPr>
      <w:rPr/>
    </w:p>
    <w:p>
      <w:pPr>
        <w:spacing w:before="71" w:after="0" w:line="220" w:lineRule="auto"/>
        <w:ind w:left="592" w:right="-151" w:firstLine="-12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212323"/>
          <w:spacing w:val="-741"/>
          <w:w w:val="16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5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13131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8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505" w:right="4293" w:firstLine="-11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6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313131"/>
          <w:spacing w:val="-3"/>
          <w:w w:val="24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6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60" w:right="200"/>
          <w:cols w:num="2" w:equalWidth="0">
            <w:col w:w="1614" w:space="1679"/>
            <w:col w:w="8167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62" w:lineRule="auto"/>
        <w:ind w:left="126" w:right="3461" w:firstLine="-14"/>
        <w:jc w:val="left"/>
        <w:tabs>
          <w:tab w:pos="1480" w:val="left"/>
          <w:tab w:pos="3160" w:val="left"/>
          <w:tab w:pos="452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:52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frel: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2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3218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63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71317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DQğ!u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171317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6" w:right="-20"/>
        <w:jc w:val="left"/>
        <w:tabs>
          <w:tab w:pos="1480" w:val="left"/>
          <w:tab w:pos="548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malzemesi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'yangını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0" w:lineRule="exact"/>
        <w:ind w:left="121" w:right="-20"/>
        <w:jc w:val="left"/>
        <w:tabs>
          <w:tab w:pos="3620" w:val="left"/>
          <w:tab w:pos="5860" w:val="left"/>
          <w:tab w:pos="63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6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5152pt;margin-top:.288478pt;width:32.754380pt;height:23pt;mso-position-horizontal-relative:page;mso-position-vertical-relative:paragraph;z-index:-17324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34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13131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IBetonanne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</w:rPr>
        <w:t>Ka_gı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79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12"/>
          <w:w w:val="113"/>
        </w:rPr>
        <w:t>A</w:t>
      </w:r>
      <w:r>
        <w:rPr>
          <w:rFonts w:ascii="Arial" w:hAnsi="Arial" w:cs="Arial" w:eastAsia="Arial"/>
          <w:sz w:val="17"/>
          <w:szCs w:val="17"/>
          <w:color w:val="212323"/>
          <w:spacing w:val="6"/>
          <w:w w:val="113"/>
        </w:rPr>
        <w:t>h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13"/>
        </w:rPr>
        <w:t>ap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13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21"/>
          <w:w w:val="113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Çelık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Dıge:r_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6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3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11"/>
        </w:rPr>
        <w:t>f------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3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49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28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1"/>
          <w:w w:val="4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2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8"/>
          <w:w w:val="4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42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87"/>
          <w:w w:val="4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42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71"/>
        </w:rPr>
        <w:t>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5573" w:right="-20"/>
        <w:jc w:val="left"/>
        <w:tabs>
          <w:tab w:pos="60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A0A0A0"/>
          <w:spacing w:val="0"/>
          <w:w w:val="51"/>
        </w:rPr>
        <w:t>j</w:t>
      </w:r>
      <w:r>
        <w:rPr>
          <w:rFonts w:ascii="Arial" w:hAnsi="Arial" w:cs="Arial" w:eastAsia="Arial"/>
          <w:sz w:val="23"/>
          <w:szCs w:val="23"/>
          <w:color w:val="A0A0A0"/>
          <w:spacing w:val="-32"/>
          <w:w w:val="51"/>
        </w:rPr>
        <w:t> </w:t>
      </w:r>
      <w:r>
        <w:rPr>
          <w:rFonts w:ascii="Arial" w:hAnsi="Arial" w:cs="Arial" w:eastAsia="Arial"/>
          <w:sz w:val="23"/>
          <w:szCs w:val="23"/>
          <w:color w:val="A0A0A0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0A0A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65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70" w:lineRule="atLeast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lbrahinı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1190" w:space="960"/>
            <w:col w:w="2476" w:space="1110"/>
            <w:col w:w="5724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7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9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3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01:58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604" w:space="1546"/>
            <w:col w:w="4047" w:space="1424"/>
            <w:col w:w="3839"/>
          </w:cols>
        </w:sectPr>
      </w:pPr>
      <w:rPr/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430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" w:right="-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958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642" w:space="2655"/>
            <w:col w:w="899" w:space="524"/>
            <w:col w:w="6740"/>
          </w:cols>
        </w:sectPr>
      </w:pPr>
      <w:rPr/>
    </w:p>
    <w:p>
      <w:pPr>
        <w:spacing w:before="29" w:after="0" w:line="189" w:lineRule="exact"/>
        <w:ind w:left="2159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111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55"/>
          <w:position w:val="-3"/>
        </w:rPr>
        <w:t>f-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0" w:after="0" w:line="248" w:lineRule="exact"/>
        <w:ind w:left="126" w:right="-76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313131"/>
          <w:spacing w:val="-19"/>
          <w:w w:val="69"/>
          <w:position w:val="2"/>
        </w:rPr>
        <w:t>Y</w:t>
      </w:r>
      <w:r>
        <w:rPr>
          <w:rFonts w:ascii="Courier New" w:hAnsi="Courier New" w:cs="Courier New" w:eastAsia="Courier New"/>
          <w:sz w:val="24"/>
          <w:szCs w:val="24"/>
          <w:color w:val="A0A0A0"/>
          <w:spacing w:val="0"/>
          <w:w w:val="69"/>
          <w:position w:val="2"/>
        </w:rPr>
        <w:t>.</w:t>
      </w:r>
      <w:r>
        <w:rPr>
          <w:rFonts w:ascii="Courier New" w:hAnsi="Courier New" w:cs="Courier New" w:eastAsia="Courier New"/>
          <w:sz w:val="24"/>
          <w:szCs w:val="24"/>
          <w:color w:val="A0A0A0"/>
          <w:spacing w:val="-98"/>
          <w:w w:val="69"/>
          <w:position w:val="2"/>
        </w:rPr>
        <w:t> </w:t>
      </w:r>
      <w:r>
        <w:rPr>
          <w:rFonts w:ascii="Courier New" w:hAnsi="Courier New" w:cs="Courier New" w:eastAsia="Courier New"/>
          <w:sz w:val="24"/>
          <w:szCs w:val="24"/>
          <w:color w:val="A0A0A0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A0A0A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2047" w:space="100"/>
            <w:col w:w="2207" w:space="348"/>
            <w:col w:w="6758"/>
          </w:cols>
        </w:sectPr>
      </w:pPr>
      <w:rPr/>
    </w:p>
    <w:p>
      <w:pPr>
        <w:spacing w:before="34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6" w:lineRule="exact"/>
        <w:ind w:left="2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1550" w:space="647"/>
            <w:col w:w="9263"/>
          </w:cols>
        </w:sectPr>
      </w:pPr>
      <w:rPr/>
    </w:p>
    <w:p>
      <w:pPr>
        <w:spacing w:before="43" w:after="0" w:line="156" w:lineRule="exact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-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16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5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82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57"/>
          <w:position w:val="-7"/>
        </w:rPr>
        <w:t>!Su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0"/>
          <w:w w:val="5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15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-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9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4" w:equalWidth="0">
            <w:col w:w="1377" w:space="1439"/>
            <w:col w:w="465" w:space="1421"/>
            <w:col w:w="2816" w:space="688"/>
            <w:col w:w="3254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3437" w:right="3095"/>
        <w:jc w:val="center"/>
        <w:tabs>
          <w:tab w:pos="4420" w:val="left"/>
          <w:tab w:pos="600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1"/>
          <w:szCs w:val="21"/>
          <w:color w:val="313131"/>
          <w:spacing w:val="-12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1"/>
          <w:szCs w:val="2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05" w:right="-20"/>
        <w:jc w:val="left"/>
        <w:tabs>
          <w:tab w:pos="1000" w:val="left"/>
          <w:tab w:pos="1800" w:val="left"/>
          <w:tab w:pos="2480" w:val="left"/>
          <w:tab w:pos="3140" w:val="left"/>
          <w:tab w:pos="4240" w:val="left"/>
          <w:tab w:pos="4620" w:val="left"/>
          <w:tab w:pos="5360" w:val="left"/>
          <w:tab w:pos="5960" w:val="left"/>
          <w:tab w:pos="6880" w:val="left"/>
          <w:tab w:pos="770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hurda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malzemleri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plastik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pano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panelleri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72" w:firstLine="13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apartma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pıalzemelerinde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apaıtma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sakinlerinde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balkonda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pencerede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5"/>
        </w:rPr>
        <w:t>!iç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kagıtlar.ı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67" w:right="39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26"/>
        </w:rPr>
        <w:t>irketi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26"/>
        </w:rPr>
        <w:t>u</w:t>
      </w:r>
      <w:r>
        <w:rPr>
          <w:rFonts w:ascii="Arial" w:hAnsi="Arial" w:cs="Arial" w:eastAsia="Arial"/>
          <w:sz w:val="19"/>
          <w:szCs w:val="19"/>
          <w:color w:val="464646"/>
          <w:spacing w:val="-8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1837" w:space="312"/>
            <w:col w:w="9311"/>
          </w:cols>
        </w:sectPr>
      </w:pPr>
      <w:rPr/>
    </w:p>
    <w:p>
      <w:pPr>
        <w:spacing w:before="19" w:after="0" w:line="252" w:lineRule="auto"/>
        <w:ind w:left="130" w:right="780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y;:o--,.,.ı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ihrahim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7" w:after="0" w:line="214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[Tarih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37"/>
          <w:position w:val="-1"/>
        </w:rPr>
        <w:t>: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315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3" w:equalWidth="0">
            <w:col w:w="1319" w:space="830"/>
            <w:col w:w="1616" w:space="2313"/>
            <w:col w:w="5382"/>
          </w:cols>
        </w:sectPr>
      </w:pPr>
      <w:rPr/>
    </w:p>
    <w:p>
      <w:pPr>
        <w:spacing w:before="24" w:after="0" w:line="214" w:lineRule="exact"/>
        <w:ind w:left="226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4751" w:space="3883"/>
            <w:col w:w="2826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exact"/>
        <w:ind w:right="-5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82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2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22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79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330879pt;margin-top:1.986278pt;width:1.863255pt;height:28.5pt;mso-position-horizontal-relative:page;mso-position-vertical-relative:paragraph;z-index:-17323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313131"/>
                      <w:spacing w:val="-143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3"/>
          <w:i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8" w:lineRule="exact"/>
        <w:ind w:right="26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-16"/>
          <w:w w:val="51"/>
          <w:position w:val="-3"/>
        </w:rPr>
        <w:t>&lt;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1"/>
          <w:position w:val="-3"/>
        </w:rPr>
        <w:t>.'S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1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53"/>
          <w:position w:val="1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5" w:lineRule="exact"/>
        <w:ind w:left="81" w:right="-20"/>
        <w:jc w:val="left"/>
        <w:tabs>
          <w:tab w:pos="700" w:val="left"/>
        </w:tabs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6E6E6E"/>
          <w:spacing w:val="0"/>
          <w:w w:val="42"/>
          <w:position w:val="-5"/>
        </w:rPr>
        <w:t>A</w:t>
      </w:r>
      <w:r>
        <w:rPr>
          <w:rFonts w:ascii="Arial" w:hAnsi="Arial" w:cs="Arial" w:eastAsia="Arial"/>
          <w:sz w:val="66"/>
          <w:szCs w:val="66"/>
          <w:color w:val="6E6E6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66"/>
          <w:szCs w:val="66"/>
          <w:color w:val="6E6E6E"/>
          <w:spacing w:val="0"/>
          <w:w w:val="100"/>
          <w:position w:val="-5"/>
        </w:rPr>
      </w:r>
      <w:r>
        <w:rPr>
          <w:rFonts w:ascii="Arial" w:hAnsi="Arial" w:cs="Arial" w:eastAsia="Arial"/>
          <w:sz w:val="66"/>
          <w:szCs w:val="66"/>
          <w:color w:val="464B7E"/>
          <w:spacing w:val="0"/>
          <w:w w:val="178"/>
          <w:position w:val="-5"/>
        </w:rPr>
        <w:t>Jt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  <w:position w:val="1"/>
        </w:rPr>
        <w:t>Itfa</w:t>
      </w:r>
      <w:r>
        <w:rPr>
          <w:rFonts w:ascii="Arial" w:hAnsi="Arial" w:cs="Arial" w:eastAsia="Arial"/>
          <w:sz w:val="19"/>
          <w:szCs w:val="19"/>
          <w:color w:val="313131"/>
          <w:spacing w:val="-3"/>
          <w:w w:val="114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14"/>
          <w:position w:val="1"/>
        </w:rPr>
        <w:t>ye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14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J.\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rniri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22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-16" w:right="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1.439999pt;height:15.36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  <w:cols w:num="4" w:equalWidth="0">
            <w:col w:w="685" w:space="1612"/>
            <w:col w:w="1997" w:space="536"/>
            <w:col w:w="1491" w:space="2231"/>
            <w:col w:w="2908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60" w:right="200"/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7.260799pt;margin-top:30.112968pt;width:563.059212pt;height:778.107358pt;mso-position-horizontal-relative:page;mso-position-vertical-relative:page;z-index:-17326" coordorigin="345,602" coordsize="11261,15562">
            <v:shape style="position:absolute;left:5395;top:14208;width:749;height:269" type="#_x0000_t75">
              <v:imagedata r:id="rId38" o:title=""/>
            </v:shape>
            <v:group style="position:absolute;left:357;top:629;width:11199;height:2" coordorigin="357,629" coordsize="11199,2">
              <v:shape style="position:absolute;left:357;top:629;width:11199;height:2" coordorigin="357,629" coordsize="11199,0" path="m357,629l11556,629e" filled="f" stroked="t" strokeweight=".71424pt" strokecolor="#575757">
                <v:path arrowok="t"/>
              </v:shape>
            </v:group>
            <v:group style="position:absolute;left:376;top:612;width:2;height:15543" coordorigin="376,612" coordsize="2,15543">
              <v:shape style="position:absolute;left:376;top:612;width:2;height:15543" coordorigin="376,612" coordsize="0,15543" path="m376,16155l376,612e" filled="f" stroked="t" strokeweight=".71424pt" strokecolor="#545454">
                <v:path arrowok="t"/>
              </v:shape>
            </v:group>
            <v:group style="position:absolute;left:2393;top:621;width:2;height:1529" coordorigin="2393,621" coordsize="2,1529">
              <v:shape style="position:absolute;left:2393;top:621;width:2;height:1529" coordorigin="2393,621" coordsize="0,1529" path="m2393,2151l2393,621e" filled="f" stroked="t" strokeweight=".47616pt" strokecolor="#444444">
                <v:path arrowok="t"/>
              </v:shape>
            </v:group>
            <v:group style="position:absolute;left:9183;top:631;width:2;height:1529" coordorigin="9183,631" coordsize="2,1529">
              <v:shape style="position:absolute;left:9183;top:631;width:2;height:1529" coordorigin="9183,631" coordsize="0,1529" path="m9183,2160l9183,631e" filled="f" stroked="t" strokeweight=".47616pt" strokecolor="#4F4F4F">
                <v:path arrowok="t"/>
              </v:shape>
            </v:group>
            <v:group style="position:absolute;left:11561;top:612;width:2;height:15543" coordorigin="11561,612" coordsize="2,15543">
              <v:shape style="position:absolute;left:11561;top:612;width:2;height:15543" coordorigin="11561,612" coordsize="0,15543" path="m11561,16155l11561,612e" filled="f" stroked="t" strokeweight=".95232pt" strokecolor="#545454">
                <v:path arrowok="t"/>
              </v:shape>
            </v:group>
            <v:group style="position:absolute;left:357;top:2146;width:11209;height:2" coordorigin="357,2146" coordsize="11209,2">
              <v:shape style="position:absolute;left:357;top:2146;width:11209;height:2" coordorigin="357,2146" coordsize="11209,0" path="m357,2146l11566,2146e" filled="f" stroked="t" strokeweight=".71424pt" strokecolor="#575757">
                <v:path arrowok="t"/>
              </v:shape>
            </v:group>
            <v:group style="position:absolute;left:357;top:2385;width:11209;height:2" coordorigin="357,2385" coordsize="11209,2">
              <v:shape style="position:absolute;left:357;top:2385;width:11209;height:2" coordorigin="357,2385" coordsize="11209,0" path="m357,2385l11566,2385e" filled="f" stroked="t" strokeweight=".71424pt" strokecolor="#545454">
                <v:path arrowok="t"/>
              </v:shape>
            </v:group>
            <v:group style="position:absolute;left:357;top:2626;width:11209;height:2" coordorigin="357,2626" coordsize="11209,2">
              <v:shape style="position:absolute;left:357;top:2626;width:11209;height:2" coordorigin="357,2626" coordsize="11209,0" path="m357,2626l11566,2626e" filled="f" stroked="t" strokeweight=".71424pt" strokecolor="#575757">
                <v:path arrowok="t"/>
              </v:shape>
            </v:group>
            <v:group style="position:absolute;left:357;top:2868;width:11209;height:2" coordorigin="357,2868" coordsize="11209,2">
              <v:shape style="position:absolute;left:357;top:2868;width:11209;height:2" coordorigin="357,2868" coordsize="11209,0" path="m357,2868l11566,2868e" filled="f" stroked="t" strokeweight=".71424pt" strokecolor="#545454">
                <v:path arrowok="t"/>
              </v:shape>
            </v:group>
            <v:group style="position:absolute;left:357;top:3107;width:11204;height:2" coordorigin="357,3107" coordsize="11204,2">
              <v:shape style="position:absolute;left:357;top:3107;width:11204;height:2" coordorigin="357,3107" coordsize="11204,0" path="m357,3107l11561,3107e" filled="f" stroked="t" strokeweight=".71424pt" strokecolor="#575757">
                <v:path arrowok="t"/>
              </v:shape>
            </v:group>
            <v:group style="position:absolute;left:357;top:4077;width:11214;height:2" coordorigin="357,4077" coordsize="11214,2">
              <v:shape style="position:absolute;left:357;top:4077;width:11214;height:2" coordorigin="357,4077" coordsize="11214,0" path="m357,4077l11571,4077e" filled="f" stroked="t" strokeweight=".71424pt" strokecolor="#5B5B5B">
                <v:path arrowok="t"/>
              </v:shape>
            </v:group>
            <v:group style="position:absolute;left:2414;top:4072;width:2;height:12073" coordorigin="2414,4072" coordsize="2,12073">
              <v:shape style="position:absolute;left:2414;top:4072;width:2;height:12073" coordorigin="2414,4072" coordsize="0,12073" path="m2414,16145l2414,4072e" filled="f" stroked="t" strokeweight=".95232pt" strokecolor="#545454">
                <v:path arrowok="t"/>
              </v:shape>
            </v:group>
            <v:group style="position:absolute;left:357;top:4354;width:11214;height:2" coordorigin="357,4354" coordsize="11214,2">
              <v:shape style="position:absolute;left:357;top:4354;width:11214;height:2" coordorigin="357,4354" coordsize="11214,0" path="m357,4354l11571,4354e" filled="f" stroked="t" strokeweight=".71424pt" strokecolor="#606060">
                <v:path arrowok="t"/>
              </v:shape>
            </v:group>
            <v:group style="position:absolute;left:2390;top:4598;width:9180;height:2" coordorigin="2390,4598" coordsize="9180,2">
              <v:shape style="position:absolute;left:2390;top:4598;width:9180;height:2" coordorigin="2390,4598" coordsize="9180,0" path="m2390,4598l11571,4598e" filled="f" stroked="t" strokeweight=".71424pt" strokecolor="#4F4F4F">
                <v:path arrowok="t"/>
              </v:shape>
            </v:group>
            <v:group style="position:absolute;left:4962;top:4593;width:2;height:2170" coordorigin="4962,4593" coordsize="2,2170">
              <v:shape style="position:absolute;left:4962;top:4593;width:2;height:2170" coordorigin="4962,4593" coordsize="0,2170" path="m4962,6763l4962,4593e" filled="f" stroked="t" strokeweight=".71424pt" strokecolor="#575757">
                <v:path arrowok="t"/>
              </v:shape>
            </v:group>
            <v:group style="position:absolute;left:4952;top:5081;width:6619;height:2" coordorigin="4952,5081" coordsize="6619,2">
              <v:shape style="position:absolute;left:4952;top:5081;width:6619;height:2" coordorigin="4952,5081" coordsize="6619,0" path="m4952,5081l11571,5081e" filled="f" stroked="t" strokeweight=".71424pt" strokecolor="#5B5B5B">
                <v:path arrowok="t"/>
              </v:shape>
            </v:group>
            <v:group style="position:absolute;left:4952;top:5324;width:6623;height:2" coordorigin="4952,5324" coordsize="6623,2">
              <v:shape style="position:absolute;left:4952;top:5324;width:6623;height:2" coordorigin="4952,5324" coordsize="6623,0" path="m4952,5324l11575,5324e" filled="f" stroked="t" strokeweight=".71424pt" strokecolor="#4F4F4F">
                <v:path arrowok="t"/>
              </v:shape>
            </v:group>
            <v:group style="position:absolute;left:4957;top:5563;width:6619;height:2" coordorigin="4957,5563" coordsize="6619,2">
              <v:shape style="position:absolute;left:4957;top:5563;width:6619;height:2" coordorigin="4957,5563" coordsize="6619,0" path="m4957,5563l11575,5563e" filled="f" stroked="t" strokeweight=".71424pt" strokecolor="#545454">
                <v:path arrowok="t"/>
              </v:shape>
            </v:group>
            <v:group style="position:absolute;left:2395;top:5807;width:9180;height:2" coordorigin="2395,5807" coordsize="9180,2">
              <v:shape style="position:absolute;left:2395;top:5807;width:9180;height:2" coordorigin="2395,5807" coordsize="9180,0" path="m2395,5807l11575,5807e" filled="f" stroked="t" strokeweight=".71424pt" strokecolor="#545454">
                <v:path arrowok="t"/>
              </v:shape>
            </v:group>
            <v:group style="position:absolute;left:795;top:6046;width:10780;height:2" coordorigin="795,6046" coordsize="10780,2">
              <v:shape style="position:absolute;left:795;top:6046;width:10780;height:2" coordorigin="795,6046" coordsize="10780,0" path="m795,6046l11575,6046e" filled="f" stroked="t" strokeweight=".71424pt" strokecolor="#545454">
                <v:path arrowok="t"/>
              </v:shape>
            </v:group>
            <v:group style="position:absolute;left:7866;top:6037;width:2;height:726" coordorigin="7866,6037" coordsize="2,726">
              <v:shape style="position:absolute;left:7866;top:6037;width:2;height:726" coordorigin="7866,6037" coordsize="0,726" path="m7866,6763l7866,6037e" filled="f" stroked="t" strokeweight=".95232pt" strokecolor="#545454">
                <v:path arrowok="t"/>
              </v:shape>
            </v:group>
            <v:group style="position:absolute;left:2390;top:6519;width:9185;height:2" coordorigin="2390,6519" coordsize="9185,2">
              <v:shape style="position:absolute;left:2390;top:6519;width:9185;height:2" coordorigin="2390,6519" coordsize="9185,0" path="m2390,6519l11575,6519e" filled="f" stroked="t" strokeweight=".71424pt" strokecolor="#545454">
                <v:path arrowok="t"/>
              </v:shape>
            </v:group>
            <v:group style="position:absolute;left:2390;top:6758;width:9185;height:2" coordorigin="2390,6758" coordsize="9185,2">
              <v:shape style="position:absolute;left:2390;top:6758;width:9185;height:2" coordorigin="2390,6758" coordsize="9185,0" path="m2390,6758l11575,6758e" filled="f" stroked="t" strokeweight=".71424pt" strokecolor="#575757">
                <v:path arrowok="t"/>
              </v:shape>
            </v:group>
            <v:group style="position:absolute;left:352;top:6997;width:11223;height:2" coordorigin="352,6997" coordsize="11223,2">
              <v:shape style="position:absolute;left:352;top:6997;width:11223;height:2" coordorigin="352,6997" coordsize="11223,0" path="m352,6997l11575,6997e" filled="f" stroked="t" strokeweight=".71424pt" strokecolor="#545454">
                <v:path arrowok="t"/>
              </v:shape>
            </v:group>
            <v:group style="position:absolute;left:4964;top:7461;width:2;height:736" coordorigin="4964,7461" coordsize="2,736">
              <v:shape style="position:absolute;left:4964;top:7461;width:2;height:736" coordorigin="4964,7461" coordsize="0,736" path="m4964,8197l4964,7461e" filled="f" stroked="t" strokeweight=".71424pt" strokecolor="#545454">
                <v:path arrowok="t"/>
              </v:shape>
            </v:group>
            <v:group style="position:absolute;left:357;top:7466;width:9442;height:2" coordorigin="357,7466" coordsize="9442,2">
              <v:shape style="position:absolute;left:357;top:7466;width:9442;height:2" coordorigin="357,7466" coordsize="9442,0" path="m357,7466l9799,7466e" filled="f" stroked="t" strokeweight=".71424pt" strokecolor="#545454">
                <v:path arrowok="t"/>
              </v:shape>
            </v:group>
            <v:group style="position:absolute;left:9861;top:7466;width:1714;height:2" coordorigin="9861,7466" coordsize="1714,2">
              <v:shape style="position:absolute;left:9861;top:7466;width:1714;height:2" coordorigin="9861,7466" coordsize="1714,0" path="m9861,7466l11575,7466e" filled="f" stroked="t" strokeweight=".71424pt" strokecolor="#575757">
                <v:path arrowok="t"/>
              </v:shape>
            </v:group>
            <v:group style="position:absolute;left:4957;top:7707;width:6623;height:2" coordorigin="4957,7707" coordsize="6623,2">
              <v:shape style="position:absolute;left:4957;top:7707;width:6623;height:2" coordorigin="4957,7707" coordsize="6623,0" path="m4957,7707l11580,7707e" filled="f" stroked="t" strokeweight=".71424pt" strokecolor="#545454">
                <v:path arrowok="t"/>
              </v:shape>
            </v:group>
            <v:group style="position:absolute;left:4962;top:7948;width:6619;height:2" coordorigin="4962,7948" coordsize="6619,2">
              <v:shape style="position:absolute;left:4962;top:7948;width:6619;height:2" coordorigin="4962,7948" coordsize="6619,0" path="m4962,7948l11580,7948e" filled="f" stroked="t" strokeweight=".71424pt" strokecolor="#545454">
                <v:path arrowok="t"/>
              </v:shape>
            </v:group>
            <v:group style="position:absolute;left:362;top:8192;width:11218;height:2" coordorigin="362,8192" coordsize="11218,2">
              <v:shape style="position:absolute;left:362;top:8192;width:11218;height:2" coordorigin="362,8192" coordsize="11218,0" path="m362,8192l11580,8192e" filled="f" stroked="t" strokeweight=".71424pt" strokecolor="#545454">
                <v:path arrowok="t"/>
              </v:shape>
            </v:group>
            <v:group style="position:absolute;left:367;top:9000;width:11218;height:2" coordorigin="367,9000" coordsize="11218,2">
              <v:shape style="position:absolute;left:367;top:9000;width:11218;height:2" coordorigin="367,9000" coordsize="11218,0" path="m367,9000l11585,9000e" filled="f" stroked="t" strokeweight=".71424pt" strokecolor="#545454">
                <v:path arrowok="t"/>
              </v:shape>
            </v:group>
            <v:group style="position:absolute;left:367;top:9930;width:11223;height:2" coordorigin="367,9930" coordsize="11223,2">
              <v:shape style="position:absolute;left:367;top:9930;width:11223;height:2" coordorigin="367,9930" coordsize="11223,0" path="m367,9930l11590,9930e" filled="f" stroked="t" strokeweight=".47616pt" strokecolor="#4F4F4F">
                <v:path arrowok="t"/>
              </v:shape>
            </v:group>
            <v:group style="position:absolute;left:362;top:10171;width:11228;height:2" coordorigin="362,10171" coordsize="11228,2">
              <v:shape style="position:absolute;left:362;top:10171;width:11228;height:2" coordorigin="362,10171" coordsize="11228,0" path="m362,10171l11590,10171e" filled="f" stroked="t" strokeweight=".71424pt" strokecolor="#4F4F4F">
                <v:path arrowok="t"/>
              </v:shape>
            </v:group>
            <v:group style="position:absolute;left:367;top:10410;width:11223;height:2" coordorigin="367,10410" coordsize="11223,2">
              <v:shape style="position:absolute;left:367;top:10410;width:11223;height:2" coordorigin="367,10410" coordsize="11223,0" path="m367,10410l11590,10410e" filled="f" stroked="t" strokeweight=".71424pt" strokecolor="#4F4F4F">
                <v:path arrowok="t"/>
              </v:shape>
            </v:group>
            <v:group style="position:absolute;left:367;top:10883;width:11223;height:2" coordorigin="367,10883" coordsize="11223,2">
              <v:shape style="position:absolute;left:367;top:10883;width:11223;height:2" coordorigin="367,10883" coordsize="11223,0" path="m367,10883l11590,10883e" filled="f" stroked="t" strokeweight=".71424pt" strokecolor="#545454">
                <v:path arrowok="t"/>
              </v:shape>
            </v:group>
            <v:group style="position:absolute;left:1757;top:11122;width:2;height:5028" coordorigin="1757,11122" coordsize="2,5028">
              <v:shape style="position:absolute;left:1757;top:11122;width:2;height:5028" coordorigin="1757,11122" coordsize="0,5028" path="m1757,16150l1757,11122e" filled="f" stroked="t" strokeweight=".71424pt" strokecolor="#484848">
                <v:path arrowok="t"/>
              </v:shape>
            </v:group>
            <v:group style="position:absolute;left:1181;top:11122;width:2;height:5033" coordorigin="1181,11122" coordsize="2,5033">
              <v:shape style="position:absolute;left:1181;top:11122;width:2;height:5033" coordorigin="1181,11122" coordsize="0,5033" path="m1181,16155l1181,11122e" filled="f" stroked="t" strokeweight=".71424pt" strokecolor="#5B5B5B">
                <v:path arrowok="t"/>
              </v:shape>
            </v:group>
            <v:group style="position:absolute;left:367;top:11122;width:11223;height:2" coordorigin="367,11122" coordsize="11223,2">
              <v:shape style="position:absolute;left:367;top:11122;width:11223;height:2" coordorigin="367,11122" coordsize="11223,0" path="m367,11122l11590,11122e" filled="f" stroked="t" strokeweight=".71424pt" strokecolor="#575757">
                <v:path arrowok="t"/>
              </v:shape>
            </v:group>
            <v:group style="position:absolute;left:371;top:11363;width:11218;height:2" coordorigin="371,11363" coordsize="11218,2">
              <v:shape style="position:absolute;left:371;top:11363;width:11218;height:2" coordorigin="371,11363" coordsize="11218,0" path="m371,11363l11590,11363e" filled="f" stroked="t" strokeweight=".71424pt" strokecolor="#545454">
                <v:path arrowok="t"/>
              </v:shape>
            </v:group>
            <v:group style="position:absolute;left:371;top:13454;width:2057;height:2" coordorigin="371,13454" coordsize="2057,2">
              <v:shape style="position:absolute;left:371;top:13454;width:2057;height:2" coordorigin="371,13454" coordsize="2057,0" path="m371,13454l2428,13454e" filled="f" stroked="t" strokeweight=".71424pt" strokecolor="#5B5B5B">
                <v:path arrowok="t"/>
              </v:shape>
            </v:group>
            <v:group style="position:absolute;left:386;top:16133;width:11214;height:2" coordorigin="386,16133" coordsize="11214,2">
              <v:shape style="position:absolute;left:386;top:16133;width:11214;height:2" coordorigin="386,16133" coordsize="11214,0" path="m386,16133l11599,16133e" filled="f" stroked="t" strokeweight=".71424pt" strokecolor="#646464">
                <v:path arrowok="t"/>
              </v:shape>
            </v:group>
            <v:group style="position:absolute;left:5295;top:14415;width:1238;height:2" coordorigin="5295,14415" coordsize="1238,2">
              <v:shape style="position:absolute;left:5295;top:14415;width:1238;height:2" coordorigin="5295,14415" coordsize="1238,0" path="m5295,14415l6533,14415e" filled="f" stroked="t" strokeweight=".95232pt" strokecolor="#384493">
                <v:path arrowok="t"/>
              </v:shape>
            </v:group>
            <v:group style="position:absolute;left:7438;top:11117;width:2;height:5019" coordorigin="7438,11117" coordsize="2,5019">
              <v:shape style="position:absolute;left:7438;top:11117;width:2;height:5019" coordorigin="7438,11117" coordsize="0,5019" path="m7438,16136l7438,11117e" filled="f" stroked="t" strokeweight=".71424pt" strokecolor="#575757">
                <v:path arrowok="t"/>
              </v:shape>
            </v:group>
            <v:group style="position:absolute;left:3812;top:2379;width:2;height:256" coordorigin="3812,2379" coordsize="2,256">
              <v:shape style="position:absolute;left:3812;top:2379;width:2;height:256" coordorigin="3812,2379" coordsize="0,256" path="m3812,2634l3812,2379e" filled="f" stroked="t" strokeweight="1.7625pt" strokecolor="#D8D8D8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459" w:lineRule="exact"/>
        <w:ind w:left="2683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20"/>
          <w:position w:val="-1"/>
        </w:rPr>
        <w:t>Abdıır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8"/>
          <w:w w:val="349"/>
          <w:position w:val="-1"/>
        </w:rPr>
        <w:t>,</w:t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79"/>
          <w:position w:val="-1"/>
        </w:rPr>
        <w:t>rorç­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2683" w:right="-82"/>
        <w:jc w:val="left"/>
        <w:tabs>
          <w:tab w:pos="39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13131"/>
          <w:spacing w:val="0"/>
          <w:w w:val="196"/>
        </w:rPr>
        <w:t>ıuaı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96"/>
        </w:rPr>
        <w:t>mırı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4" w:after="0" w:line="240" w:lineRule="auto"/>
        <w:ind w:left="-8" w:right="5185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63D89"/>
          <w:spacing w:val="0"/>
          <w:w w:val="517"/>
        </w:rPr>
        <w:t>%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344" w:lineRule="exact"/>
        <w:ind w:left="-43" w:right="511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shape style="position:absolute;margin-left:442.559998pt;margin-top:-91.569435pt;width:121.919998pt;height:97.919998pt;mso-position-horizontal-relative:page;mso-position-vertical-relative:paragraph;z-index:-17325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Recep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87"/>
        </w:rPr>
        <w:t>soNsuz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6" w:lineRule="exact"/>
        <w:ind w:left="318" w:right="56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w w:val="89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60" w:right="200"/>
          <w:cols w:num="2" w:equalWidth="0">
            <w:col w:w="4856" w:space="93"/>
            <w:col w:w="6511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89" w:right="-20"/>
        <w:jc w:val="left"/>
        <w:tabs>
          <w:tab w:pos="980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45616pt;margin-top:-15.228478pt;width:308.972934pt;height:48pt;mso-position-horizontal-relative:page;mso-position-vertical-relative:paragraph;z-index:-17318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tabs>
                      <w:tab w:pos="276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3B3B3B"/>
                      <w:spacing w:val="0"/>
                      <w:w w:val="327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0"/>
                      <w:w w:val="100"/>
                      <w:position w:val="3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20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0"/>
                      <w:w w:val="100"/>
                      <w:position w:val="3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0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20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B3B"/>
                      <w:spacing w:val="0"/>
                      <w:w w:val="102"/>
                      <w:position w:val="33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10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59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666767"/>
          <w:spacing w:val="5"/>
          <w:w w:val="64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8E8E90"/>
          <w:spacing w:val="0"/>
          <w:w w:val="141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697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D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6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64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476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489944pt;margin-top:8.28795pt;width:39.557387pt;height:8.5pt;mso-position-horizontal-relative:page;mso-position-vertical-relative:paragraph;z-index:-1731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7E7E7E"/>
                      <w:spacing w:val="0"/>
                      <w:w w:val="82"/>
                    </w:rPr>
                    <w:t>BELEniYESI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8"/>
          <w:position w:val="8"/>
        </w:rPr>
        <w:t>BÜYÜKŞEHIR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2" w:right="-20"/>
        <w:jc w:val="left"/>
        <w:tabs>
          <w:tab w:pos="1460" w:val="left"/>
          <w:tab w:pos="2720" w:val="left"/>
          <w:tab w:pos="52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:18.05.2017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2" w:right="-20"/>
        <w:jc w:val="left"/>
        <w:tabs>
          <w:tab w:pos="1460" w:val="left"/>
          <w:tab w:pos="2720" w:val="left"/>
          <w:tab w:pos="41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18.05.2017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3217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KARABIYIK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Belevi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Girii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</w:rPr>
        <w:t>LÇUK/İZMiR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11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Belevi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3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-5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</w:rPr>
        <w:t>LÇUK/İZMiR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7" w:right="-20"/>
        <w:jc w:val="left"/>
        <w:tabs>
          <w:tab w:pos="1660" w:val="left"/>
          <w:tab w:pos="34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6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8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8"/>
          <w:w w:val="12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12" w:lineRule="auto"/>
        <w:ind w:left="3230" w:right="3581" w:firstLine="-3112"/>
        <w:jc w:val="left"/>
        <w:tabs>
          <w:tab w:pos="32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i.sc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Belonarını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2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5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66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8"/>
          <w:w w:val="1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4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8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117" w:right="-20"/>
        <w:jc w:val="left"/>
        <w:tabs>
          <w:tab w:pos="196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2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5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5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1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Elına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VERGİ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5" w:lineRule="exact"/>
        <w:ind w:left="1908" w:right="-20"/>
        <w:jc w:val="left"/>
        <w:tabs>
          <w:tab w:pos="436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85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23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2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5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01:35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7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6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2"/>
          <w:position w:val="-1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400" w:right="100"/>
        </w:sectPr>
      </w:pPr>
      <w:rPr/>
    </w:p>
    <w:p>
      <w:pPr>
        <w:spacing w:before="0" w:after="0" w:line="205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]iden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1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  <w:cols w:num="2" w:equalWidth="0">
            <w:col w:w="566" w:space="1342"/>
            <w:col w:w="9512"/>
          </w:cols>
        </w:sectPr>
      </w:pPr>
      <w:rPr/>
    </w:p>
    <w:p>
      <w:pPr>
        <w:spacing w:before="0" w:after="0" w:line="258" w:lineRule="exact"/>
        <w:ind w:left="112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4"/>
        </w:rPr>
        <w:t>jkibin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3"/>
          <w:position w:val="-1"/>
        </w:rPr>
        <w:t>ArLZa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304" w:right="48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932" w:right="4496" w:firstLine="2389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Eınııiyet-Jandarına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7" w:lineRule="auto"/>
        <w:ind w:left="108" w:right="2753" w:firstLine="278"/>
        <w:jc w:val="left"/>
        <w:tabs>
          <w:tab w:pos="1920" w:val="left"/>
          <w:tab w:pos="43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0"/>
          <w:position w:val="0"/>
        </w:rPr>
        <w:t>Jıtınişse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önüş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9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2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2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75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söndürülerek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12" w:right="-20"/>
        <w:jc w:val="left"/>
        <w:tabs>
          <w:tab w:pos="4360" w:val="left"/>
          <w:tab w:pos="628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;öndi.irme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7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7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5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5"/>
          <w:w w:val="11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5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6289" w:right="-20"/>
        <w:jc w:val="left"/>
        <w:tabs>
          <w:tab w:pos="79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666767"/>
          <w:spacing w:val="0"/>
          <w:w w:val="55"/>
        </w:rPr>
        <w:t>ı</w:t>
      </w:r>
      <w:r>
        <w:rPr>
          <w:rFonts w:ascii="Arial" w:hAnsi="Arial" w:cs="Arial" w:eastAsia="Arial"/>
          <w:sz w:val="34"/>
          <w:szCs w:val="34"/>
          <w:color w:val="666767"/>
          <w:spacing w:val="-44"/>
          <w:w w:val="55"/>
        </w:rPr>
        <w:t> </w:t>
      </w:r>
      <w:r>
        <w:rPr>
          <w:rFonts w:ascii="Arial" w:hAnsi="Arial" w:cs="Arial" w:eastAsia="Arial"/>
          <w:sz w:val="34"/>
          <w:szCs w:val="34"/>
          <w:color w:val="666767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666767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5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1" w:lineRule="exact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sazla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</w:sectPr>
      </w:pPr>
      <w:rPr/>
    </w:p>
    <w:p>
      <w:pPr>
        <w:spacing w:before="15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5"/>
        </w:rPr>
        <w:t>;öndürme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631" w:lineRule="auto"/>
        <w:ind w:left="112" w:right="-1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-Iasa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1"/>
        </w:rPr>
        <w:t>fangı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oı1alı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96" w:right="205" w:firstLine="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4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9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724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rrahınini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53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bulunanotlu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2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örillm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6"/>
        </w:rPr>
        <w:t>akıla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4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lkanaatine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</w:rPr>
        <w:t>arılınıslı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42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400" w:right="100"/>
          <w:cols w:num="2" w:equalWidth="0">
            <w:col w:w="1791" w:space="117"/>
            <w:col w:w="9512"/>
          </w:cols>
        </w:sectPr>
      </w:pPr>
      <w:rPr/>
    </w:p>
    <w:p>
      <w:pPr>
        <w:spacing w:before="19" w:after="0" w:line="204" w:lineRule="exact"/>
        <w:ind w:left="112" w:right="-20"/>
        <w:jc w:val="left"/>
        <w:tabs>
          <w:tab w:pos="19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jl&lt;ibi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18.0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28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8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02:20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175" w:right="-20"/>
        <w:jc w:val="left"/>
        <w:tabs>
          <w:tab w:pos="920" w:val="left"/>
          <w:tab w:pos="488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-2"/>
          <w:w w:val="100"/>
          <w:position w:val="3"/>
        </w:rPr>
        <w:t>1</w:t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666767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2"/>
          <w:position w:val="0"/>
        </w:rPr>
        <w:t>..</w:t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</w:sectPr>
      </w:pPr>
      <w:rPr/>
    </w:p>
    <w:p>
      <w:pPr>
        <w:spacing w:before="35" w:after="0" w:line="240" w:lineRule="auto"/>
        <w:ind w:left="2071" w:right="-73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6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66767"/>
          <w:spacing w:val="-5"/>
          <w:w w:val="89"/>
          <w:position w:val="-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0"/>
          <w:w w:val="89"/>
          <w:position w:val="-1"/>
        </w:rPr>
        <w:t>01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-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66767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  <w:cols w:num="2" w:equalWidth="0">
            <w:col w:w="6096" w:space="2674"/>
            <w:col w:w="2650"/>
          </w:cols>
        </w:sectPr>
      </w:pPr>
      <w:rPr/>
    </w:p>
    <w:p>
      <w:pPr>
        <w:spacing w:before="1" w:after="0" w:line="240" w:lineRule="auto"/>
        <w:ind w:left="132" w:right="-20"/>
        <w:jc w:val="left"/>
        <w:tabs>
          <w:tab w:pos="2180" w:val="left"/>
          <w:tab w:pos="2780" w:val="left"/>
          <w:tab w:pos="8040" w:val="left"/>
        </w:tabs>
        <w:rPr>
          <w:rFonts w:ascii="Arial" w:hAnsi="Arial" w:cs="Arial" w:eastAsia="Arial"/>
          <w:sz w:val="66"/>
          <w:szCs w:val="66"/>
        </w:rPr>
      </w:pPr>
      <w:rPr/>
      <w:r>
        <w:rPr/>
        <w:pict>
          <v:group style="position:absolute;margin-left:499.74939pt;margin-top:2.825353pt;width:.1pt;height:53.847659pt;mso-position-horizontal-relative:page;mso-position-vertical-relative:paragraph;z-index:-17319" coordorigin="9995,57" coordsize="2,1077">
            <v:shape style="position:absolute;left:9995;top:57;width:2;height:1077" coordorigin="9995,57" coordsize="0,1077" path="m9995,1133l9995,57e" filled="f" stroked="t" strokeweight="4.5pt" strokecolor="#DFE2E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4.203705pt;margin-top:12.220442pt;width:397.328667pt;height:40pt;mso-position-horizontal-relative:page;mso-position-vertical-relative:paragraph;z-index:-17316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tabs>
                      <w:tab w:pos="680" w:val="left"/>
                      <w:tab w:pos="6080" w:val="left"/>
                      <w:tab w:pos="6920" w:val="left"/>
                    </w:tabs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B8B8B8"/>
                      <w:w w:val="25"/>
                      <w:position w:val="26"/>
                    </w:rPr>
                    <w:t>r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B8B8B8"/>
                      <w:spacing w:val="-34"/>
                      <w:w w:val="100"/>
                      <w:position w:val="26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8E8E90"/>
                      <w:spacing w:val="0"/>
                      <w:w w:val="100"/>
                      <w:position w:val="26"/>
                    </w:rPr>
                    <w:t>:-iün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8E8E90"/>
                      <w:spacing w:val="0"/>
                      <w:w w:val="100"/>
                      <w:position w:val="26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8E8E90"/>
                      <w:spacing w:val="0"/>
                      <w:w w:val="100"/>
                      <w:position w:val="26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E8E90"/>
                      <w:spacing w:val="0"/>
                      <w:w w:val="100"/>
                      <w:b/>
                      <w:bCs/>
                      <w:position w:val="22"/>
                    </w:rPr>
                    <w:t>8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E8E90"/>
                      <w:spacing w:val="9"/>
                      <w:w w:val="100"/>
                      <w:b/>
                      <w:bCs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E8E90"/>
                      <w:spacing w:val="0"/>
                      <w:w w:val="100"/>
                      <w:position w:val="22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E8E90"/>
                      <w:spacing w:val="0"/>
                      <w:w w:val="100"/>
                      <w:position w:val="2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666767"/>
                      <w:spacing w:val="0"/>
                      <w:w w:val="100"/>
                      <w:position w:val="2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666767"/>
                      <w:spacing w:val="45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66767"/>
                      <w:spacing w:val="0"/>
                      <w:w w:val="100"/>
                      <w:position w:val="22"/>
                    </w:rPr>
                    <w:t>1.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66767"/>
                      <w:spacing w:val="32"/>
                      <w:w w:val="100"/>
                      <w:position w:val="2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66767"/>
                      <w:spacing w:val="0"/>
                      <w:w w:val="100"/>
                      <w:b/>
                      <w:bCs/>
                      <w:position w:val="22"/>
                    </w:rPr>
                    <w:t>Posta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66767"/>
                      <w:spacing w:val="-17"/>
                      <w:w w:val="100"/>
                      <w:b/>
                      <w:bCs/>
                      <w:position w:val="2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66767"/>
                      <w:spacing w:val="0"/>
                      <w:w w:val="100"/>
                      <w:b/>
                      <w:bCs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66767"/>
                      <w:spacing w:val="0"/>
                      <w:w w:val="100"/>
                      <w:b/>
                      <w:bCs/>
                      <w:position w:val="2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666767"/>
                      <w:spacing w:val="0"/>
                      <w:w w:val="73"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666767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666767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B5672"/>
                      <w:spacing w:val="1"/>
                      <w:w w:val="20"/>
                      <w:position w:val="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B4B4D"/>
                      <w:spacing w:val="3"/>
                      <w:w w:val="49"/>
                      <w:position w:val="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A5A5A7"/>
                      <w:spacing w:val="-40"/>
                      <w:w w:val="4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B5672"/>
                      <w:spacing w:val="0"/>
                      <w:w w:val="45"/>
                      <w:position w:val="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B5672"/>
                      <w:spacing w:val="-42"/>
                      <w:w w:val="45"/>
                      <w:position w:val="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666767"/>
                      <w:spacing w:val="50"/>
                      <w:w w:val="30"/>
                      <w:position w:val="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2A3AA5"/>
                      <w:spacing w:val="0"/>
                      <w:w w:val="157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tfaiyeci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1"/>
          <w:szCs w:val="21"/>
          <w:color w:val="3B3B3B"/>
          <w:spacing w:val="38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8E8E90"/>
          <w:spacing w:val="0"/>
          <w:w w:val="100"/>
          <w:b/>
          <w:bCs/>
          <w:position w:val="2"/>
        </w:rPr>
        <w:t>d</w:t>
      </w:r>
      <w:r>
        <w:rPr>
          <w:rFonts w:ascii="Arial" w:hAnsi="Arial" w:cs="Arial" w:eastAsia="Arial"/>
          <w:sz w:val="22"/>
          <w:szCs w:val="22"/>
          <w:color w:val="8E8E90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8E8E90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1"/>
          <w:szCs w:val="21"/>
          <w:color w:val="666767"/>
          <w:spacing w:val="0"/>
          <w:w w:val="100"/>
          <w:b/>
          <w:bCs/>
          <w:position w:val="0"/>
        </w:rPr>
        <w:t>YILDIRIM</w:t>
      </w:r>
      <w:r>
        <w:rPr>
          <w:rFonts w:ascii="Arial" w:hAnsi="Arial" w:cs="Arial" w:eastAsia="Arial"/>
          <w:sz w:val="21"/>
          <w:szCs w:val="21"/>
          <w:color w:val="666767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666767"/>
          <w:spacing w:val="3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304"/>
          <w:position w:val="0"/>
        </w:rPr>
        <w:t>ı</w:t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100"/>
          <w:position w:val="0"/>
        </w:rPr>
      </w:r>
      <w:r>
        <w:rPr>
          <w:rFonts w:ascii="Arial" w:hAnsi="Arial" w:cs="Arial" w:eastAsia="Arial"/>
          <w:sz w:val="66"/>
          <w:szCs w:val="66"/>
          <w:color w:val="666767"/>
          <w:spacing w:val="-53"/>
          <w:w w:val="56"/>
          <w:position w:val="-24"/>
        </w:rPr>
        <w:t>m</w:t>
      </w:r>
      <w:r>
        <w:rPr>
          <w:rFonts w:ascii="Arial" w:hAnsi="Arial" w:cs="Arial" w:eastAsia="Arial"/>
          <w:sz w:val="66"/>
          <w:szCs w:val="66"/>
          <w:color w:val="3B3B3B"/>
          <w:spacing w:val="0"/>
          <w:w w:val="373"/>
          <w:position w:val="-24"/>
        </w:rPr>
        <w:t>·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2" w:after="0" w:line="297" w:lineRule="exact"/>
        <w:ind w:left="2416" w:right="-20"/>
        <w:jc w:val="left"/>
        <w:tabs>
          <w:tab w:pos="8400" w:val="left"/>
          <w:tab w:pos="8780" w:val="left"/>
          <w:tab w:pos="91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6"/>
        </w:rPr>
        <w:t>ru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23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5"/>
        </w:rPr>
        <w:t>la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5"/>
        </w:rPr>
        <w:t>r</w:t>
      </w:r>
      <w:r>
        <w:rPr>
          <w:rFonts w:ascii="Arial" w:hAnsi="Arial" w:cs="Arial" w:eastAsia="Arial"/>
          <w:sz w:val="19"/>
          <w:szCs w:val="19"/>
          <w:color w:val="666767"/>
          <w:spacing w:val="8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5"/>
        </w:rPr>
        <w:t>Amiri</w:t>
      </w:r>
      <w:r>
        <w:rPr>
          <w:rFonts w:ascii="Arial" w:hAnsi="Arial" w:cs="Arial" w:eastAsia="Arial"/>
          <w:sz w:val="19"/>
          <w:szCs w:val="19"/>
          <w:color w:val="666767"/>
          <w:spacing w:val="-29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100"/>
          <w:position w:val="-2"/>
        </w:rPr>
        <w:t>h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666767"/>
          <w:spacing w:val="4"/>
          <w:w w:val="106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666767"/>
          <w:spacing w:val="0"/>
          <w:w w:val="80"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4807" w:right="1170"/>
        <w:jc w:val="center"/>
        <w:tabs>
          <w:tab w:pos="7860" w:val="left"/>
          <w:tab w:pos="100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Ehna&gt;.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666767"/>
          <w:spacing w:val="-9"/>
          <w:w w:val="139"/>
          <w:position w:val="-4"/>
        </w:rPr>
        <w:t>]</w:t>
      </w:r>
      <w:r>
        <w:rPr>
          <w:rFonts w:ascii="Arial" w:hAnsi="Arial" w:cs="Arial" w:eastAsia="Arial"/>
          <w:sz w:val="23"/>
          <w:szCs w:val="23"/>
          <w:color w:val="8E8E90"/>
          <w:spacing w:val="-68"/>
          <w:w w:val="84"/>
          <w:position w:val="-4"/>
        </w:rPr>
        <w:t>-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97"/>
          <w:position w:val="-4"/>
        </w:rPr>
        <w:t>it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4B4B4D"/>
          <w:spacing w:val="-16"/>
          <w:w w:val="64"/>
          <w:position w:val="-4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B8B8B8"/>
          <w:spacing w:val="0"/>
          <w:w w:val="79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4958" w:right="1451"/>
        <w:jc w:val="center"/>
        <w:tabs>
          <w:tab w:pos="5680" w:val="left"/>
          <w:tab w:pos="7900" w:val="left"/>
          <w:tab w:pos="97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97.360596pt;margin-top:4.714406pt;width:2.513919pt;height:26.479977pt;mso-position-horizontal-relative:page;mso-position-vertical-relative:paragraph;z-index:-17321" coordorigin="5947,94" coordsize="50,530">
            <v:group style="position:absolute;left:5976;top:116;width:2;height:484" coordorigin="5976,116" coordsize="2,484">
              <v:shape style="position:absolute;left:5976;top:116;width:2;height:484" coordorigin="5976,116" coordsize="0,484" path="m5976,600l5976,116e" filled="f" stroked="t" strokeweight="2.154787pt" strokecolor="#4B54A0">
                <v:path arrowok="t"/>
              </v:shape>
            </v:group>
            <v:group style="position:absolute;left:5971;top:514;width:2;height:86" coordorigin="5971,514" coordsize="2,86">
              <v:shape style="position:absolute;left:5971;top:514;width:2;height:86" coordorigin="5971,514" coordsize="0,86" path="m5971,600l5971,514e" filled="f" stroked="t" strokeweight="2.394208pt" strokecolor="#606BB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ltfai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666767"/>
          <w:spacing w:val="-40"/>
          <w:w w:val="165"/>
        </w:rPr>
        <w:t>·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65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-91"/>
          <w:w w:val="165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8E8E90"/>
          <w:spacing w:val="0"/>
          <w:w w:val="304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E8E90"/>
          <w:spacing w:val="4"/>
          <w:w w:val="304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E7E7E"/>
          <w:spacing w:val="0"/>
          <w:w w:val="152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7E7E7E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0"/>
          <w:w w:val="62"/>
          <w:position w:val="-1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0"/>
          <w:w w:val="62"/>
          <w:position w:val="-1"/>
        </w:rPr>
        <w:t>           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14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0"/>
          <w:w w:val="269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11"/>
          <w:w w:val="269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205"/>
          <w:position w:val="-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205"/>
          <w:position w:val="-1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13"/>
          <w:w w:val="205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79"/>
          <w:i/>
          <w:position w:val="-1"/>
        </w:rPr>
        <w:t>J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79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20"/>
          <w:w w:val="79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00"/>
          <w:i/>
          <w:position w:val="-1"/>
        </w:rPr>
        <w:t>)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00"/>
          <w:i/>
          <w:position w:val="-1"/>
        </w:rPr>
        <w:t>":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E7E7E"/>
          <w:spacing w:val="0"/>
          <w:w w:val="93"/>
          <w:i/>
          <w:position w:val="-1"/>
        </w:rPr>
        <w:t>-1</w:t>
      </w:r>
      <w:r>
        <w:rPr>
          <w:rFonts w:ascii="Times New Roman" w:hAnsi="Times New Roman" w:cs="Times New Roman" w:eastAsia="Times New Roman"/>
          <w:sz w:val="25"/>
          <w:szCs w:val="25"/>
          <w:color w:val="7E7E7E"/>
          <w:spacing w:val="-2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0"/>
          <w:w w:val="40"/>
          <w:position w:val="-1"/>
        </w:rPr>
        <w:t>"'"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-10"/>
          <w:w w:val="4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A5A5A7"/>
          <w:spacing w:val="0"/>
          <w:w w:val="40"/>
          <w:position w:val="-1"/>
        </w:rPr>
        <w:t>.,..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right="1706"/>
        <w:jc w:val="right"/>
        <w:tabs>
          <w:tab w:pos="3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840393pt;margin-top:.159297pt;width:5.9555pt;height:25pt;mso-position-horizontal-relative:page;mso-position-vertical-relative:paragraph;z-index:-17315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B8B8B8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66767"/>
          <w:w w:val="55"/>
          <w:b/>
          <w:bCs/>
          <w:i/>
          <w:position w:val="-8"/>
        </w:rPr>
        <w:t>1ıP</w:t>
      </w:r>
      <w:r>
        <w:rPr>
          <w:rFonts w:ascii="Arial" w:hAnsi="Arial" w:cs="Arial" w:eastAsia="Arial"/>
          <w:sz w:val="14"/>
          <w:szCs w:val="14"/>
          <w:color w:val="666767"/>
          <w:w w:val="100"/>
          <w:b/>
          <w:bCs/>
          <w:i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666767"/>
          <w:w w:val="100"/>
          <w:b/>
          <w:bCs/>
          <w:i/>
          <w:position w:val="-8"/>
        </w:rPr>
      </w:r>
      <w:r>
        <w:rPr>
          <w:rFonts w:ascii="Arial" w:hAnsi="Arial" w:cs="Arial" w:eastAsia="Arial"/>
          <w:sz w:val="14"/>
          <w:szCs w:val="14"/>
          <w:color w:val="A5A5A7"/>
          <w:spacing w:val="0"/>
          <w:w w:val="116"/>
          <w:b/>
          <w:bCs/>
          <w:i/>
          <w:position w:val="-8"/>
        </w:rPr>
        <w:t>"</w:t>
      </w:r>
      <w:r>
        <w:rPr>
          <w:rFonts w:ascii="Arial" w:hAnsi="Arial" w:cs="Arial" w:eastAsia="Arial"/>
          <w:sz w:val="14"/>
          <w:szCs w:val="14"/>
          <w:color w:val="A5A5A7"/>
          <w:spacing w:val="7"/>
          <w:w w:val="116"/>
          <w:b/>
          <w:bCs/>
          <w:i/>
          <w:position w:val="-8"/>
        </w:rPr>
        <w:t>'</w:t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116"/>
          <w:b/>
          <w:bCs/>
          <w:i/>
          <w:position w:val="-8"/>
        </w:rPr>
        <w:t>:</w:t>
      </w:r>
      <w:r>
        <w:rPr>
          <w:rFonts w:ascii="Arial" w:hAnsi="Arial" w:cs="Arial" w:eastAsia="Arial"/>
          <w:sz w:val="14"/>
          <w:szCs w:val="14"/>
          <w:color w:val="7E7E7E"/>
          <w:spacing w:val="8"/>
          <w:w w:val="116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5"/>
          <w:szCs w:val="5"/>
          <w:color w:val="8E8E90"/>
          <w:spacing w:val="0"/>
          <w:w w:val="330"/>
          <w:b/>
          <w:bCs/>
          <w:i/>
          <w:position w:val="-8"/>
        </w:rPr>
        <w:t>1</w:t>
      </w:r>
      <w:r>
        <w:rPr>
          <w:rFonts w:ascii="Arial" w:hAnsi="Arial" w:cs="Arial" w:eastAsia="Arial"/>
          <w:sz w:val="5"/>
          <w:szCs w:val="5"/>
          <w:color w:val="8E8E90"/>
          <w:spacing w:val="-28"/>
          <w:w w:val="330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36"/>
          <w:b/>
          <w:bCs/>
          <w:i/>
          <w:position w:val="-8"/>
        </w:rPr>
        <w:t>...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36"/>
          <w:b/>
          <w:bCs/>
          <w:i/>
          <w:position w:val="-8"/>
        </w:rPr>
        <w:t>  </w:t>
      </w:r>
      <w:r>
        <w:rPr>
          <w:rFonts w:ascii="Arial" w:hAnsi="Arial" w:cs="Arial" w:eastAsia="Arial"/>
          <w:sz w:val="5"/>
          <w:szCs w:val="5"/>
          <w:color w:val="B8B8B8"/>
          <w:spacing w:val="2"/>
          <w:w w:val="136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5"/>
          <w:szCs w:val="5"/>
          <w:color w:val="A5A5A7"/>
          <w:spacing w:val="0"/>
          <w:w w:val="136"/>
          <w:b/>
          <w:bCs/>
          <w:position w:val="-8"/>
        </w:rPr>
        <w:t>:..</w:t>
      </w:r>
      <w:r>
        <w:rPr>
          <w:rFonts w:ascii="Arial" w:hAnsi="Arial" w:cs="Arial" w:eastAsia="Arial"/>
          <w:sz w:val="5"/>
          <w:szCs w:val="5"/>
          <w:color w:val="A5A5A7"/>
          <w:spacing w:val="-1"/>
          <w:w w:val="136"/>
          <w:b/>
          <w:bCs/>
          <w:position w:val="-8"/>
        </w:rPr>
        <w:t>.</w:t>
      </w:r>
      <w:r>
        <w:rPr>
          <w:rFonts w:ascii="Arial" w:hAnsi="Arial" w:cs="Arial" w:eastAsia="Arial"/>
          <w:sz w:val="5"/>
          <w:szCs w:val="5"/>
          <w:color w:val="7E7E7E"/>
          <w:spacing w:val="0"/>
          <w:w w:val="136"/>
          <w:b/>
          <w:bCs/>
          <w:position w:val="-8"/>
        </w:rPr>
        <w:t>•</w:t>
      </w:r>
      <w:r>
        <w:rPr>
          <w:rFonts w:ascii="Arial" w:hAnsi="Arial" w:cs="Arial" w:eastAsia="Arial"/>
          <w:sz w:val="5"/>
          <w:szCs w:val="5"/>
          <w:color w:val="7E7E7E"/>
          <w:spacing w:val="0"/>
          <w:w w:val="136"/>
          <w:b/>
          <w:bCs/>
          <w:position w:val="-8"/>
        </w:rPr>
        <w:t>   </w:t>
      </w:r>
      <w:r>
        <w:rPr>
          <w:rFonts w:ascii="Arial" w:hAnsi="Arial" w:cs="Arial" w:eastAsia="Arial"/>
          <w:sz w:val="5"/>
          <w:szCs w:val="5"/>
          <w:color w:val="7E7E7E"/>
          <w:spacing w:val="10"/>
          <w:w w:val="136"/>
          <w:b/>
          <w:bCs/>
          <w:position w:val="-8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-5"/>
          <w:w w:val="199"/>
          <w:b/>
          <w:bCs/>
          <w:i/>
          <w:position w:val="-8"/>
        </w:rPr>
        <w:t>•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84"/>
          <w:b/>
          <w:bCs/>
          <w:i/>
          <w:position w:val="-8"/>
        </w:rPr>
        <w:t>ı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85"/>
          <w:b/>
          <w:bCs/>
          <w:i/>
          <w:position w:val="-8"/>
        </w:rPr>
        <w:t>f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100"/>
          <w:b/>
          <w:bCs/>
          <w:i/>
          <w:position w:val="-8"/>
        </w:rPr>
        <w:t>   </w:t>
      </w:r>
      <w:r>
        <w:rPr>
          <w:rFonts w:ascii="Arial" w:hAnsi="Arial" w:cs="Arial" w:eastAsia="Arial"/>
          <w:sz w:val="8"/>
          <w:szCs w:val="8"/>
          <w:color w:val="A5A5A7"/>
          <w:spacing w:val="9"/>
          <w:w w:val="100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8E8E90"/>
          <w:spacing w:val="0"/>
          <w:w w:val="265"/>
          <w:i/>
          <w:position w:val="-8"/>
        </w:rPr>
        <w:t>-</w:t>
      </w:r>
      <w:r>
        <w:rPr>
          <w:rFonts w:ascii="Arial" w:hAnsi="Arial" w:cs="Arial" w:eastAsia="Arial"/>
          <w:sz w:val="8"/>
          <w:szCs w:val="8"/>
          <w:color w:val="8E8E90"/>
          <w:spacing w:val="0"/>
          <w:w w:val="265"/>
          <w:i/>
          <w:position w:val="-8"/>
        </w:rPr>
        <w:t>  </w:t>
      </w:r>
      <w:r>
        <w:rPr>
          <w:rFonts w:ascii="Arial" w:hAnsi="Arial" w:cs="Arial" w:eastAsia="Arial"/>
          <w:sz w:val="8"/>
          <w:szCs w:val="8"/>
          <w:color w:val="8E8E90"/>
          <w:spacing w:val="14"/>
          <w:w w:val="265"/>
          <w:i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8E8E90"/>
          <w:spacing w:val="0"/>
          <w:w w:val="89"/>
          <w:position w:val="-8"/>
        </w:rPr>
        <w:t>...</w:t>
      </w:r>
      <w:r>
        <w:rPr>
          <w:rFonts w:ascii="Arial" w:hAnsi="Arial" w:cs="Arial" w:eastAsia="Arial"/>
          <w:sz w:val="8"/>
          <w:szCs w:val="8"/>
          <w:color w:val="8E8E90"/>
          <w:spacing w:val="6"/>
          <w:w w:val="89"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89"/>
          <w:position w:val="-8"/>
        </w:rPr>
        <w:t>....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400" w:right="100"/>
        </w:sectPr>
      </w:pPr>
      <w:rPr/>
    </w:p>
    <w:p>
      <w:pPr>
        <w:spacing w:before="77" w:after="0" w:line="258" w:lineRule="exact"/>
        <w:ind w:right="-2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2"/>
          <w:szCs w:val="12"/>
          <w:color w:val="A5A5A7"/>
          <w:spacing w:val="0"/>
          <w:w w:val="165"/>
          <w:i/>
          <w:position w:val="-1"/>
        </w:rPr>
        <w:t>r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65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30"/>
          <w:w w:val="165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2"/>
          <w:position w:val="-15"/>
        </w:rPr>
        <w:t>..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00"/>
        </w:rPr>
        <w:t>•'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5"/>
          <w:w w:val="113"/>
          <w:b/>
          <w:bCs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29"/>
          <w:b/>
          <w:bCs/>
        </w:rPr>
        <w:t>of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59" w:after="0" w:line="310" w:lineRule="exact"/>
        <w:ind w:left="244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B8B8B8"/>
          <w:spacing w:val="0"/>
          <w:w w:val="53"/>
          <w:position w:val="-6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B8B8B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8B8B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0"/>
          <w:w w:val="114"/>
          <w:position w:val="7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666767"/>
          <w:spacing w:val="0"/>
          <w:w w:val="55"/>
        </w:rPr>
        <w:t>'"'</w:t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55"/>
        </w:rPr>
        <w:t> </w:t>
      </w:r>
      <w:r>
        <w:rPr>
          <w:rFonts w:ascii="Arial" w:hAnsi="Arial" w:cs="Arial" w:eastAsia="Arial"/>
          <w:sz w:val="16"/>
          <w:szCs w:val="16"/>
          <w:color w:val="666767"/>
          <w:spacing w:val="5"/>
          <w:w w:val="55"/>
        </w:rPr>
        <w:t> 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30"/>
        </w:rPr>
        <w:t>.·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30"/>
        </w:rPr>
        <w:t>  </w:t>
      </w:r>
      <w:r>
        <w:rPr>
          <w:rFonts w:ascii="Arial" w:hAnsi="Arial" w:cs="Arial" w:eastAsia="Arial"/>
          <w:sz w:val="23"/>
          <w:szCs w:val="23"/>
          <w:color w:val="666767"/>
          <w:spacing w:val="13"/>
          <w:w w:val="30"/>
        </w:rPr>
        <w:t> </w:t>
      </w:r>
      <w:r>
        <w:rPr>
          <w:rFonts w:ascii="Arial" w:hAnsi="Arial" w:cs="Arial" w:eastAsia="Arial"/>
          <w:sz w:val="18"/>
          <w:szCs w:val="18"/>
          <w:color w:val="4B4B4D"/>
          <w:spacing w:val="0"/>
          <w:w w:val="66"/>
          <w:i/>
          <w:position w:val="-6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  <w:cols w:num="3" w:equalWidth="0">
            <w:col w:w="8681" w:space="142"/>
            <w:col w:w="193" w:space="27"/>
            <w:col w:w="2377"/>
          </w:cols>
        </w:sectPr>
      </w:pPr>
      <w:rPr/>
    </w:p>
    <w:p>
      <w:pPr>
        <w:spacing w:before="0" w:after="0" w:line="121" w:lineRule="exact"/>
        <w:ind w:right="2268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8"/>
          <w:szCs w:val="8"/>
          <w:color w:val="A5A5A7"/>
          <w:spacing w:val="0"/>
          <w:w w:val="131"/>
          <w:position w:val="7"/>
        </w:rPr>
        <w:t>"'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131"/>
          <w:position w:val="7"/>
        </w:rPr>
        <w:t> </w:t>
      </w:r>
      <w:r>
        <w:rPr>
          <w:rFonts w:ascii="Arial" w:hAnsi="Arial" w:cs="Arial" w:eastAsia="Arial"/>
          <w:sz w:val="8"/>
          <w:szCs w:val="8"/>
          <w:color w:val="A5A5A7"/>
          <w:spacing w:val="28"/>
          <w:w w:val="131"/>
          <w:position w:val="7"/>
        </w:rPr>
        <w:t> </w:t>
      </w:r>
      <w:r>
        <w:rPr>
          <w:rFonts w:ascii="Arial" w:hAnsi="Arial" w:cs="Arial" w:eastAsia="Arial"/>
          <w:sz w:val="8"/>
          <w:szCs w:val="8"/>
          <w:color w:val="4B4B4D"/>
          <w:spacing w:val="0"/>
          <w:w w:val="115"/>
          <w:i/>
          <w:position w:val="7"/>
        </w:rPr>
        <w:t>""</w:t>
      </w:r>
      <w:r>
        <w:rPr>
          <w:rFonts w:ascii="Arial" w:hAnsi="Arial" w:cs="Arial" w:eastAsia="Arial"/>
          <w:sz w:val="8"/>
          <w:szCs w:val="8"/>
          <w:color w:val="666767"/>
          <w:spacing w:val="0"/>
          <w:w w:val="174"/>
          <w:i/>
          <w:position w:val="7"/>
        </w:rPr>
        <w:t>:fl'</w:t>
      </w:r>
      <w:r>
        <w:rPr>
          <w:rFonts w:ascii="Arial" w:hAnsi="Arial" w:cs="Arial" w:eastAsia="Arial"/>
          <w:sz w:val="8"/>
          <w:szCs w:val="8"/>
          <w:color w:val="666767"/>
          <w:spacing w:val="0"/>
          <w:w w:val="100"/>
          <w:i/>
          <w:position w:val="7"/>
        </w:rPr>
        <w:t> </w:t>
      </w:r>
      <w:r>
        <w:rPr>
          <w:rFonts w:ascii="Arial" w:hAnsi="Arial" w:cs="Arial" w:eastAsia="Arial"/>
          <w:sz w:val="8"/>
          <w:szCs w:val="8"/>
          <w:color w:val="666767"/>
          <w:spacing w:val="4"/>
          <w:w w:val="100"/>
          <w:i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666767"/>
          <w:spacing w:val="-11"/>
          <w:w w:val="58"/>
          <w:position w:val="5"/>
        </w:rPr>
        <w:t>_</w:t>
      </w:r>
      <w:r>
        <w:rPr>
          <w:rFonts w:ascii="Arial" w:hAnsi="Arial" w:cs="Arial" w:eastAsia="Arial"/>
          <w:sz w:val="10"/>
          <w:szCs w:val="10"/>
          <w:color w:val="4B4B4D"/>
          <w:spacing w:val="0"/>
          <w:w w:val="58"/>
          <w:position w:val="5"/>
        </w:rPr>
        <w:t>..,.</w:t>
      </w:r>
      <w:r>
        <w:rPr>
          <w:rFonts w:ascii="Arial" w:hAnsi="Arial" w:cs="Arial" w:eastAsia="Arial"/>
          <w:sz w:val="10"/>
          <w:szCs w:val="10"/>
          <w:color w:val="4B4B4D"/>
          <w:spacing w:val="0"/>
          <w:w w:val="58"/>
          <w:position w:val="5"/>
        </w:rPr>
        <w:t>    </w:t>
      </w:r>
      <w:r>
        <w:rPr>
          <w:rFonts w:ascii="Arial" w:hAnsi="Arial" w:cs="Arial" w:eastAsia="Arial"/>
          <w:sz w:val="10"/>
          <w:szCs w:val="10"/>
          <w:color w:val="4B4B4D"/>
          <w:spacing w:val="10"/>
          <w:w w:val="58"/>
          <w:position w:val="5"/>
        </w:rPr>
        <w:t> </w:t>
      </w:r>
      <w:r>
        <w:rPr>
          <w:rFonts w:ascii="Arial" w:hAnsi="Arial" w:cs="Arial" w:eastAsia="Arial"/>
          <w:sz w:val="37"/>
          <w:szCs w:val="37"/>
          <w:color w:val="B8B8B8"/>
          <w:spacing w:val="0"/>
          <w:w w:val="90"/>
          <w:position w:val="5"/>
        </w:rPr>
        <w:t>.</w:t>
      </w:r>
      <w:r>
        <w:rPr>
          <w:rFonts w:ascii="Arial" w:hAnsi="Arial" w:cs="Arial" w:eastAsia="Arial"/>
          <w:sz w:val="37"/>
          <w:szCs w:val="37"/>
          <w:color w:val="B8B8B8"/>
          <w:spacing w:val="-7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D"/>
          <w:spacing w:val="0"/>
          <w:w w:val="55"/>
          <w:position w:val="5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337" w:lineRule="exact"/>
        <w:ind w:left="170" w:right="-20"/>
        <w:jc w:val="left"/>
        <w:tabs>
          <w:tab w:pos="266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117"/>
          <w:position w:val="-4"/>
        </w:rPr>
        <w:t>ll"günKAYA</w:t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3"/>
        </w:rPr>
        <w:t>ÜSTÜN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2301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8.006439pt;margin-top:29.219627pt;width:12.449879pt;height:.1pt;mso-position-horizontal-relative:page;mso-position-vertical-relative:paragraph;z-index:-17320" coordorigin="6560,584" coordsize="249,2">
            <v:shape style="position:absolute;left:6560;top:584;width:249;height:2" coordorigin="6560,584" coordsize="249,0" path="m6560,584l6809,584e" filled="f" stroked="t" strokeweight=".23942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3B3B3B"/>
          <w:w w:val="87"/>
          <w:position w:val="-17"/>
        </w:rPr>
        <w:t>I</w:t>
      </w:r>
      <w:r>
        <w:rPr>
          <w:rFonts w:ascii="Arial" w:hAnsi="Arial" w:cs="Arial" w:eastAsia="Arial"/>
          <w:sz w:val="24"/>
          <w:szCs w:val="24"/>
          <w:color w:val="3B3B3B"/>
          <w:spacing w:val="9"/>
          <w:w w:val="87"/>
          <w:position w:val="-17"/>
        </w:rPr>
        <w:t>t</w:t>
      </w:r>
      <w:r>
        <w:rPr>
          <w:rFonts w:ascii="Arial" w:hAnsi="Arial" w:cs="Arial" w:eastAsia="Arial"/>
          <w:sz w:val="24"/>
          <w:szCs w:val="24"/>
          <w:color w:val="666767"/>
          <w:spacing w:val="0"/>
          <w:w w:val="76"/>
          <w:position w:val="-17"/>
        </w:rPr>
        <w:t>f</w:t>
      </w:r>
      <w:r>
        <w:rPr>
          <w:rFonts w:ascii="Arial" w:hAnsi="Arial" w:cs="Arial" w:eastAsia="Arial"/>
          <w:sz w:val="24"/>
          <w:szCs w:val="24"/>
          <w:color w:val="666767"/>
          <w:spacing w:val="-2"/>
          <w:w w:val="77"/>
          <w:position w:val="-17"/>
        </w:rPr>
        <w:t>a</w:t>
      </w:r>
      <w:r>
        <w:rPr>
          <w:rFonts w:ascii="Arial" w:hAnsi="Arial" w:cs="Arial" w:eastAsia="Arial"/>
          <w:sz w:val="24"/>
          <w:szCs w:val="24"/>
          <w:color w:val="4B4B4D"/>
          <w:spacing w:val="-14"/>
          <w:w w:val="136"/>
          <w:position w:val="-17"/>
        </w:rPr>
        <w:t>i</w:t>
      </w:r>
      <w:r>
        <w:rPr>
          <w:rFonts w:ascii="Arial" w:hAnsi="Arial" w:cs="Arial" w:eastAsia="Arial"/>
          <w:sz w:val="24"/>
          <w:szCs w:val="24"/>
          <w:color w:val="666767"/>
          <w:spacing w:val="0"/>
          <w:w w:val="74"/>
          <w:position w:val="-17"/>
        </w:rPr>
        <w:t>ye</w:t>
      </w:r>
      <w:r>
        <w:rPr>
          <w:rFonts w:ascii="Arial" w:hAnsi="Arial" w:cs="Arial" w:eastAsia="Arial"/>
          <w:sz w:val="24"/>
          <w:szCs w:val="24"/>
          <w:color w:val="666767"/>
          <w:spacing w:val="-23"/>
          <w:w w:val="100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666767"/>
          <w:spacing w:val="0"/>
          <w:w w:val="68"/>
          <w:position w:val="-17"/>
        </w:rPr>
        <w:t>GOney</w:t>
      </w:r>
      <w:r>
        <w:rPr>
          <w:rFonts w:ascii="Arial" w:hAnsi="Arial" w:cs="Arial" w:eastAsia="Arial"/>
          <w:sz w:val="24"/>
          <w:szCs w:val="24"/>
          <w:color w:val="666767"/>
          <w:spacing w:val="0"/>
          <w:w w:val="68"/>
          <w:position w:val="-17"/>
        </w:rPr>
        <w:t>  </w:t>
      </w:r>
      <w:r>
        <w:rPr>
          <w:rFonts w:ascii="Arial" w:hAnsi="Arial" w:cs="Arial" w:eastAsia="Arial"/>
          <w:sz w:val="24"/>
          <w:szCs w:val="24"/>
          <w:color w:val="666767"/>
          <w:spacing w:val="20"/>
          <w:w w:val="68"/>
          <w:position w:val="-17"/>
        </w:rPr>
        <w:t> </w:t>
      </w:r>
      <w:r>
        <w:rPr>
          <w:rFonts w:ascii="Arial" w:hAnsi="Arial" w:cs="Arial" w:eastAsia="Arial"/>
          <w:sz w:val="23"/>
          <w:szCs w:val="23"/>
          <w:color w:val="666767"/>
          <w:spacing w:val="-5"/>
          <w:w w:val="77"/>
          <w:position w:val="-20"/>
        </w:rPr>
        <w:t>ö</w:t>
      </w:r>
      <w:r>
        <w:rPr>
          <w:rFonts w:ascii="Arial" w:hAnsi="Arial" w:cs="Arial" w:eastAsia="Arial"/>
          <w:sz w:val="23"/>
          <w:szCs w:val="23"/>
          <w:color w:val="4B4B4D"/>
          <w:spacing w:val="-16"/>
          <w:w w:val="142"/>
          <w:position w:val="-20"/>
        </w:rPr>
        <w:t>l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87"/>
          <w:position w:val="-20"/>
        </w:rPr>
        <w:t>ge</w:t>
      </w:r>
      <w:r>
        <w:rPr>
          <w:rFonts w:ascii="Arial" w:hAnsi="Arial" w:cs="Arial" w:eastAsia="Arial"/>
          <w:sz w:val="23"/>
          <w:szCs w:val="23"/>
          <w:color w:val="666767"/>
          <w:spacing w:val="-1"/>
          <w:w w:val="86"/>
          <w:position w:val="-20"/>
        </w:rPr>
        <w:t>A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85"/>
          <w:position w:val="-20"/>
        </w:rPr>
        <w:t>miri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8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</w:sectPr>
      </w:pPr>
      <w:rPr/>
    </w:p>
    <w:p>
      <w:pPr>
        <w:spacing w:before="11" w:after="0" w:line="240" w:lineRule="auto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4.660339pt;margin-top:20.491135pt;width:561.202264pt;height:780.925472pt;mso-position-horizontal-relative:page;mso-position-vertical-relative:page;z-index:-17322" coordorigin="493,410" coordsize="11224,15619">
            <v:group style="position:absolute;left:517;top:417;width:1781;height:2" coordorigin="517,417" coordsize="1781,2">
              <v:shape style="position:absolute;left:517;top:417;width:1781;height:2" coordorigin="517,417" coordsize="1781,0" path="m517,417l2298,417e" filled="f" stroked="t" strokeweight=".718262pt" strokecolor="#87878C">
                <v:path arrowok="t"/>
              </v:shape>
            </v:group>
            <v:group style="position:absolute;left:1216;top:427;width:10477;height:2" coordorigin="1216,427" coordsize="10477,2">
              <v:shape style="position:absolute;left:1216;top:427;width:10477;height:2" coordorigin="1216,427" coordsize="10477,0" path="m1216,427l11693,427e" filled="f" stroked="t" strokeweight=".957683pt" strokecolor="#67676B">
                <v:path arrowok="t"/>
              </v:shape>
            </v:group>
            <v:group style="position:absolute;left:2320;top:422;width:2;height:1515" coordorigin="2320,422" coordsize="2,1515">
              <v:shape style="position:absolute;left:2320;top:422;width:2;height:1515" coordorigin="2320,422" coordsize="0,1515" path="m2320,1936l2320,422e" filled="f" stroked="t" strokeweight=".957683pt" strokecolor="#676767">
                <v:path arrowok="t"/>
              </v:shape>
            </v:group>
            <v:group style="position:absolute;left:2274;top:427;width:790;height:2" coordorigin="2274,427" coordsize="790,2">
              <v:shape style="position:absolute;left:2274;top:427;width:790;height:2" coordorigin="2274,427" coordsize="790,0" path="m2274,427l3065,427e" filled="f" stroked="t" strokeweight=".478842pt" strokecolor="#4B4B4F">
                <v:path arrowok="t"/>
              </v:shape>
            </v:group>
            <v:group style="position:absolute;left:3567;top:434;width:4065;height:2" coordorigin="3567,434" coordsize="4065,2">
              <v:shape style="position:absolute;left:3567;top:434;width:4065;height:2" coordorigin="3567,434" coordsize="4065,0" path="m3567,434l7633,434e" filled="f" stroked="t" strokeweight=".478842pt" strokecolor="#646464">
                <v:path arrowok="t"/>
              </v:shape>
            </v:group>
            <v:group style="position:absolute;left:7575;top:436;width:646;height:2" coordorigin="7575,436" coordsize="646,2">
              <v:shape style="position:absolute;left:7575;top:436;width:646;height:2" coordorigin="7575,436" coordsize="646,0" path="m7575,436l8222,436e" filled="f" stroked="t" strokeweight=".478842pt" strokecolor="#4F4F4F">
                <v:path arrowok="t"/>
              </v:shape>
            </v:group>
            <v:group style="position:absolute;left:8164;top:436;width:3529;height:2" coordorigin="8164,436" coordsize="3529,2">
              <v:shape style="position:absolute;left:8164;top:436;width:3529;height:2" coordorigin="8164,436" coordsize="3529,0" path="m8164,436l11693,436e" filled="f" stroked="t" strokeweight=".718262pt" strokecolor="#6B6B6B">
                <v:path arrowok="t"/>
              </v:shape>
            </v:group>
            <v:group style="position:absolute;left:9132;top:417;width:2;height:518" coordorigin="9132,417" coordsize="2,518">
              <v:shape style="position:absolute;left:9132;top:417;width:2;height:518" coordorigin="9132,417" coordsize="0,518" path="m9132,935l9132,417e" filled="f" stroked="t" strokeweight=".239421pt" strokecolor="#7C7C7C">
                <v:path arrowok="t"/>
              </v:shape>
            </v:group>
            <v:group style="position:absolute;left:9620;top:441;width:417;height:2" coordorigin="9620,441" coordsize="417,2">
              <v:shape style="position:absolute;left:9620;top:441;width:417;height:2" coordorigin="9620,441" coordsize="417,0" path="m9620,441l10037,441e" filled="f" stroked="t" strokeweight=".478842pt" strokecolor="#3B3B3F">
                <v:path arrowok="t"/>
              </v:shape>
            </v:group>
            <v:group style="position:absolute;left:11691;top:431;width:2;height:12817" coordorigin="11691,431" coordsize="2,12817">
              <v:shape style="position:absolute;left:11691;top:431;width:2;height:12817" coordorigin="11691,431" coordsize="0,12817" path="m11691,13248l11691,431e" filled="f" stroked="t" strokeweight=".718262pt" strokecolor="#606060">
                <v:path arrowok="t"/>
              </v:shape>
            </v:group>
            <v:group style="position:absolute;left:9100;top:906;width:2;height:1045" coordorigin="9100,906" coordsize="2,1045">
              <v:shape style="position:absolute;left:9100;top:906;width:2;height:1045" coordorigin="9100,906" coordsize="0,1045" path="m9100,1951l9100,906e" filled="f" stroked="t" strokeweight=".239421pt" strokecolor="#444444">
                <v:path arrowok="t"/>
              </v:shape>
            </v:group>
            <v:group style="position:absolute;left:522;top:1932;width:7111;height:2" coordorigin="522,1932" coordsize="7111,2">
              <v:shape style="position:absolute;left:522;top:1932;width:7111;height:2" coordorigin="522,1932" coordsize="7111,0" path="m522,1932l7633,1932e" filled="f" stroked="t" strokeweight=".718262pt" strokecolor="#676767">
                <v:path arrowok="t"/>
              </v:shape>
            </v:group>
            <v:group style="position:absolute;left:2777;top:1932;width:848;height:2" coordorigin="2777,1932" coordsize="848,2">
              <v:shape style="position:absolute;left:2777;top:1932;width:848;height:2" coordorigin="2777,1932" coordsize="848,0" path="m2777,1932l3625,1932e" filled="f" stroked="t" strokeweight=".478842pt" strokecolor="#545454">
                <v:path arrowok="t"/>
              </v:shape>
            </v:group>
            <v:group style="position:absolute;left:7575;top:1941;width:646;height:2" coordorigin="7575,1941" coordsize="646,2">
              <v:shape style="position:absolute;left:7575;top:1941;width:646;height:2" coordorigin="7575,1941" coordsize="646,0" path="m7575,1941l8222,1941e" filled="f" stroked="t" strokeweight=".478842pt" strokecolor="#606060">
                <v:path arrowok="t"/>
              </v:shape>
            </v:group>
            <v:group style="position:absolute;left:6096;top:1941;width:5602;height:2" coordorigin="6096,1941" coordsize="5602,2">
              <v:shape style="position:absolute;left:6096;top:1941;width:5602;height:2" coordorigin="6096,1941" coordsize="5602,0" path="m6096,1941l11698,1941e" filled="f" stroked="t" strokeweight=".718262pt" strokecolor="#6B6B6B">
                <v:path arrowok="t"/>
              </v:shape>
            </v:group>
            <v:group style="position:absolute;left:522;top:2169;width:4616;height:2" coordorigin="522,2169" coordsize="4616,2">
              <v:shape style="position:absolute;left:522;top:2169;width:4616;height:2" coordorigin="522,2169" coordsize="4616,0" path="m522,2169l5138,2169e" filled="f" stroked="t" strokeweight=".718262pt" strokecolor="#676767">
                <v:path arrowok="t"/>
              </v:shape>
            </v:group>
            <v:group style="position:absolute;left:5081;top:2176;width:340;height:2" coordorigin="5081,2176" coordsize="340,2">
              <v:shape style="position:absolute;left:5081;top:2176;width:340;height:2" coordorigin="5081,2176" coordsize="340,0" path="m5081,2176l5420,2176e" filled="f" stroked="t" strokeweight=".478842pt" strokecolor="#4F4F4F">
                <v:path arrowok="t"/>
              </v:shape>
            </v:group>
            <v:group style="position:absolute;left:5363;top:2176;width:2270;height:2" coordorigin="5363,2176" coordsize="2270,2">
              <v:shape style="position:absolute;left:5363;top:2176;width:2270;height:2" coordorigin="5363,2176" coordsize="2270,0" path="m5363,2176l7633,2176e" filled="f" stroked="t" strokeweight=".718262pt" strokecolor="#6B6B6B">
                <v:path arrowok="t"/>
              </v:shape>
            </v:group>
            <v:group style="position:absolute;left:7575;top:2181;width:646;height:2" coordorigin="7575,2181" coordsize="646,2">
              <v:shape style="position:absolute;left:7575;top:2181;width:646;height:2" coordorigin="7575,2181" coordsize="646,0" path="m7575,2181l8222,2181e" filled="f" stroked="t" strokeweight=".478842pt" strokecolor="#4B4B4B">
                <v:path arrowok="t"/>
              </v:shape>
            </v:group>
            <v:group style="position:absolute;left:8164;top:2181;width:1872;height:2" coordorigin="8164,2181" coordsize="1872,2">
              <v:shape style="position:absolute;left:8164;top:2181;width:1872;height:2" coordorigin="8164,2181" coordsize="1872,0" path="m8164,2181l10037,2181e" filled="f" stroked="t" strokeweight=".957683pt" strokecolor="#747474">
                <v:path arrowok="t"/>
              </v:shape>
            </v:group>
            <v:group style="position:absolute;left:9893;top:2183;width:1805;height:2" coordorigin="9893,2183" coordsize="1805,2">
              <v:shape style="position:absolute;left:9893;top:2183;width:1805;height:2" coordorigin="9893,2183" coordsize="1805,0" path="m9893,2183l11698,2183e" filled="f" stroked="t" strokeweight=".478842pt" strokecolor="#575757">
                <v:path arrowok="t"/>
              </v:shape>
            </v:group>
            <v:group style="position:absolute;left:522;top:2409;width:4899;height:2" coordorigin="522,2409" coordsize="4899,2">
              <v:shape style="position:absolute;left:522;top:2409;width:4899;height:2" coordorigin="522,2409" coordsize="4899,0" path="m522,2409l5420,2409e" filled="f" stroked="t" strokeweight=".718262pt" strokecolor="#6B6B6B">
                <v:path arrowok="t"/>
              </v:shape>
            </v:group>
            <v:group style="position:absolute;left:5363;top:2418;width:1475;height:2" coordorigin="5363,2418" coordsize="1475,2">
              <v:shape style="position:absolute;left:5363;top:2418;width:1475;height:2" coordorigin="5363,2418" coordsize="1475,0" path="m5363,2418l6838,2418e" filled="f" stroked="t" strokeweight=".718262pt" strokecolor="#707070">
                <v:path arrowok="t"/>
              </v:shape>
            </v:group>
            <v:group style="position:absolute;left:6780;top:2421;width:2380;height:2" coordorigin="6780,2421" coordsize="2380,2">
              <v:shape style="position:absolute;left:6780;top:2421;width:2380;height:2" coordorigin="6780,2421" coordsize="2380,0" path="m6780,2421l9160,2421e" filled="f" stroked="t" strokeweight=".478842pt" strokecolor="#5B5B5B">
                <v:path arrowok="t"/>
              </v:shape>
            </v:group>
            <v:group style="position:absolute;left:9041;top:2421;width:2658;height:2" coordorigin="9041,2421" coordsize="2658,2">
              <v:shape style="position:absolute;left:9041;top:2421;width:2658;height:2" coordorigin="9041,2421" coordsize="2658,0" path="m9041,2421l11698,2421e" filled="f" stroked="t" strokeweight=".957683pt" strokecolor="#747474">
                <v:path arrowok="t"/>
              </v:shape>
            </v:group>
            <v:group style="position:absolute;left:522;top:2648;width:1475;height:2" coordorigin="522,2648" coordsize="1475,2">
              <v:shape style="position:absolute;left:522;top:2648;width:1475;height:2" coordorigin="522,2648" coordsize="1475,0" path="m522,2648l1997,2648e" filled="f" stroked="t" strokeweight=".957683pt" strokecolor="#808080">
                <v:path arrowok="t"/>
              </v:shape>
            </v:group>
            <v:group style="position:absolute;left:522;top:2658;width:11176;height:2" coordorigin="522,2658" coordsize="11176,2">
              <v:shape style="position:absolute;left:522;top:2658;width:11176;height:2" coordorigin="522,2658" coordsize="11176,0" path="m522,2658l11698,2658e" filled="f" stroked="t" strokeweight=".718262pt" strokecolor="#6B6B6B">
                <v:path arrowok="t"/>
              </v:shape>
            </v:group>
            <v:group style="position:absolute;left:6780;top:2660;width:1441;height:2" coordorigin="6780,2660" coordsize="1441,2">
              <v:shape style="position:absolute;left:6780;top:2660;width:1441;height:2" coordorigin="6780,2660" coordsize="1441,0" path="m6780,2660l8222,2660e" filled="f" stroked="t" strokeweight=".478842pt" strokecolor="#484848">
                <v:path arrowok="t"/>
              </v:shape>
            </v:group>
            <v:group style="position:absolute;left:11689;top:2368;width:2;height:316" coordorigin="11689,2368" coordsize="2,316">
              <v:shape style="position:absolute;left:11689;top:2368;width:2;height:316" coordorigin="11689,2368" coordsize="0,316" path="m11689,2684l11689,2368e" filled="f" stroked="t" strokeweight=".718262pt" strokecolor="#4F4F4F">
                <v:path arrowok="t"/>
              </v:shape>
            </v:group>
            <v:group style="position:absolute;left:512;top:2890;width:6766;height:2" coordorigin="512,2890" coordsize="6766,2">
              <v:shape style="position:absolute;left:512;top:2890;width:6766;height:2" coordorigin="512,2890" coordsize="6766,0" path="m512,2890l7278,2890e" filled="f" stroked="t" strokeweight=".957683pt" strokecolor="#707070">
                <v:path arrowok="t"/>
              </v:shape>
            </v:group>
            <v:group style="position:absolute;left:1676;top:2893;width:4913;height:2" coordorigin="1676,2893" coordsize="4913,2">
              <v:shape style="position:absolute;left:1676;top:2893;width:4913;height:2" coordorigin="1676,2893" coordsize="4913,0" path="m1676,2893l6589,2893e" filled="f" stroked="t" strokeweight=".478842pt" strokecolor="#676767">
                <v:path arrowok="t"/>
              </v:shape>
            </v:group>
            <v:group style="position:absolute;left:7221;top:2900;width:1001;height:2" coordorigin="7221,2900" coordsize="1001,2">
              <v:shape style="position:absolute;left:7221;top:2900;width:1001;height:2" coordorigin="7221,2900" coordsize="1001,0" path="m7221,2900l8222,2900e" filled="f" stroked="t" strokeweight=".478842pt" strokecolor="#4B4B4B">
                <v:path arrowok="t"/>
              </v:shape>
            </v:group>
            <v:group style="position:absolute;left:512;top:2900;width:11186;height:2" coordorigin="512,2900" coordsize="11186,2">
              <v:shape style="position:absolute;left:512;top:2900;width:11186;height:2" coordorigin="512,2900" coordsize="11186,0" path="m512,2900l11698,2900e" filled="f" stroked="t" strokeweight=".718262pt" strokecolor="#6B6B6B">
                <v:path arrowok="t"/>
              </v:shape>
            </v:group>
            <v:group style="position:absolute;left:517;top:3135;width:6072;height:2" coordorigin="517,3135" coordsize="6072,2">
              <v:shape style="position:absolute;left:517;top:3135;width:6072;height:2" coordorigin="517,3135" coordsize="6072,0" path="m517,3135l6589,3135e" filled="f" stroked="t" strokeweight=".718262pt" strokecolor="#707070">
                <v:path arrowok="t"/>
              </v:shape>
            </v:group>
            <v:group style="position:absolute;left:6531;top:3140;width:306;height:2" coordorigin="6531,3140" coordsize="306,2">
              <v:shape style="position:absolute;left:6531;top:3140;width:306;height:2" coordorigin="6531,3140" coordsize="306,0" path="m6531,3140l6838,3140e" filled="f" stroked="t" strokeweight=".478842pt" strokecolor="#5B5B5B">
                <v:path arrowok="t"/>
              </v:shape>
            </v:group>
            <v:group style="position:absolute;left:6780;top:3144;width:4922;height:2" coordorigin="6780,3144" coordsize="4922,2">
              <v:shape style="position:absolute;left:6780;top:3144;width:4922;height:2" coordorigin="6780,3144" coordsize="4922,0" path="m6780,3144l11703,3144e" filled="f" stroked="t" strokeweight=".718262pt" strokecolor="#6B6B6B">
                <v:path arrowok="t"/>
              </v:shape>
            </v:group>
            <v:group style="position:absolute;left:9620;top:3144;width:417;height:2" coordorigin="9620,3144" coordsize="417,2">
              <v:shape style="position:absolute;left:9620;top:3144;width:417;height:2" coordorigin="9620,3144" coordsize="417,0" path="m9620,3144l10037,3144e" filled="f" stroked="t" strokeweight=".478842pt" strokecolor="#444444">
                <v:path arrowok="t"/>
              </v:shape>
            </v:group>
            <v:group style="position:absolute;left:3608;top:3125;width:2;height:776" coordorigin="3608,3125" coordsize="2,776">
              <v:shape style="position:absolute;left:3608;top:3125;width:2;height:776" coordorigin="3608,3125" coordsize="0,776" path="m3608,3902l3608,3125e" filled="f" stroked="t" strokeweight=".957683pt" strokecolor="#777777">
                <v:path arrowok="t"/>
              </v:shape>
            </v:group>
            <v:group style="position:absolute;left:3591;top:3365;width:1106;height:2" coordorigin="3591,3365" coordsize="1106,2">
              <v:shape style="position:absolute;left:3591;top:3365;width:1106;height:2" coordorigin="3591,3365" coordsize="1106,0" path="m3591,3365l4697,3365e" filled="f" stroked="t" strokeweight=".239421pt" strokecolor="#808080">
                <v:path arrowok="t"/>
              </v:shape>
            </v:group>
            <v:group style="position:absolute;left:4697;top:3365;width:1279;height:2" coordorigin="4697,3365" coordsize="1279,2">
              <v:shape style="position:absolute;left:4697;top:3365;width:1279;height:2" coordorigin="4697,3365" coordsize="1279,0" path="m4697,3365l5976,3365e" filled="f" stroked="t" strokeweight=".239421pt" strokecolor="#000000">
                <v:path arrowok="t"/>
              </v:shape>
            </v:group>
            <v:group style="position:absolute;left:6819;top:3135;width:2;height:259" coordorigin="6819,3135" coordsize="2,259">
              <v:shape style="position:absolute;left:6819;top:3135;width:2;height:259" coordorigin="6819,3135" coordsize="0,259" path="m6819,3394l6819,3135e" filled="f" stroked="t" strokeweight=".478842pt" strokecolor="#444444">
                <v:path arrowok="t"/>
              </v:shape>
            </v:group>
            <v:group style="position:absolute;left:6804;top:3362;width:1322;height:2" coordorigin="6804,3362" coordsize="1322,2">
              <v:shape style="position:absolute;left:6804;top:3362;width:1322;height:2" coordorigin="6804,3362" coordsize="1322,0" path="m6804,3362l8126,3362e" filled="f" stroked="t" strokeweight="1.197104pt" strokecolor="#4B4B4B">
                <v:path arrowok="t"/>
              </v:shape>
            </v:group>
            <v:group style="position:absolute;left:8193;top:3365;width:1815;height:2" coordorigin="8193,3365" coordsize="1815,2">
              <v:shape style="position:absolute;left:8193;top:3365;width:1815;height:2" coordorigin="8193,3365" coordsize="1815,0" path="m8193,3365l10008,3365e" filled="f" stroked="t" strokeweight=".239421pt" strokecolor="#000000">
                <v:path arrowok="t"/>
              </v:shape>
            </v:group>
            <v:group style="position:absolute;left:10008;top:3365;width:1681;height:2" coordorigin="10008,3365" coordsize="1681,2">
              <v:shape style="position:absolute;left:10008;top:3365;width:1681;height:2" coordorigin="10008,3365" coordsize="1681,0" path="m10008,3365l11689,3365e" filled="f" stroked="t" strokeweight=".239421pt" strokecolor="#7C7C7C">
                <v:path arrowok="t"/>
              </v:shape>
            </v:group>
            <v:group style="position:absolute;left:512;top:3892;width:594;height:2" coordorigin="512,3892" coordsize="594,2">
              <v:shape style="position:absolute;left:512;top:3892;width:594;height:2" coordorigin="512,3892" coordsize="594,0" path="m512,3892l1106,3892e" filled="f" stroked="t" strokeweight=".478842pt" strokecolor="#4F4F4F">
                <v:path arrowok="t"/>
              </v:shape>
            </v:group>
            <v:group style="position:absolute;left:512;top:3892;width:1221;height:2" coordorigin="512,3892" coordsize="1221,2">
              <v:shape style="position:absolute;left:512;top:3892;width:1221;height:2" coordorigin="512,3892" coordsize="1221,0" path="m512,3892l1733,3892e" filled="f" stroked="t" strokeweight=".718262pt" strokecolor="#646464">
                <v:path arrowok="t"/>
              </v:shape>
            </v:group>
            <v:group style="position:absolute;left:1460;top:3892;width:924;height:2" coordorigin="1460,3892" coordsize="924,2">
              <v:shape style="position:absolute;left:1460;top:3892;width:924;height:2" coordorigin="1460,3892" coordsize="924,0" path="m1460,3892l2385,3892e" filled="f" stroked="t" strokeweight=".957683pt" strokecolor="#777777">
                <v:path arrowok="t"/>
              </v:shape>
            </v:group>
            <v:group style="position:absolute;left:2279;top:3897;width:1355;height:2" coordorigin="2279,3897" coordsize="1355,2">
              <v:shape style="position:absolute;left:2279;top:3897;width:1355;height:2" coordorigin="2279,3897" coordsize="1355,0" path="m2279,3897l3634,3897e" filled="f" stroked="t" strokeweight=".478842pt" strokecolor="#4B4B4B">
                <v:path arrowok="t"/>
              </v:shape>
            </v:group>
            <v:group style="position:absolute;left:3563;top:3897;width:8112;height:2" coordorigin="3563,3897" coordsize="8112,2">
              <v:shape style="position:absolute;left:3563;top:3897;width:8112;height:2" coordorigin="3563,3897" coordsize="8112,0" path="m3563,3897l11674,3897e" filled="f" stroked="t" strokeweight=".718262pt" strokecolor="#5B5B5B">
                <v:path arrowok="t"/>
              </v:shape>
            </v:group>
            <v:group style="position:absolute;left:6816;top:3336;width:2;height:575" coordorigin="6816,3336" coordsize="2,575">
              <v:shape style="position:absolute;left:6816;top:3336;width:2;height:575" coordorigin="6816,3336" coordsize="0,575" path="m6816,3911l6816,3336e" filled="f" stroked="t" strokeweight=".957683pt" strokecolor="#676767">
                <v:path arrowok="t"/>
              </v:shape>
            </v:group>
            <v:group style="position:absolute;left:5823;top:3906;width:5871;height:2" coordorigin="5823,3906" coordsize="5871,2">
              <v:shape style="position:absolute;left:5823;top:3906;width:5871;height:2" coordorigin="5823,3906" coordsize="5871,0" path="m5823,3906l11693,3906e" filled="f" stroked="t" strokeweight=".718262pt" strokecolor="#6B6B6B">
                <v:path arrowok="t"/>
              </v:shape>
            </v:group>
            <v:group style="position:absolute;left:517;top:4170;width:2016;height:2" coordorigin="517,4170" coordsize="2016,2">
              <v:shape style="position:absolute;left:517;top:4170;width:2016;height:2" coordorigin="517,4170" coordsize="2016,0" path="m517,4170l2533,4170e" filled="f" stroked="t" strokeweight=".718262pt" strokecolor="#676767">
                <v:path arrowok="t"/>
              </v:shape>
            </v:group>
            <v:group style="position:absolute;left:2313;top:3882;width:2;height:12136" coordorigin="2313,3882" coordsize="2,12136">
              <v:shape style="position:absolute;left:2313;top:3882;width:2;height:12136" coordorigin="2313,3882" coordsize="0,12136" path="m2313,16019l2313,3882e" filled="f" stroked="t" strokeweight=".718262pt" strokecolor="#4F4F4F">
                <v:path arrowok="t"/>
              </v:shape>
            </v:group>
            <v:group style="position:absolute;left:2274;top:4175;width:790;height:2" coordorigin="2274,4175" coordsize="790,2">
              <v:shape style="position:absolute;left:2274;top:4175;width:790;height:2" coordorigin="2274,4175" coordsize="790,0" path="m2274,4175l3065,4175e" filled="f" stroked="t" strokeweight=".478842pt" strokecolor="#545454">
                <v:path arrowok="t"/>
              </v:shape>
            </v:group>
            <v:group style="position:absolute;left:3007;top:4177;width:1719;height:2" coordorigin="3007,4177" coordsize="1719,2">
              <v:shape style="position:absolute;left:3007;top:4177;width:1719;height:2" coordorigin="3007,4177" coordsize="1719,0" path="m3007,4177l4726,4177e" filled="f" stroked="t" strokeweight=".957683pt" strokecolor="#7C7C7C">
                <v:path arrowok="t"/>
              </v:shape>
            </v:group>
            <v:group style="position:absolute;left:4669;top:4180;width:752;height:2" coordorigin="4669,4180" coordsize="752,2">
              <v:shape style="position:absolute;left:4669;top:4180;width:752;height:2" coordorigin="4669,4180" coordsize="752,0" path="m4669,4180l5420,4180e" filled="f" stroked="t" strokeweight=".478842pt" strokecolor="#484848">
                <v:path arrowok="t"/>
              </v:shape>
            </v:group>
            <v:group style="position:absolute;left:5363;top:4180;width:2270;height:2" coordorigin="5363,4180" coordsize="2270,2">
              <v:shape style="position:absolute;left:5363;top:4180;width:2270;height:2" coordorigin="5363,4180" coordsize="2270,0" path="m5363,4180l7633,4180e" filled="f" stroked="t" strokeweight=".718262pt" strokecolor="#6B6B6B">
                <v:path arrowok="t"/>
              </v:shape>
            </v:group>
            <v:group style="position:absolute;left:7575;top:4184;width:646;height:2" coordorigin="7575,4184" coordsize="646,2">
              <v:shape style="position:absolute;left:7575;top:4184;width:646;height:2" coordorigin="7575,4184" coordsize="646,0" path="m7575,4184l8222,4184e" filled="f" stroked="t" strokeweight=".478842pt" strokecolor="#4F4F4F">
                <v:path arrowok="t"/>
              </v:shape>
            </v:group>
            <v:group style="position:absolute;left:8164;top:4184;width:1968;height:2" coordorigin="8164,4184" coordsize="1968,2">
              <v:shape style="position:absolute;left:8164;top:4184;width:1968;height:2" coordorigin="8164,4184" coordsize="1968,0" path="m8164,4184l10132,4184e" filled="f" stroked="t" strokeweight=".957683pt" strokecolor="#747474">
                <v:path arrowok="t"/>
              </v:shape>
            </v:group>
            <v:group style="position:absolute;left:9979;top:4187;width:1714;height:2" coordorigin="9979,4187" coordsize="1714,2">
              <v:shape style="position:absolute;left:9979;top:4187;width:1714;height:2" coordorigin="9979,4187" coordsize="1714,0" path="m9979,4187l11693,4187e" filled="f" stroked="t" strokeweight=".478842pt" strokecolor="#606060">
                <v:path arrowok="t"/>
              </v:shape>
            </v:group>
            <v:group style="position:absolute;left:11689;top:3854;width:2;height:1328" coordorigin="11689,3854" coordsize="2,1328">
              <v:shape style="position:absolute;left:11689;top:3854;width:2;height:1328" coordorigin="11689,3854" coordsize="0,1328" path="m11689,5181l11689,3854e" filled="f" stroked="t" strokeweight=".478842pt" strokecolor="#444444">
                <v:path arrowok="t"/>
              </v:shape>
            </v:group>
            <v:group style="position:absolute;left:2313;top:3882;width:2;height:1754" coordorigin="2313,3882" coordsize="2,1754">
              <v:shape style="position:absolute;left:2313;top:3882;width:2;height:1754" coordorigin="2313,3882" coordsize="0,1754" path="m2313,5637l2313,3882e" filled="f" stroked="t" strokeweight=".718262pt" strokecolor="#383838">
                <v:path arrowok="t"/>
              </v:shape>
            </v:group>
            <v:group style="position:absolute;left:2308;top:4422;width:3802;height:2" coordorigin="2308,4422" coordsize="3802,2">
              <v:shape style="position:absolute;left:2308;top:4422;width:3802;height:2" coordorigin="2308,4422" coordsize="3802,0" path="m2308,4422l6110,4422e" filled="f" stroked="t" strokeweight=".718262pt" strokecolor="#676767">
                <v:path arrowok="t"/>
              </v:shape>
            </v:group>
            <v:group style="position:absolute;left:5947;top:4424;width:1331;height:2" coordorigin="5947,4424" coordsize="1331,2">
              <v:shape style="position:absolute;left:5947;top:4424;width:1331;height:2" coordorigin="5947,4424" coordsize="1331,0" path="m5947,4424l7278,4424e" filled="f" stroked="t" strokeweight=".478842pt" strokecolor="#4F4F4F">
                <v:path arrowok="t"/>
              </v:shape>
            </v:group>
            <v:group style="position:absolute;left:7221;top:4429;width:412;height:2" coordorigin="7221,4429" coordsize="412,2">
              <v:shape style="position:absolute;left:7221;top:4429;width:412;height:2" coordorigin="7221,4429" coordsize="412,0" path="m7221,4429l7633,4429e" filled="f" stroked="t" strokeweight=".718262pt" strokecolor="#575757">
                <v:path arrowok="t"/>
              </v:shape>
            </v:group>
            <v:group style="position:absolute;left:7513;top:4429;width:1647;height:2" coordorigin="7513,4429" coordsize="1647,2">
              <v:shape style="position:absolute;left:7513;top:4429;width:1647;height:2" coordorigin="7513,4429" coordsize="1647,0" path="m7513,4429l9160,4429e" filled="f" stroked="t" strokeweight=".957683pt" strokecolor="#7C7C7C">
                <v:path arrowok="t"/>
              </v:shape>
            </v:group>
            <v:group style="position:absolute;left:9103;top:4429;width:934;height:2" coordorigin="9103,4429" coordsize="934,2">
              <v:shape style="position:absolute;left:9103;top:4429;width:934;height:2" coordorigin="9103,4429" coordsize="934,0" path="m9103,4429l10037,4429e" filled="f" stroked="t" strokeweight=".478842pt" strokecolor="#3F3F3F">
                <v:path arrowok="t"/>
              </v:shape>
            </v:group>
            <v:group style="position:absolute;left:9979;top:4429;width:1719;height:2" coordorigin="9979,4429" coordsize="1719,2">
              <v:shape style="position:absolute;left:9979;top:4429;width:1719;height:2" coordorigin="9979,4429" coordsize="1719,0" path="m9979,4429l11698,4429e" filled="f" stroked="t" strokeweight=".718262pt" strokecolor="#747474">
                <v:path arrowok="t"/>
              </v:shape>
            </v:group>
            <v:group style="position:absolute;left:4702;top:4415;width:2;height:1754" coordorigin="4702,4415" coordsize="2,1754">
              <v:shape style="position:absolute;left:4702;top:4415;width:2;height:1754" coordorigin="4702,4415" coordsize="0,1754" path="m4702,6169l4702,4415e" filled="f" stroked="t" strokeweight=".957683pt" strokecolor="#6B6B6B">
                <v:path arrowok="t"/>
              </v:shape>
            </v:group>
            <v:group style="position:absolute;left:4693;top:4908;width:2586;height:2" coordorigin="4693,4908" coordsize="2586,2">
              <v:shape style="position:absolute;left:4693;top:4908;width:2586;height:2" coordorigin="4693,4908" coordsize="2586,0" path="m4693,4908l7278,4908e" filled="f" stroked="t" strokeweight=".718262pt" strokecolor="#707070">
                <v:path arrowok="t"/>
              </v:shape>
            </v:group>
            <v:group style="position:absolute;left:7604;top:4410;width:2;height:254" coordorigin="7604,4410" coordsize="2,254">
              <v:shape style="position:absolute;left:7604;top:4410;width:2;height:254" coordorigin="7604,4410" coordsize="0,254" path="m7604,4664l7604,4410e" filled="f" stroked="t" strokeweight=".239421pt" strokecolor="#6B6B6B">
                <v:path arrowok="t"/>
              </v:shape>
            </v:group>
            <v:group style="position:absolute;left:7221;top:4913;width:1001;height:2" coordorigin="7221,4913" coordsize="1001,2">
              <v:shape style="position:absolute;left:7221;top:4913;width:1001;height:2" coordorigin="7221,4913" coordsize="1001,0" path="m7221,4913l8222,4913e" filled="f" stroked="t" strokeweight=".478842pt" strokecolor="#545454">
                <v:path arrowok="t"/>
              </v:shape>
            </v:group>
            <v:group style="position:absolute;left:7604;top:4664;width:2;height:244" coordorigin="7604,4664" coordsize="2,244">
              <v:shape style="position:absolute;left:7604;top:4664;width:2;height:244" coordorigin="7604,4664" coordsize="0,244" path="m7604,4908l7604,4664e" filled="f" stroked="t" strokeweight=".239421pt" strokecolor="#4B4B4B">
                <v:path arrowok="t"/>
              </v:shape>
            </v:group>
            <v:group style="position:absolute;left:8164;top:4913;width:3529;height:2" coordorigin="8164,4913" coordsize="3529,2">
              <v:shape style="position:absolute;left:8164;top:4913;width:3529;height:2" coordorigin="8164,4913" coordsize="3529,0" path="m8164,4913l11693,4913e" filled="f" stroked="t" strokeweight=".718262pt" strokecolor="#707070">
                <v:path arrowok="t"/>
              </v:shape>
            </v:group>
            <v:group style="position:absolute;left:4693;top:5153;width:2145;height:2" coordorigin="4693,5153" coordsize="2145,2">
              <v:shape style="position:absolute;left:4693;top:5153;width:2145;height:2" coordorigin="4693,5153" coordsize="2145,0" path="m4693,5153l6838,5153e" filled="f" stroked="t" strokeweight=".718262pt" strokecolor="#707070">
                <v:path arrowok="t"/>
              </v:shape>
            </v:group>
            <v:group style="position:absolute;left:6780;top:5153;width:852;height:2" coordorigin="6780,5153" coordsize="852,2">
              <v:shape style="position:absolute;left:6780;top:5153;width:852;height:2" coordorigin="6780,5153" coordsize="852,0" path="m6780,5153l7633,5153e" filled="f" stroked="t" strokeweight=".478842pt" strokecolor="#4B4B4B">
                <v:path arrowok="t"/>
              </v:shape>
            </v:group>
            <v:group style="position:absolute;left:7575;top:5155;width:2102;height:2" coordorigin="7575,5155" coordsize="2102,2">
              <v:shape style="position:absolute;left:7575;top:5155;width:2102;height:2" coordorigin="7575,5155" coordsize="2102,0" path="m7575,5155l9677,5155e" filled="f" stroked="t" strokeweight=".957683pt" strokecolor="#7C7C7C">
                <v:path arrowok="t"/>
              </v:shape>
            </v:group>
            <v:group style="position:absolute;left:9620;top:5157;width:417;height:2" coordorigin="9620,5157" coordsize="417,2">
              <v:shape style="position:absolute;left:9620;top:5157;width:417;height:2" coordorigin="9620,5157" coordsize="417,0" path="m9620,5157l10037,5157e" filled="f" stroked="t" strokeweight=".478842pt" strokecolor="#444444">
                <v:path arrowok="t"/>
              </v:shape>
            </v:group>
            <v:group style="position:absolute;left:9979;top:5155;width:1719;height:2" coordorigin="9979,5155" coordsize="1719,2">
              <v:shape style="position:absolute;left:9979;top:5155;width:1719;height:2" coordorigin="9979,5155" coordsize="1719,0" path="m9979,5155l11698,5155e" filled="f" stroked="t" strokeweight=".478842pt" strokecolor="#6B6B6B">
                <v:path arrowok="t"/>
              </v:shape>
            </v:group>
            <v:group style="position:absolute;left:4693;top:5392;width:2145;height:2" coordorigin="4693,5392" coordsize="2145,2">
              <v:shape style="position:absolute;left:4693;top:5392;width:2145;height:2" coordorigin="4693,5392" coordsize="2145,0" path="m4693,5392l6838,5392e" filled="f" stroked="t" strokeweight=".718262pt" strokecolor="#6B6B6B">
                <v:path arrowok="t"/>
              </v:shape>
            </v:group>
            <v:group style="position:absolute;left:6780;top:5392;width:498;height:2" coordorigin="6780,5392" coordsize="498,2">
              <v:shape style="position:absolute;left:6780;top:5392;width:498;height:2" coordorigin="6780,5392" coordsize="498,0" path="m6780,5392l7278,5392e" filled="f" stroked="t" strokeweight=".478842pt" strokecolor="#5B5B5B">
                <v:path arrowok="t"/>
              </v:shape>
            </v:group>
            <v:group style="position:absolute;left:7221;top:5395;width:1939;height:2" coordorigin="7221,5395" coordsize="1939,2">
              <v:shape style="position:absolute;left:7221;top:5395;width:1939;height:2" coordorigin="7221,5395" coordsize="1939,0" path="m7221,5395l9160,5395e" filled="f" stroked="t" strokeweight=".957683pt" strokecolor="#808080">
                <v:path arrowok="t"/>
              </v:shape>
            </v:group>
            <v:group style="position:absolute;left:9103;top:5397;width:934;height:2" coordorigin="9103,5397" coordsize="934,2">
              <v:shape style="position:absolute;left:9103;top:5397;width:934;height:2" coordorigin="9103,5397" coordsize="934,0" path="m9103,5397l10037,5397e" filled="f" stroked="t" strokeweight=".478842pt" strokecolor="#4B4B4B">
                <v:path arrowok="t"/>
              </v:shape>
            </v:group>
            <v:group style="position:absolute;left:9979;top:5395;width:1719;height:2" coordorigin="9979,5395" coordsize="1719,2">
              <v:shape style="position:absolute;left:9979;top:5395;width:1719;height:2" coordorigin="9979,5395" coordsize="1719,0" path="m9979,5395l11698,5395e" filled="f" stroked="t" strokeweight=".478842pt" strokecolor="#646464">
                <v:path arrowok="t"/>
              </v:shape>
            </v:group>
            <v:group style="position:absolute;left:11693;top:5110;width:2;height:1261" coordorigin="11693,5110" coordsize="2,1261">
              <v:shape style="position:absolute;left:11693;top:5110;width:2;height:1261" coordorigin="11693,5110" coordsize="0,1261" path="m11693,6370l11693,5110e" filled="f" stroked="t" strokeweight=".718262pt" strokecolor="#606060">
                <v:path arrowok="t"/>
              </v:shape>
            </v:group>
            <v:group style="position:absolute;left:2308;top:5627;width:527;height:2" coordorigin="2308,5627" coordsize="527,2">
              <v:shape style="position:absolute;left:2308;top:5627;width:527;height:2" coordorigin="2308,5627" coordsize="527,0" path="m2308,5627l2835,5627e" filled="f" stroked="t" strokeweight=".718262pt" strokecolor="#676767">
                <v:path arrowok="t"/>
              </v:shape>
            </v:group>
            <v:group style="position:absolute;left:2777;top:5632;width:848;height:2" coordorigin="2777,5632" coordsize="848,2">
              <v:shape style="position:absolute;left:2777;top:5632;width:848;height:2" coordorigin="2777,5632" coordsize="848,0" path="m2777,5632l3625,5632e" filled="f" stroked="t" strokeweight=".478842pt" strokecolor="#646464">
                <v:path arrowok="t"/>
              </v:shape>
            </v:group>
            <v:group style="position:absolute;left:3567;top:5634;width:5593;height:2" coordorigin="3567,5634" coordsize="5593,2">
              <v:shape style="position:absolute;left:3567;top:5634;width:5593;height:2" coordorigin="3567,5634" coordsize="5593,0" path="m3567,5634l9160,5634e" filled="f" stroked="t" strokeweight=".718262pt" strokecolor="#707070">
                <v:path arrowok="t"/>
              </v:shape>
            </v:group>
            <v:group style="position:absolute;left:9103;top:5637;width:934;height:2" coordorigin="9103,5637" coordsize="934,2">
              <v:shape style="position:absolute;left:9103;top:5637;width:934;height:2" coordorigin="9103,5637" coordsize="934,0" path="m9103,5637l10037,5637e" filled="f" stroked="t" strokeweight=".478842pt" strokecolor="#3F3F3F">
                <v:path arrowok="t"/>
              </v:shape>
            </v:group>
            <v:group style="position:absolute;left:9979;top:5637;width:1724;height:2" coordorigin="9979,5637" coordsize="1724,2">
              <v:shape style="position:absolute;left:9979;top:5637;width:1724;height:2" coordorigin="9979,5637" coordsize="1724,0" path="m9979,5637l11703,5637e" filled="f" stroked="t" strokeweight=".718262pt" strokecolor="#747474">
                <v:path arrowok="t"/>
              </v:shape>
            </v:group>
            <v:group style="position:absolute;left:517;top:5869;width:1829;height:2" coordorigin="517,5869" coordsize="1829,2">
              <v:shape style="position:absolute;left:517;top:5869;width:1829;height:2" coordorigin="517,5869" coordsize="1829,0" path="m517,5869l2346,5869e" filled="f" stroked="t" strokeweight=".957683pt" strokecolor="#808080">
                <v:path arrowok="t"/>
              </v:shape>
            </v:group>
            <v:group style="position:absolute;left:2274;top:5872;width:1609;height:2" coordorigin="2274,5872" coordsize="1609,2">
              <v:shape style="position:absolute;left:2274;top:5872;width:1609;height:2" coordorigin="2274,5872" coordsize="1609,0" path="m2274,5872l3883,5872e" filled="f" stroked="t" strokeweight=".478842pt" strokecolor="#606060">
                <v:path arrowok="t"/>
              </v:shape>
            </v:group>
            <v:group style="position:absolute;left:3539;top:5872;width:1197;height:2" coordorigin="3539,5872" coordsize="1197,2">
              <v:shape style="position:absolute;left:3539;top:5872;width:1197;height:2" coordorigin="3539,5872" coordsize="1197,0" path="m3539,5872l4736,5872e" filled="f" stroked="t" strokeweight=".957683pt" strokecolor="#7C7C7C">
                <v:path arrowok="t"/>
              </v:shape>
            </v:group>
            <v:group style="position:absolute;left:4664;top:5874;width:2174;height:2" coordorigin="4664,5874" coordsize="2174,2">
              <v:shape style="position:absolute;left:4664;top:5874;width:2174;height:2" coordorigin="4664,5874" coordsize="2174,0" path="m4664,5874l6838,5874e" filled="f" stroked="t" strokeweight=".718262pt" strokecolor="#5B5B5B">
                <v:path arrowok="t"/>
              </v:shape>
            </v:group>
            <v:group style="position:absolute;left:6742;top:5876;width:2418;height:2" coordorigin="6742,5876" coordsize="2418,2">
              <v:shape style="position:absolute;left:6742;top:5876;width:2418;height:2" coordorigin="6742,5876" coordsize="2418,0" path="m6742,5876l9160,5876e" filled="f" stroked="t" strokeweight=".718262pt" strokecolor="#707070">
                <v:path arrowok="t"/>
              </v:shape>
            </v:group>
            <v:group style="position:absolute;left:9103;top:5876;width:934;height:2" coordorigin="9103,5876" coordsize="934,2">
              <v:shape style="position:absolute;left:9103;top:5876;width:934;height:2" coordorigin="9103,5876" coordsize="934,0" path="m9103,5876l10037,5876e" filled="f" stroked="t" strokeweight=".478842pt" strokecolor="#3F3F3F">
                <v:path arrowok="t"/>
              </v:shape>
            </v:group>
            <v:group style="position:absolute;left:9979;top:5874;width:1724;height:2" coordorigin="9979,5874" coordsize="1724,2">
              <v:shape style="position:absolute;left:9979;top:5874;width:1724;height:2" coordorigin="9979,5874" coordsize="1724,0" path="m9979,5874l11703,5874e" filled="f" stroked="t" strokeweight=".478842pt" strokecolor="#606060">
                <v:path arrowok="t"/>
              </v:shape>
            </v:group>
            <v:group style="position:absolute;left:7604;top:5876;width:2;height:264" coordorigin="7604,5876" coordsize="2,264">
              <v:shape style="position:absolute;left:7604;top:5876;width:2;height:264" coordorigin="7604,5876" coordsize="0,264" path="m7604,6140l7604,5876e" filled="f" stroked="t" strokeweight=".239421pt" strokecolor="#747474">
                <v:path arrowok="t"/>
              </v:shape>
            </v:group>
            <v:group style="position:absolute;left:2313;top:5963;width:2;height:2905" coordorigin="2313,5963" coordsize="2,2905">
              <v:shape style="position:absolute;left:2313;top:5963;width:2;height:2905" coordorigin="2313,5963" coordsize="0,2905" path="m2313,8867l2313,5963e" filled="f" stroked="t" strokeweight=".957683pt" strokecolor="#5B5B5B">
                <v:path arrowok="t"/>
              </v:shape>
            </v:group>
            <v:group style="position:absolute;left:2303;top:6344;width:1618;height:2" coordorigin="2303,6344" coordsize="1618,2">
              <v:shape style="position:absolute;left:2303;top:6344;width:1618;height:2" coordorigin="2303,6344" coordsize="1618,0" path="m2303,6344l3922,6344e" filled="f" stroked="t" strokeweight=".957683pt" strokecolor="#747474">
                <v:path arrowok="t"/>
              </v:shape>
            </v:group>
            <v:group style="position:absolute;left:3826;top:6346;width:421;height:2" coordorigin="3826,6346" coordsize="421,2">
              <v:shape style="position:absolute;left:3826;top:6346;width:421;height:2" coordorigin="3826,6346" coordsize="421,0" path="m3826,6346l4247,6346e" filled="f" stroked="t" strokeweight=".478842pt" strokecolor="#5B5B5B">
                <v:path arrowok="t"/>
              </v:shape>
            </v:group>
            <v:group style="position:absolute;left:4190;top:6346;width:1231;height:2" coordorigin="4190,6346" coordsize="1231,2">
              <v:shape style="position:absolute;left:4190;top:6346;width:1231;height:2" coordorigin="4190,6346" coordsize="1231,0" path="m4190,6346l5420,6346e" filled="f" stroked="t" strokeweight=".478842pt" strokecolor="#3B3B3B">
                <v:path arrowok="t"/>
              </v:shape>
            </v:group>
            <v:group style="position:absolute;left:4702;top:6111;width:2;height:479" coordorigin="4702,6111" coordsize="2,479">
              <v:shape style="position:absolute;left:4702;top:6111;width:2;height:479" coordorigin="4702,6111" coordsize="0,479" path="m4702,6591l4702,6111e" filled="f" stroked="t" strokeweight=".478842pt" strokecolor="#4B4B4B">
                <v:path arrowok="t"/>
              </v:shape>
            </v:group>
            <v:group style="position:absolute;left:5363;top:6351;width:642;height:2" coordorigin="5363,6351" coordsize="642,2">
              <v:shape style="position:absolute;left:5363;top:6351;width:642;height:2" coordorigin="5363,6351" coordsize="642,0" path="m5363,6351l6005,6351e" filled="f" stroked="t" strokeweight=".718262pt" strokecolor="#5B5B5B">
                <v:path arrowok="t"/>
              </v:shape>
            </v:group>
            <v:group style="position:absolute;left:5727;top:6346;width:1911;height:2" coordorigin="5727,6346" coordsize="1911,2">
              <v:shape style="position:absolute;left:5727;top:6346;width:1911;height:2" coordorigin="5727,6346" coordsize="1911,0" path="m5727,6346l7638,6346e" filled="f" stroked="t" strokeweight=".957683pt" strokecolor="#747474">
                <v:path arrowok="t"/>
              </v:shape>
            </v:group>
            <v:group style="position:absolute;left:7604;top:6140;width:2;height:201" coordorigin="7604,6140" coordsize="2,201">
              <v:shape style="position:absolute;left:7604;top:6140;width:2;height:201" coordorigin="7604,6140" coordsize="0,201" path="m7604,6341l7604,6140e" filled="f" stroked="t" strokeweight=".239421pt" strokecolor="#000000">
                <v:path arrowok="t"/>
              </v:shape>
            </v:group>
            <v:group style="position:absolute;left:7575;top:6349;width:1585;height:2" coordorigin="7575,6349" coordsize="1585,2">
              <v:shape style="position:absolute;left:7575;top:6349;width:1585;height:2" coordorigin="7575,6349" coordsize="1585,0" path="m7575,6349l9160,6349e" filled="f" stroked="t" strokeweight=".478842pt" strokecolor="#5B5B5B">
                <v:path arrowok="t"/>
              </v:shape>
            </v:group>
            <v:group style="position:absolute;left:9079;top:6349;width:2624;height:2" coordorigin="9079,6349" coordsize="2624,2">
              <v:shape style="position:absolute;left:9079;top:6349;width:2624;height:2" coordorigin="9079,6349" coordsize="2624,0" path="m9079,6349l11703,6349e" filled="f" stroked="t" strokeweight=".957683pt" strokecolor="#707070">
                <v:path arrowok="t"/>
              </v:shape>
            </v:group>
            <v:group style="position:absolute;left:2303;top:6586;width:2433;height:2" coordorigin="2303,6586" coordsize="2433,2">
              <v:shape style="position:absolute;left:2303;top:6586;width:2433;height:2" coordorigin="2303,6586" coordsize="2433,0" path="m2303,6586l4736,6586e" filled="f" stroked="t" strokeweight=".718262pt" strokecolor="#646464">
                <v:path arrowok="t"/>
              </v:shape>
            </v:group>
            <v:group style="position:absolute;left:4664;top:6586;width:474;height:2" coordorigin="4664,6586" coordsize="474,2">
              <v:shape style="position:absolute;left:4664;top:6586;width:474;height:2" coordorigin="4664,6586" coordsize="474,0" path="m4664,6586l5138,6586e" filled="f" stroked="t" strokeweight=".478842pt" strokecolor="#444444">
                <v:path arrowok="t"/>
              </v:shape>
            </v:group>
            <v:group style="position:absolute;left:4999;top:6588;width:2279;height:2" coordorigin="4999,6588" coordsize="2279,2">
              <v:shape style="position:absolute;left:4999;top:6588;width:2279;height:2" coordorigin="4999,6588" coordsize="2279,0" path="m4999,6588l7278,6588e" filled="f" stroked="t" strokeweight=".957683pt" strokecolor="#747474">
                <v:path arrowok="t"/>
              </v:shape>
            </v:group>
            <v:group style="position:absolute;left:7221;top:6591;width:1001;height:2" coordorigin="7221,6591" coordsize="1001,2">
              <v:shape style="position:absolute;left:7221;top:6591;width:1001;height:2" coordorigin="7221,6591" coordsize="1001,0" path="m7221,6591l8222,6591e" filled="f" stroked="t" strokeweight=".478842pt" strokecolor="#5B5B5B">
                <v:path arrowok="t"/>
              </v:shape>
            </v:group>
            <v:group style="position:absolute;left:7604;top:6327;width:2;height:264" coordorigin="7604,6327" coordsize="2,264">
              <v:shape style="position:absolute;left:7604;top:6327;width:2;height:264" coordorigin="7604,6327" coordsize="0,264" path="m7604,6591l7604,6327e" filled="f" stroked="t" strokeweight=".239421pt" strokecolor="#4F4F4F">
                <v:path arrowok="t"/>
              </v:shape>
            </v:group>
            <v:group style="position:absolute;left:8164;top:6591;width:3539;height:2" coordorigin="8164,6591" coordsize="3539,2">
              <v:shape style="position:absolute;left:8164;top:6591;width:3539;height:2" coordorigin="8164,6591" coordsize="3539,0" path="m8164,6591l11703,6591e" filled="f" stroked="t" strokeweight=".957683pt" strokecolor="#747474">
                <v:path arrowok="t"/>
              </v:shape>
            </v:group>
            <v:group style="position:absolute;left:512;top:6828;width:6076;height:2" coordorigin="512,6828" coordsize="6076,2">
              <v:shape style="position:absolute;left:512;top:6828;width:6076;height:2" coordorigin="512,6828" coordsize="6076,0" path="m512,6828l6589,6828e" filled="f" stroked="t" strokeweight=".957683pt" strokecolor="#747474">
                <v:path arrowok="t"/>
              </v:shape>
            </v:group>
            <v:group style="position:absolute;left:6531;top:6830;width:1690;height:2" coordorigin="6531,6830" coordsize="1690,2">
              <v:shape style="position:absolute;left:6531;top:6830;width:1690;height:2" coordorigin="6531,6830" coordsize="1690,0" path="m6531,6830l8222,6830e" filled="f" stroked="t" strokeweight=".478842pt" strokecolor="#4F4F4F">
                <v:path arrowok="t"/>
              </v:shape>
            </v:group>
            <v:group style="position:absolute;left:8164;top:6828;width:3534;height:2" coordorigin="8164,6828" coordsize="3534,2">
              <v:shape style="position:absolute;left:8164;top:6828;width:3534;height:2" coordorigin="8164,6828" coordsize="3534,0" path="m8164,6828l11698,6828e" filled="f" stroked="t" strokeweight=".957683pt" strokecolor="#777777">
                <v:path arrowok="t"/>
              </v:shape>
            </v:group>
            <v:group style="position:absolute;left:512;top:7305;width:656;height:2" coordorigin="512,7305" coordsize="656,2">
              <v:shape style="position:absolute;left:512;top:7305;width:656;height:2" coordorigin="512,7305" coordsize="656,0" path="m512,7305l1168,7305e" filled="f" stroked="t" strokeweight=".478842pt" strokecolor="#575757">
                <v:path arrowok="t"/>
              </v:shape>
            </v:group>
            <v:group style="position:absolute;left:512;top:7302;width:4214;height:2" coordorigin="512,7302" coordsize="4214,2">
              <v:shape style="position:absolute;left:512;top:7302;width:4214;height:2" coordorigin="512,7302" coordsize="4214,0" path="m512,7302l4726,7302e" filled="f" stroked="t" strokeweight=".718262pt" strokecolor="#747474">
                <v:path arrowok="t"/>
              </v:shape>
            </v:group>
            <v:group style="position:absolute;left:4669;top:7305;width:1336;height:2" coordorigin="4669,7305" coordsize="1336,2">
              <v:shape style="position:absolute;left:4669;top:7305;width:1336;height:2" coordorigin="4669,7305" coordsize="1336,0" path="m4669,7305l6005,7305e" filled="f" stroked="t" strokeweight=".478842pt" strokecolor="#4B4B4B">
                <v:path arrowok="t"/>
              </v:shape>
            </v:group>
            <v:group style="position:absolute;left:5947;top:7302;width:3213;height:2" coordorigin="5947,7302" coordsize="3213,2">
              <v:shape style="position:absolute;left:5947;top:7302;width:3213;height:2" coordorigin="5947,7302" coordsize="3213,0" path="m5947,7302l9160,7302e" filled="f" stroked="t" strokeweight=".957683pt" strokecolor="#7C7C7C">
                <v:path arrowok="t"/>
              </v:shape>
            </v:group>
            <v:group style="position:absolute;left:9103;top:7305;width:934;height:2" coordorigin="9103,7305" coordsize="934,2">
              <v:shape style="position:absolute;left:9103;top:7305;width:934;height:2" coordorigin="9103,7305" coordsize="934,0" path="m9103,7305l10037,7305e" filled="f" stroked="t" strokeweight=".478842pt" strokecolor="#4F4F4F">
                <v:path arrowok="t"/>
              </v:shape>
            </v:group>
            <v:group style="position:absolute;left:9979;top:7302;width:1719;height:2" coordorigin="9979,7302" coordsize="1719,2">
              <v:shape style="position:absolute;left:9979;top:7302;width:1719;height:2" coordorigin="9979,7302" coordsize="1719,0" path="m9979,7302l11698,7302e" filled="f" stroked="t" strokeweight=".478842pt" strokecolor="#646464">
                <v:path arrowok="t"/>
              </v:shape>
            </v:group>
            <v:group style="position:absolute;left:4702;top:7300;width:2;height:268" coordorigin="4702,7300" coordsize="2,268">
              <v:shape style="position:absolute;left:4702;top:7300;width:2;height:268" coordorigin="4702,7300" coordsize="0,268" path="m4702,7568l4702,7300e" filled="f" stroked="t" strokeweight=".478842pt" strokecolor="#5B5B5B">
                <v:path arrowok="t"/>
              </v:shape>
            </v:group>
            <v:group style="position:absolute;left:4688;top:7547;width:7010;height:2" coordorigin="4688,7547" coordsize="7010,2">
              <v:shape style="position:absolute;left:4688;top:7547;width:7010;height:2" coordorigin="4688,7547" coordsize="7010,0" path="m4688,7547l11698,7547e" filled="f" stroked="t" strokeweight=".718262pt" strokecolor="#777777">
                <v:path arrowok="t"/>
              </v:shape>
            </v:group>
            <v:group style="position:absolute;left:4693;top:7789;width:1312;height:2" coordorigin="4693,7789" coordsize="1312,2">
              <v:shape style="position:absolute;left:4693;top:7789;width:1312;height:2" coordorigin="4693,7789" coordsize="1312,0" path="m4693,7789l6005,7789e" filled="f" stroked="t" strokeweight=".957683pt" strokecolor="#707070">
                <v:path arrowok="t"/>
              </v:shape>
            </v:group>
            <v:group style="position:absolute;left:5947;top:7789;width:2274;height:2" coordorigin="5947,7789" coordsize="2274,2">
              <v:shape style="position:absolute;left:5947;top:7789;width:2274;height:2" coordorigin="5947,7789" coordsize="2274,0" path="m5947,7789l8222,7789e" filled="f" stroked="t" strokeweight=".478842pt" strokecolor="#4F4F4F">
                <v:path arrowok="t"/>
              </v:shape>
            </v:group>
            <v:group style="position:absolute;left:8164;top:7786;width:3534;height:2" coordorigin="8164,7786" coordsize="3534,2">
              <v:shape style="position:absolute;left:8164;top:7786;width:3534;height:2" coordorigin="8164,7786" coordsize="3534,0" path="m8164,7786l11698,7786e" filled="f" stroked="t" strokeweight=".957683pt" strokecolor="#77777C">
                <v:path arrowok="t"/>
              </v:shape>
            </v:group>
            <v:group style="position:absolute;left:512;top:8031;width:594;height:2" coordorigin="512,8031" coordsize="594,2">
              <v:shape style="position:absolute;left:512;top:8031;width:594;height:2" coordorigin="512,8031" coordsize="594,0" path="m512,8031l1106,8031e" filled="f" stroked="t" strokeweight=".718262pt" strokecolor="#777777">
                <v:path arrowok="t"/>
              </v:shape>
            </v:group>
            <v:group style="position:absolute;left:1049;top:8029;width:685;height:2" coordorigin="1049,8029" coordsize="685,2">
              <v:shape style="position:absolute;left:1049;top:8029;width:685;height:2" coordorigin="1049,8029" coordsize="685,0" path="m1049,8029l1733,8029e" filled="f" stroked="t" strokeweight=".478842pt" strokecolor="#646464">
                <v:path arrowok="t"/>
              </v:shape>
            </v:group>
            <v:group style="position:absolute;left:1676;top:8029;width:1389;height:2" coordorigin="1676,8029" coordsize="1389,2">
              <v:shape style="position:absolute;left:1676;top:8029;width:1389;height:2" coordorigin="1676,8029" coordsize="1389,0" path="m1676,8029l3065,8029e" filled="f" stroked="t" strokeweight=".478842pt" strokecolor="#444444">
                <v:path arrowok="t"/>
              </v:shape>
            </v:group>
            <v:group style="position:absolute;left:3007;top:8031;width:2413;height:2" coordorigin="3007,8031" coordsize="2413,2">
              <v:shape style="position:absolute;left:3007;top:8031;width:2413;height:2" coordorigin="3007,8031" coordsize="2413,0" path="m3007,8031l5420,8031e" filled="f" stroked="t" strokeweight=".957683pt" strokecolor="#777777">
                <v:path arrowok="t"/>
              </v:shape>
            </v:group>
            <v:group style="position:absolute;left:4697;top:7511;width:2;height:527" coordorigin="4697,7511" coordsize="2,527">
              <v:shape style="position:absolute;left:4697;top:7511;width:2;height:527" coordorigin="4697,7511" coordsize="0,527" path="m4697,8038l4697,7511e" filled="f" stroked="t" strokeweight=".718262pt" strokecolor="#676767">
                <v:path arrowok="t"/>
              </v:shape>
            </v:group>
            <v:group style="position:absolute;left:5363;top:8031;width:2270;height:2" coordorigin="5363,8031" coordsize="2270,2">
              <v:shape style="position:absolute;left:5363;top:8031;width:2270;height:2" coordorigin="5363,8031" coordsize="2270,0" path="m5363,8031l7633,8031e" filled="f" stroked="t" strokeweight=".478842pt" strokecolor="#545454">
                <v:path arrowok="t"/>
              </v:shape>
            </v:group>
            <v:group style="position:absolute;left:7575;top:8029;width:4128;height:2" coordorigin="7575,8029" coordsize="4128,2">
              <v:shape style="position:absolute;left:7575;top:8029;width:4128;height:2" coordorigin="7575,8029" coordsize="4128,0" path="m7575,8029l11703,8029e" filled="f" stroked="t" strokeweight=".718262pt" strokecolor="#747474">
                <v:path arrowok="t"/>
              </v:shape>
            </v:group>
            <v:group style="position:absolute;left:11691;top:6298;width:2;height:1759" coordorigin="11691,6298" coordsize="2,1759">
              <v:shape style="position:absolute;left:11691;top:6298;width:2;height:1759" coordorigin="11691,6298" coordsize="0,1759" path="m11691,8057l11691,6298e" filled="f" stroked="t" strokeweight=".478842pt" strokecolor="#484848">
                <v:path arrowok="t"/>
              </v:shape>
            </v:group>
            <v:group style="position:absolute;left:512;top:8841;width:3136;height:2" coordorigin="512,8841" coordsize="3136,2">
              <v:shape style="position:absolute;left:512;top:8841;width:3136;height:2" coordorigin="512,8841" coordsize="3136,0" path="m512,8841l3649,8841e" filled="f" stroked="t" strokeweight=".957683pt" strokecolor="#747474">
                <v:path arrowok="t"/>
              </v:shape>
            </v:group>
            <v:group style="position:absolute;left:3567;top:8839;width:680;height:2" coordorigin="3567,8839" coordsize="680,2">
              <v:shape style="position:absolute;left:3567;top:8839;width:680;height:2" coordorigin="3567,8839" coordsize="680,0" path="m3567,8839l4247,8839e" filled="f" stroked="t" strokeweight=".478842pt" strokecolor="#606060">
                <v:path arrowok="t"/>
              </v:shape>
            </v:group>
            <v:group style="position:absolute;left:4190;top:8839;width:948;height:2" coordorigin="4190,8839" coordsize="948,2">
              <v:shape style="position:absolute;left:4190;top:8839;width:948;height:2" coordorigin="4190,8839" coordsize="948,0" path="m4190,8839l5138,8839e" filled="f" stroked="t" strokeweight=".478842pt" strokecolor="#4B4B4B">
                <v:path arrowok="t"/>
              </v:shape>
            </v:group>
            <v:group style="position:absolute;left:5071;top:8841;width:1796;height:2" coordorigin="5071,8841" coordsize="1796,2">
              <v:shape style="position:absolute;left:5071;top:8841;width:1796;height:2" coordorigin="5071,8841" coordsize="1796,0" path="m5071,8841l6867,8841e" filled="f" stroked="t" strokeweight=".957683pt" strokecolor="#777777">
                <v:path arrowok="t"/>
              </v:shape>
            </v:group>
            <v:group style="position:absolute;left:6780;top:8843;width:1441;height:2" coordorigin="6780,8843" coordsize="1441,2">
              <v:shape style="position:absolute;left:6780;top:8843;width:1441;height:2" coordorigin="6780,8843" coordsize="1441,0" path="m6780,8843l8222,8843e" filled="f" stroked="t" strokeweight=".478842pt" strokecolor="#575757">
                <v:path arrowok="t"/>
              </v:shape>
            </v:group>
            <v:group style="position:absolute;left:8164;top:8843;width:3539;height:2" coordorigin="8164,8843" coordsize="3539,2">
              <v:shape style="position:absolute;left:8164;top:8843;width:3539;height:2" coordorigin="8164,8843" coordsize="3539,0" path="m8164,8843l11703,8843e" filled="f" stroked="t" strokeweight=".957683pt" strokecolor="#747474">
                <v:path arrowok="t"/>
              </v:shape>
            </v:group>
            <v:group style="position:absolute;left:517;top:9778;width:4209;height:2" coordorigin="517,9778" coordsize="4209,2">
              <v:shape style="position:absolute;left:517;top:9778;width:4209;height:2" coordorigin="517,9778" coordsize="4209,0" path="m517,9778l4726,9778e" filled="f" stroked="t" strokeweight=".718262pt" strokecolor="#747474">
                <v:path arrowok="t"/>
              </v:shape>
            </v:group>
            <v:group style="position:absolute;left:4669;top:9778;width:752;height:2" coordorigin="4669,9778" coordsize="752,2">
              <v:shape style="position:absolute;left:4669;top:9778;width:752;height:2" coordorigin="4669,9778" coordsize="752,0" path="m4669,9778l5420,9778e" filled="f" stroked="t" strokeweight=".478842pt" strokecolor="#484848">
                <v:path arrowok="t"/>
              </v:shape>
            </v:group>
            <v:group style="position:absolute;left:5363;top:9778;width:642;height:2" coordorigin="5363,9778" coordsize="642,2">
              <v:shape style="position:absolute;left:5363;top:9778;width:642;height:2" coordorigin="5363,9778" coordsize="642,0" path="m5363,9778l6005,9778e" filled="f" stroked="t" strokeweight=".478842pt" strokecolor="#676767">
                <v:path arrowok="t"/>
              </v:shape>
            </v:group>
            <v:group style="position:absolute;left:5842;top:9778;width:1791;height:2" coordorigin="5842,9778" coordsize="1791,2">
              <v:shape style="position:absolute;left:5842;top:9778;width:1791;height:2" coordorigin="5842,9778" coordsize="1791,0" path="m5842,9778l7633,9778e" filled="f" stroked="t" strokeweight=".957683pt" strokecolor="#7C7C7C">
                <v:path arrowok="t"/>
              </v:shape>
            </v:group>
            <v:group style="position:absolute;left:7575;top:9780;width:1585;height:2" coordorigin="7575,9780" coordsize="1585,2">
              <v:shape style="position:absolute;left:7575;top:9780;width:1585;height:2" coordorigin="7575,9780" coordsize="1585,0" path="m7575,9780l9160,9780e" filled="f" stroked="t" strokeweight=".478842pt" strokecolor="#676767">
                <v:path arrowok="t"/>
              </v:shape>
            </v:group>
            <v:group style="position:absolute;left:9103;top:9778;width:934;height:2" coordorigin="9103,9778" coordsize="934,2">
              <v:shape style="position:absolute;left:9103;top:9778;width:934;height:2" coordorigin="9103,9778" coordsize="934,0" path="m9103,9778l10037,9778e" filled="f" stroked="t" strokeweight=".478842pt" strokecolor="#444444">
                <v:path arrowok="t"/>
              </v:shape>
            </v:group>
            <v:group style="position:absolute;left:9979;top:9780;width:1724;height:2" coordorigin="9979,9780" coordsize="1724,2">
              <v:shape style="position:absolute;left:9979;top:9780;width:1724;height:2" coordorigin="9979,9780" coordsize="1724,0" path="m9979,9780l11703,9780e" filled="f" stroked="t" strokeweight=".957683pt" strokecolor="#7C7C7C">
                <v:path arrowok="t"/>
              </v:shape>
            </v:group>
            <v:group style="position:absolute;left:11696;top:9548;width:2;height:254" coordorigin="11696,9548" coordsize="2,254">
              <v:shape style="position:absolute;left:11696;top:9548;width:2;height:254" coordorigin="11696,9548" coordsize="0,254" path="m11696,9802l11696,9548e" filled="f" stroked="t" strokeweight=".478842pt" strokecolor="#4F4F4F">
                <v:path arrowok="t"/>
              </v:shape>
            </v:group>
            <v:group style="position:absolute;left:508;top:10020;width:11195;height:2" coordorigin="508,10020" coordsize="11195,2">
              <v:shape style="position:absolute;left:508;top:10020;width:11195;height:2" coordorigin="508,10020" coordsize="11195,0" path="m508,10020l11703,10020e" filled="f" stroked="t" strokeweight=".718262pt" strokecolor="#747474">
                <v:path arrowok="t"/>
              </v:shape>
            </v:group>
            <v:group style="position:absolute;left:3567;top:10018;width:1159;height:2" coordorigin="3567,10018" coordsize="1159,2">
              <v:shape style="position:absolute;left:3567;top:10018;width:1159;height:2" coordorigin="3567,10018" coordsize="1159,0" path="m3567,10018l4726,10018e" filled="f" stroked="t" strokeweight=".478842pt" strokecolor="#575757">
                <v:path arrowok="t"/>
              </v:shape>
            </v:group>
            <v:group style="position:absolute;left:3625;top:10023;width:1513;height:2" coordorigin="3625,10023" coordsize="1513,2">
              <v:shape style="position:absolute;left:3625;top:10023;width:1513;height:2" coordorigin="3625,10023" coordsize="1513,0" path="m3625,10023l5138,10023e" filled="f" stroked="t" strokeweight=".718262pt" strokecolor="#575757">
                <v:path arrowok="t"/>
              </v:shape>
            </v:group>
            <v:group style="position:absolute;left:6780;top:10023;width:1441;height:2" coordorigin="6780,10023" coordsize="1441,2">
              <v:shape style="position:absolute;left:6780;top:10023;width:1441;height:2" coordorigin="6780,10023" coordsize="1441,0" path="m6780,10023l8222,10023e" filled="f" stroked="t" strokeweight=".478842pt" strokecolor="#4B4B4B">
                <v:path arrowok="t"/>
              </v:shape>
            </v:group>
            <v:group style="position:absolute;left:11698;top:9730;width:2;height:800" coordorigin="11698,9730" coordsize="2,800">
              <v:shape style="position:absolute;left:11698;top:9730;width:2;height:800" coordorigin="11698,9730" coordsize="0,800" path="m11698,10531l11698,9730e" filled="f" stroked="t" strokeweight=".478842pt" strokecolor="#3B3B3B">
                <v:path arrowok="t"/>
              </v:shape>
            </v:group>
            <v:group style="position:absolute;left:508;top:10260;width:11195;height:2" coordorigin="508,10260" coordsize="11195,2">
              <v:shape style="position:absolute;left:508;top:10260;width:11195;height:2" coordorigin="508,10260" coordsize="11195,0" path="m508,10260l11703,10260e" filled="f" stroked="t" strokeweight=".718262pt" strokecolor="#707070">
                <v:path arrowok="t"/>
              </v:shape>
            </v:group>
            <v:group style="position:absolute;left:7221;top:10262;width:1001;height:2" coordorigin="7221,10262" coordsize="1001,2">
              <v:shape style="position:absolute;left:7221;top:10262;width:1001;height:2" coordorigin="7221,10262" coordsize="1001,0" path="m7221,10262l8222,10262e" filled="f" stroked="t" strokeweight=".478842pt" strokecolor="#484848">
                <v:path arrowok="t"/>
              </v:shape>
            </v:group>
            <v:group style="position:absolute;left:718;top:10739;width:2136;height:2" coordorigin="718,10739" coordsize="2136,2">
              <v:shape style="position:absolute;left:718;top:10739;width:2136;height:2" coordorigin="718,10739" coordsize="2136,0" path="m718,10739l2854,10739e" filled="f" stroked="t" strokeweight=".957683pt" strokecolor="#777777">
                <v:path arrowok="t"/>
              </v:shape>
            </v:group>
            <v:group style="position:absolute;left:2777;top:10741;width:287;height:2" coordorigin="2777,10741" coordsize="287,2">
              <v:shape style="position:absolute;left:2777;top:10741;width:287;height:2" coordorigin="2777,10741" coordsize="287,0" path="m2777,10741l3065,10741e" filled="f" stroked="t" strokeweight=".478842pt" strokecolor="#646464">
                <v:path arrowok="t"/>
              </v:shape>
            </v:group>
            <v:group style="position:absolute;left:3007;top:10739;width:3831;height:2" coordorigin="3007,10739" coordsize="3831,2">
              <v:shape style="position:absolute;left:3007;top:10739;width:3831;height:2" coordorigin="3007,10739" coordsize="3831,0" path="m3007,10739l6838,10739e" filled="f" stroked="t" strokeweight=".718262pt" strokecolor="#707070">
                <v:path arrowok="t"/>
              </v:shape>
            </v:group>
            <v:group style="position:absolute;left:6780;top:10741;width:1441;height:2" coordorigin="6780,10741" coordsize="1441,2">
              <v:shape style="position:absolute;left:6780;top:10741;width:1441;height:2" coordorigin="6780,10741" coordsize="1441,0" path="m6780,10741l8222,10741e" filled="f" stroked="t" strokeweight=".478842pt" strokecolor="#4B4B4B">
                <v:path arrowok="t"/>
              </v:shape>
            </v:group>
            <v:group style="position:absolute;left:8164;top:10739;width:3543;height:2" coordorigin="8164,10739" coordsize="3543,2">
              <v:shape style="position:absolute;left:8164;top:10739;width:3543;height:2" coordorigin="8164,10739" coordsize="3543,0" path="m8164,10739l11708,10739e" filled="f" stroked="t" strokeweight=".957683pt" strokecolor="#747474">
                <v:path arrowok="t"/>
              </v:shape>
            </v:group>
            <v:group style="position:absolute;left:508;top:10979;width:1279;height:2" coordorigin="508,10979" coordsize="1279,2">
              <v:shape style="position:absolute;left:508;top:10979;width:1279;height:2" coordorigin="508,10979" coordsize="1279,0" path="m508,10979l1786,10979e" filled="f" stroked="t" strokeweight=".957683pt" strokecolor="#7C7C7C">
                <v:path arrowok="t"/>
              </v:shape>
            </v:group>
            <v:group style="position:absolute;left:1676;top:10981;width:670;height:2" coordorigin="1676,10981" coordsize="670,2">
              <v:shape style="position:absolute;left:1676;top:10981;width:670;height:2" coordorigin="1676,10981" coordsize="670,0" path="m1676,10981l2346,10981e" filled="f" stroked="t" strokeweight=".478842pt" strokecolor="#575757">
                <v:path arrowok="t"/>
              </v:shape>
            </v:group>
            <v:group style="position:absolute;left:2274;top:10981;width:560;height:2" coordorigin="2274,10981" coordsize="560,2">
              <v:shape style="position:absolute;left:2274;top:10981;width:560;height:2" coordorigin="2274,10981" coordsize="560,0" path="m2274,10981l2835,10981e" filled="f" stroked="t" strokeweight=".478842pt" strokecolor="#3F3F3F">
                <v:path arrowok="t"/>
              </v:shape>
            </v:group>
            <v:group style="position:absolute;left:2777;top:10981;width:1106;height:2" coordorigin="2777,10981" coordsize="1106,2">
              <v:shape style="position:absolute;left:2777;top:10981;width:1106;height:2" coordorigin="2777,10981" coordsize="1106,0" path="m2777,10981l3883,10981e" filled="f" stroked="t" strokeweight=".478842pt" strokecolor="#545454">
                <v:path arrowok="t"/>
              </v:shape>
            </v:group>
            <v:group style="position:absolute;left:3826;top:10976;width:421;height:2" coordorigin="3826,10976" coordsize="421,2">
              <v:shape style="position:absolute;left:3826;top:10976;width:421;height:2" coordorigin="3826,10976" coordsize="421,0" path="m3826,10976l4247,10976e" filled="f" stroked="t" strokeweight=".478842pt" strokecolor="#676767">
                <v:path arrowok="t"/>
              </v:shape>
            </v:group>
            <v:group style="position:absolute;left:4156;top:10979;width:3122;height:2" coordorigin="4156,10979" coordsize="3122,2">
              <v:shape style="position:absolute;left:4156;top:10979;width:3122;height:2" coordorigin="4156,10979" coordsize="3122,0" path="m4156,10979l7278,10979e" filled="f" stroked="t" strokeweight=".957683pt" strokecolor="#707070">
                <v:path arrowok="t"/>
              </v:shape>
            </v:group>
            <v:group style="position:absolute;left:7221;top:10981;width:1001;height:2" coordorigin="7221,10981" coordsize="1001,2">
              <v:shape style="position:absolute;left:7221;top:10981;width:1001;height:2" coordorigin="7221,10981" coordsize="1001,0" path="m7221,10981l8222,10981e" filled="f" stroked="t" strokeweight=".478842pt" strokecolor="#4B4B4B">
                <v:path arrowok="t"/>
              </v:shape>
            </v:group>
            <v:group style="position:absolute;left:8164;top:10981;width:3543;height:2" coordorigin="8164,10981" coordsize="3543,2">
              <v:shape style="position:absolute;left:8164;top:10981;width:3543;height:2" coordorigin="8164,10981" coordsize="3543,0" path="m8164,10981l11708,10981e" filled="f" stroked="t" strokeweight=".957683pt" strokecolor="#747474">
                <v:path arrowok="t"/>
              </v:shape>
            </v:group>
            <v:group style="position:absolute;left:1077;top:10967;width:2;height:743" coordorigin="1077,10967" coordsize="2,743">
              <v:shape style="position:absolute;left:1077;top:10967;width:2;height:743" coordorigin="1077,10967" coordsize="0,743" path="m1077,11710l1077,10967e" filled="f" stroked="t" strokeweight=".239421pt" strokecolor="#7C7C7C">
                <v:path arrowok="t"/>
              </v:shape>
            </v:group>
            <v:group style="position:absolute;left:503;top:11218;width:1240;height:2" coordorigin="503,11218" coordsize="1240,2">
              <v:shape style="position:absolute;left:503;top:11218;width:1240;height:2" coordorigin="503,11218" coordsize="1240,0" path="m503,11218l1743,11218e" filled="f" stroked="t" strokeweight=".957683pt" strokecolor="#7C7C7C">
                <v:path arrowok="t"/>
              </v:shape>
            </v:group>
            <v:group style="position:absolute;left:1717;top:10967;width:2;height:278" coordorigin="1717,10967" coordsize="2,278">
              <v:shape style="position:absolute;left:1717;top:10967;width:2;height:278" coordorigin="1717,10967" coordsize="0,278" path="m1717,11245l1717,10967e" filled="f" stroked="t" strokeweight=".957683pt" strokecolor="#6B6B6B">
                <v:path arrowok="t"/>
              </v:shape>
            </v:group>
            <v:group style="position:absolute;left:1671;top:11221;width:675;height:2" coordorigin="1671,11221" coordsize="675,2">
              <v:shape style="position:absolute;left:1671;top:11221;width:675;height:2" coordorigin="1671,11221" coordsize="675,0" path="m1671,11221l2346,11221e" filled="f" stroked="t" strokeweight=".478842pt" strokecolor="#4B4B4B">
                <v:path arrowok="t"/>
              </v:shape>
            </v:group>
            <v:group style="position:absolute;left:2274;top:11221;width:4314;height:2" coordorigin="2274,11221" coordsize="4314,2">
              <v:shape style="position:absolute;left:2274;top:11221;width:4314;height:2" coordorigin="2274,11221" coordsize="4314,0" path="m2274,11221l6589,11221e" filled="f" stroked="t" strokeweight=".718262pt" strokecolor="#6B6B6B">
                <v:path arrowok="t"/>
              </v:shape>
            </v:group>
            <v:group style="position:absolute;left:6531;top:11221;width:1101;height:2" coordorigin="6531,11221" coordsize="1101,2">
              <v:shape style="position:absolute;left:6531;top:11221;width:1101;height:2" coordorigin="6531,11221" coordsize="1101,0" path="m6531,11221l7633,11221e" filled="f" stroked="t" strokeweight=".478842pt" strokecolor="#575757">
                <v:path arrowok="t"/>
              </v:shape>
            </v:group>
            <v:group style="position:absolute;left:7262;top:10976;width:2;height:336" coordorigin="7262,10976" coordsize="2,336">
              <v:shape style="position:absolute;left:7262;top:10976;width:2;height:336" coordorigin="7262,10976" coordsize="0,336" path="m7262,11312l7262,10976e" filled="f" stroked="t" strokeweight=".718262pt" strokecolor="#5B5B5B">
                <v:path arrowok="t"/>
              </v:shape>
            </v:group>
            <v:group style="position:absolute;left:7575;top:11223;width:4132;height:2" coordorigin="7575,11223" coordsize="4132,2">
              <v:shape style="position:absolute;left:7575;top:11223;width:4132;height:2" coordorigin="7575,11223" coordsize="4132,0" path="m7575,11223l11708,11223e" filled="f" stroked="t" strokeweight=".957683pt" strokecolor="#777777">
                <v:path arrowok="t"/>
              </v:shape>
            </v:group>
            <v:group style="position:absolute;left:1714;top:11173;width:2;height:2291" coordorigin="1714,11173" coordsize="2,2291">
              <v:shape style="position:absolute;left:1714;top:11173;width:2;height:2291" coordorigin="1714,11173" coordsize="0,2291" path="m1714,13464l1714,11173e" filled="f" stroked="t" strokeweight=".478842pt" strokecolor="#3B3B3B">
                <v:path arrowok="t"/>
              </v:shape>
            </v:group>
            <v:group style="position:absolute;left:7259;top:11173;width:2;height:1946" coordorigin="7259,11173" coordsize="2,1946">
              <v:shape style="position:absolute;left:7259;top:11173;width:2;height:1946" coordorigin="7259,11173" coordsize="0,1946" path="m7259,13119l7259,11173e" filled="f" stroked="t" strokeweight=".478842pt" strokecolor="#3F3F3F">
                <v:path arrowok="t"/>
              </v:shape>
            </v:group>
            <v:group style="position:absolute;left:1077;top:11710;width:2;height:1385" coordorigin="1077,11710" coordsize="2,1385">
              <v:shape style="position:absolute;left:1077;top:11710;width:2;height:1385" coordorigin="1077,11710" coordsize="0,1385" path="m1077,13095l1077,11710e" filled="f" stroked="t" strokeweight=".239421pt" strokecolor="#000000">
                <v:path arrowok="t"/>
              </v:shape>
            </v:group>
            <v:group style="position:absolute;left:2315;top:11173;width:2;height:3422" coordorigin="2315,11173" coordsize="2,3422">
              <v:shape style="position:absolute;left:2315;top:11173;width:2;height:3422" coordorigin="2315,11173" coordsize="0,3422" path="m2315,14595l2315,11173e" filled="f" stroked="t" strokeweight=".957683pt" strokecolor="#646464">
                <v:path arrowok="t"/>
              </v:shape>
            </v:group>
            <v:group style="position:absolute;left:498;top:13090;width:584;height:2" coordorigin="498,13090" coordsize="584,2">
              <v:shape style="position:absolute;left:498;top:13090;width:584;height:2" coordorigin="498,13090" coordsize="584,0" path="m498,13090l1082,13090e" filled="f" stroked="t" strokeweight=".239421pt" strokecolor="#000000">
                <v:path arrowok="t"/>
              </v:shape>
            </v:group>
            <v:group style="position:absolute;left:1077;top:13090;width:1240;height:2" coordorigin="1077,13090" coordsize="1240,2">
              <v:shape style="position:absolute;left:1077;top:13090;width:1240;height:2" coordorigin="1077,13090" coordsize="1240,0" path="m1077,13090l2318,13090e" filled="f" stroked="t" strokeweight=".239421pt" strokecolor="#5B5B5B">
                <v:path arrowok="t"/>
              </v:shape>
            </v:group>
            <v:group style="position:absolute;left:1077;top:13090;width:2;height:345" coordorigin="1077,13090" coordsize="2,345">
              <v:shape style="position:absolute;left:1077;top:13090;width:2;height:345" coordorigin="1077,13090" coordsize="0,345" path="m1077,13435l1077,13090e" filled="f" stroked="t" strokeweight=".239421pt" strokecolor="#808080">
                <v:path arrowok="t"/>
              </v:shape>
            </v:group>
            <v:group style="position:absolute;left:7262;top:13061;width:2;height:848" coordorigin="7262,13061" coordsize="2,848">
              <v:shape style="position:absolute;left:7262;top:13061;width:2;height:848" coordorigin="7262,13061" coordsize="0,848" path="m7262,13910l7262,13061e" filled="f" stroked="t" strokeweight=".478842pt" strokecolor="#575757">
                <v:path arrowok="t"/>
              </v:shape>
            </v:group>
            <v:group style="position:absolute;left:11698;top:13061;width:2;height:2306" coordorigin="11698,13061" coordsize="2,2306">
              <v:shape style="position:absolute;left:11698;top:13061;width:2;height:2306" coordorigin="11698,13061" coordsize="0,2306" path="m11698,15367l11698,13061e" filled="f" stroked="t" strokeweight=".478842pt" strokecolor="#484848">
                <v:path arrowok="t"/>
              </v:shape>
            </v:group>
            <v:group style="position:absolute;left:1077;top:13435;width:2;height:2176" coordorigin="1077,13435" coordsize="2,2176">
              <v:shape style="position:absolute;left:1077;top:13435;width:2;height:2176" coordorigin="1077,13435" coordsize="0,2176" path="m1077,15611l1077,13435e" filled="f" stroked="t" strokeweight=".239421pt" strokecolor="#000000">
                <v:path arrowok="t"/>
              </v:shape>
            </v:group>
            <v:group style="position:absolute;left:7264;top:13852;width:2;height:1213" coordorigin="7264,13852" coordsize="2,1213">
              <v:shape style="position:absolute;left:7264;top:13852;width:2;height:1213" coordorigin="7264,13852" coordsize="0,1213" path="m7264,15065l7264,13852e" filled="f" stroked="t" strokeweight=".478842pt" strokecolor="#383838">
                <v:path arrowok="t"/>
              </v:shape>
            </v:group>
            <v:group style="position:absolute;left:1714;top:13406;width:2;height:2603" coordorigin="1714,13406" coordsize="2,2603">
              <v:shape style="position:absolute;left:1714;top:13406;width:2;height:2603" coordorigin="1714,13406" coordsize="0,2603" path="m1714,16009l1714,13406e" filled="f" stroked="t" strokeweight=".957683pt" strokecolor="#646464">
                <v:path arrowok="t"/>
              </v:shape>
            </v:group>
            <v:group style="position:absolute;left:2313;top:14461;width:2;height:1179" coordorigin="2313,14461" coordsize="2,1179">
              <v:shape style="position:absolute;left:2313;top:14461;width:2;height:1179" coordorigin="2313,14461" coordsize="0,1179" path="m2313,15640l2313,14461e" filled="f" stroked="t" strokeweight=".478842pt" strokecolor="#2F2F2F">
                <v:path arrowok="t"/>
              </v:shape>
            </v:group>
            <v:group style="position:absolute;left:7262;top:15007;width:2;height:359" coordorigin="7262,15007" coordsize="2,359">
              <v:shape style="position:absolute;left:7262;top:15007;width:2;height:359" coordorigin="7262,15007" coordsize="0,359" path="m7262,15367l7262,15007e" filled="f" stroked="t" strokeweight=".478842pt" strokecolor="#545454">
                <v:path arrowok="t"/>
              </v:shape>
            </v:group>
            <v:group style="position:absolute;left:7259;top:15261;width:2;height:757" coordorigin="7259,15261" coordsize="2,757">
              <v:shape style="position:absolute;left:7259;top:15261;width:2;height:757" coordorigin="7259,15261" coordsize="0,757" path="m7259,16019l7259,15261e" filled="f" stroked="t" strokeweight=".957683pt" strokecolor="#707070">
                <v:path arrowok="t"/>
              </v:shape>
            </v:group>
            <v:group style="position:absolute;left:11698;top:15309;width:2;height:331" coordorigin="11698,15309" coordsize="2,331">
              <v:shape style="position:absolute;left:11698;top:15309;width:2;height:331" coordorigin="11698,15309" coordsize="0,331" path="m11698,15640l11698,15309e" filled="f" stroked="t" strokeweight=".478842pt" strokecolor="#575757">
                <v:path arrowok="t"/>
              </v:shape>
            </v:group>
            <v:group style="position:absolute;left:503;top:16009;width:1844;height:2" coordorigin="503,16009" coordsize="1844,2">
              <v:shape style="position:absolute;left:503;top:16009;width:1844;height:2" coordorigin="503,16009" coordsize="1844,0" path="m503,16009l2346,16009e" filled="f" stroked="t" strokeweight=".478842pt" strokecolor="#747477">
                <v:path arrowok="t"/>
              </v:shape>
            </v:group>
            <v:group style="position:absolute;left:1077;top:15611;width:2;height:393" coordorigin="1077,15611" coordsize="2,393">
              <v:shape style="position:absolute;left:1077;top:15611;width:2;height:393" coordorigin="1077,15611" coordsize="0,393" path="m1077,16004l1077,15611e" filled="f" stroked="t" strokeweight=".239421pt" strokecolor="#6B6B6B">
                <v:path arrowok="t"/>
              </v:shape>
            </v:group>
            <v:group style="position:absolute;left:1049;top:16004;width:694;height:2" coordorigin="1049,16004" coordsize="694,2">
              <v:shape style="position:absolute;left:1049;top:16004;width:694;height:2" coordorigin="1049,16004" coordsize="694,0" path="m1049,16004l1743,16004e" filled="f" stroked="t" strokeweight=".478842pt" strokecolor="#6B6B6B">
                <v:path arrowok="t"/>
              </v:shape>
            </v:group>
            <v:group style="position:absolute;left:5081;top:16007;width:1757;height:2" coordorigin="5081,16007" coordsize="1757,2">
              <v:shape style="position:absolute;left:5081;top:16007;width:1757;height:2" coordorigin="5081,16007" coordsize="1757,0" path="m5081,16007l6838,16007e" filled="f" stroked="t" strokeweight=".478842pt" strokecolor="#747474">
                <v:path arrowok="t"/>
              </v:shape>
            </v:group>
            <v:group style="position:absolute;left:2097;top:16007;width:3041;height:2" coordorigin="2097,16007" coordsize="3041,2">
              <v:shape style="position:absolute;left:2097;top:16007;width:3041;height:2" coordorigin="2097,16007" coordsize="3041,0" path="m2097,16007l5138,16007e" filled="f" stroked="t" strokeweight=".957683pt" strokecolor="#909090">
                <v:path arrowok="t"/>
              </v:shape>
            </v:group>
            <v:group style="position:absolute;left:6780;top:16007;width:4927;height:2" coordorigin="6780,16007" coordsize="4927,2">
              <v:shape style="position:absolute;left:6780;top:16007;width:4927;height:2" coordorigin="6780,16007" coordsize="4927,0" path="m6780,16007l11708,16007e" filled="f" stroked="t" strokeweight=".957683pt" strokecolor="#8C8C8C">
                <v:path arrowok="t"/>
              </v:shape>
            </v:group>
            <v:group style="position:absolute;left:11700;top:15583;width:2;height:436" coordorigin="11700,15583" coordsize="2,436">
              <v:shape style="position:absolute;left:11700;top:15583;width:2;height:436" coordorigin="11700,15583" coordsize="0,436" path="m11700,16019l11700,15583e" filled="f" stroked="t" strokeweight=".718262pt" strokecolor="#6B6B6B">
                <v:path arrowok="t"/>
              </v:shape>
            </v:group>
            <v:group style="position:absolute;left:2279;top:12566;width:2;height:273" coordorigin="2279,12566" coordsize="2,273">
              <v:shape style="position:absolute;left:2279;top:12566;width:2;height:273" coordorigin="2279,12566" coordsize="0,273" path="m2279,12839l2279,12566e" filled="f" stroked="t" strokeweight=".9325pt" strokecolor="#CFD4D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65"/>
          <w:szCs w:val="65"/>
          <w:color w:val="2A3AA5"/>
          <w:w w:val="52"/>
          <w:b/>
          <w:bCs/>
        </w:rPr>
        <w:t>J,</w:t>
      </w:r>
      <w:r>
        <w:rPr>
          <w:rFonts w:ascii="Times New Roman" w:hAnsi="Times New Roman" w:cs="Times New Roman" w:eastAsia="Times New Roman"/>
          <w:sz w:val="65"/>
          <w:szCs w:val="65"/>
          <w:color w:val="2A3AA5"/>
          <w:spacing w:val="-462"/>
          <w:w w:val="52"/>
          <w:b/>
          <w:bCs/>
        </w:rPr>
        <w:t>%</w:t>
      </w:r>
      <w:r>
        <w:rPr>
          <w:rFonts w:ascii="Times New Roman" w:hAnsi="Times New Roman" w:cs="Times New Roman" w:eastAsia="Times New Roman"/>
          <w:sz w:val="30"/>
          <w:szCs w:val="30"/>
          <w:color w:val="2A3AA5"/>
          <w:spacing w:val="0"/>
          <w:w w:val="93"/>
          <w:b/>
          <w:bCs/>
          <w:i/>
          <w:position w:val="-8"/>
        </w:rPr>
        <w:t>'05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69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75"/>
          <w:szCs w:val="7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2A3AA5"/>
          <w:spacing w:val="0"/>
          <w:w w:val="100"/>
          <w:i/>
          <w:position w:val="8"/>
        </w:rPr>
        <w:t>;ik</w:t>
      </w:r>
      <w:r>
        <w:rPr>
          <w:rFonts w:ascii="Times New Roman" w:hAnsi="Times New Roman" w:cs="Times New Roman" w:eastAsia="Times New Roman"/>
          <w:sz w:val="39"/>
          <w:szCs w:val="39"/>
          <w:color w:val="2A3AA5"/>
          <w:spacing w:val="-44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A3AA5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2A3AA5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75"/>
          <w:szCs w:val="75"/>
          <w:color w:val="38418A"/>
          <w:spacing w:val="0"/>
          <w:w w:val="100"/>
          <w:i/>
          <w:position w:val="1"/>
        </w:rPr>
        <w:t>-A:</w:t>
      </w:r>
      <w:r>
        <w:rPr>
          <w:rFonts w:ascii="Times New Roman" w:hAnsi="Times New Roman" w:cs="Times New Roman" w:eastAsia="Times New Roman"/>
          <w:sz w:val="75"/>
          <w:szCs w:val="7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400" w:right="100"/>
          <w:cols w:num="2" w:equalWidth="0">
            <w:col w:w="3724" w:space="137"/>
            <w:col w:w="7559"/>
          </w:cols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8" w:lineRule="exact"/>
        <w:ind w:left="3374" w:right="4912" w:firstLine="-113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92704pt;margin-top:-8.428481pt;width:47.646422pt;height:43.5pt;mso-position-horizontal-relative:page;mso-position-vertical-relative:paragraph;z-index:-1731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63636"/>
                      <w:spacing w:val="0"/>
                      <w:w w:val="19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3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80"/>
        </w:rPr>
        <w:t>GI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25" w:after="0" w:line="307" w:lineRule="exact"/>
        <w:ind w:left="599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>Bü</w:t>
      </w:r>
      <w:r>
        <w:rPr>
          <w:rFonts w:ascii="Arial" w:hAnsi="Arial" w:cs="Arial" w:eastAsia="Arial"/>
          <w:sz w:val="19"/>
          <w:szCs w:val="19"/>
          <w:color w:val="363636"/>
          <w:spacing w:val="35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>D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19"/>
          <w:szCs w:val="19"/>
          <w:color w:val="363636"/>
          <w:spacing w:val="38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>HIR</w:t>
      </w:r>
      <w:r>
        <w:rPr>
          <w:rFonts w:ascii="Arial" w:hAnsi="Arial" w:cs="Arial" w:eastAsia="Arial"/>
          <w:sz w:val="19"/>
          <w:szCs w:val="19"/>
          <w:color w:val="363636"/>
          <w:spacing w:val="-14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4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7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7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641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11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8" w:lineRule="auto"/>
        <w:ind w:left="136" w:right="4636" w:firstLine="-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lülayTarihi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22.35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3216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8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BildirHe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1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4"/>
          <w:w w:val="2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41" w:right="71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136" w:right="208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Yan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0"/>
          <w:position w:val="0"/>
        </w:rPr>
        <w:t>ını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                       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56" w:lineRule="exact"/>
        <w:ind w:left="136" w:right="446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3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36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4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3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26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58287pt;margin-top:1.198175pt;width:3.74504pt;height:26pt;mso-position-horizontal-relative:page;mso-position-vertical-relative:paragraph;z-index:-1731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Betqnnrnıe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Ahşııp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2"/>
        </w:rPr>
        <w:t>DiP,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3502" w:right="-20"/>
        <w:jc w:val="left"/>
        <w:tabs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8"/>
        </w:rPr>
        <w:t>23.00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13" w:right="509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w w:val="62"/>
          <w:position w:val="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"/>
          <w:w w:val="6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4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Kinıcı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17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13" w:right="3433" w:firstLine="1624"/>
        <w:jc w:val="left"/>
        <w:tabs>
          <w:tab w:pos="1800" w:val="left"/>
          <w:tab w:pos="37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22.39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136" w:right="58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720" w:right="57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6" w:lineRule="auto"/>
        <w:ind w:left="1751" w:right="5300" w:firstLine="1992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6" w:lineRule="auto"/>
        <w:ind w:left="113" w:right="3689" w:firstLine="24"/>
        <w:jc w:val="left"/>
        <w:tabs>
          <w:tab w:pos="1720" w:val="left"/>
          <w:tab w:pos="370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17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36" w:right="5001" w:firstLine="-24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jSöndOrınede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5" w:lineRule="exact"/>
        <w:ind w:left="167" w:right="-20"/>
        <w:jc w:val="left"/>
        <w:tabs>
          <w:tab w:pos="3760" w:val="left"/>
          <w:tab w:pos="56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9"/>
          <w:position w:val="-4"/>
        </w:rPr>
        <w:t>hım3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7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8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4"/>
        </w:rPr>
        <w:t>K.T.K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12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3761" w:right="-20"/>
        <w:jc w:val="left"/>
        <w:tabs>
          <w:tab w:pos="5620" w:val="left"/>
          <w:tab w:pos="7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4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66" w:right="5744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13" w:right="52" w:firstLine="167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0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angınÇıkış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soıuştıırmada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telleri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6" w:lineRule="auto"/>
        <w:ind w:left="127" w:right="5161"/>
        <w:jc w:val="left"/>
        <w:tabs>
          <w:tab w:pos="172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gort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14" w:lineRule="exact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180" w:right="120"/>
        </w:sectPr>
      </w:pPr>
      <w:rPr/>
    </w:p>
    <w:p>
      <w:pPr>
        <w:spacing w:before="33" w:after="0" w:line="181" w:lineRule="exact"/>
        <w:ind w:left="113" w:right="-68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62"/>
          <w:position w:val="-3"/>
        </w:rPr>
        <w:t>[§_k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5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-3"/>
        </w:rPr>
        <w:t>')önüşO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113" w:right="-20"/>
        <w:jc w:val="left"/>
        <w:tabs>
          <w:tab w:pos="9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94949"/>
          <w:spacing w:val="0"/>
          <w:w w:val="212"/>
          <w:position w:val="-3"/>
        </w:rPr>
        <w:t>r--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-3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840" w:val="left"/>
          <w:tab w:pos="3320" w:val="left"/>
          <w:tab w:pos="87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ısaaıi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23.55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D6D6D6"/>
          <w:spacing w:val="0"/>
          <w:w w:val="272"/>
          <w:position w:val="9"/>
        </w:rPr>
        <w:t>ı.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1307" w:space="429"/>
            <w:col w:w="9884"/>
          </w:cols>
        </w:sectPr>
      </w:pPr>
      <w:rPr/>
    </w:p>
    <w:p>
      <w:pPr>
        <w:spacing w:before="0" w:after="0" w:line="200" w:lineRule="exact"/>
        <w:ind w:left="216" w:right="-70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1"/>
          <w:i/>
        </w:rPr>
        <w:t>Ol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1"/>
          <w:i/>
        </w:rPr>
        <w:t>U</w:t>
      </w:r>
      <w:r>
        <w:rPr>
          <w:rFonts w:ascii="Arial" w:hAnsi="Arial" w:cs="Arial" w:eastAsia="Arial"/>
          <w:sz w:val="20"/>
          <w:szCs w:val="20"/>
          <w:color w:val="363636"/>
          <w:spacing w:val="24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Yaral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2896" w:space="256"/>
            <w:col w:w="846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353" w:lineRule="exact"/>
        <w:ind w:left="1887" w:right="-20"/>
        <w:jc w:val="left"/>
        <w:tabs>
          <w:tab w:pos="4380" w:val="left"/>
          <w:tab w:pos="84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41.365906pt;margin-top:16.464275pt;width:.1pt;height:11.901556pt;mso-position-horizontal-relative:page;mso-position-vertical-relative:paragraph;z-index:-17313" coordorigin="2827,329" coordsize="2,238">
            <v:shape style="position:absolute;left:2827;top:329;width:2;height:238" coordorigin="2827,329" coordsize="0,238" path="m2827,567l2827,329e" filled="f" stroked="t" strokeweight=".23600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70"/>
          <w:position w:val="2"/>
        </w:rPr>
        <w:t>2</w:t>
      </w:r>
      <w:r>
        <w:rPr>
          <w:rFonts w:ascii="Arial" w:hAnsi="Arial" w:cs="Arial" w:eastAsia="Arial"/>
          <w:sz w:val="28"/>
          <w:szCs w:val="28"/>
          <w:color w:val="494949"/>
          <w:spacing w:val="23"/>
          <w:w w:val="70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70"/>
          <w:position w:val="2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38"/>
          <w:w w:val="7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53"/>
          <w:position w:val="2"/>
        </w:rPr>
        <w:t>MaYıs</w:t>
      </w:r>
      <w:r>
        <w:rPr>
          <w:rFonts w:ascii="Arial" w:hAnsi="Arial" w:cs="Arial" w:eastAsia="Arial"/>
          <w:sz w:val="24"/>
          <w:szCs w:val="24"/>
          <w:color w:val="494949"/>
          <w:spacing w:val="31"/>
          <w:w w:val="53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61"/>
          <w:position w:val="2"/>
        </w:rPr>
        <w:t>2Di7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4620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39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</w:sectPr>
      </w:pPr>
      <w:rPr/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97" w:lineRule="exact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64743pt;margin-top:4.870987pt;width:13.316671pt;height:31pt;mso-position-horizontal-relative:page;mso-position-vertical-relative:paragraph;z-index:-17310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6470B3"/>
                      <w:spacing w:val="0"/>
                      <w:w w:val="12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w w:val="98"/>
          <w:position w:val="-1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98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-10"/>
        </w:rPr>
        <w:t>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47" w:lineRule="exact"/>
        <w:ind w:left="529"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D5497"/>
          <w:spacing w:val="0"/>
          <w:w w:val="133"/>
          <w:i/>
          <w:position w:val="-4"/>
        </w:rPr>
        <w:t>-!</w:t>
      </w:r>
      <w:r>
        <w:rPr>
          <w:rFonts w:ascii="Times New Roman" w:hAnsi="Times New Roman" w:cs="Times New Roman" w:eastAsia="Times New Roman"/>
          <w:sz w:val="34"/>
          <w:szCs w:val="34"/>
          <w:color w:val="4D5497"/>
          <w:spacing w:val="36"/>
          <w:w w:val="13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E6E70"/>
          <w:spacing w:val="0"/>
          <w:w w:val="100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67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949"/>
          <w:w w:val="116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7"/>
          <w:w w:val="115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E6280"/>
          <w:spacing w:val="0"/>
          <w:w w:val="133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E6E70"/>
          <w:spacing w:val="0"/>
          <w:w w:val="107"/>
          <w:position w:val="-23"/>
        </w:rPr>
        <w:t>S'EK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right="-20"/>
        <w:jc w:val="lef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9"/>
          <w:szCs w:val="109"/>
          <w:color w:val="5E6280"/>
          <w:w w:val="148"/>
          <w:position w:val="-56"/>
        </w:rPr>
        <w:t>/i</w:t>
      </w:r>
      <w:r>
        <w:rPr>
          <w:rFonts w:ascii="Times New Roman" w:hAnsi="Times New Roman" w:cs="Times New Roman" w:eastAsia="Times New Roman"/>
          <w:sz w:val="109"/>
          <w:szCs w:val="109"/>
          <w:color w:val="858587"/>
          <w:spacing w:val="10"/>
          <w:w w:val="39"/>
          <w:position w:val="-56"/>
        </w:rPr>
        <w:t>:</w:t>
      </w:r>
      <w:r>
        <w:rPr>
          <w:rFonts w:ascii="Times New Roman" w:hAnsi="Times New Roman" w:cs="Times New Roman" w:eastAsia="Times New Roman"/>
          <w:sz w:val="109"/>
          <w:szCs w:val="109"/>
          <w:color w:val="363636"/>
          <w:spacing w:val="-351"/>
          <w:w w:val="15"/>
          <w:position w:val="-56"/>
        </w:rPr>
        <w:t>m</w:t>
      </w:r>
      <w:r>
        <w:rPr>
          <w:rFonts w:ascii="Times New Roman" w:hAnsi="Times New Roman" w:cs="Times New Roman" w:eastAsia="Times New Roman"/>
          <w:sz w:val="109"/>
          <w:szCs w:val="109"/>
          <w:color w:val="AFAFB1"/>
          <w:spacing w:val="0"/>
          <w:w w:val="32"/>
          <w:position w:val="-56"/>
        </w:rPr>
        <w:t>.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4" w:equalWidth="0">
            <w:col w:w="774" w:space="1094"/>
            <w:col w:w="1063" w:space="254"/>
            <w:col w:w="581" w:space="4162"/>
            <w:col w:w="3692"/>
          </w:cols>
        </w:sectPr>
      </w:pPr>
      <w:rPr/>
    </w:p>
    <w:p>
      <w:pPr>
        <w:spacing w:before="0" w:after="0" w:line="240" w:lineRule="auto"/>
        <w:ind w:left="2290" w:right="2170"/>
        <w:jc w:val="center"/>
        <w:tabs>
          <w:tab w:pos="27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6E6E70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" w:lineRule="exact"/>
        <w:ind w:left="185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6"/>
        </w:rPr>
        <w:t>itfaiy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6"/>
        </w:rPr>
        <w:t>e</w:t>
      </w:r>
      <w:r>
        <w:rPr>
          <w:rFonts w:ascii="Arial" w:hAnsi="Arial" w:cs="Arial" w:eastAsia="Arial"/>
          <w:sz w:val="22"/>
          <w:szCs w:val="22"/>
          <w:color w:val="363636"/>
          <w:spacing w:val="59"/>
          <w:w w:val="100"/>
          <w:position w:val="-16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6"/>
        </w:rPr>
        <w:t>Kuze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-16"/>
        </w:rPr>
        <w:t>y</w:t>
      </w:r>
      <w:r>
        <w:rPr>
          <w:rFonts w:ascii="Arial" w:hAnsi="Arial" w:cs="Arial" w:eastAsia="Arial"/>
          <w:sz w:val="22"/>
          <w:szCs w:val="22"/>
          <w:color w:val="363636"/>
          <w:spacing w:val="1"/>
          <w:w w:val="100"/>
          <w:position w:val="-16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2"/>
          <w:position w:val="-16"/>
        </w:rPr>
        <w:t>Bölge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right="-20"/>
        <w:jc w:val="left"/>
        <w:rPr>
          <w:rFonts w:ascii="Times New Roman" w:hAnsi="Times New Roman" w:cs="Times New Roman" w:eastAsia="Times New Roman"/>
          <w:sz w:val="96"/>
          <w:szCs w:val="9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6"/>
          <w:szCs w:val="96"/>
          <w:color w:val="494949"/>
          <w:spacing w:val="-347"/>
          <w:w w:val="133"/>
          <w:i/>
          <w:position w:val="-70"/>
        </w:rPr>
        <w:t>t</w:t>
      </w:r>
      <w:r>
        <w:rPr>
          <w:rFonts w:ascii="Times New Roman" w:hAnsi="Times New Roman" w:cs="Times New Roman" w:eastAsia="Times New Roman"/>
          <w:sz w:val="96"/>
          <w:szCs w:val="96"/>
          <w:color w:val="858587"/>
          <w:spacing w:val="0"/>
          <w:w w:val="16"/>
          <w:position w:val="-70"/>
        </w:rPr>
        <w:t>..</w:t>
      </w:r>
      <w:r>
        <w:rPr>
          <w:rFonts w:ascii="Times New Roman" w:hAnsi="Times New Roman" w:cs="Times New Roman" w:eastAsia="Times New Roman"/>
          <w:sz w:val="96"/>
          <w:szCs w:val="9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5180" w:space="2658"/>
            <w:col w:w="3782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736"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4"/>
          <w:w w:val="15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</w:rPr>
        <w:t>Pasta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40"/>
        </w:rPr>
        <w:t>nı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"/>
          <w:w w:val="14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40"/>
        </w:rPr>
        <w:t>la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4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63636"/>
          <w:spacing w:val="0"/>
          <w:w w:val="116"/>
        </w:rPr>
        <w:t>Amlfl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421" w:lineRule="exact"/>
        <w:ind w:right="-20"/>
        <w:jc w:val="left"/>
        <w:tabs>
          <w:tab w:pos="1040" w:val="left"/>
          <w:tab w:pos="2120" w:val="left"/>
          <w:tab w:pos="47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6280"/>
          <w:spacing w:val="0"/>
          <w:w w:val="100"/>
          <w:position w:val="-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E6280"/>
          <w:spacing w:val="0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E6280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B77"/>
          <w:spacing w:val="0"/>
          <w:w w:val="69"/>
          <w:position w:val="-4"/>
        </w:rPr>
        <w:t>eo:</w:t>
      </w:r>
      <w:r>
        <w:rPr>
          <w:rFonts w:ascii="Times New Roman" w:hAnsi="Times New Roman" w:cs="Times New Roman" w:eastAsia="Times New Roman"/>
          <w:sz w:val="18"/>
          <w:szCs w:val="18"/>
          <w:color w:val="464B77"/>
          <w:spacing w:val="0"/>
          <w:w w:val="6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B77"/>
          <w:spacing w:val="0"/>
          <w:w w:val="6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C3CA"/>
          <w:spacing w:val="0"/>
          <w:w w:val="69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FC3CA"/>
          <w:spacing w:val="-29"/>
          <w:w w:val="6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C3C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C3C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440"/>
          <w:position w:val="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AFAFB1"/>
          <w:spacing w:val="0"/>
          <w:w w:val="100"/>
          <w:position w:val="0"/>
        </w:rPr>
        <w:t>-</w:t>
      </w:r>
      <w:r>
        <w:rPr>
          <w:rFonts w:ascii="Arial" w:hAnsi="Arial" w:cs="Arial" w:eastAsia="Arial"/>
          <w:sz w:val="41"/>
          <w:szCs w:val="41"/>
          <w:color w:val="AFAFB1"/>
          <w:spacing w:val="-100"/>
          <w:w w:val="100"/>
          <w:position w:val="0"/>
        </w:rPr>
        <w:t> </w:t>
      </w:r>
      <w:r>
        <w:rPr>
          <w:rFonts w:ascii="Arial" w:hAnsi="Arial" w:cs="Arial" w:eastAsia="Arial"/>
          <w:sz w:val="41"/>
          <w:szCs w:val="41"/>
          <w:color w:val="AFAF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AFAFB1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7C82B6"/>
          <w:spacing w:val="-13"/>
          <w:w w:val="128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B3B1D6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3223" w:space="72"/>
            <w:col w:w="546" w:space="208"/>
            <w:col w:w="7571"/>
          </w:cols>
        </w:sectPr>
      </w:pPr>
      <w:rPr/>
    </w:p>
    <w:p>
      <w:pPr>
        <w:spacing w:before="0" w:after="0" w:line="15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4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14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80"/>
          <w:position w:val="-14"/>
        </w:rPr>
        <w:t>-</w:t>
      </w:r>
      <w:r>
        <w:rPr>
          <w:rFonts w:ascii="Arial" w:hAnsi="Arial" w:cs="Arial" w:eastAsia="Arial"/>
          <w:sz w:val="27"/>
          <w:szCs w:val="27"/>
          <w:color w:val="5B5B5B"/>
          <w:spacing w:val="-2"/>
          <w:w w:val="80"/>
          <w:position w:val="-14"/>
        </w:rPr>
        <w:t>•</w:t>
      </w:r>
      <w:r>
        <w:rPr>
          <w:rFonts w:ascii="Arial" w:hAnsi="Arial" w:cs="Arial" w:eastAsia="Arial"/>
          <w:sz w:val="27"/>
          <w:szCs w:val="27"/>
          <w:color w:val="858587"/>
          <w:spacing w:val="0"/>
          <w:w w:val="80"/>
          <w:position w:val="-14"/>
        </w:rPr>
        <w:t>t&gt;'!.',</w:t>
      </w:r>
      <w:r>
        <w:rPr>
          <w:rFonts w:ascii="Arial" w:hAnsi="Arial" w:cs="Arial" w:eastAsia="Arial"/>
          <w:sz w:val="27"/>
          <w:szCs w:val="27"/>
          <w:color w:val="858587"/>
          <w:spacing w:val="-6"/>
          <w:w w:val="80"/>
          <w:position w:val="-14"/>
        </w:rPr>
        <w:t>P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80"/>
          <w:position w:val="-14"/>
        </w:rPr>
        <w:t>Ş</w:t>
      </w:r>
      <w:r>
        <w:rPr>
          <w:rFonts w:ascii="Arial" w:hAnsi="Arial" w:cs="Arial" w:eastAsia="Arial"/>
          <w:sz w:val="27"/>
          <w:szCs w:val="27"/>
          <w:color w:val="5B5B5B"/>
          <w:spacing w:val="-2"/>
          <w:w w:val="80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7"/>
          <w:szCs w:val="27"/>
          <w:color w:val="9A9C9C"/>
          <w:spacing w:val="1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1"/>
          <w:position w:val="-14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2" w:equalWidth="0">
            <w:col w:w="5613" w:space="3297"/>
            <w:col w:w="2710"/>
          </w:cols>
        </w:sectPr>
      </w:pPr>
      <w:rPr/>
    </w:p>
    <w:p>
      <w:pPr>
        <w:spacing w:before="0" w:after="0" w:line="209" w:lineRule="exact"/>
        <w:ind w:left="4771" w:right="-20"/>
        <w:jc w:val="left"/>
        <w:tabs>
          <w:tab w:pos="7940" w:val="left"/>
          <w:tab w:pos="8620" w:val="left"/>
          <w:tab w:pos="9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0"/>
          <w:w w:val="124"/>
          <w:position w:val="-2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-9"/>
          <w:w w:val="124"/>
          <w:position w:val="-2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24"/>
          <w:position w:val="-2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24"/>
          <w:w w:val="124"/>
          <w:position w:val="-2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0"/>
          <w:w w:val="124"/>
          <w:position w:val="-2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-69"/>
          <w:w w:val="124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2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-21"/>
          <w:w w:val="11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3"/>
          <w:position w:val="-2"/>
        </w:rPr>
        <w:t>Y.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6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53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72"/>
          <w:position w:val="-2"/>
        </w:rPr>
        <w:t>ıf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72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4"/>
          <w:w w:val="75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Aqll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</w:sectPr>
      </w:pPr>
      <w:rPr/>
    </w:p>
    <w:p>
      <w:pPr>
        <w:spacing w:before="0" w:after="0" w:line="187" w:lineRule="exact"/>
        <w:ind w:right="-20"/>
        <w:jc w:val="right"/>
        <w:tabs>
          <w:tab w:pos="4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AFAFB1"/>
          <w:w w:val="39"/>
          <w:position w:val="-3"/>
        </w:rPr>
        <w:t>.-</w:t>
      </w:r>
      <w:r>
        <w:rPr>
          <w:rFonts w:ascii="Times New Roman" w:hAnsi="Times New Roman" w:cs="Times New Roman" w:eastAsia="Times New Roman"/>
          <w:sz w:val="23"/>
          <w:szCs w:val="23"/>
          <w:color w:val="AFAFB1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FAFB1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-3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  <w:position w:val="-3"/>
        </w:rPr>
        <w:t>tr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7"/>
          <w:position w:val="-3"/>
        </w:rPr>
        <w:t>le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81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4"/>
          <w:position w:val="-3"/>
        </w:rPr>
        <w:t>ŞuöE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94949"/>
          <w:w w:val="74"/>
          <w:position w:val="-3"/>
        </w:rPr>
        <w:t>!</w:t>
      </w:r>
      <w:r>
        <w:rPr>
          <w:rFonts w:ascii="Arial" w:hAnsi="Arial" w:cs="Arial" w:eastAsia="Arial"/>
          <w:sz w:val="19"/>
          <w:szCs w:val="19"/>
          <w:color w:val="494949"/>
          <w:spacing w:val="-3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-13"/>
          <w:w w:val="148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0"/>
          <w:position w:val="-3"/>
        </w:rPr>
        <w:t>MüdOr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position w:val="-3"/>
        </w:rPr>
        <w:t>ü</w:t>
      </w:r>
      <w:r>
        <w:rPr>
          <w:rFonts w:ascii="Arial" w:hAnsi="Arial" w:cs="Arial" w:eastAsia="Arial"/>
          <w:sz w:val="19"/>
          <w:szCs w:val="19"/>
          <w:color w:val="494949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4"/>
          <w:w w:val="66"/>
          <w:i/>
          <w:position w:val="-3"/>
        </w:rPr>
        <w:t>V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116"/>
          <w:i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8990" w:space="44"/>
            <w:col w:w="349" w:space="0"/>
            <w:col w:w="2237"/>
          </w:cols>
        </w:sectPr>
      </w:pPr>
      <w:rPr/>
    </w:p>
    <w:p>
      <w:pPr>
        <w:spacing w:before="0" w:after="0" w:line="84" w:lineRule="exact"/>
        <w:ind w:right="1783"/>
        <w:jc w:val="right"/>
        <w:tabs>
          <w:tab w:pos="1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670441pt;margin-top:4.210824pt;width:4.05pt;height:10pt;mso-position-horizontal-relative:page;mso-position-vertical-relative:paragraph;z-index:-173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58587"/>
                      <w:spacing w:val="0"/>
                      <w:w w:val="16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44"/>
          <w:position w:val="-10"/>
        </w:rPr>
        <w:t>....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44"/>
          <w:position w:val="-10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14"/>
          <w:w w:val="44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44"/>
          <w:position w:val="-1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44"/>
          <w:position w:val="-1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22"/>
          <w:w w:val="44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100"/>
          <w:position w:val="-10"/>
        </w:rPr>
        <w:t>,"·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0"/>
          <w:position w:val="-1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2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51"/>
          <w:position w:val="-10"/>
        </w:rPr>
        <w:t>v;.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9A9C9C"/>
          <w:spacing w:val="0"/>
          <w:w w:val="104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80" w:right="120"/>
        </w:sectPr>
      </w:pPr>
      <w:rPr/>
    </w:p>
    <w:p>
      <w:pPr>
        <w:spacing w:before="0" w:after="0" w:line="291" w:lineRule="exact"/>
        <w:ind w:left="2643" w:right="-238"/>
        <w:jc w:val="left"/>
        <w:tabs>
          <w:tab w:pos="8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78241pt;margin-top:2.025153pt;width:8.214138pt;height:23pt;mso-position-horizontal-relative:page;mso-position-vertical-relative:paragraph;z-index:-17308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58587"/>
                      <w:spacing w:val="-45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FAFB1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1F2156"/>
          <w:spacing w:val="0"/>
          <w:w w:val="100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1F2156"/>
          <w:spacing w:val="-4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215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F215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5"/>
          <w:i/>
          <w:position w:val="7"/>
        </w:rPr>
        <w:t>.t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25" w:lineRule="exact"/>
        <w:ind w:left="127" w:right="-20"/>
        <w:jc w:val="left"/>
        <w:tabs>
          <w:tab w:pos="1800" w:val="left"/>
          <w:tab w:pos="44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15"/>
          <w:szCs w:val="115"/>
          <w:color w:val="464B77"/>
          <w:spacing w:val="0"/>
          <w:w w:val="318"/>
          <w:position w:val="-10"/>
        </w:rPr>
        <w:t>i</w:t>
      </w:r>
      <w:r>
        <w:rPr>
          <w:rFonts w:ascii="Times New Roman" w:hAnsi="Times New Roman" w:cs="Times New Roman" w:eastAsia="Times New Roman"/>
          <w:sz w:val="115"/>
          <w:szCs w:val="115"/>
          <w:color w:val="464B77"/>
          <w:spacing w:val="-1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15"/>
          <w:szCs w:val="115"/>
          <w:color w:val="363636"/>
          <w:spacing w:val="0"/>
          <w:w w:val="31"/>
          <w:position w:val="-10"/>
        </w:rPr>
        <w:t>sE</w:t>
      </w:r>
      <w:r>
        <w:rPr>
          <w:rFonts w:ascii="Times New Roman" w:hAnsi="Times New Roman" w:cs="Times New Roman" w:eastAsia="Times New Roman"/>
          <w:sz w:val="115"/>
          <w:szCs w:val="115"/>
          <w:color w:val="36363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15"/>
          <w:szCs w:val="115"/>
          <w:color w:val="36363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89"/>
          <w:position w:val="1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3"/>
          <w:position w:val="14"/>
        </w:rPr>
        <w:t>M</w:t>
      </w:r>
      <w:r>
        <w:rPr>
          <w:rFonts w:ascii="Arial" w:hAnsi="Arial" w:cs="Arial" w:eastAsia="Arial"/>
          <w:sz w:val="24"/>
          <w:szCs w:val="24"/>
          <w:color w:val="B6C1AA"/>
          <w:spacing w:val="-17"/>
          <w:w w:val="38"/>
          <w:position w:val="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4"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84"/>
          <w:position w:val="5"/>
        </w:rPr>
        <w:t>g</w:t>
      </w:r>
      <w:r>
        <w:rPr>
          <w:rFonts w:ascii="Arial" w:hAnsi="Arial" w:cs="Arial" w:eastAsia="Arial"/>
          <w:sz w:val="24"/>
          <w:szCs w:val="24"/>
          <w:color w:val="494949"/>
          <w:spacing w:val="-6"/>
          <w:w w:val="84"/>
          <w:position w:val="5"/>
        </w:rPr>
        <w:t>r</w:t>
      </w:r>
      <w:r>
        <w:rPr>
          <w:rFonts w:ascii="Arial" w:hAnsi="Arial" w:cs="Arial" w:eastAsia="Arial"/>
          <w:sz w:val="24"/>
          <w:szCs w:val="24"/>
          <w:color w:val="6E6E70"/>
          <w:spacing w:val="0"/>
          <w:w w:val="79"/>
          <w:position w:val="5"/>
        </w:rPr>
        <w:t>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AFAFB1"/>
          <w:spacing w:val="0"/>
          <w:w w:val="61"/>
        </w:rPr>
        <w:t>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322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AFAFB1"/>
          <w:spacing w:val="-2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-32"/>
          <w:w w:val="193"/>
          <w:position w:val="10"/>
        </w:rPr>
        <w:t>;</w:t>
      </w:r>
      <w:r>
        <w:rPr>
          <w:rFonts w:ascii="Arial" w:hAnsi="Arial" w:cs="Arial" w:eastAsia="Arial"/>
          <w:sz w:val="28"/>
          <w:szCs w:val="28"/>
          <w:color w:val="BFC3CA"/>
          <w:spacing w:val="2"/>
          <w:w w:val="100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9A9C9C"/>
          <w:spacing w:val="0"/>
          <w:w w:val="83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37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8"/>
          <w:szCs w:val="18"/>
          <w:color w:val="AFAFB1"/>
          <w:spacing w:val="-15"/>
          <w:w w:val="104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68"/>
          <w:position w:val="1"/>
        </w:rPr>
        <w:t>...-•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  <w:cols w:num="3" w:equalWidth="0">
            <w:col w:w="8532" w:space="157"/>
            <w:col w:w="145" w:space="30"/>
            <w:col w:w="2756"/>
          </w:cols>
        </w:sectPr>
      </w:pPr>
      <w:rPr/>
    </w:p>
    <w:p>
      <w:pPr>
        <w:spacing w:before="0" w:after="0" w:line="194" w:lineRule="exact"/>
        <w:ind w:left="185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.806186pt;margin-top:18.808516pt;width:571.127688pt;height:785.376577pt;mso-position-horizontal-relative:page;mso-position-vertical-relative:page;z-index:-17314" coordorigin="276,376" coordsize="11423,15708">
            <v:group style="position:absolute;left:288;top:393;width:741;height:2" coordorigin="288,393" coordsize="741,2">
              <v:shape style="position:absolute;left:288;top:393;width:741;height:2" coordorigin="288,393" coordsize="741,0" path="m288,393l1029,393e" filled="f" stroked="t" strokeweight=".472006pt" strokecolor="#646464">
                <v:path arrowok="t"/>
              </v:shape>
            </v:group>
            <v:group style="position:absolute;left:295;top:386;width:2;height:443" coordorigin="295,386" coordsize="2,443">
              <v:shape style="position:absolute;left:295;top:386;width:2;height:443" coordorigin="295,386" coordsize="0,443" path="m295,828l295,386e" filled="f" stroked="t" strokeweight=".944013pt" strokecolor="#9C9C9C">
                <v:path arrowok="t"/>
              </v:shape>
            </v:group>
            <v:group style="position:absolute;left:972;top:400;width:963;height:2" coordorigin="972,400" coordsize="963,2">
              <v:shape style="position:absolute;left:972;top:400;width:963;height:2" coordorigin="972,400" coordsize="963,0" path="m972,400l1935,400e" filled="f" stroked="t" strokeweight=".70801pt" strokecolor="#747474">
                <v:path arrowok="t"/>
              </v:shape>
            </v:group>
            <v:group style="position:absolute;left:1916;top:395;width:2;height:719" coordorigin="1916,395" coordsize="2,719">
              <v:shape style="position:absolute;left:1916;top:395;width:2;height:719" coordorigin="1916,395" coordsize="0,719" path="m1916,1114l1916,395e" filled="f" stroked="t" strokeweight=".70801pt" strokecolor="#878787">
                <v:path arrowok="t"/>
              </v:shape>
            </v:group>
            <v:group style="position:absolute;left:1864;top:405;width:9808;height:2" coordorigin="1864,405" coordsize="9808,2">
              <v:shape style="position:absolute;left:1864;top:405;width:9808;height:2" coordorigin="1864,405" coordsize="9808,0" path="m1864,405l11673,405e" filled="f" stroked="t" strokeweight=".70801pt" strokecolor="#5B5B5B">
                <v:path arrowok="t"/>
              </v:shape>
            </v:group>
            <v:group style="position:absolute;left:8081;top:400;width:2;height:752" coordorigin="8081,400" coordsize="2,752">
              <v:shape style="position:absolute;left:8081;top:400;width:2;height:752" coordorigin="8081,400" coordsize="0,752" path="m8081,1152l8081,400e" filled="f" stroked="t" strokeweight=".70801pt" strokecolor="#4F4F4F">
                <v:path arrowok="t"/>
              </v:shape>
            </v:group>
            <v:group style="position:absolute;left:11668;top:405;width:2;height:3770" coordorigin="11668,405" coordsize="2,3770">
              <v:shape style="position:absolute;left:11668;top:405;width:2;height:3770" coordorigin="11668,405" coordsize="0,3770" path="m11668,4175l11668,405e" filled="f" stroked="t" strokeweight=".70801pt" strokecolor="#707070">
                <v:path arrowok="t"/>
              </v:shape>
            </v:group>
            <v:group style="position:absolute;left:297;top:771;width:2;height:343" coordorigin="297,771" coordsize="2,343">
              <v:shape style="position:absolute;left:297;top:771;width:2;height:343" coordorigin="297,771" coordsize="0,343" path="m297,1114l297,771e" filled="f" stroked="t" strokeweight=".472006pt" strokecolor="#808080">
                <v:path arrowok="t"/>
              </v:shape>
            </v:group>
            <v:group style="position:absolute;left:297;top:1057;width:2;height:357" coordorigin="297,1057" coordsize="2,357">
              <v:shape style="position:absolute;left:297;top:1057;width:2;height:357" coordorigin="297,1057" coordsize="0,357" path="m297,1414l297,1057e" filled="f" stroked="t" strokeweight=".70801pt" strokecolor="#939393">
                <v:path arrowok="t"/>
              </v:shape>
            </v:group>
            <v:group style="position:absolute;left:1916;top:1057;width:2;height:643" coordorigin="1916,1057" coordsize="2,643">
              <v:shape style="position:absolute;left:1916;top:1057;width:2;height:643" coordorigin="1916,1057" coordsize="0,643" path="m1916,1700l1916,1057e" filled="f" stroked="t" strokeweight=".70801pt" strokecolor="#777777">
                <v:path arrowok="t"/>
              </v:shape>
            </v:group>
            <v:group style="position:absolute;left:8081;top:1057;width:2;height:357" coordorigin="8081,1057" coordsize="2,357">
              <v:shape style="position:absolute;left:8081;top:1057;width:2;height:357" coordorigin="8081,1057" coordsize="0,357" path="m8081,1414l8081,1057e" filled="f" stroked="t" strokeweight=".472006pt" strokecolor="#3B3B3B">
                <v:path arrowok="t"/>
              </v:shape>
            </v:group>
            <v:group style="position:absolute;left:293;top:1692;width:5664;height:2" coordorigin="293,1692" coordsize="5664,2">
              <v:shape style="position:absolute;left:293;top:1692;width:5664;height:2" coordorigin="293,1692" coordsize="5664,0" path="m293,1692l5957,1692e" filled="f" stroked="t" strokeweight=".70801pt" strokecolor="#5B5B5B">
                <v:path arrowok="t"/>
              </v:shape>
            </v:group>
            <v:group style="position:absolute;left:295;top:1357;width:2;height:367" coordorigin="295,1357" coordsize="2,367">
              <v:shape style="position:absolute;left:295;top:1357;width:2;height:367" coordorigin="295,1357" coordsize="0,367" path="m295,1723l295,1357e" filled="f" stroked="t" strokeweight=".472006pt" strokecolor="#777777">
                <v:path arrowok="t"/>
              </v:shape>
            </v:group>
            <v:group style="position:absolute;left:5900;top:1695;width:463;height:2" coordorigin="5900,1695" coordsize="463,2">
              <v:shape style="position:absolute;left:5900;top:1695;width:463;height:2" coordorigin="5900,1695" coordsize="463,0" path="m5900,1695l6363,1695e" filled="f" stroked="t" strokeweight=".472006pt" strokecolor="#4F4F4F">
                <v:path arrowok="t"/>
              </v:shape>
            </v:group>
            <v:group style="position:absolute;left:6306;top:1697;width:5371;height:2" coordorigin="6306,1697" coordsize="5371,2">
              <v:shape style="position:absolute;left:6306;top:1697;width:5371;height:2" coordorigin="6306,1697" coordsize="5371,0" path="m6306,1697l11677,1697e" filled="f" stroked="t" strokeweight=".70801pt" strokecolor="#606060">
                <v:path arrowok="t"/>
              </v:shape>
            </v:group>
            <v:group style="position:absolute;left:8081;top:1357;width:2;height:348" coordorigin="8081,1357" coordsize="2,348">
              <v:shape style="position:absolute;left:8081;top:1357;width:2;height:348" coordorigin="8081,1357" coordsize="0,348" path="m8081,1704l8081,1357e" filled="f" stroked="t" strokeweight=".70801pt" strokecolor="#5B5B5B">
                <v:path arrowok="t"/>
              </v:shape>
            </v:group>
            <v:group style="position:absolute;left:288;top:1933;width:11390;height:2" coordorigin="288,1933" coordsize="11390,2">
              <v:shape style="position:absolute;left:288;top:1933;width:11390;height:2" coordorigin="288,1933" coordsize="11390,0" path="m288,1933l11677,1933e" filled="f" stroked="t" strokeweight=".70801pt" strokecolor="#5B5B5B">
                <v:path arrowok="t"/>
              </v:shape>
            </v:group>
            <v:group style="position:absolute;left:297;top:1652;width:2;height:324" coordorigin="297,1652" coordsize="2,324">
              <v:shape style="position:absolute;left:297;top:1652;width:2;height:324" coordorigin="297,1652" coordsize="0,324" path="m297,1976l297,1652e" filled="f" stroked="t" strokeweight=".472006pt" strokecolor="#4B4B4B">
                <v:path arrowok="t"/>
              </v:shape>
            </v:group>
            <v:group style="position:absolute;left:288;top:2168;width:5669;height:2" coordorigin="288,2168" coordsize="5669,2">
              <v:shape style="position:absolute;left:288;top:2168;width:5669;height:2" coordorigin="288,2168" coordsize="5669,0" path="m288,2168l5957,2168e" filled="f" stroked="t" strokeweight=".70801pt" strokecolor="#5B5B5B">
                <v:path arrowok="t"/>
              </v:shape>
            </v:group>
            <v:group style="position:absolute;left:5900;top:2171;width:1392;height:2" coordorigin="5900,2171" coordsize="1392,2">
              <v:shape style="position:absolute;left:5900;top:2171;width:1392;height:2" coordorigin="5900,2171" coordsize="1392,0" path="m5900,2171l7292,2171e" filled="f" stroked="t" strokeweight=".472006pt" strokecolor="#4F4F4F">
                <v:path arrowok="t"/>
              </v:shape>
            </v:group>
            <v:group style="position:absolute;left:7193;top:2173;width:4479;height:2" coordorigin="7193,2173" coordsize="4479,2">
              <v:shape style="position:absolute;left:7193;top:2173;width:4479;height:2" coordorigin="7193,2173" coordsize="4479,0" path="m7193,2173l11673,2173e" filled="f" stroked="t" strokeweight=".70801pt" strokecolor="#606060">
                <v:path arrowok="t"/>
              </v:shape>
            </v:group>
            <v:group style="position:absolute;left:293;top:2411;width:8586;height:2" coordorigin="293,2411" coordsize="8586,2">
              <v:shape style="position:absolute;left:293;top:2411;width:8586;height:2" coordorigin="293,2411" coordsize="8586,0" path="m293,2411l8878,2411e" filled="f" stroked="t" strokeweight=".70801pt" strokecolor="#5B5B5B">
                <v:path arrowok="t"/>
              </v:shape>
            </v:group>
            <v:group style="position:absolute;left:297;top:2123;width:2;height:552" coordorigin="297,2123" coordsize="2,552">
              <v:shape style="position:absolute;left:297;top:2123;width:2;height:552" coordorigin="297,2123" coordsize="0,552" path="m297,2675l297,2123e" filled="f" stroked="t" strokeweight=".472006pt" strokecolor="#3B3B3B">
                <v:path arrowok="t"/>
              </v:shape>
            </v:group>
            <v:group style="position:absolute;left:8822;top:2414;width:198;height:2" coordorigin="8822,2414" coordsize="198,2">
              <v:shape style="position:absolute;left:8822;top:2414;width:198;height:2" coordorigin="8822,2414" coordsize="198,0" path="m8822,2414l9020,2414e" filled="f" stroked="t" strokeweight=".472006pt" strokecolor="#2F2F2F">
                <v:path arrowok="t"/>
              </v:shape>
            </v:group>
            <v:group style="position:absolute;left:8963;top:2416;width:2719;height:2" coordorigin="8963,2416" coordsize="2719,2">
              <v:shape style="position:absolute;left:8963;top:2416;width:2719;height:2" coordorigin="8963,2416" coordsize="2719,0" path="m8963,2416l11682,2416e" filled="f" stroked="t" strokeweight=".70801pt" strokecolor="#676767">
                <v:path arrowok="t"/>
              </v:shape>
            </v:group>
            <v:group style="position:absolute;left:288;top:2652;width:11390;height:2" coordorigin="288,2652" coordsize="11390,2">
              <v:shape style="position:absolute;left:288;top:2652;width:11390;height:2" coordorigin="288,2652" coordsize="11390,0" path="m288,2652l11677,2652e" filled="f" stroked="t" strokeweight=".70801pt" strokecolor="#606060">
                <v:path arrowok="t"/>
              </v:shape>
            </v:group>
            <v:group style="position:absolute;left:6306;top:2652;width:491;height:2" coordorigin="6306,2652" coordsize="491,2">
              <v:shape style="position:absolute;left:6306;top:2652;width:491;height:2" coordorigin="6306,2652" coordsize="491,0" path="m6306,2652l6797,2652e" filled="f" stroked="t" strokeweight=".472006pt" strokecolor="#4F4F4F">
                <v:path arrowok="t"/>
              </v:shape>
            </v:group>
            <v:group style="position:absolute;left:8822;top:2652;width:198;height:2" coordorigin="8822,2652" coordsize="198,2">
              <v:shape style="position:absolute;left:8822;top:2652;width:198;height:2" coordorigin="8822,2652" coordsize="198,0" path="m8822,2652l9020,2652e" filled="f" stroked="t" strokeweight=".472006pt" strokecolor="#3B3B3B">
                <v:path arrowok="t"/>
              </v:shape>
            </v:group>
            <v:group style="position:absolute;left:288;top:2887;width:3630;height:2" coordorigin="288,2887" coordsize="3630,2">
              <v:shape style="position:absolute;left:288;top:2887;width:3630;height:2" coordorigin="288,2887" coordsize="3630,0" path="m288,2887l3918,2887e" filled="f" stroked="t" strokeweight=".70801pt" strokecolor="#5B5B5B">
                <v:path arrowok="t"/>
              </v:shape>
            </v:group>
            <v:group style="position:absolute;left:3861;top:2890;width:307;height:2" coordorigin="3861,2890" coordsize="307,2">
              <v:shape style="position:absolute;left:3861;top:2890;width:307;height:2" coordorigin="3861,2890" coordsize="307,0" path="m3861,2890l4168,2890e" filled="f" stroked="t" strokeweight=".472006pt" strokecolor="#3F3F3F">
                <v:path arrowok="t"/>
              </v:shape>
            </v:group>
            <v:group style="position:absolute;left:4111;top:2890;width:1605;height:2" coordorigin="4111,2890" coordsize="1605,2">
              <v:shape style="position:absolute;left:4111;top:2890;width:1605;height:2" coordorigin="4111,2890" coordsize="1605,0" path="m4111,2890l5716,2890e" filled="f" stroked="t" strokeweight=".70801pt" strokecolor="#606060">
                <v:path arrowok="t"/>
              </v:shape>
            </v:group>
            <v:group style="position:absolute;left:5659;top:2892;width:297;height:2" coordorigin="5659,2892" coordsize="297,2">
              <v:shape style="position:absolute;left:5659;top:2892;width:297;height:2" coordorigin="5659,2892" coordsize="297,0" path="m5659,2892l5957,2892e" filled="f" stroked="t" strokeweight=".472006pt" strokecolor="#4B4B4B">
                <v:path arrowok="t"/>
              </v:shape>
            </v:group>
            <v:group style="position:absolute;left:5900;top:2892;width:5773;height:2" coordorigin="5900,2892" coordsize="5773,2">
              <v:shape style="position:absolute;left:5900;top:2892;width:5773;height:2" coordorigin="5900,2892" coordsize="5773,0" path="m5900,2892l11673,2892e" filled="f" stroked="t" strokeweight=".70801pt" strokecolor="#606060">
                <v:path arrowok="t"/>
              </v:shape>
            </v:group>
            <v:group style="position:absolute;left:2856;top:2823;width:2;height:800" coordorigin="2856,2823" coordsize="2,800">
              <v:shape style="position:absolute;left:2856;top:2823;width:2;height:800" coordorigin="2856,2823" coordsize="0,800" path="m2856,3623l2856,2823e" filled="f" stroked="t" strokeweight=".70801pt" strokecolor="#646464">
                <v:path arrowok="t"/>
              </v:shape>
            </v:group>
            <v:group style="position:absolute;left:5938;top:2880;width:2;height:752" coordorigin="5938,2880" coordsize="2,752">
              <v:shape style="position:absolute;left:5938;top:2880;width:2;height:752" coordorigin="5938,2880" coordsize="0,752" path="m5938,3632l5938,2880e" filled="f" stroked="t" strokeweight=".70801pt" strokecolor="#4B4B4B">
                <v:path arrowok="t"/>
              </v:shape>
            </v:group>
            <v:group style="position:absolute;left:5924;top:3318;width:1340;height:2" coordorigin="5924,3318" coordsize="1340,2">
              <v:shape style="position:absolute;left:5924;top:3318;width:1340;height:2" coordorigin="5924,3318" coordsize="1340,0" path="m5924,3318l7264,3318e" filled="f" stroked="t" strokeweight=".236003pt" strokecolor="#4B4B4B">
                <v:path arrowok="t"/>
              </v:shape>
            </v:group>
            <v:group style="position:absolute;left:295;top:386;width:2;height:3766" coordorigin="295,386" coordsize="2,3766">
              <v:shape style="position:absolute;left:295;top:386;width:2;height:3766" coordorigin="295,386" coordsize="0,3766" path="m295,4151l295,386e" filled="f" stroked="t" strokeweight=".70801pt" strokecolor="#646464">
                <v:path arrowok="t"/>
              </v:shape>
            </v:group>
            <v:group style="position:absolute;left:2851;top:3309;width:2143;height:2" coordorigin="2851,3309" coordsize="2143,2">
              <v:shape style="position:absolute;left:2851;top:3309;width:2143;height:2" coordorigin="2851,3309" coordsize="2143,0" path="m2851,3309l4994,3309e" filled="f" stroked="t" strokeweight=".70801pt" strokecolor="#676767">
                <v:path arrowok="t"/>
              </v:shape>
            </v:group>
            <v:group style="position:absolute;left:5938;top:3042;width:2;height:590" coordorigin="5938,3042" coordsize="2,590">
              <v:shape style="position:absolute;left:5938;top:3042;width:2;height:590" coordorigin="5938,3042" coordsize="0,590" path="m5938,3632l5938,3042e" filled="f" stroked="t" strokeweight=".70801pt" strokecolor="#575757">
                <v:path arrowok="t"/>
              </v:shape>
            </v:group>
            <v:group style="position:absolute;left:7264;top:3318;width:2228;height:2" coordorigin="7264,3318" coordsize="2228,2">
              <v:shape style="position:absolute;left:7264;top:3318;width:2228;height:2" coordorigin="7264,3318" coordsize="2228,0" path="m7264,3318l9492,3318e" filled="f" stroked="t" strokeweight=".236003pt" strokecolor="#000000">
                <v:path arrowok="t"/>
              </v:shape>
            </v:group>
            <v:group style="position:absolute;left:9492;top:3318;width:2176;height:2" coordorigin="9492,3318" coordsize="2176,2">
              <v:shape style="position:absolute;left:9492;top:3318;width:2176;height:2" coordorigin="9492,3318" coordsize="2176,0" path="m9492,3318l11668,3318e" filled="f" stroked="t" strokeweight=".236003pt" strokecolor="#8C8C8C">
                <v:path arrowok="t"/>
              </v:shape>
            </v:group>
            <v:group style="position:absolute;left:288;top:3616;width:741;height:2" coordorigin="288,3616" coordsize="741,2">
              <v:shape style="position:absolute;left:288;top:3616;width:741;height:2" coordorigin="288,3616" coordsize="741,0" path="m288,3616l1029,3616e" filled="f" stroked="t" strokeweight=".944013pt" strokecolor="#606060">
                <v:path arrowok="t"/>
              </v:shape>
            </v:group>
            <v:group style="position:absolute;left:295;top:3290;width:2;height:357" coordorigin="295,3290" coordsize="2,357">
              <v:shape style="position:absolute;left:295;top:3290;width:2;height:357" coordorigin="295,3290" coordsize="0,357" path="m295,3647l295,3290e" filled="f" stroked="t" strokeweight=".70801pt" strokecolor="#3F3F3F">
                <v:path arrowok="t"/>
              </v:shape>
            </v:group>
            <v:group style="position:absolute;left:972;top:3618;width:448;height:2" coordorigin="972,3618" coordsize="448,2">
              <v:shape style="position:absolute;left:972;top:3618;width:448;height:2" coordorigin="972,3618" coordsize="448,0" path="m972,3618l1421,3618e" filled="f" stroked="t" strokeweight=".472006pt" strokecolor="#444444">
                <v:path arrowok="t"/>
              </v:shape>
            </v:group>
            <v:group style="position:absolute;left:1364;top:3618;width:1496;height:2" coordorigin="1364,3618" coordsize="1496,2">
              <v:shape style="position:absolute;left:1364;top:3618;width:1496;height:2" coordorigin="1364,3618" coordsize="1496,0" path="m1364,3618l2860,3618e" filled="f" stroked="t" strokeweight=".70801pt" strokecolor="#5B5B5B">
                <v:path arrowok="t"/>
              </v:shape>
            </v:group>
            <v:group style="position:absolute;left:2799;top:3616;width:2917;height:2" coordorigin="2799,3616" coordsize="2917,2">
              <v:shape style="position:absolute;left:2799;top:3616;width:2917;height:2" coordorigin="2799,3616" coordsize="2917,0" path="m2799,3616l5716,3616e" filled="f" stroked="t" strokeweight=".944013pt" strokecolor="#3F3F3F">
                <v:path arrowok="t"/>
              </v:shape>
            </v:group>
            <v:group style="position:absolute;left:4541;top:3618;width:680;height:2" coordorigin="4541,3618" coordsize="680,2">
              <v:shape style="position:absolute;left:4541;top:3618;width:680;height:2" coordorigin="4541,3618" coordsize="680,0" path="m4541,3618l5220,3618e" filled="f" stroked="t" strokeweight=".944013pt" strokecolor="#545454">
                <v:path arrowok="t"/>
              </v:shape>
            </v:group>
            <v:group style="position:absolute;left:5659;top:3620;width:6018;height:2" coordorigin="5659,3620" coordsize="6018,2">
              <v:shape style="position:absolute;left:5659;top:3620;width:6018;height:2" coordorigin="5659,3620" coordsize="6018,0" path="m5659,3620l11677,3620e" filled="f" stroked="t" strokeweight=".70801pt" strokecolor="#5B5B5B">
                <v:path arrowok="t"/>
              </v:shape>
            </v:group>
            <v:group style="position:absolute;left:283;top:3892;width:3965;height:2" coordorigin="283,3892" coordsize="3965,2">
              <v:shape style="position:absolute;left:283;top:3892;width:3965;height:2" coordorigin="283,3892" coordsize="3965,0" path="m283,3892l4248,3892e" filled="f" stroked="t" strokeweight=".70801pt" strokecolor="#5B5B5B">
                <v:path arrowok="t"/>
              </v:shape>
            </v:group>
            <v:group style="position:absolute;left:4111;top:3894;width:486;height:2" coordorigin="4111,3894" coordsize="486,2">
              <v:shape style="position:absolute;left:4111;top:3894;width:486;height:2" coordorigin="4111,3894" coordsize="486,0" path="m4111,3894l4597,3894e" filled="f" stroked="t" strokeweight=".472006pt" strokecolor="#4B4B4B">
                <v:path arrowok="t"/>
              </v:shape>
            </v:group>
            <v:group style="position:absolute;left:4541;top:3897;width:7141;height:2" coordorigin="4541,3897" coordsize="7141,2">
              <v:shape style="position:absolute;left:4541;top:3897;width:7141;height:2" coordorigin="4541,3897" coordsize="7141,0" path="m4541,3897l11682,3897e" filled="f" stroked="t" strokeweight=".70801pt" strokecolor="#5B5B5B">
                <v:path arrowok="t"/>
              </v:shape>
            </v:group>
            <v:group style="position:absolute;left:1909;top:3613;width:2;height:538" coordorigin="1909,3613" coordsize="2,538">
              <v:shape style="position:absolute;left:1909;top:3613;width:2;height:538" coordorigin="1909,3613" coordsize="0,538" path="m1909,4151l1909,3613e" filled="f" stroked="t" strokeweight=".944013pt" strokecolor="#545454">
                <v:path arrowok="t"/>
              </v:shape>
            </v:group>
            <v:group style="position:absolute;left:1907;top:4137;width:2011;height:2" coordorigin="1907,4137" coordsize="2011,2">
              <v:shape style="position:absolute;left:1907;top:4137;width:2011;height:2" coordorigin="1907,4137" coordsize="2011,0" path="m1907,4137l3918,4137e" filled="f" stroked="t" strokeweight=".70801pt" strokecolor="#5B5B5B">
                <v:path arrowok="t"/>
              </v:shape>
            </v:group>
            <v:group style="position:absolute;left:3861;top:4137;width:307;height:2" coordorigin="3861,4137" coordsize="307,2">
              <v:shape style="position:absolute;left:3861;top:4137;width:307;height:2" coordorigin="3861,4137" coordsize="307,0" path="m3861,4137l4168,4137e" filled="f" stroked="t" strokeweight=".472006pt" strokecolor="#343434">
                <v:path arrowok="t"/>
              </v:shape>
            </v:group>
            <v:group style="position:absolute;left:4111;top:4137;width:2251;height:2" coordorigin="4111,4137" coordsize="2251,2">
              <v:shape style="position:absolute;left:4111;top:4137;width:2251;height:2" coordorigin="4111,4137" coordsize="2251,0" path="m4111,4137l6363,4137e" filled="f" stroked="t" strokeweight=".70801pt" strokecolor="#575757">
                <v:path arrowok="t"/>
              </v:shape>
            </v:group>
            <v:group style="position:absolute;left:6306;top:4137;width:491;height:2" coordorigin="6306,4137" coordsize="491,2">
              <v:shape style="position:absolute;left:6306;top:4137;width:491;height:2" coordorigin="6306,4137" coordsize="491,0" path="m6306,4137l6797,4137e" filled="f" stroked="t" strokeweight=".472006pt" strokecolor="#484848">
                <v:path arrowok="t"/>
              </v:shape>
            </v:group>
            <v:group style="position:absolute;left:6740;top:4139;width:4937;height:2" coordorigin="6740,4139" coordsize="4937,2">
              <v:shape style="position:absolute;left:6740;top:4139;width:4937;height:2" coordorigin="6740,4139" coordsize="4937,0" path="m6740,4139l11677,4139e" filled="f" stroked="t" strokeweight=".70801pt" strokecolor="#606060">
                <v:path arrowok="t"/>
              </v:shape>
            </v:group>
            <v:group style="position:absolute;left:8822;top:4137;width:198;height:2" coordorigin="8822,4137" coordsize="198,2">
              <v:shape style="position:absolute;left:8822;top:4137;width:198;height:2" coordorigin="8822,4137" coordsize="198,0" path="m8822,4137l9020,4137e" filled="f" stroked="t" strokeweight=".472006pt" strokecolor="#383838">
                <v:path arrowok="t"/>
              </v:shape>
            </v:group>
            <v:group style="position:absolute;left:295;top:4094;width:2;height:309" coordorigin="295,4094" coordsize="2,309">
              <v:shape style="position:absolute;left:295;top:4094;width:2;height:309" coordorigin="295,4094" coordsize="0,309" path="m295,4404l295,4094e" filled="f" stroked="t" strokeweight=".472006pt" strokecolor="#3F3F3F">
                <v:path arrowok="t"/>
              </v:shape>
            </v:group>
            <v:group style="position:absolute;left:1909;top:4094;width:2;height:309" coordorigin="1909,4094" coordsize="2,309">
              <v:shape style="position:absolute;left:1909;top:4094;width:2;height:309" coordorigin="1909,4094" coordsize="0,309" path="m1909,4404l1909,4094e" filled="f" stroked="t" strokeweight=".70801pt" strokecolor="#3F3F3F">
                <v:path arrowok="t"/>
              </v:shape>
            </v:group>
            <v:group style="position:absolute;left:11673;top:4089;width:2;height:390" coordorigin="11673,4089" coordsize="2,390">
              <v:shape style="position:absolute;left:11673;top:4089;width:2;height:390" coordorigin="11673,4089" coordsize="0,390" path="m11673,4480l11673,4089e" filled="f" stroked="t" strokeweight=".472006pt" strokecolor="#646464">
                <v:path arrowok="t"/>
              </v:shape>
            </v:group>
            <v:group style="position:absolute;left:3894;top:4618;width:7783;height:2" coordorigin="3894,4618" coordsize="7783,2">
              <v:shape style="position:absolute;left:3894;top:4618;width:7783;height:2" coordorigin="3894,4618" coordsize="7783,0" path="m3894,4618l11677,4618e" filled="f" stroked="t" strokeweight=".70801pt" strokecolor="#606060">
                <v:path arrowok="t"/>
              </v:shape>
            </v:group>
            <v:group style="position:absolute;left:6776;top:4127;width:2;height:495" coordorigin="6776,4127" coordsize="2,495">
              <v:shape style="position:absolute;left:6776;top:4127;width:2;height:495" coordorigin="6776,4127" coordsize="0,495" path="m6776,4623l6776,4127e" filled="f" stroked="t" strokeweight=".944013pt" strokecolor="#575757">
                <v:path arrowok="t"/>
              </v:shape>
            </v:group>
            <v:group style="position:absolute;left:11675;top:4346;width:2;height:4194" coordorigin="11675,4346" coordsize="2,4194">
              <v:shape style="position:absolute;left:11675;top:4346;width:2;height:4194" coordorigin="11675,4346" coordsize="0,4194" path="m11675,8541l11675,4346e" filled="f" stroked="t" strokeweight=".70801pt" strokecolor="#707070">
                <v:path arrowok="t"/>
              </v:shape>
            </v:group>
            <v:group style="position:absolute;left:295;top:4346;width:2;height:1542" coordorigin="295,4346" coordsize="2,1542">
              <v:shape style="position:absolute;left:295;top:4346;width:2;height:1542" coordorigin="295,4346" coordsize="0,1542" path="m295,5889l295,4346e" filled="f" stroked="t" strokeweight=".70801pt" strokecolor="#575757">
                <v:path arrowok="t"/>
              </v:shape>
            </v:group>
            <v:group style="position:absolute;left:1909;top:4304;width:2;height:567" coordorigin="1909,4304" coordsize="2,567">
              <v:shape style="position:absolute;left:1909;top:4304;width:2;height:567" coordorigin="1909,4304" coordsize="0,567" path="m1909,4870l1909,4304e" filled="f" stroked="t" strokeweight=".944013pt" strokecolor="#545454">
                <v:path arrowok="t"/>
              </v:shape>
            </v:group>
            <v:group style="position:absolute;left:3889;top:4856;width:2473;height:2" coordorigin="3889,4856" coordsize="2473,2">
              <v:shape style="position:absolute;left:3889;top:4856;width:2473;height:2" coordorigin="3889,4856" coordsize="2473,0" path="m3889,4856l6363,4856e" filled="f" stroked="t" strokeweight=".472006pt" strokecolor="#707070">
                <v:path arrowok="t"/>
              </v:shape>
            </v:group>
            <v:group style="position:absolute;left:5475;top:4858;width:6207;height:2" coordorigin="5475,4858" coordsize="6207,2">
              <v:shape style="position:absolute;left:5475;top:4858;width:6207;height:2" coordorigin="5475,4858" coordsize="6207,0" path="m5475,4858l11682,4858e" filled="f" stroked="t" strokeweight=".70801pt" strokecolor="#747474">
                <v:path arrowok="t"/>
              </v:shape>
            </v:group>
            <v:group style="position:absolute;left:1912;top:4813;width:2;height:305" coordorigin="1912,4813" coordsize="2,305">
              <v:shape style="position:absolute;left:1912;top:4813;width:2;height:305" coordorigin="1912,4813" coordsize="0,305" path="m1912,5118l1912,4813e" filled="f" stroked="t" strokeweight=".472006pt" strokecolor="#383838">
                <v:path arrowok="t"/>
              </v:shape>
            </v:group>
            <v:group style="position:absolute;left:3899;top:4132;width:2;height:2209" coordorigin="3899,4132" coordsize="2,2209">
              <v:shape style="position:absolute;left:3899;top:4132;width:2;height:2209" coordorigin="3899,4132" coordsize="0,2209" path="m3899,6341l3899,4132e" filled="f" stroked="t" strokeweight=".70801pt" strokecolor="#4F4F4F">
                <v:path arrowok="t"/>
              </v:shape>
            </v:group>
            <v:group style="position:absolute;left:3889;top:5096;width:7793;height:2" coordorigin="3889,5096" coordsize="7793,2">
              <v:shape style="position:absolute;left:3889;top:5096;width:7793;height:2" coordorigin="3889,5096" coordsize="7793,0" path="m3889,5096l11682,5096e" filled="f" stroked="t" strokeweight=".70801pt" strokecolor="#7C7C7C">
                <v:path arrowok="t"/>
              </v:shape>
            </v:group>
            <v:group style="position:absolute;left:8822;top:5099;width:198;height:2" coordorigin="8822,5099" coordsize="198,2">
              <v:shape style="position:absolute;left:8822;top:5099;width:198;height:2" coordorigin="8822,5099" coordsize="198,0" path="m8822,5099l9020,5099e" filled="f" stroked="t" strokeweight=".472006pt" strokecolor="#676767">
                <v:path arrowok="t"/>
              </v:shape>
            </v:group>
            <v:group style="position:absolute;left:1902;top:5339;width:9780;height:2" coordorigin="1902,5339" coordsize="9780,2">
              <v:shape style="position:absolute;left:1902;top:5339;width:9780;height:2" coordorigin="1902,5339" coordsize="9780,0" path="m1902,5339l11682,5339e" filled="f" stroked="t" strokeweight=".70801pt" strokecolor="#5B5B5B">
                <v:path arrowok="t"/>
              </v:shape>
            </v:group>
            <v:group style="position:absolute;left:283;top:5575;width:746;height:2" coordorigin="283,5575" coordsize="746,2">
              <v:shape style="position:absolute;left:283;top:5575;width:746;height:2" coordorigin="283,5575" coordsize="746,0" path="m283,5575l1029,5575e" filled="f" stroked="t" strokeweight=".70801pt" strokecolor="#606060">
                <v:path arrowok="t"/>
              </v:shape>
            </v:group>
            <v:group style="position:absolute;left:972;top:5579;width:448;height:2" coordorigin="972,5579" coordsize="448,2">
              <v:shape style="position:absolute;left:972;top:5579;width:448;height:2" coordorigin="972,5579" coordsize="448,0" path="m972,5579l1421,5579e" filled="f" stroked="t" strokeweight=".472006pt" strokecolor="#4B4B4B">
                <v:path arrowok="t"/>
              </v:shape>
            </v:group>
            <v:group style="position:absolute;left:1364;top:5579;width:2563;height:2" coordorigin="1364,5579" coordsize="2563,2">
              <v:shape style="position:absolute;left:1364;top:5579;width:2563;height:2" coordorigin="1364,5579" coordsize="2563,0" path="m1364,5579l3927,5579e" filled="f" stroked="t" strokeweight=".70801pt" strokecolor="#5B5B5B">
                <v:path arrowok="t"/>
              </v:shape>
            </v:group>
            <v:group style="position:absolute;left:1864;top:5579;width:1388;height:2" coordorigin="1864,5579" coordsize="1388,2">
              <v:shape style="position:absolute;left:1864;top:5579;width:1388;height:2" coordorigin="1864,5579" coordsize="1388,0" path="m1864,5579l3252,5579e" filled="f" stroked="t" strokeweight=".472006pt" strokecolor="#575757">
                <v:path arrowok="t"/>
              </v:shape>
            </v:group>
            <v:group style="position:absolute;left:3856;top:5579;width:2506;height:2" coordorigin="3856,5579" coordsize="2506,2">
              <v:shape style="position:absolute;left:3856;top:5579;width:2506;height:2" coordorigin="3856,5579" coordsize="2506,0" path="m3856,5579l6363,5579e" filled="f" stroked="t" strokeweight=".472006pt" strokecolor="#575757">
                <v:path arrowok="t"/>
              </v:shape>
            </v:group>
            <v:group style="position:absolute;left:6306;top:5582;width:5376;height:2" coordorigin="6306,5582" coordsize="5376,2">
              <v:shape style="position:absolute;left:6306;top:5582;width:5376;height:2" coordorigin="6306,5582" coordsize="5376,0" path="m6306,5582l11682,5582e" filled="f" stroked="t" strokeweight=".70801pt" strokecolor="#606060">
                <v:path arrowok="t"/>
              </v:shape>
            </v:group>
            <v:group style="position:absolute;left:1909;top:5061;width:2;height:819" coordorigin="1909,5061" coordsize="2,819">
              <v:shape style="position:absolute;left:1909;top:5061;width:2;height:819" coordorigin="1909,5061" coordsize="0,819" path="m1909,5879l1909,5061e" filled="f" stroked="t" strokeweight=".70801pt" strokecolor="#4B4B4B">
                <v:path arrowok="t"/>
              </v:shape>
            </v:group>
            <v:group style="position:absolute;left:6778;top:5575;width:2;height:524" coordorigin="6778,5575" coordsize="2,524">
              <v:shape style="position:absolute;left:6778;top:5575;width:2;height:524" coordorigin="6778,5575" coordsize="0,524" path="m6778,6098l6778,5575e" filled="f" stroked="t" strokeweight=".944013pt" strokecolor="#575757">
                <v:path arrowok="t"/>
              </v:shape>
            </v:group>
            <v:group style="position:absolute;left:293;top:5803;width:2;height:286" coordorigin="293,5803" coordsize="2,286">
              <v:shape style="position:absolute;left:293;top:5803;width:2;height:286" coordorigin="293,5803" coordsize="0,286" path="m293,6089l293,5803e" filled="f" stroked="t" strokeweight=".70801pt" strokecolor="#3F3F3F">
                <v:path arrowok="t"/>
              </v:shape>
            </v:group>
            <v:group style="position:absolute;left:1907;top:5803;width:2;height:286" coordorigin="1907,5803" coordsize="2,286">
              <v:shape style="position:absolute;left:1907;top:5803;width:2;height:286" coordorigin="1907,5803" coordsize="0,286" path="m1907,6089l1907,5803e" filled="f" stroked="t" strokeweight=".70801pt" strokecolor="#3B3B3B">
                <v:path arrowok="t"/>
              </v:shape>
            </v:group>
            <v:group style="position:absolute;left:1902;top:6051;width:2025;height:2" coordorigin="1902,6051" coordsize="2025,2">
              <v:shape style="position:absolute;left:1902;top:6051;width:2025;height:2" coordorigin="1902,6051" coordsize="2025,0" path="m1902,6051l3927,6051e" filled="f" stroked="t" strokeweight=".70801pt" strokecolor="#5B5B5B">
                <v:path arrowok="t"/>
              </v:shape>
            </v:group>
            <v:group style="position:absolute;left:3856;top:6051;width:312;height:2" coordorigin="3856,6051" coordsize="312,2">
              <v:shape style="position:absolute;left:3856;top:6051;width:312;height:2" coordorigin="3856,6051" coordsize="312,0" path="m3856,6051l4168,6051e" filled="f" stroked="t" strokeweight=".472006pt" strokecolor="#3F3F3F">
                <v:path arrowok="t"/>
              </v:shape>
            </v:group>
            <v:group style="position:absolute;left:4111;top:6051;width:2251;height:2" coordorigin="4111,6051" coordsize="2251,2">
              <v:shape style="position:absolute;left:4111;top:6051;width:2251;height:2" coordorigin="4111,6051" coordsize="2251,0" path="m4111,6051l6363,6051e" filled="f" stroked="t" strokeweight=".70801pt" strokecolor="#606060">
                <v:path arrowok="t"/>
              </v:shape>
            </v:group>
            <v:group style="position:absolute;left:6306;top:6053;width:500;height:2" coordorigin="6306,6053" coordsize="500,2">
              <v:shape style="position:absolute;left:6306;top:6053;width:500;height:2" coordorigin="6306,6053" coordsize="500,0" path="m6306,6053l6806,6053e" filled="f" stroked="t" strokeweight=".472006pt" strokecolor="#484848">
                <v:path arrowok="t"/>
              </v:shape>
            </v:group>
            <v:group style="position:absolute;left:6736;top:6051;width:2143;height:2" coordorigin="6736,6051" coordsize="2143,2">
              <v:shape style="position:absolute;left:6736;top:6051;width:2143;height:2" coordorigin="6736,6051" coordsize="2143,0" path="m6736,6051l8878,6051e" filled="f" stroked="t" strokeweight=".70801pt" strokecolor="#606060">
                <v:path arrowok="t"/>
              </v:shape>
            </v:group>
            <v:group style="position:absolute;left:8822;top:6051;width:198;height:2" coordorigin="8822,6051" coordsize="198,2">
              <v:shape style="position:absolute;left:8822;top:6051;width:198;height:2" coordorigin="8822,6051" coordsize="198,0" path="m8822,6051l9020,6051e" filled="f" stroked="t" strokeweight=".472006pt" strokecolor="#3F3F3F">
                <v:path arrowok="t"/>
              </v:shape>
            </v:group>
            <v:group style="position:absolute;left:8963;top:6051;width:2719;height:2" coordorigin="8963,6051" coordsize="2719,2">
              <v:shape style="position:absolute;left:8963;top:6051;width:2719;height:2" coordorigin="8963,6051" coordsize="2719,0" path="m8963,6051l11682,6051e" filled="f" stroked="t" strokeweight=".70801pt" strokecolor="#606060">
                <v:path arrowok="t"/>
              </v:shape>
            </v:group>
            <v:group style="position:absolute;left:3833;top:6336;width:335;height:2" coordorigin="3833,6336" coordsize="335,2">
              <v:shape style="position:absolute;left:3833;top:6336;width:335;height:2" coordorigin="3833,6336" coordsize="335,0" path="m3833,6336l4168,6336e" filled="f" stroked="t" strokeweight=".472006pt" strokecolor="#444444">
                <v:path arrowok="t"/>
              </v:shape>
            </v:group>
            <v:group style="position:absolute;left:1897;top:6334;width:9785;height:2" coordorigin="1897,6334" coordsize="9785,2">
              <v:shape style="position:absolute;left:1897;top:6334;width:9785;height:2" coordorigin="1897,6334" coordsize="9785,0" path="m1897,6334l11682,6334e" filled="f" stroked="t" strokeweight=".70801pt" strokecolor="#606060">
                <v:path arrowok="t"/>
              </v:shape>
            </v:group>
            <v:group style="position:absolute;left:6778;top:6027;width:2;height:319" coordorigin="6778,6027" coordsize="2,319">
              <v:shape style="position:absolute;left:6778;top:6027;width:2;height:319" coordorigin="6778,6027" coordsize="0,319" path="m6778,6346l6778,6027e" filled="f" stroked="t" strokeweight=".472006pt" strokecolor="#343434">
                <v:path arrowok="t"/>
              </v:shape>
            </v:group>
            <v:group style="position:absolute;left:283;top:6572;width:11394;height:2" coordorigin="283,6572" coordsize="11394,2">
              <v:shape style="position:absolute;left:283;top:6572;width:11394;height:2" coordorigin="283,6572" coordsize="11394,0" path="m283,6572l11677,6572e" filled="f" stroked="t" strokeweight=".70801pt" strokecolor="#606060">
                <v:path arrowok="t"/>
              </v:shape>
            </v:group>
            <v:group style="position:absolute;left:295;top:6032;width:2;height:624" coordorigin="295,6032" coordsize="2,624">
              <v:shape style="position:absolute;left:295;top:6032;width:2;height:624" coordorigin="295,6032" coordsize="0,624" path="m295,6655l295,6032e" filled="f" stroked="t" strokeweight=".944013pt" strokecolor="#575757">
                <v:path arrowok="t"/>
              </v:shape>
            </v:group>
            <v:group style="position:absolute;left:972;top:6570;width:448;height:2" coordorigin="972,6570" coordsize="448,2">
              <v:shape style="position:absolute;left:972;top:6570;width:448;height:2" coordorigin="972,6570" coordsize="448,0" path="m972,6570l1421,6570e" filled="f" stroked="t" strokeweight=".472006pt" strokecolor="#575757">
                <v:path arrowok="t"/>
              </v:shape>
            </v:group>
            <v:group style="position:absolute;left:1909;top:6032;width:2;height:1528" coordorigin="1909,6032" coordsize="2,1528">
              <v:shape style="position:absolute;left:1909;top:6032;width:2;height:1528" coordorigin="1909,6032" coordsize="0,1528" path="m1909,7560l1909,6032e" filled="f" stroked="t" strokeweight=".944013pt" strokecolor="#545454">
                <v:path arrowok="t"/>
              </v:shape>
            </v:group>
            <v:group style="position:absolute;left:293;top:6522;width:2;height:343" coordorigin="293,6522" coordsize="2,343">
              <v:shape style="position:absolute;left:293;top:6522;width:2;height:343" coordorigin="293,6522" coordsize="0,343" path="m293,6865l293,6522e" filled="f" stroked="t" strokeweight=".70801pt" strokecolor="#484848">
                <v:path arrowok="t"/>
              </v:shape>
            </v:group>
            <v:group style="position:absolute;left:288;top:7043;width:11394;height:2" coordorigin="288,7043" coordsize="11394,2">
              <v:shape style="position:absolute;left:288;top:7043;width:11394;height:2" coordorigin="288,7043" coordsize="11394,0" path="m288,7043l11682,7043e" filled="f" stroked="t" strokeweight=".70801pt" strokecolor="#606060">
                <v:path arrowok="t"/>
              </v:shape>
            </v:group>
            <v:group style="position:absolute;left:293;top:6808;width:2;height:267" coordorigin="293,6808" coordsize="2,267">
              <v:shape style="position:absolute;left:293;top:6808;width:2;height:267" coordorigin="293,6808" coordsize="0,267" path="m293,7074l293,6808e" filled="f" stroked="t" strokeweight=".472006pt" strokecolor="#343434">
                <v:path arrowok="t"/>
              </v:shape>
            </v:group>
            <v:group style="position:absolute;left:293;top:6989;width:2;height:547" coordorigin="293,6989" coordsize="2,547">
              <v:shape style="position:absolute;left:293;top:6989;width:2;height:547" coordorigin="293,6989" coordsize="0,547" path="m293,7536l293,6989e" filled="f" stroked="t" strokeweight=".944013pt" strokecolor="#606060">
                <v:path arrowok="t"/>
              </v:shape>
            </v:group>
            <v:group style="position:absolute;left:3901;top:7036;width:2;height:762" coordorigin="3901,7036" coordsize="2,762">
              <v:shape style="position:absolute;left:3901;top:7036;width:2;height:762" coordorigin="3901,7036" coordsize="0,762" path="m3901,7798l3901,7036e" filled="f" stroked="t" strokeweight=".944013pt" strokecolor="#545454">
                <v:path arrowok="t"/>
              </v:shape>
            </v:group>
            <v:group style="position:absolute;left:3889;top:7284;width:7793;height:2" coordorigin="3889,7284" coordsize="7793,2">
              <v:shape style="position:absolute;left:3889;top:7284;width:7793;height:2" coordorigin="3889,7284" coordsize="7793,0" path="m3889,7284l11682,7284e" filled="f" stroked="t" strokeweight=".70801pt" strokecolor="#606060">
                <v:path arrowok="t"/>
              </v:shape>
            </v:group>
            <v:group style="position:absolute;left:11677;top:7003;width:2;height:314" coordorigin="11677,7003" coordsize="2,314">
              <v:shape style="position:absolute;left:11677;top:7003;width:2;height:314" coordorigin="11677,7003" coordsize="0,314" path="m11677,7317l11677,7003e" filled="f" stroked="t" strokeweight=".472006pt" strokecolor="#646464">
                <v:path arrowok="t"/>
              </v:shape>
            </v:group>
            <v:group style="position:absolute;left:3894;top:7524;width:7793;height:2" coordorigin="3894,7524" coordsize="7793,2">
              <v:shape style="position:absolute;left:3894;top:7524;width:7793;height:2" coordorigin="3894,7524" coordsize="7793,0" path="m3894,7524l11687,7524e" filled="f" stroked="t" strokeweight=".70801pt" strokecolor="#5B5B5B">
                <v:path arrowok="t"/>
              </v:shape>
            </v:group>
            <v:group style="position:absolute;left:288;top:7786;width:3979;height:2" coordorigin="288,7786" coordsize="3979,2">
              <v:shape style="position:absolute;left:288;top:7786;width:3979;height:2" coordorigin="288,7786" coordsize="3979,0" path="m288,7786l4267,7786e" filled="f" stroked="t" strokeweight=".70801pt" strokecolor="#646464">
                <v:path arrowok="t"/>
              </v:shape>
            </v:group>
            <v:group style="position:absolute;left:293;top:7479;width:2;height:333" coordorigin="293,7479" coordsize="2,333">
              <v:shape style="position:absolute;left:293;top:7479;width:2;height:333" coordorigin="293,7479" coordsize="0,333" path="m293,7812l293,7479e" filled="f" stroked="t" strokeweight=".472006pt" strokecolor="#343434">
                <v:path arrowok="t"/>
              </v:shape>
            </v:group>
            <v:group style="position:absolute;left:972;top:7788;width:448;height:2" coordorigin="972,7788" coordsize="448,2">
              <v:shape style="position:absolute;left:972;top:7788;width:448;height:2" coordorigin="972,7788" coordsize="448,0" path="m972,7788l1421,7788e" filled="f" stroked="t" strokeweight=".472006pt" strokecolor="#4F4F4F">
                <v:path arrowok="t"/>
              </v:shape>
            </v:group>
            <v:group style="position:absolute;left:1907;top:7479;width:2;height:333" coordorigin="1907,7479" coordsize="2,333">
              <v:shape style="position:absolute;left:1907;top:7479;width:2;height:333" coordorigin="1907,7479" coordsize="0,333" path="m1907,7812l1907,7479e" filled="f" stroked="t" strokeweight=".472006pt" strokecolor="#3B3B3B">
                <v:path arrowok="t"/>
              </v:shape>
            </v:group>
            <v:group style="position:absolute;left:4111;top:7788;width:486;height:2" coordorigin="4111,7788" coordsize="486,2">
              <v:shape style="position:absolute;left:4111;top:7788;width:486;height:2" coordorigin="4111,7788" coordsize="486,0" path="m4111,7788l4597,7788e" filled="f" stroked="t" strokeweight=".472006pt" strokecolor="#4F4F4F">
                <v:path arrowok="t"/>
              </v:shape>
            </v:group>
            <v:group style="position:absolute;left:4541;top:7788;width:680;height:2" coordorigin="4541,7788" coordsize="680,2">
              <v:shape style="position:absolute;left:4541;top:7788;width:680;height:2" coordorigin="4541,7788" coordsize="680,0" path="m4541,7788l5220,7788e" filled="f" stroked="t" strokeweight=".70801pt" strokecolor="#606060">
                <v:path arrowok="t"/>
              </v:shape>
            </v:group>
            <v:group style="position:absolute;left:5164;top:7791;width:552;height:2" coordorigin="5164,7791" coordsize="552,2">
              <v:shape style="position:absolute;left:5164;top:7791;width:552;height:2" coordorigin="5164,7791" coordsize="552,0" path="m5164,7791l5716,7791e" filled="f" stroked="t" strokeweight=".472006pt" strokecolor="#4B4B4B">
                <v:path arrowok="t"/>
              </v:shape>
            </v:group>
            <v:group style="position:absolute;left:5622;top:7791;width:6061;height:2" coordorigin="5622,7791" coordsize="6061,2">
              <v:shape style="position:absolute;left:5622;top:7791;width:6061;height:2" coordorigin="5622,7791" coordsize="6061,0" path="m5622,7791l11682,7791e" filled="f" stroked="t" strokeweight=".70801pt" strokecolor="#646464">
                <v:path arrowok="t"/>
              </v:shape>
            </v:group>
            <v:group style="position:absolute;left:293;top:7741;width:2;height:800" coordorigin="293,7741" coordsize="2,800">
              <v:shape style="position:absolute;left:293;top:7741;width:2;height:800" coordorigin="293,7741" coordsize="0,800" path="m293,8541l293,7741e" filled="f" stroked="t" strokeweight=".70801pt" strokecolor="#545454">
                <v:path arrowok="t"/>
              </v:shape>
            </v:group>
            <v:group style="position:absolute;left:1907;top:7741;width:2;height:557" coordorigin="1907,7741" coordsize="2,557">
              <v:shape style="position:absolute;left:1907;top:7741;width:2;height:557" coordorigin="1907,7741" coordsize="0,557" path="m1907,8298l1907,7741e" filled="f" stroked="t" strokeweight=".944013pt" strokecolor="#545454">
                <v:path arrowok="t"/>
              </v:shape>
            </v:group>
            <v:group style="position:absolute;left:1909;top:8241;width:2;height:509" coordorigin="1909,8241" coordsize="2,509">
              <v:shape style="position:absolute;left:1909;top:8241;width:2;height:509" coordorigin="1909,8241" coordsize="0,509" path="m1909,8750l1909,8241e" filled="f" stroked="t" strokeweight=".472006pt" strokecolor="#3B3B3B">
                <v:path arrowok="t"/>
              </v:shape>
            </v:group>
            <v:group style="position:absolute;left:283;top:8721;width:5674;height:2" coordorigin="283,8721" coordsize="5674,2">
              <v:shape style="position:absolute;left:283;top:8721;width:5674;height:2" coordorigin="283,8721" coordsize="5674,0" path="m283,8721l5957,8721e" filled="f" stroked="t" strokeweight=".70801pt" strokecolor="#5B5B5B">
                <v:path arrowok="t"/>
              </v:shape>
            </v:group>
            <v:group style="position:absolute;left:293;top:8483;width:2;height:267" coordorigin="293,8483" coordsize="2,267">
              <v:shape style="position:absolute;left:293;top:8483;width:2;height:267" coordorigin="293,8483" coordsize="0,267" path="m293,8750l293,8483e" filled="f" stroked="t" strokeweight=".472006pt" strokecolor="#2B2B2B">
                <v:path arrowok="t"/>
              </v:shape>
            </v:group>
            <v:group style="position:absolute;left:5900;top:8721;width:463;height:2" coordorigin="5900,8721" coordsize="463,2">
              <v:shape style="position:absolute;left:5900;top:8721;width:463;height:2" coordorigin="5900,8721" coordsize="463,0" path="m5900,8721l6363,8721e" filled="f" stroked="t" strokeweight=".472006pt" strokecolor="#444444">
                <v:path arrowok="t"/>
              </v:shape>
            </v:group>
            <v:group style="position:absolute;left:6306;top:8721;width:491;height:2" coordorigin="6306,8721" coordsize="491,2">
              <v:shape style="position:absolute;left:6306;top:8721;width:491;height:2" coordorigin="6306,8721" coordsize="491,0" path="m6306,8721l6797,8721e" filled="f" stroked="t" strokeweight=".70801pt" strokecolor="#606060">
                <v:path arrowok="t"/>
              </v:shape>
            </v:group>
            <v:group style="position:absolute;left:6740;top:8724;width:552;height:2" coordorigin="6740,8724" coordsize="552,2">
              <v:shape style="position:absolute;left:6740;top:8724;width:552;height:2" coordorigin="6740,8724" coordsize="552,0" path="m6740,8724l7292,8724e" filled="f" stroked="t" strokeweight=".472006pt" strokecolor="#4B4B4B">
                <v:path arrowok="t"/>
              </v:shape>
            </v:group>
            <v:group style="position:absolute;left:7189;top:8724;width:4498;height:2" coordorigin="7189,8724" coordsize="4498,2">
              <v:shape style="position:absolute;left:7189;top:8724;width:4498;height:2" coordorigin="7189,8724" coordsize="4498,0" path="m7189,8724l11687,8724e" filled="f" stroked="t" strokeweight=".70801pt" strokecolor="#646464">
                <v:path arrowok="t"/>
              </v:shape>
            </v:group>
            <v:group style="position:absolute;left:11677;top:8483;width:2;height:643" coordorigin="11677,8483" coordsize="2,643">
              <v:shape style="position:absolute;left:11677;top:8483;width:2;height:643" coordorigin="11677,8483" coordsize="0,643" path="m11677,9126l11677,8483e" filled="f" stroked="t" strokeweight=".472006pt" strokecolor="#747474">
                <v:path arrowok="t"/>
              </v:shape>
            </v:group>
            <v:group style="position:absolute;left:293;top:8679;width:2;height:1476" coordorigin="293,8679" coordsize="2,1476">
              <v:shape style="position:absolute;left:293;top:8679;width:2;height:1476" coordorigin="293,8679" coordsize="0,1476" path="m293,10154l293,8679e" filled="f" stroked="t" strokeweight=".70801pt" strokecolor="#575757">
                <v:path arrowok="t"/>
              </v:shape>
            </v:group>
            <v:group style="position:absolute;left:1909;top:8679;width:2;height:4342" coordorigin="1909,8679" coordsize="2,4342">
              <v:shape style="position:absolute;left:1909;top:8679;width:2;height:4342" coordorigin="1909,8679" coordsize="0,4342" path="m1909,13020l1909,8679e" filled="f" stroked="t" strokeweight=".70801pt" strokecolor="#4F4F4F">
                <v:path arrowok="t"/>
              </v:shape>
            </v:group>
            <v:group style="position:absolute;left:283;top:9650;width:1138;height:2" coordorigin="283,9650" coordsize="1138,2">
              <v:shape style="position:absolute;left:283;top:9650;width:1138;height:2" coordorigin="283,9650" coordsize="1138,0" path="m283,9650l1421,9650e" filled="f" stroked="t" strokeweight=".70801pt" strokecolor="#5B5B5B">
                <v:path arrowok="t"/>
              </v:shape>
            </v:group>
            <v:group style="position:absolute;left:1364;top:9650;width:571;height:2" coordorigin="1364,9650" coordsize="571,2">
              <v:shape style="position:absolute;left:1364;top:9650;width:571;height:2" coordorigin="1364,9650" coordsize="571,0" path="m1364,9650l1935,9650e" filled="f" stroked="t" strokeweight=".472006pt" strokecolor="#484848">
                <v:path arrowok="t"/>
              </v:shape>
            </v:group>
            <v:group style="position:absolute;left:1831;top:9650;width:9860;height:2" coordorigin="1831,9650" coordsize="9860,2">
              <v:shape style="position:absolute;left:1831;top:9650;width:9860;height:2" coordorigin="1831,9650" coordsize="9860,0" path="m1831,9650l11692,9650e" filled="f" stroked="t" strokeweight=".70801pt" strokecolor="#606060">
                <v:path arrowok="t"/>
              </v:shape>
            </v:group>
            <v:group style="position:absolute;left:8822;top:9650;width:198;height:2" coordorigin="8822,9650" coordsize="198,2">
              <v:shape style="position:absolute;left:8822;top:9650;width:198;height:2" coordorigin="8822,9650" coordsize="198,0" path="m8822,9650l9020,9650e" filled="f" stroked="t" strokeweight=".472006pt" strokecolor="#3B3B3B">
                <v:path arrowok="t"/>
              </v:shape>
            </v:group>
            <v:group style="position:absolute;left:283;top:9885;width:3634;height:2" coordorigin="283,9885" coordsize="3634,2">
              <v:shape style="position:absolute;left:283;top:9885;width:3634;height:2" coordorigin="283,9885" coordsize="3634,0" path="m283,9885l3918,9885e" filled="f" stroked="t" strokeweight=".70801pt" strokecolor="#5B5B5B">
                <v:path arrowok="t"/>
              </v:shape>
            </v:group>
            <v:group style="position:absolute;left:3861;top:9888;width:307;height:2" coordorigin="3861,9888" coordsize="307,2">
              <v:shape style="position:absolute;left:3861;top:9888;width:307;height:2" coordorigin="3861,9888" coordsize="307,0" path="m3861,9888l4168,9888e" filled="f" stroked="t" strokeweight=".472006pt" strokecolor="#3B3B3B">
                <v:path arrowok="t"/>
              </v:shape>
            </v:group>
            <v:group style="position:absolute;left:4111;top:9888;width:4767;height:2" coordorigin="4111,9888" coordsize="4767,2">
              <v:shape style="position:absolute;left:4111;top:9888;width:4767;height:2" coordorigin="4111,9888" coordsize="4767,0" path="m4111,9888l8878,9888e" filled="f" stroked="t" strokeweight=".70801pt" strokecolor="#606060">
                <v:path arrowok="t"/>
              </v:shape>
            </v:group>
            <v:group style="position:absolute;left:8822;top:9888;width:198;height:2" coordorigin="8822,9888" coordsize="198,2">
              <v:shape style="position:absolute;left:8822;top:9888;width:198;height:2" coordorigin="8822,9888" coordsize="198,0" path="m8822,9888l9020,9888e" filled="f" stroked="t" strokeweight=".472006pt" strokecolor="#3F3F3F">
                <v:path arrowok="t"/>
              </v:shape>
            </v:group>
            <v:group style="position:absolute;left:8963;top:9888;width:2723;height:2" coordorigin="8963,9888" coordsize="2723,2">
              <v:shape style="position:absolute;left:8963;top:9888;width:2723;height:2" coordorigin="8963,9888" coordsize="2723,0" path="m8963,9888l11687,9888e" filled="f" stroked="t" strokeweight=".70801pt" strokecolor="#646464">
                <v:path arrowok="t"/>
              </v:shape>
            </v:group>
            <v:group style="position:absolute;left:11680;top:8564;width:2;height:7512" coordorigin="11680,8564" coordsize="2,7512">
              <v:shape style="position:absolute;left:11680;top:8564;width:2;height:7512" coordorigin="11680,8564" coordsize="0,7512" path="m11680,16077l11680,8564e" filled="f" stroked="t" strokeweight=".70801pt" strokecolor="#707070">
                <v:path arrowok="t"/>
              </v:shape>
            </v:group>
            <v:group style="position:absolute;left:288;top:10128;width:8591;height:2" coordorigin="288,10128" coordsize="8591,2">
              <v:shape style="position:absolute;left:288;top:10128;width:8591;height:2" coordorigin="288,10128" coordsize="8591,0" path="m288,10128l8878,10128e" filled="f" stroked="t" strokeweight=".70801pt" strokecolor="#606060">
                <v:path arrowok="t"/>
              </v:shape>
            </v:group>
            <v:group style="position:absolute;left:8822;top:10126;width:198;height:2" coordorigin="8822,10126" coordsize="198,2">
              <v:shape style="position:absolute;left:8822;top:10126;width:198;height:2" coordorigin="8822,10126" coordsize="198,0" path="m8822,10126l9020,10126e" filled="f" stroked="t" strokeweight=".472006pt" strokecolor="#3B3B3B">
                <v:path arrowok="t"/>
              </v:shape>
            </v:group>
            <v:group style="position:absolute;left:8963;top:10126;width:2723;height:2" coordorigin="8963,10126" coordsize="2723,2">
              <v:shape style="position:absolute;left:8963;top:10126;width:2723;height:2" coordorigin="8963,10126" coordsize="2723,0" path="m8963,10126l11687,10126e" filled="f" stroked="t" strokeweight=".70801pt" strokecolor="#606060">
                <v:path arrowok="t"/>
              </v:shape>
            </v:group>
            <v:group style="position:absolute;left:11682;top:9840;width:2;height:314" coordorigin="11682,9840" coordsize="2,314">
              <v:shape style="position:absolute;left:11682;top:9840;width:2;height:314" coordorigin="11682,9840" coordsize="0,314" path="m11682,10154l11682,9840e" filled="f" stroked="t" strokeweight=".472006pt" strokecolor="#5B5B5B">
                <v:path arrowok="t"/>
              </v:shape>
            </v:group>
            <v:group style="position:absolute;left:293;top:10083;width:2;height:309" coordorigin="293,10083" coordsize="2,309">
              <v:shape style="position:absolute;left:293;top:10083;width:2;height:309" coordorigin="293,10083" coordsize="0,309" path="m293,10392l293,10083e" filled="f" stroked="t" strokeweight=".472006pt" strokecolor="#383838">
                <v:path arrowok="t"/>
              </v:shape>
            </v:group>
            <v:group style="position:absolute;left:807;top:10604;width:8071;height:2" coordorigin="807,10604" coordsize="8071,2">
              <v:shape style="position:absolute;left:807;top:10604;width:8071;height:2" coordorigin="807,10604" coordsize="8071,0" path="m807,10604l8878,10604e" filled="f" stroked="t" strokeweight=".70801pt" strokecolor="#606060">
                <v:path arrowok="t"/>
              </v:shape>
            </v:group>
            <v:group style="position:absolute;left:295;top:10335;width:2;height:2942" coordorigin="295,10335" coordsize="2,2942">
              <v:shape style="position:absolute;left:295;top:10335;width:2;height:2942" coordorigin="295,10335" coordsize="0,2942" path="m295,13277l295,10335e" filled="f" stroked="t" strokeweight=".70801pt" strokecolor="#575757">
                <v:path arrowok="t"/>
              </v:shape>
            </v:group>
            <v:group style="position:absolute;left:8822;top:10602;width:198;height:2" coordorigin="8822,10602" coordsize="198,2">
              <v:shape style="position:absolute;left:8822;top:10602;width:198;height:2" coordorigin="8822,10602" coordsize="198,0" path="m8822,10602l9020,10602e" filled="f" stroked="t" strokeweight=".472006pt" strokecolor="#484848">
                <v:path arrowok="t"/>
              </v:shape>
            </v:group>
            <v:group style="position:absolute;left:8963;top:10602;width:2723;height:2" coordorigin="8963,10602" coordsize="2723,2">
              <v:shape style="position:absolute;left:8963;top:10602;width:2723;height:2" coordorigin="8963,10602" coordsize="2723,0" path="m8963,10602l11687,10602e" filled="f" stroked="t" strokeweight=".70801pt" strokecolor="#606060">
                <v:path arrowok="t"/>
              </v:shape>
            </v:group>
            <v:group style="position:absolute;left:906;top:10847;width:5050;height:2" coordorigin="906,10847" coordsize="5050,2">
              <v:shape style="position:absolute;left:906;top:10847;width:5050;height:2" coordorigin="906,10847" coordsize="5050,0" path="m906,10847l5957,10847e" filled="f" stroked="t" strokeweight=".70801pt" strokecolor="#606060">
                <v:path arrowok="t"/>
              </v:shape>
            </v:group>
            <v:group style="position:absolute;left:5900;top:10845;width:463;height:2" coordorigin="5900,10845" coordsize="463,2">
              <v:shape style="position:absolute;left:5900;top:10845;width:463;height:2" coordorigin="5900,10845" coordsize="463,0" path="m5900,10845l6363,10845e" filled="f" stroked="t" strokeweight=".472006pt" strokecolor="#444444">
                <v:path arrowok="t"/>
              </v:shape>
            </v:group>
            <v:group style="position:absolute;left:6306;top:10845;width:5386;height:2" coordorigin="6306,10845" coordsize="5386,2">
              <v:shape style="position:absolute;left:6306;top:10845;width:5386;height:2" coordorigin="6306,10845" coordsize="5386,0" path="m6306,10845l11692,10845e" filled="f" stroked="t" strokeweight=".70801pt" strokecolor="#676767">
                <v:path arrowok="t"/>
              </v:shape>
            </v:group>
            <v:group style="position:absolute;left:293;top:10802;width:2;height:124" coordorigin="293,10802" coordsize="2,124">
              <v:shape style="position:absolute;left:293;top:10802;width:2;height:124" coordorigin="293,10802" coordsize="0,124" path="m293,10926l293,10802e" filled="f" stroked="t" strokeweight=".472006pt" strokecolor="#2F2F2F">
                <v:path arrowok="t"/>
              </v:shape>
            </v:group>
            <v:group style="position:absolute;left:1402;top:10816;width:2;height:109" coordorigin="1402,10816" coordsize="2,109">
              <v:shape style="position:absolute;left:1402;top:10816;width:2;height:109" coordorigin="1402,10816" coordsize="0,109" path="m1402,10926l1402,10816e" filled="f" stroked="t" strokeweight=".70801pt" strokecolor="#4F4F4F">
                <v:path arrowok="t"/>
              </v:shape>
            </v:group>
            <v:group style="position:absolute;left:1907;top:10797;width:2;height:129" coordorigin="1907,10797" coordsize="2,129">
              <v:shape style="position:absolute;left:1907;top:10797;width:2;height:129" coordorigin="1907,10797" coordsize="0,129" path="m1907,10926l1907,10797e" filled="f" stroked="t" strokeweight=".70801pt" strokecolor="#383838">
                <v:path arrowok="t"/>
              </v:shape>
            </v:group>
            <v:group style="position:absolute;left:6351;top:10840;width:2;height:5232" coordorigin="6351,10840" coordsize="2,5232">
              <v:shape style="position:absolute;left:6351;top:10840;width:2;height:5232" coordorigin="6351,10840" coordsize="0,5232" path="m6351,16072l6351,10840e" filled="f" stroked="t" strokeweight=".70801pt" strokecolor="#545454">
                <v:path arrowok="t"/>
              </v:shape>
            </v:group>
            <v:group style="position:absolute;left:283;top:11318;width:11408;height:2" coordorigin="283,11318" coordsize="11408,2">
              <v:shape style="position:absolute;left:283;top:11318;width:11408;height:2" coordorigin="283,11318" coordsize="11408,0" path="m283,11318l11692,11318e" filled="f" stroked="t" strokeweight=".70801pt" strokecolor="#606060">
                <v:path arrowok="t"/>
              </v:shape>
            </v:group>
            <v:group style="position:absolute;left:1001;top:11297;width:2;height:733" coordorigin="1001,11297" coordsize="2,733">
              <v:shape style="position:absolute;left:1001;top:11297;width:2;height:733" coordorigin="1001,11297" coordsize="0,733" path="m1001,12030l1001,11297e" filled="f" stroked="t" strokeweight=".236003pt" strokecolor="#4F4F4F">
                <v:path arrowok="t"/>
              </v:shape>
            </v:group>
            <v:group style="position:absolute;left:1407;top:11216;width:2;height:1328" coordorigin="1407,11216" coordsize="2,1328">
              <v:shape style="position:absolute;left:1407;top:11216;width:2;height:1328" coordorigin="1407,11216" coordsize="0,1328" path="m1407,12544l1407,11216e" filled="f" stroked="t" strokeweight=".70801pt" strokecolor="#575757">
                <v:path arrowok="t"/>
              </v:shape>
            </v:group>
            <v:group style="position:absolute;left:1001;top:12030;width:2;height:1219" coordorigin="1001,12030" coordsize="2,1219">
              <v:shape style="position:absolute;left:1001;top:12030;width:2;height:1219" coordorigin="1001,12030" coordsize="0,1219" path="m1001,13249l1001,12030e" filled="f" stroked="t" strokeweight=".236003pt" strokecolor="#000000">
                <v:path arrowok="t"/>
              </v:shape>
            </v:group>
            <v:group style="position:absolute;left:1893;top:12516;width:1331;height:2" coordorigin="1893,12516" coordsize="1331,2">
              <v:shape style="position:absolute;left:1893;top:12516;width:1331;height:2" coordorigin="1893,12516" coordsize="1331,0" path="m1893,12516l3224,12516e" filled="f" stroked="t" strokeweight=".236003pt" strokecolor="#676BAC">
                <v:path arrowok="t"/>
              </v:shape>
            </v:group>
            <v:group style="position:absolute;left:1407;top:12487;width:2;height:324" coordorigin="1407,12487" coordsize="2,324">
              <v:shape style="position:absolute;left:1407;top:12487;width:2;height:324" coordorigin="1407,12487" coordsize="0,324" path="m1407,12811l1407,12487e" filled="f" stroked="t" strokeweight=".472006pt" strokecolor="#2F2F2F">
                <v:path arrowok="t"/>
              </v:shape>
            </v:group>
            <v:group style="position:absolute;left:1407;top:12754;width:2;height:524" coordorigin="1407,12754" coordsize="2,524">
              <v:shape style="position:absolute;left:1407;top:12754;width:2;height:524" coordorigin="1407,12754" coordsize="0,524" path="m1407,13277l1407,12754e" filled="f" stroked="t" strokeweight=".944013pt" strokecolor="#545454">
                <v:path arrowok="t"/>
              </v:shape>
            </v:group>
            <v:group style="position:absolute;left:4139;top:12992;width:430;height:2" coordorigin="4139,12992" coordsize="430,2">
              <v:shape style="position:absolute;left:4139;top:12992;width:430;height:2" coordorigin="4139,12992" coordsize="430,0" path="m4139,12992l4569,12992e" filled="f" stroked="t" strokeweight="1.180016pt" strokecolor="#57608C">
                <v:path arrowok="t"/>
              </v:shape>
            </v:group>
            <v:group style="position:absolute;left:4569;top:12992;width:1359;height:2" coordorigin="4569,12992" coordsize="1359,2">
              <v:shape style="position:absolute;left:4569;top:12992;width:1359;height:2" coordorigin="4569,12992" coordsize="1359,0" path="m4569,12992l5928,12992e" filled="f" stroked="t" strokeweight="3.068041pt" strokecolor="#8C93C3">
                <v:path arrowok="t"/>
              </v:shape>
            </v:group>
            <v:group style="position:absolute;left:5362;top:12994;width:996;height:2" coordorigin="5362,12994" coordsize="996,2">
              <v:shape style="position:absolute;left:5362;top:12994;width:996;height:2" coordorigin="5362,12994" coordsize="996,0" path="m5362,12994l6358,12994e" filled="f" stroked="t" strokeweight="1.888025pt" strokecolor="#8C93C3">
                <v:path arrowok="t"/>
              </v:shape>
            </v:group>
            <v:group style="position:absolute;left:1912;top:12963;width:2;height:176" coordorigin="1912,12963" coordsize="2,176">
              <v:shape style="position:absolute;left:1912;top:12963;width:2;height:176" coordorigin="1912,12963" coordsize="0,176" path="m1912,13139l1912,12963e" filled="f" stroked="t" strokeweight=".472006pt" strokecolor="#1C1C1F">
                <v:path arrowok="t"/>
              </v:shape>
            </v:group>
            <v:group style="position:absolute;left:6348;top:12939;width:2;height:200" coordorigin="6348,12939" coordsize="2,200">
              <v:shape style="position:absolute;left:6348;top:12939;width:2;height:200" coordorigin="6348,12939" coordsize="0,200" path="m6348,13139l6348,12939e" filled="f" stroked="t" strokeweight=".472006pt" strokecolor="#34384B">
                <v:path arrowok="t"/>
              </v:shape>
            </v:group>
            <v:group style="position:absolute;left:8992;top:13249;width:61;height:2" coordorigin="8992,13249" coordsize="61,2">
              <v:shape style="position:absolute;left:8992;top:13249;width:61;height:2" coordorigin="8992,13249" coordsize="61,0" path="m8992,13249l9053,13249e" filled="f" stroked="t" strokeweight="2.596035pt" strokecolor="#4F5783">
                <v:path arrowok="t"/>
              </v:shape>
            </v:group>
            <v:group style="position:absolute;left:8152;top:13249;width:675;height:2" coordorigin="8152,13249" coordsize="675,2">
              <v:shape style="position:absolute;left:8152;top:13249;width:675;height:2" coordorigin="8152,13249" coordsize="675,0" path="m8152,13249l8827,13249e" filled="f" stroked="t" strokeweight="2.596035pt" strokecolor="#4F5783">
                <v:path arrowok="t"/>
              </v:shape>
            </v:group>
            <v:group style="position:absolute;left:8855;top:13092;width:2;height:248" coordorigin="8855,13092" coordsize="2,248">
              <v:shape style="position:absolute;left:8855;top:13092;width:2;height:248" coordorigin="8855,13092" coordsize="0,248" path="m8855,13339l8855,13092e" filled="f" stroked="t" strokeweight="3.068041pt" strokecolor="#545B77">
                <v:path arrowok="t"/>
              </v:shape>
            </v:group>
            <v:group style="position:absolute;left:8827;top:13249;width:165;height:2" coordorigin="8827,13249" coordsize="165,2">
              <v:shape style="position:absolute;left:8827;top:13249;width:165;height:2" coordorigin="8827,13249" coordsize="165,0" path="m8827,13249l8992,13249e" filled="f" stroked="t" strokeweight="4.484060pt" strokecolor="#3B446B">
                <v:path arrowok="t"/>
              </v:shape>
            </v:group>
            <v:group style="position:absolute;left:8992;top:13249;width:2672;height:2" coordorigin="8992,13249" coordsize="2672,2">
              <v:shape style="position:absolute;left:8992;top:13249;width:2672;height:2" coordorigin="8992,13249" coordsize="2672,0" path="m8992,13249l11663,13249e" filled="f" stroked="t" strokeweight="1.180016pt" strokecolor="#606774">
                <v:path arrowok="t"/>
              </v:shape>
            </v:group>
            <v:group style="position:absolute;left:11682;top:13082;width:2;height:209" coordorigin="11682,13082" coordsize="2,209">
              <v:shape style="position:absolute;left:11682;top:13082;width:2;height:209" coordorigin="11682,13082" coordsize="0,209" path="m11682,13292l11682,13082e" filled="f" stroked="t" strokeweight=".472006pt" strokecolor="#4F4F4F">
                <v:path arrowok="t"/>
              </v:shape>
            </v:group>
            <v:group style="position:absolute;left:288;top:13389;width:1633;height:2" coordorigin="288,13389" coordsize="1633,2">
              <v:shape style="position:absolute;left:288;top:13389;width:1633;height:2" coordorigin="288,13389" coordsize="1633,0" path="m288,13389l1921,13389e" filled="f" stroked="t" strokeweight=".70801pt" strokecolor="#5B5B5B">
                <v:path arrowok="t"/>
              </v:shape>
            </v:group>
            <v:group style="position:absolute;left:293;top:13220;width:2;height:229" coordorigin="293,13220" coordsize="2,229">
              <v:shape style="position:absolute;left:293;top:13220;width:2;height:229" coordorigin="293,13220" coordsize="0,229" path="m293,13449l293,13220e" filled="f" stroked="t" strokeweight=".472006pt" strokecolor="#383838">
                <v:path arrowok="t"/>
              </v:shape>
            </v:group>
            <v:group style="position:absolute;left:1001;top:13249;width:2;height:171" coordorigin="1001,13249" coordsize="2,171">
              <v:shape style="position:absolute;left:1001;top:13249;width:2;height:171" coordorigin="1001,13249" coordsize="0,171" path="m1001,13420l1001,13249e" filled="f" stroked="t" strokeweight=".236003pt" strokecolor="#6B6B6B">
                <v:path arrowok="t"/>
              </v:shape>
            </v:group>
            <v:group style="position:absolute;left:1407;top:10840;width:2;height:5232" coordorigin="1407,10840" coordsize="2,5232">
              <v:shape style="position:absolute;left:1407;top:10840;width:2;height:5232" coordorigin="1407,10840" coordsize="0,5232" path="m1407,16072l1407,10840e" filled="f" stroked="t" strokeweight=".70801pt" strokecolor="#4B4B4B">
                <v:path arrowok="t"/>
              </v:shape>
            </v:group>
            <v:group style="position:absolute;left:11682;top:12254;width:2;height:1185" coordorigin="11682,12254" coordsize="2,1185">
              <v:shape style="position:absolute;left:11682;top:12254;width:2;height:1185" coordorigin="11682,12254" coordsize="0,1185" path="m11682,13439l11682,12254e" filled="f" stroked="t" strokeweight=".472006pt" strokecolor="#6B6B6B">
                <v:path arrowok="t"/>
              </v:shape>
            </v:group>
            <v:group style="position:absolute;left:1001;top:13406;width:2;height:1757" coordorigin="1001,13406" coordsize="2,1757">
              <v:shape style="position:absolute;left:1001;top:13406;width:2;height:1757" coordorigin="1001,13406" coordsize="0,1757" path="m1001,15163l1001,13406e" filled="f" stroked="t" strokeweight=".236003pt" strokecolor="#000000">
                <v:path arrowok="t"/>
              </v:shape>
            </v:group>
            <v:group style="position:absolute;left:295;top:13377;width:2;height:2690" coordorigin="295,13377" coordsize="2,2690">
              <v:shape style="position:absolute;left:295;top:13377;width:2;height:2690" coordorigin="295,13377" coordsize="0,2690" path="m295,16067l295,13377e" filled="f" stroked="t" strokeweight=".70801pt" strokecolor="#575757">
                <v:path arrowok="t"/>
              </v:shape>
            </v:group>
            <v:group style="position:absolute;left:1407;top:13582;width:2;height:500" coordorigin="1407,13582" coordsize="2,500">
              <v:shape style="position:absolute;left:1407;top:13582;width:2;height:500" coordorigin="1407,13582" coordsize="0,500" path="m1407,14082l1407,13582e" filled="f" stroked="t" strokeweight=".944013pt" strokecolor="#545454">
                <v:path arrowok="t"/>
              </v:shape>
            </v:group>
            <v:group style="position:absolute;left:1909;top:13082;width:2;height:771" coordorigin="1909,13082" coordsize="2,771">
              <v:shape style="position:absolute;left:1909;top:13082;width:2;height:771" coordorigin="1909,13082" coordsize="0,771" path="m1909,13853l1909,13082e" filled="f" stroked="t" strokeweight=".944013pt" strokecolor="#545454">
                <v:path arrowok="t"/>
              </v:shape>
            </v:group>
            <v:group style="position:absolute;left:1912;top:13796;width:2;height:200" coordorigin="1912,13796" coordsize="2,200">
              <v:shape style="position:absolute;left:1912;top:13796;width:2;height:200" coordorigin="1912,13796" coordsize="0,200" path="m1912,13996l1912,13796e" filled="f" stroked="t" strokeweight=".472006pt" strokecolor="#1F1F1F">
                <v:path arrowok="t"/>
              </v:shape>
            </v:group>
            <v:group style="position:absolute;left:1912;top:13939;width:2;height:143" coordorigin="1912,13939" coordsize="2,143">
              <v:shape style="position:absolute;left:1912;top:13939;width:2;height:143" coordorigin="1912,13939" coordsize="0,143" path="m1912,14082l1912,13939e" filled="f" stroked="t" strokeweight=".472006pt" strokecolor="#444444">
                <v:path arrowok="t"/>
              </v:shape>
            </v:group>
            <v:group style="position:absolute;left:11682;top:13939;width:2;height:305" coordorigin="11682,13939" coordsize="2,305">
              <v:shape style="position:absolute;left:11682;top:13939;width:2;height:305" coordorigin="11682,13939" coordsize="0,305" path="m11682,14244l11682,13939e" filled="f" stroked="t" strokeweight=".472006pt" strokecolor="#545454">
                <v:path arrowok="t"/>
              </v:shape>
            </v:group>
            <v:group style="position:absolute;left:1407;top:14025;width:2;height:305" coordorigin="1407,14025" coordsize="2,305">
              <v:shape style="position:absolute;left:1407;top:14025;width:2;height:305" coordorigin="1407,14025" coordsize="0,305" path="m1407,14329l1407,14025e" filled="f" stroked="t" strokeweight=".472006pt" strokecolor="#282828">
                <v:path arrowok="t"/>
              </v:shape>
            </v:group>
            <v:group style="position:absolute;left:1912;top:14025;width:2;height:524" coordorigin="1912,14025" coordsize="2,524">
              <v:shape style="position:absolute;left:1912;top:14025;width:2;height:524" coordorigin="1912,14025" coordsize="0,524" path="m1912,14548l1912,14025e" filled="f" stroked="t" strokeweight=".944013pt" strokecolor="#545454">
                <v:path arrowok="t"/>
              </v:shape>
            </v:group>
            <v:group style="position:absolute;left:6353;top:14187;width:2;height:143" coordorigin="6353,14187" coordsize="2,143">
              <v:shape style="position:absolute;left:6353;top:14187;width:2;height:143" coordorigin="6353,14187" coordsize="0,143" path="m6353,14329l6353,14187e" filled="f" stroked="t" strokeweight=".472006pt" strokecolor="#232323">
                <v:path arrowok="t"/>
              </v:shape>
            </v:group>
            <v:group style="position:absolute;left:1409;top:14272;width:2;height:595" coordorigin="1409,14272" coordsize="2,595">
              <v:shape style="position:absolute;left:1409;top:14272;width:2;height:595" coordorigin="1409,14272" coordsize="0,595" path="m1409,14867l1409,14272e" filled="f" stroked="t" strokeweight=".944013pt" strokecolor="#606060">
                <v:path arrowok="t"/>
              </v:shape>
            </v:group>
            <v:group style="position:absolute;left:6353;top:14272;width:2;height:276" coordorigin="6353,14272" coordsize="2,276">
              <v:shape style="position:absolute;left:6353;top:14272;width:2;height:276" coordorigin="6353,14272" coordsize="0,276" path="m6353,14548l6353,14272e" filled="f" stroked="t" strokeweight=".472006pt" strokecolor="#444444">
                <v:path arrowok="t"/>
              </v:shape>
            </v:group>
            <v:group style="position:absolute;left:1912;top:14491;width:2;height:343" coordorigin="1912,14491" coordsize="2,343">
              <v:shape style="position:absolute;left:1912;top:14491;width:2;height:343" coordorigin="1912,14491" coordsize="0,343" path="m1912,14834l1912,14491e" filled="f" stroked="t" strokeweight=".472006pt" strokecolor="#343434">
                <v:path arrowok="t"/>
              </v:shape>
            </v:group>
            <v:group style="position:absolute;left:1912;top:14777;width:2;height:1290" coordorigin="1912,14777" coordsize="2,1290">
              <v:shape style="position:absolute;left:1912;top:14777;width:2;height:1290" coordorigin="1912,14777" coordsize="0,1290" path="m1912,16067l1912,14777e" filled="f" stroked="t" strokeweight=".70801pt" strokecolor="#545454">
                <v:path arrowok="t"/>
              </v:shape>
            </v:group>
            <v:group style="position:absolute;left:1407;top:14972;width:2;height:219" coordorigin="1407,14972" coordsize="2,219">
              <v:shape style="position:absolute;left:1407;top:14972;width:2;height:219" coordorigin="1407,14972" coordsize="0,219" path="m1407,15191l1407,14972e" filled="f" stroked="t" strokeweight=".472006pt" strokecolor="#1F1F1F">
                <v:path arrowok="t"/>
              </v:shape>
            </v:group>
            <v:group style="position:absolute;left:6353;top:14972;width:2;height:219" coordorigin="6353,14972" coordsize="2,219">
              <v:shape style="position:absolute;left:6353;top:14972;width:2;height:219" coordorigin="6353,14972" coordsize="0,219" path="m6353,15191l6353,14972e" filled="f" stroked="t" strokeweight=".472006pt" strokecolor="#2F2F2F">
                <v:path arrowok="t"/>
              </v:shape>
            </v:group>
            <v:group style="position:absolute;left:11677;top:14972;width:2;height:1104" coordorigin="11677,14972" coordsize="2,1104">
              <v:shape style="position:absolute;left:11677;top:14972;width:2;height:1104" coordorigin="11677,14972" coordsize="0,1104" path="m11677,16077l11677,14972e" filled="f" stroked="t" strokeweight=".472006pt" strokecolor="#6B6B6B">
                <v:path arrowok="t"/>
              </v:shape>
            </v:group>
            <v:group style="position:absolute;left:283;top:16060;width:11399;height:2" coordorigin="283,16060" coordsize="11399,2">
              <v:shape style="position:absolute;left:283;top:16060;width:11399;height:2" coordorigin="283,16060" coordsize="11399,0" path="m283,16060l11682,16060e" filled="f" stroked="t" strokeweight=".70801pt" strokecolor="#676767">
                <v:path arrowok="t"/>
              </v:shape>
            </v:group>
            <v:group style="position:absolute;left:1001;top:15163;width:2;height:895" coordorigin="1001,15163" coordsize="2,895">
              <v:shape style="position:absolute;left:1001;top:15163;width:2;height:895" coordorigin="1001,15163" coordsize="0,895" path="m1001,16058l1001,15163e" filled="f" stroked="t" strokeweight=".236003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4"/>
        </w:rPr>
        <w:t>tfaiy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-17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2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5" w:lineRule="exact"/>
        <w:ind w:left="37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88446pt;margin-top:-15.622468pt;width:46.195262pt;height:43.5pt;mso-position-horizontal-relative:page;mso-position-vertical-relative:paragraph;z-index:-17304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91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3821" w:right="-20"/>
        <w:jc w:val="left"/>
        <w:tabs>
          <w:tab w:pos="100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3"/>
          <w:position w:val="-6"/>
        </w:rPr>
        <w:t>S</w:t>
      </w:r>
      <w:r>
        <w:rPr>
          <w:rFonts w:ascii="Arial" w:hAnsi="Arial" w:cs="Arial" w:eastAsia="Arial"/>
          <w:sz w:val="21"/>
          <w:szCs w:val="21"/>
          <w:color w:val="313131"/>
          <w:spacing w:val="10"/>
          <w:w w:val="228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5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324"/>
          <w:position w:val="-6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8"/>
          <w:position w:val="-11"/>
        </w:rPr>
        <w:t>'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8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14"/>
          <w:w w:val="148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7"/>
          <w:w w:val="73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3"/>
          <w:position w:val="-3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2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670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9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"/>
          <w:w w:val="109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6" w:right="3114" w:firstLine="-24"/>
        <w:jc w:val="left"/>
        <w:tabs>
          <w:tab w:pos="1520" w:val="left"/>
          <w:tab w:pos="3180" w:val="left"/>
          <w:tab w:pos="4560" w:val="left"/>
          <w:tab w:pos="55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26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2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1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51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22:24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7"/>
          <w:position w:val="0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5"/>
          <w:w w:val="5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3215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6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yraklı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gazi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15997" w:type="dxa"/>
      </w:tblPr>
      <w:tblGrid/>
      <w:tr>
        <w:trPr>
          <w:trHeight w:val="241" w:hRule="exact"/>
        </w:trPr>
        <w:tc>
          <w:tcPr>
            <w:tcW w:w="1235" w:type="dxa"/>
            <w:tcBorders>
              <w:top w:val="single" w:sz="5.711632" w:space="0" w:color="4F4F4F"/>
              <w:bottom w:val="single" w:sz="7.6155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45" w:type="dxa"/>
            <w:tcBorders>
              <w:top w:val="single" w:sz="5.711632" w:space="0" w:color="4F4F4F"/>
              <w:bottom w:val="single" w:sz="7.6155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aklı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99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ngazi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616/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9"/>
              </w:rPr>
              <w:t>Üz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6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83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4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5B5B5B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235" w:type="dxa"/>
            <w:tcBorders>
              <w:top w:val="single" w:sz="7.615512" w:space="0" w:color="4F4F4F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8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45" w:type="dxa"/>
            <w:tcBorders>
              <w:top w:val="single" w:sz="7.615512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71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5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9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8"/>
                <w:w w:val="8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4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43" w:type="dxa"/>
            <w:tcBorders>
              <w:top w:val="nil" w:sz="6" w:space="0" w:color="auto"/>
              <w:bottom w:val="single" w:sz="5.711632" w:space="0" w:color="4B4B4B"/>
              <w:left w:val="nil" w:sz="6" w:space="0" w:color="auto"/>
              <w:right w:val="single" w:sz="5.711632" w:space="0" w:color="5B5B5B"/>
            </w:tcBorders>
          </w:tcPr>
          <w:p>
            <w:pPr>
              <w:spacing w:before="16" w:after="0" w:line="240" w:lineRule="auto"/>
              <w:ind w:left="8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Yakıt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Parlaması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3" w:after="0" w:line="165" w:lineRule="auto"/>
        <w:ind w:left="3673" w:right="3278" w:firstLine="-3522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7.644806pt;margin-top:19.349873pt;width:49.024872pt;height:.1pt;mso-position-horizontal-relative:page;mso-position-vertical-relative:paragraph;z-index:-17306" coordorigin="9153,387" coordsize="980,2">
            <v:shape style="position:absolute;left:9153;top:387;width:980;height:2" coordorigin="9153,387" coordsize="980,0" path="m9153,387l10133,387e" filled="f" stroked="t" strokeweight=".237985pt" strokecolor="#000000">
              <v:path arrowok="t"/>
            </v:shape>
          </v:group>
          <w10:wrap type="none"/>
        </w:pict>
      </w:r>
      <w:r>
        <w:rPr/>
        <w:pict>
          <v:group style="position:absolute;margin-left:507.621613pt;margin-top:17.9156pt;width:48.548901pt;height:.1pt;mso-position-horizontal-relative:page;mso-position-vertical-relative:paragraph;z-index:-17305" coordorigin="10152,358" coordsize="971,2">
            <v:shape style="position:absolute;left:10152;top:358;width:971;height:2" coordorigin="10152,358" coordsize="971,0" path="m10152,358l11123,358e" filled="f" stroked="t" strokeweight=".237985pt" strokecolor="#6B6B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37793pt;margin-top:12.385393pt;width:3.74504pt;height:26pt;mso-position-horizontal-relative:page;mso-position-vertical-relative:paragraph;z-index:-1730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8"/>
          <w:w w:val="100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-10"/>
          <w:w w:val="100"/>
          <w:position w:val="0"/>
        </w:rPr>
        <w:t>g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ir</w:t>
      </w:r>
      <w:r>
        <w:rPr>
          <w:rFonts w:ascii="Arial" w:hAnsi="Arial" w:cs="Arial" w:eastAsia="Arial"/>
          <w:sz w:val="17"/>
          <w:szCs w:val="17"/>
          <w:color w:val="313131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9"/>
          <w:w w:val="100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0"/>
        </w:rPr>
        <w:t>hş</w:t>
      </w:r>
      <w:r>
        <w:rPr>
          <w:rFonts w:ascii="Arial" w:hAnsi="Arial" w:cs="Arial" w:eastAsia="Arial"/>
          <w:sz w:val="17"/>
          <w:szCs w:val="17"/>
          <w:color w:val="4B4B4B"/>
          <w:spacing w:val="-2"/>
          <w:w w:val="100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0"/>
        </w:rPr>
        <w:t>Ç</w:t>
      </w:r>
      <w:r>
        <w:rPr>
          <w:rFonts w:ascii="Arial" w:hAnsi="Arial" w:cs="Arial" w:eastAsia="Arial"/>
          <w:sz w:val="17"/>
          <w:szCs w:val="17"/>
          <w:color w:val="4B4B4B"/>
          <w:spacing w:val="-3"/>
          <w:w w:val="100"/>
          <w:position w:val="0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lik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7"/>
          <w:szCs w:val="17"/>
          <w:color w:val="313131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0"/>
        </w:rPr>
        <w:t>Di</w:t>
      </w:r>
      <w:r>
        <w:rPr>
          <w:rFonts w:ascii="Arial" w:hAnsi="Arial" w:cs="Arial" w:eastAsia="Arial"/>
          <w:sz w:val="18"/>
          <w:szCs w:val="18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502" w:right="-20"/>
        <w:jc w:val="left"/>
        <w:tabs>
          <w:tab w:pos="5080" w:val="left"/>
          <w:tab w:pos="55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2"/>
          <w:position w:val="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9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51" w:right="-20"/>
        <w:jc w:val="left"/>
        <w:tabs>
          <w:tab w:pos="222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4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Ferhat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İlha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SANCAR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8" w:right="-20"/>
        <w:jc w:val="left"/>
        <w:tabs>
          <w:tab w:pos="47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5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22" w:right="44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05" w:right="41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99" w:lineRule="exact"/>
        <w:ind w:left="151" w:right="-20"/>
        <w:jc w:val="left"/>
        <w:tabs>
          <w:tab w:pos="2180" w:val="left"/>
          <w:tab w:pos="47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13131"/>
          <w:w w:val="247"/>
          <w:position w:val="-5"/>
        </w:rPr>
        <w:t>-</w:t>
      </w:r>
      <w:r>
        <w:rPr>
          <w:rFonts w:ascii="Arial" w:hAnsi="Arial" w:cs="Arial" w:eastAsia="Arial"/>
          <w:sz w:val="22"/>
          <w:szCs w:val="22"/>
          <w:color w:val="313131"/>
          <w:spacing w:val="-46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606062"/>
          <w:spacing w:val="0"/>
          <w:w w:val="87"/>
          <w:position w:val="-5"/>
        </w:rPr>
        <w:t>·</w:t>
      </w:r>
      <w:r>
        <w:rPr>
          <w:rFonts w:ascii="Arial" w:hAnsi="Arial" w:cs="Arial" w:eastAsia="Arial"/>
          <w:sz w:val="22"/>
          <w:szCs w:val="22"/>
          <w:color w:val="60606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60606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6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6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6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4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4747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47474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747474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51" w:right="-20"/>
        <w:jc w:val="left"/>
        <w:tabs>
          <w:tab w:pos="60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Yı.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2" w:lineRule="auto"/>
        <w:ind w:left="161" w:right="296" w:firstLine="-10"/>
        <w:jc w:val="left"/>
        <w:tabs>
          <w:tab w:pos="218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vatanda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LPG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ankını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kapatılı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güvenliği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alınmıştır.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05" w:right="38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0" w:lineRule="exact"/>
        <w:ind w:left="151" w:right="-20"/>
        <w:jc w:val="left"/>
        <w:tabs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6658" w:right="-20"/>
        <w:jc w:val="left"/>
        <w:tabs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B4B4B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-59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06062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2" w:lineRule="exact"/>
        <w:ind w:left="2198" w:right="-20"/>
        <w:jc w:val="left"/>
        <w:tabs>
          <w:tab w:pos="9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estelasyon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61" w:right="6851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31" w:right="90" w:firstLine="2147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sahibini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çalıştırması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aksarniara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1" w:right="-20"/>
        <w:jc w:val="left"/>
        <w:tabs>
          <w:tab w:pos="22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ğr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75" w:right="-20"/>
        <w:jc w:val="left"/>
        <w:tabs>
          <w:tab w:pos="58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7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·n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Ferhat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99" w:right="-20"/>
        <w:jc w:val="left"/>
        <w:tabs>
          <w:tab w:pos="87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3"/>
        </w:rPr>
        <w:t>['e;.,,,m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D3D3D3"/>
          <w:spacing w:val="0"/>
          <w:w w:val="14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218" w:lineRule="exact"/>
        <w:ind w:left="170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261" w:right="-20"/>
        <w:jc w:val="left"/>
        <w:tabs>
          <w:tab w:pos="1060" w:val="left"/>
          <w:tab w:pos="15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15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6" w:right="5040"/>
        <w:jc w:val="center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425" w:lineRule="exact"/>
        <w:ind w:left="518" w:right="-20"/>
        <w:jc w:val="left"/>
        <w:tabs>
          <w:tab w:pos="5080" w:val="left"/>
          <w:tab w:pos="85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125629pt;margin-top:19.078613pt;width:244.052879pt;height:18.92551pt;mso-position-horizontal-relative:page;mso-position-vertical-relative:paragraph;z-index:-17302" type="#_x0000_t202" filled="f" stroked="f">
            <v:textbox inset="0,0,0,0">
              <w:txbxContent>
                <w:p>
                  <w:pPr>
                    <w:spacing w:before="0" w:after="0" w:line="379" w:lineRule="exact"/>
                    <w:ind w:right="-97"/>
                    <w:jc w:val="left"/>
                    <w:tabs>
                      <w:tab w:pos="474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0"/>
                      <w:w w:val="58"/>
                      <w:position w:val="-3"/>
                    </w:rPr>
                    <w:t>&lt;S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-16"/>
                      <w:w w:val="58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6346E"/>
                      <w:spacing w:val="0"/>
                      <w:w w:val="58"/>
                      <w:position w:val="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267494pt;margin-top:16.456842pt;width:5.31852pt;height:4pt;mso-position-horizontal-relative:page;mso-position-vertical-relative:paragraph;z-index:-1730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w w:val="141"/>
                    </w:rPr>
                    <w:t>(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w w:val="140"/>
                    </w:rPr>
                    <w:t>]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w w:val="141"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81"/>
          <w:position w:val="5"/>
        </w:rPr>
        <w:t>·o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70"/>
          <w:position w:val="-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24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0"/>
          <w:position w:val="-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7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3"/>
          <w:position w:val="-4"/>
        </w:rPr>
        <w:t>3Y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3"/>
          <w:position w:val="-4"/>
        </w:rPr>
        <w:t>\fl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4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3"/>
          <w:position w:val="-4"/>
        </w:rPr>
        <w:t>1l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2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6"/>
          <w:i/>
          <w:position w:val="1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54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  <w:position w:val="-14"/>
        </w:rPr>
        <w:t>....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20" w:right="240"/>
        </w:sectPr>
      </w:pPr>
      <w:rPr/>
    </w:p>
    <w:p>
      <w:pPr>
        <w:spacing w:before="0" w:after="0" w:line="18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7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,_,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186" w:lineRule="exact"/>
        <w:ind w:right="126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41" w:lineRule="exact"/>
        <w:ind w:right="-20"/>
        <w:jc w:val="left"/>
        <w:tabs>
          <w:tab w:pos="1000" w:val="left"/>
          <w:tab w:pos="6000" w:val="left"/>
          <w:tab w:pos="766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06062"/>
          <w:spacing w:val="0"/>
          <w:w w:val="100"/>
          <w:position w:val="-13"/>
        </w:rPr>
        <w:t>A'yJ</w:t>
      </w:r>
      <w:r>
        <w:rPr>
          <w:rFonts w:ascii="Times New Roman" w:hAnsi="Times New Roman" w:cs="Times New Roman" w:eastAsia="Times New Roman"/>
          <w:sz w:val="23"/>
          <w:szCs w:val="23"/>
          <w:color w:val="606062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2"/>
          <w:spacing w:val="26"/>
          <w:w w:val="100"/>
          <w:position w:val="-13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58"/>
          <w:i/>
          <w:position w:val="-13"/>
        </w:rPr>
        <w:t>p</w:t>
      </w:r>
      <w:r>
        <w:rPr>
          <w:rFonts w:ascii="Arial" w:hAnsi="Arial" w:cs="Arial" w:eastAsia="Arial"/>
          <w:sz w:val="22"/>
          <w:szCs w:val="22"/>
          <w:color w:val="4B4B4B"/>
          <w:spacing w:val="-20"/>
          <w:w w:val="58"/>
          <w:i/>
          <w:position w:val="-13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i/>
          <w:position w:val="-13"/>
        </w:rPr>
        <w:tab/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i/>
          <w:position w:val="-13"/>
        </w:rPr>
      </w:r>
      <w:r>
        <w:rPr>
          <w:rFonts w:ascii="Times New Roman" w:hAnsi="Times New Roman" w:cs="Times New Roman" w:eastAsia="Times New Roman"/>
          <w:sz w:val="55"/>
          <w:szCs w:val="55"/>
          <w:color w:val="3B4267"/>
          <w:spacing w:val="10"/>
          <w:w w:val="58"/>
          <w:position w:val="-13"/>
        </w:rPr>
        <w:t>M</w:t>
      </w:r>
      <w:r>
        <w:rPr>
          <w:rFonts w:ascii="Times New Roman" w:hAnsi="Times New Roman" w:cs="Times New Roman" w:eastAsia="Times New Roman"/>
          <w:sz w:val="55"/>
          <w:szCs w:val="55"/>
          <w:color w:val="606062"/>
          <w:spacing w:val="0"/>
          <w:w w:val="58"/>
          <w:position w:val="-13"/>
        </w:rPr>
        <w:t>ı'LU</w:t>
      </w:r>
      <w:r>
        <w:rPr>
          <w:rFonts w:ascii="Times New Roman" w:hAnsi="Times New Roman" w:cs="Times New Roman" w:eastAsia="Times New Roman"/>
          <w:sz w:val="55"/>
          <w:szCs w:val="55"/>
          <w:color w:val="606062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606062"/>
          <w:spacing w:val="0"/>
          <w:w w:val="100"/>
          <w:position w:val="-13"/>
        </w:rPr>
      </w:r>
      <w:r>
        <w:rPr>
          <w:rFonts w:ascii="Arial" w:hAnsi="Arial" w:cs="Arial" w:eastAsia="Arial"/>
          <w:sz w:val="112"/>
          <w:szCs w:val="112"/>
          <w:color w:val="606062"/>
          <w:spacing w:val="0"/>
          <w:w w:val="78"/>
          <w:position w:val="-44"/>
        </w:rPr>
        <w:t>Blll</w:t>
      </w:r>
      <w:r>
        <w:rPr>
          <w:rFonts w:ascii="Arial" w:hAnsi="Arial" w:cs="Arial" w:eastAsia="Arial"/>
          <w:sz w:val="112"/>
          <w:szCs w:val="112"/>
          <w:color w:val="606062"/>
          <w:spacing w:val="0"/>
          <w:w w:val="100"/>
          <w:position w:val="-44"/>
        </w:rPr>
        <w:tab/>
      </w:r>
      <w:r>
        <w:rPr>
          <w:rFonts w:ascii="Arial" w:hAnsi="Arial" w:cs="Arial" w:eastAsia="Arial"/>
          <w:sz w:val="112"/>
          <w:szCs w:val="112"/>
          <w:color w:val="606062"/>
          <w:spacing w:val="-182"/>
          <w:w w:val="79"/>
          <w:position w:val="-44"/>
        </w:rPr>
        <w:t>r</w:t>
      </w:r>
      <w:r>
        <w:rPr>
          <w:rFonts w:ascii="Times New Roman" w:hAnsi="Times New Roman" w:cs="Times New Roman" w:eastAsia="Times New Roman"/>
          <w:sz w:val="88"/>
          <w:szCs w:val="88"/>
          <w:color w:val="4D568A"/>
          <w:spacing w:val="0"/>
          <w:w w:val="99"/>
          <w:position w:val="-80"/>
        </w:rPr>
        <w:t>J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  <w:cols w:num="2" w:equalWidth="0">
            <w:col w:w="683" w:space="1838"/>
            <w:col w:w="8939"/>
          </w:cols>
        </w:sectPr>
      </w:pPr>
      <w:rPr/>
    </w:p>
    <w:p>
      <w:pPr>
        <w:spacing w:before="0" w:after="0" w:line="234" w:lineRule="exact"/>
        <w:ind w:left="252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  <w:position w:val="-3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>Böl</w:t>
      </w:r>
      <w:r>
        <w:rPr>
          <w:rFonts w:ascii="Arial" w:hAnsi="Arial" w:cs="Arial" w:eastAsia="Arial"/>
          <w:sz w:val="19"/>
          <w:szCs w:val="19"/>
          <w:color w:val="313131"/>
          <w:spacing w:val="-28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İlha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3"/>
        </w:rPr>
        <w:t>SANCAR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5068" w:right="-20"/>
        <w:jc w:val="left"/>
        <w:tabs>
          <w:tab w:pos="8720" w:val="left"/>
          <w:tab w:pos="100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1"/>
        </w:rPr>
        <w:t>İtf.Çvş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68"/>
          <w:position w:val="-1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8"/>
          <w:w w:val="68"/>
          <w:position w:val="-1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68"/>
          <w:position w:val="-13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6"/>
          <w:w w:val="68"/>
          <w:position w:val="-13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68"/>
          <w:position w:val="-13"/>
        </w:rPr>
        <w:t>1f: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12"/>
          <w:w w:val="68"/>
          <w:position w:val="-13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20"/>
          <w:w w:val="68"/>
          <w:position w:val="-1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68"/>
          <w:position w:val="-13"/>
        </w:rPr>
        <w:t>'r;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39"/>
          <w:w w:val="68"/>
          <w:position w:val="-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position w:val="-13"/>
        </w:rPr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2"/>
          <w:position w:val="-13"/>
        </w:rPr>
        <w:t>Aç</w:t>
      </w:r>
      <w:r>
        <w:rPr>
          <w:rFonts w:ascii="Arial" w:hAnsi="Arial" w:cs="Arial" w:eastAsia="Arial"/>
          <w:sz w:val="20"/>
          <w:szCs w:val="20"/>
          <w:color w:val="4B4B4B"/>
          <w:spacing w:val="-28"/>
          <w:w w:val="82"/>
          <w:position w:val="-13"/>
        </w:rPr>
        <w:t>ı</w:t>
      </w:r>
      <w:r>
        <w:rPr>
          <w:rFonts w:ascii="Arial" w:hAnsi="Arial" w:cs="Arial" w:eastAsia="Arial"/>
          <w:sz w:val="20"/>
          <w:szCs w:val="20"/>
          <w:color w:val="777777"/>
          <w:spacing w:val="-49"/>
          <w:w w:val="85"/>
          <w:position w:val="-13"/>
        </w:rPr>
        <w:t>f</w:t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91"/>
          <w:position w:val="-13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</w:sectPr>
      </w:pPr>
      <w:rPr/>
    </w:p>
    <w:p>
      <w:pPr>
        <w:spacing w:before="0" w:after="0" w:line="194" w:lineRule="exact"/>
        <w:ind w:left="2488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0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0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6"/>
          <w:w w:val="11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110"/>
        </w:rPr>
        <w:t>A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16"/>
        </w:rPr>
        <w:t>ırıi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tabs>
          <w:tab w:pos="8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B4B4B"/>
          <w:w w:val="76"/>
        </w:rPr>
        <w:t>M</w:t>
      </w:r>
      <w:r>
        <w:rPr>
          <w:rFonts w:ascii="Arial" w:hAnsi="Arial" w:cs="Arial" w:eastAsia="Arial"/>
          <w:sz w:val="22"/>
          <w:szCs w:val="22"/>
          <w:color w:val="313131"/>
          <w:spacing w:val="-19"/>
          <w:w w:val="50"/>
        </w:rPr>
        <w:t>O</w:t>
      </w:r>
      <w:r>
        <w:rPr>
          <w:rFonts w:ascii="Arial" w:hAnsi="Arial" w:cs="Arial" w:eastAsia="Arial"/>
          <w:sz w:val="22"/>
          <w:szCs w:val="22"/>
          <w:color w:val="878989"/>
          <w:spacing w:val="-35"/>
          <w:w w:val="121"/>
        </w:rPr>
        <w:t>,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9"/>
        </w:rPr>
        <w:t>d</w:t>
      </w:r>
      <w:r>
        <w:rPr>
          <w:rFonts w:ascii="Arial" w:hAnsi="Arial" w:cs="Arial" w:eastAsia="Arial"/>
          <w:sz w:val="22"/>
          <w:szCs w:val="22"/>
          <w:color w:val="4B4B4B"/>
          <w:spacing w:val="-10"/>
          <w:w w:val="79"/>
        </w:rPr>
        <w:t>a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2"/>
        </w:rPr>
        <w:t>h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606062"/>
          <w:spacing w:val="0"/>
          <w:w w:val="367"/>
        </w:rPr>
        <w:t>r,O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70" w:lineRule="exact"/>
        <w:ind w:left="209" w:right="-20"/>
        <w:jc w:val="left"/>
        <w:tabs>
          <w:tab w:pos="660" w:val="left"/>
          <w:tab w:pos="1540" w:val="left"/>
          <w:tab w:pos="2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06062"/>
          <w:spacing w:val="0"/>
          <w:w w:val="126"/>
          <w:position w:val="-3"/>
        </w:rPr>
        <w:t>j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9A9A9A"/>
          <w:spacing w:val="0"/>
          <w:w w:val="249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9A9A9A"/>
          <w:spacing w:val="-18"/>
          <w:w w:val="249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62"/>
          <w:position w:val="-3"/>
        </w:rPr>
        <w:t>\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BFBFC3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BFBFC3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777777"/>
          <w:spacing w:val="-30"/>
          <w:w w:val="75"/>
          <w:position w:val="-3"/>
        </w:rPr>
        <w:t>·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76"/>
          <w:position w:val="-3"/>
        </w:rPr>
        <w:t>·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252" w:right="-20"/>
        <w:jc w:val="left"/>
        <w:tabs>
          <w:tab w:pos="1040" w:val="left"/>
          <w:tab w:pos="16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818481pt;margin-top:11.13997pt;width:30.594284pt;height:16.173317pt;mso-position-horizontal-relative:page;mso-position-vertical-relative:paragraph;z-index:-17300" type="#_x0000_t202" filled="f" stroked="f">
            <v:textbox inset="0,0,0,0">
              <w:txbxContent>
                <w:p>
                  <w:pPr>
                    <w:spacing w:before="0" w:after="0" w:line="323" w:lineRule="exact"/>
                    <w:ind w:right="-89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B1B1B1"/>
                      <w:spacing w:val="0"/>
                      <w:w w:val="100"/>
                      <w:position w:val="2"/>
                    </w:rPr>
                    <w:t>...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1B1B1"/>
                      <w:spacing w:val="76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1B1B1"/>
                      <w:spacing w:val="0"/>
                      <w:w w:val="100"/>
                      <w:position w:val="-1"/>
                    </w:rPr>
                    <w:t>...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100"/>
        </w:rPr>
        <w:t>\</w:t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606062"/>
          <w:spacing w:val="3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67"/>
        </w:rPr>
        <w:t>:.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67"/>
        </w:rPr>
        <w:t>J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67"/>
        </w:rPr>
        <w:t>   </w:t>
      </w:r>
      <w:r>
        <w:rPr>
          <w:rFonts w:ascii="Arial" w:hAnsi="Arial" w:cs="Arial" w:eastAsia="Arial"/>
          <w:sz w:val="13"/>
          <w:szCs w:val="13"/>
          <w:color w:val="878989"/>
          <w:spacing w:val="10"/>
          <w:w w:val="6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0"/>
          <w:w w:val="67"/>
        </w:rPr>
        <w:t>WJ</w:t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159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98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i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606062"/>
          <w:spacing w:val="0"/>
          <w:w w:val="72"/>
        </w:rPr>
        <w:t>!&lt;:</w:t>
      </w:r>
      <w:r>
        <w:rPr>
          <w:rFonts w:ascii="Arial" w:hAnsi="Arial" w:cs="Arial" w:eastAsia="Arial"/>
          <w:sz w:val="12"/>
          <w:szCs w:val="12"/>
          <w:color w:val="606062"/>
          <w:spacing w:val="0"/>
          <w:w w:val="72"/>
        </w:rPr>
        <w:t>     </w:t>
      </w:r>
      <w:r>
        <w:rPr>
          <w:rFonts w:ascii="Arial" w:hAnsi="Arial" w:cs="Arial" w:eastAsia="Arial"/>
          <w:sz w:val="12"/>
          <w:szCs w:val="12"/>
          <w:color w:val="606062"/>
          <w:spacing w:val="4"/>
          <w:w w:val="72"/>
        </w:rPr>
        <w:t> </w:t>
      </w:r>
      <w:r>
        <w:rPr>
          <w:rFonts w:ascii="Arial" w:hAnsi="Arial" w:cs="Arial" w:eastAsia="Arial"/>
          <w:sz w:val="12"/>
          <w:szCs w:val="12"/>
          <w:color w:val="BFBFC3"/>
          <w:spacing w:val="0"/>
          <w:w w:val="72"/>
        </w:rPr>
        <w:t>...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  <w:cols w:num="2" w:equalWidth="0">
            <w:col w:w="4365" w:space="4163"/>
            <w:col w:w="2932"/>
          </w:cols>
        </w:sectPr>
      </w:pPr>
      <w:rPr/>
    </w:p>
    <w:p>
      <w:pPr>
        <w:spacing w:before="0" w:after="0" w:line="112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3"/>
          <w:szCs w:val="13"/>
          <w:color w:val="606062"/>
          <w:spacing w:val="-45"/>
          <w:w w:val="230"/>
          <w:i/>
          <w:position w:val="-2"/>
        </w:rPr>
        <w:t>,</w:t>
      </w:r>
      <w:r>
        <w:rPr>
          <w:rFonts w:ascii="Arial" w:hAnsi="Arial" w:cs="Arial" w:eastAsia="Arial"/>
          <w:sz w:val="15"/>
          <w:szCs w:val="15"/>
          <w:color w:val="606062"/>
          <w:spacing w:val="7"/>
          <w:w w:val="150"/>
          <w:position w:val="-6"/>
        </w:rPr>
        <w:t>•</w:t>
      </w:r>
      <w:r>
        <w:rPr>
          <w:rFonts w:ascii="Arial" w:hAnsi="Arial" w:cs="Arial" w:eastAsia="Arial"/>
          <w:sz w:val="15"/>
          <w:szCs w:val="15"/>
          <w:color w:val="606062"/>
          <w:spacing w:val="6"/>
          <w:w w:val="149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230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606062"/>
          <w:spacing w:val="6"/>
          <w:w w:val="230"/>
          <w:i/>
          <w:position w:val="-2"/>
        </w:rPr>
        <w:t>"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16"/>
          <w:i/>
          <w:position w:val="-6"/>
        </w:rPr>
        <w:t>t</w:t>
      </w:r>
      <w:r>
        <w:rPr>
          <w:rFonts w:ascii="Arial" w:hAnsi="Arial" w:cs="Arial" w:eastAsia="Arial"/>
          <w:sz w:val="15"/>
          <w:szCs w:val="15"/>
          <w:color w:val="4B4B4B"/>
          <w:spacing w:val="-38"/>
          <w:w w:val="116"/>
          <w:i/>
          <w:position w:val="-6"/>
        </w:rPr>
        <w:t>"</w:t>
      </w:r>
      <w:r>
        <w:rPr>
          <w:rFonts w:ascii="Arial" w:hAnsi="Arial" w:cs="Arial" w:eastAsia="Arial"/>
          <w:sz w:val="13"/>
          <w:szCs w:val="13"/>
          <w:color w:val="9A9A9A"/>
          <w:spacing w:val="-9"/>
          <w:w w:val="303"/>
          <w:i/>
          <w:position w:val="-2"/>
        </w:rPr>
        <w:t>'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25"/>
          <w:i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  <w:i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-3"/>
          <w:w w:val="100"/>
          <w:i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BFBFC3"/>
          <w:spacing w:val="0"/>
          <w:w w:val="100"/>
          <w:i/>
          <w:position w:val="-2"/>
        </w:rPr>
        <w:t>•</w:t>
      </w:r>
      <w:r>
        <w:rPr>
          <w:rFonts w:ascii="Arial" w:hAnsi="Arial" w:cs="Arial" w:eastAsia="Arial"/>
          <w:sz w:val="13"/>
          <w:szCs w:val="13"/>
          <w:color w:val="BFBFC3"/>
          <w:spacing w:val="-6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9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46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B1B1B1"/>
          <w:spacing w:val="-64"/>
          <w:w w:val="246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606062"/>
          <w:spacing w:val="0"/>
          <w:w w:val="166"/>
          <w:position w:val="-6"/>
        </w:rPr>
        <w:t>i</w:t>
      </w:r>
      <w:r>
        <w:rPr>
          <w:rFonts w:ascii="Arial" w:hAnsi="Arial" w:cs="Arial" w:eastAsia="Arial"/>
          <w:sz w:val="14"/>
          <w:szCs w:val="14"/>
          <w:color w:val="606062"/>
          <w:spacing w:val="0"/>
          <w:w w:val="166"/>
          <w:position w:val="-6"/>
        </w:rPr>
        <w:t>:</w:t>
      </w:r>
      <w:r>
        <w:rPr>
          <w:rFonts w:ascii="Arial" w:hAnsi="Arial" w:cs="Arial" w:eastAsia="Arial"/>
          <w:sz w:val="14"/>
          <w:szCs w:val="14"/>
          <w:color w:val="606062"/>
          <w:spacing w:val="-28"/>
          <w:w w:val="166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297"/>
          <w:i/>
          <w:position w:val="-2"/>
        </w:rPr>
        <w:t>:</w:t>
      </w:r>
      <w:r>
        <w:rPr>
          <w:rFonts w:ascii="Arial" w:hAnsi="Arial" w:cs="Arial" w:eastAsia="Arial"/>
          <w:sz w:val="13"/>
          <w:szCs w:val="13"/>
          <w:color w:val="878989"/>
          <w:spacing w:val="-17"/>
          <w:w w:val="100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86"/>
          <w:i/>
          <w:position w:val="-2"/>
        </w:rPr>
        <w:t>:</w:t>
      </w:r>
      <w:r>
        <w:rPr>
          <w:rFonts w:ascii="Arial" w:hAnsi="Arial" w:cs="Arial" w:eastAsia="Arial"/>
          <w:sz w:val="13"/>
          <w:szCs w:val="13"/>
          <w:color w:val="B1B1B1"/>
          <w:spacing w:val="-9"/>
          <w:w w:val="186"/>
          <w:i/>
          <w:position w:val="-2"/>
        </w:rPr>
        <w:t>;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86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B1B1B1"/>
          <w:spacing w:val="-37"/>
          <w:w w:val="186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86"/>
          <w:i/>
          <w:position w:val="-2"/>
        </w:rPr>
        <w:t>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  <w:cols w:num="2" w:equalWidth="0">
            <w:col w:w="9649" w:space="265"/>
            <w:col w:w="1546"/>
          </w:cols>
        </w:sectPr>
      </w:pPr>
      <w:rPr/>
    </w:p>
    <w:p>
      <w:pPr>
        <w:spacing w:before="0" w:after="0" w:line="236" w:lineRule="exact"/>
        <w:ind w:left="2417" w:right="-89"/>
        <w:jc w:val="left"/>
        <w:tabs>
          <w:tab w:pos="3020" w:val="left"/>
          <w:tab w:pos="59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0"/>
          <w:w w:val="100"/>
          <w:position w:val="-8"/>
        </w:rPr>
        <w:t>Ad</w:t>
      </w:r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-6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-8"/>
        </w:rPr>
        <w:t>ra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-8"/>
        </w:rPr>
      </w:r>
      <w:r>
        <w:rPr>
          <w:rFonts w:ascii="Arial" w:hAnsi="Arial" w:cs="Arial" w:eastAsia="Arial"/>
          <w:sz w:val="24"/>
          <w:szCs w:val="24"/>
          <w:color w:val="26346E"/>
          <w:spacing w:val="0"/>
          <w:w w:val="177"/>
          <w:position w:val="-1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20"/>
        <w:jc w:val="left"/>
        <w:tabs>
          <w:tab w:pos="5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39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39"/>
          <w:position w:val="-3"/>
        </w:rPr>
        <w:t>     </w:t>
      </w:r>
      <w:r>
        <w:rPr>
          <w:rFonts w:ascii="Arial" w:hAnsi="Arial" w:cs="Arial" w:eastAsia="Arial"/>
          <w:sz w:val="18"/>
          <w:szCs w:val="18"/>
          <w:color w:val="B1B1B1"/>
          <w:spacing w:val="19"/>
          <w:w w:val="39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58"/>
          <w:i/>
          <w:position w:val="-3"/>
        </w:rPr>
        <w:t>&lt;D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86"/>
          <w:i/>
          <w:position w:val="-3"/>
        </w:rPr>
        <w:t>{</w:t>
      </w:r>
      <w:r>
        <w:rPr>
          <w:rFonts w:ascii="Arial" w:hAnsi="Arial" w:cs="Arial" w:eastAsia="Arial"/>
          <w:sz w:val="18"/>
          <w:szCs w:val="18"/>
          <w:color w:val="777777"/>
          <w:spacing w:val="-26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77"/>
          <w:i/>
          <w:position w:val="-3"/>
        </w:rPr>
        <w:t>;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77"/>
          <w:i/>
          <w:position w:val="-3"/>
        </w:rPr>
        <w:t>   </w:t>
      </w:r>
      <w:r>
        <w:rPr>
          <w:rFonts w:ascii="Arial" w:hAnsi="Arial" w:cs="Arial" w:eastAsia="Arial"/>
          <w:sz w:val="18"/>
          <w:szCs w:val="18"/>
          <w:color w:val="9A9A9A"/>
          <w:spacing w:val="26"/>
          <w:w w:val="77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7"/>
          <w:position w:val="-3"/>
        </w:rPr>
        <w:t>*:</w:t>
      </w:r>
      <w:r>
        <w:rPr>
          <w:rFonts w:ascii="Arial" w:hAnsi="Arial" w:cs="Arial" w:eastAsia="Arial"/>
          <w:sz w:val="15"/>
          <w:szCs w:val="15"/>
          <w:color w:val="B1B1B1"/>
          <w:spacing w:val="-37"/>
          <w:w w:val="107"/>
          <w:position w:val="-3"/>
        </w:rPr>
        <w:t>ı</w:t>
      </w:r>
      <w:r>
        <w:rPr>
          <w:rFonts w:ascii="Arial" w:hAnsi="Arial" w:cs="Arial" w:eastAsia="Arial"/>
          <w:sz w:val="15"/>
          <w:szCs w:val="15"/>
          <w:color w:val="878989"/>
          <w:spacing w:val="-10"/>
          <w:w w:val="70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9A9A9A"/>
          <w:spacing w:val="-24"/>
          <w:w w:val="66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878989"/>
          <w:spacing w:val="-23"/>
          <w:w w:val="71"/>
          <w:position w:val="-3"/>
        </w:rPr>
        <w:t>·</w:t>
      </w:r>
      <w:r>
        <w:rPr>
          <w:rFonts w:ascii="Arial" w:hAnsi="Arial" w:cs="Arial" w:eastAsia="Arial"/>
          <w:sz w:val="15"/>
          <w:szCs w:val="15"/>
          <w:color w:val="9A9A9A"/>
          <w:spacing w:val="0"/>
          <w:w w:val="66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9A9A9A"/>
          <w:spacing w:val="0"/>
          <w:w w:val="100"/>
          <w:position w:val="-3"/>
        </w:rPr>
        <w:t>    </w:t>
      </w:r>
      <w:r>
        <w:rPr>
          <w:rFonts w:ascii="Arial" w:hAnsi="Arial" w:cs="Arial" w:eastAsia="Arial"/>
          <w:sz w:val="15"/>
          <w:szCs w:val="15"/>
          <w:color w:val="9A9A9A"/>
          <w:spacing w:val="-16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62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62"/>
          <w:position w:val="-3"/>
        </w:rPr>
        <w:t>      </w:t>
      </w:r>
      <w:r>
        <w:rPr>
          <w:rFonts w:ascii="Arial" w:hAnsi="Arial" w:cs="Arial" w:eastAsia="Arial"/>
          <w:sz w:val="15"/>
          <w:szCs w:val="15"/>
          <w:color w:val="606062"/>
          <w:spacing w:val="12"/>
          <w:w w:val="62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BFBFC3"/>
          <w:spacing w:val="0"/>
          <w:w w:val="77"/>
          <w:position w:val="-3"/>
        </w:rPr>
        <w:t>'i.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0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2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82"/>
          <w:i/>
          <w:position w:val="-6"/>
        </w:rPr>
        <w:t>J·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  <w:cols w:num="2" w:equalWidth="0">
            <w:col w:w="6025" w:space="2812"/>
            <w:col w:w="2623"/>
          </w:cols>
        </w:sectPr>
      </w:pPr>
      <w:rPr/>
    </w:p>
    <w:p>
      <w:pPr>
        <w:spacing w:before="0" w:after="0" w:line="291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6.777929pt;margin-top:31.316015pt;width:563.191056pt;height:779.644101pt;mso-position-horizontal-relative:page;mso-position-vertical-relative:page;z-index:-17307" coordorigin="336,626" coordsize="11264,15593">
            <v:group style="position:absolute;left:352;top:650;width:3018;height:2" coordorigin="352,650" coordsize="3018,2">
              <v:shape style="position:absolute;left:352;top:650;width:3018;height:2" coordorigin="352,650" coordsize="3018,0" path="m352,650l3370,650e" filled="f" stroked="t" strokeweight=".951939pt" strokecolor="#6B6B6B">
                <v:path arrowok="t"/>
              </v:shape>
            </v:group>
            <v:group style="position:absolute;left:2937;top:660;width:4864;height:2" coordorigin="2937,660" coordsize="4864,2">
              <v:shape style="position:absolute;left:2937;top:660;width:4864;height:2" coordorigin="2937,660" coordsize="4864,0" path="m2937,660l7801,660e" filled="f" stroked="t" strokeweight=".713954pt" strokecolor="#545454">
                <v:path arrowok="t"/>
              </v:shape>
            </v:group>
            <v:group style="position:absolute;left:7739;top:665;width:609;height:2" coordorigin="7739,665" coordsize="609,2">
              <v:shape style="position:absolute;left:7739;top:665;width:609;height:2" coordorigin="7739,665" coordsize="609,0" path="m7739,665l8349,665e" filled="f" stroked="t" strokeweight=".47597pt" strokecolor="#2F2F2F">
                <v:path arrowok="t"/>
              </v:shape>
            </v:group>
            <v:group style="position:absolute;left:8291;top:665;width:3246;height:2" coordorigin="8291,665" coordsize="3246,2">
              <v:shape style="position:absolute;left:8291;top:665;width:3246;height:2" coordorigin="8291,665" coordsize="3246,0" path="m8291,665l11538,665e" filled="f" stroked="t" strokeweight=".951939pt" strokecolor="#5B5B5B">
                <v:path arrowok="t"/>
              </v:shape>
            </v:group>
            <v:group style="position:absolute;left:9162;top:655;width:2;height:617" coordorigin="9162,655" coordsize="2,617">
              <v:shape style="position:absolute;left:9162;top:655;width:2;height:617" coordorigin="9162,655" coordsize="0,617" path="m9162,1272l9162,655e" filled="f" stroked="t" strokeweight=".47597pt" strokecolor="#4B4B4B">
                <v:path arrowok="t"/>
              </v:shape>
            </v:group>
            <v:group style="position:absolute;left:10105;top:667;width:328;height:2" coordorigin="10105,667" coordsize="328,2">
              <v:shape style="position:absolute;left:10105;top:667;width:328;height:2" coordorigin="10105,667" coordsize="328,0" path="m10105,667l10433,667e" filled="f" stroked="t" strokeweight=".713954pt" strokecolor="#484848">
                <v:path arrowok="t"/>
              </v:shape>
            </v:group>
            <v:group style="position:absolute;left:10376;top:669;width:233;height:2" coordorigin="10376,669" coordsize="233,2">
              <v:shape style="position:absolute;left:10376;top:669;width:233;height:2" coordorigin="10376,669" coordsize="233,0" path="m10376,669l10609,669e" filled="f" stroked="t" strokeweight=".47597pt" strokecolor="#343434">
                <v:path arrowok="t"/>
              </v:shape>
            </v:group>
            <v:group style="position:absolute;left:11528;top:660;width:2;height:545" coordorigin="11528,660" coordsize="2,545">
              <v:shape style="position:absolute;left:11528;top:660;width:2;height:545" coordorigin="11528,660" coordsize="0,545" path="m11528,1205l11528,660e" filled="f" stroked="t" strokeweight=".713954pt" strokecolor="#545454">
                <v:path arrowok="t"/>
              </v:shape>
            </v:group>
            <v:group style="position:absolute;left:355;top:631;width:2;height:1095" coordorigin="355,631" coordsize="2,1095">
              <v:shape style="position:absolute;left:355;top:631;width:2;height:1095" coordorigin="355,631" coordsize="0,1095" path="m355,1726l355,631e" filled="f" stroked="t" strokeweight=".47597pt" strokecolor="#777777">
                <v:path arrowok="t"/>
              </v:shape>
            </v:group>
            <v:group style="position:absolute;left:2387;top:645;width:2;height:899" coordorigin="2387,645" coordsize="2,899">
              <v:shape style="position:absolute;left:2387;top:645;width:2;height:899" coordorigin="2387,645" coordsize="0,899" path="m2387,1544l2387,645e" filled="f" stroked="t" strokeweight=".951939pt" strokecolor="#545454">
                <v:path arrowok="t"/>
              </v:shape>
            </v:group>
            <v:group style="position:absolute;left:9165;top:1147;width:2;height:578" coordorigin="9165,1147" coordsize="2,578">
              <v:shape style="position:absolute;left:9165;top:1147;width:2;height:578" coordorigin="9165,1147" coordsize="0,578" path="m9165,1726l9165,1147e" filled="f" stroked="t" strokeweight=".951939pt" strokecolor="#6B6B6B">
                <v:path arrowok="t"/>
              </v:shape>
            </v:group>
            <v:group style="position:absolute;left:11538;top:660;width:2;height:3763" coordorigin="11538,660" coordsize="2,3763">
              <v:shape style="position:absolute;left:11538;top:660;width:2;height:3763" coordorigin="11538,660" coordsize="0,3763" path="m11538,4422l11538,660e" filled="f" stroked="t" strokeweight=".713954pt" strokecolor="#5B5B5B">
                <v:path arrowok="t"/>
              </v:shape>
            </v:group>
            <v:group style="position:absolute;left:2385;top:1396;width:2;height:789" coordorigin="2385,1396" coordsize="2,789">
              <v:shape style="position:absolute;left:2385;top:1396;width:2;height:789" coordorigin="2385,1396" coordsize="0,789" path="m2385,2185l2385,1396e" filled="f" stroked="t" strokeweight=".713954pt" strokecolor="#383838">
                <v:path arrowok="t"/>
              </v:shape>
            </v:group>
            <v:group style="position:absolute;left:343;top:2178;width:2918;height:2" coordorigin="343,2178" coordsize="2918,2">
              <v:shape style="position:absolute;left:343;top:2178;width:2918;height:2" coordorigin="343,2178" coordsize="2918,0" path="m343,2178l3260,2178e" filled="f" stroked="t" strokeweight=".713954pt" strokecolor="#5B5B5B">
                <v:path arrowok="t"/>
              </v:shape>
            </v:group>
            <v:group style="position:absolute;left:3203;top:2175;width:400;height:2" coordorigin="3203,2175" coordsize="400,2">
              <v:shape style="position:absolute;left:3203;top:2175;width:400;height:2" coordorigin="3203,2175" coordsize="400,0" path="m3203,2175l3603,2175e" filled="f" stroked="t" strokeweight=".47597pt" strokecolor="#3F3F3F">
                <v:path arrowok="t"/>
              </v:shape>
            </v:group>
            <v:group style="position:absolute;left:3527;top:2178;width:3617;height:2" coordorigin="3527,2178" coordsize="3617,2">
              <v:shape style="position:absolute;left:3527;top:2178;width:3617;height:2" coordorigin="3527,2178" coordsize="3617,0" path="m3527,2178l7144,2178e" filled="f" stroked="t" strokeweight=".713954pt" strokecolor="#545454">
                <v:path arrowok="t"/>
              </v:shape>
            </v:group>
            <v:group style="position:absolute;left:7087;top:2180;width:362;height:2" coordorigin="7087,2180" coordsize="362,2">
              <v:shape style="position:absolute;left:7087;top:2180;width:362;height:2" coordorigin="7087,2180" coordsize="362,0" path="m7087,2180l7449,2180e" filled="f" stroked="t" strokeweight=".47597pt" strokecolor="#1F1F1F">
                <v:path arrowok="t"/>
              </v:shape>
            </v:group>
            <v:group style="position:absolute;left:7392;top:2180;width:405;height:2" coordorigin="7392,2180" coordsize="405,2">
              <v:shape style="position:absolute;left:7392;top:2180;width:405;height:2" coordorigin="7392,2180" coordsize="405,0" path="m7392,2180l7796,2180e" filled="f" stroked="t" strokeweight=".47597pt" strokecolor="#3B3B3B">
                <v:path arrowok="t"/>
              </v:shape>
            </v:group>
            <v:group style="position:absolute;left:7701;top:2182;width:3841;height:2" coordorigin="7701,2182" coordsize="3841,2">
              <v:shape style="position:absolute;left:7701;top:2182;width:3841;height:2" coordorigin="7701,2182" coordsize="3841,0" path="m7701,2182l11542,2182e" filled="f" stroked="t" strokeweight=".713954pt" strokecolor="#575757">
                <v:path arrowok="t"/>
              </v:shape>
            </v:group>
            <v:group style="position:absolute;left:8625;top:2180;width:566;height:2" coordorigin="8625,2180" coordsize="566,2">
              <v:shape style="position:absolute;left:8625;top:2180;width:566;height:2" coordorigin="8625,2180" coordsize="566,0" path="m8625,2180l9191,2180e" filled="f" stroked="t" strokeweight=".47597pt" strokecolor="#343434">
                <v:path arrowok="t"/>
              </v:shape>
            </v:group>
            <v:group style="position:absolute;left:9167;top:1669;width:2;height:516" coordorigin="9167,1669" coordsize="2,516">
              <v:shape style="position:absolute;left:9167;top:1669;width:2;height:516" coordorigin="9167,1669" coordsize="0,516" path="m9167,2185l9167,1669e" filled="f" stroked="t" strokeweight=".47597pt" strokecolor="#444444">
                <v:path arrowok="t"/>
              </v:shape>
            </v:group>
            <v:group style="position:absolute;left:11538;top:1669;width:2;height:535" coordorigin="11538,1669" coordsize="2,535">
              <v:shape style="position:absolute;left:11538;top:1669;width:2;height:535" coordorigin="11538,1669" coordsize="0,535" path="m11538,2204l11538,1669e" filled="f" stroked="t" strokeweight=".47597pt" strokecolor="#444444">
                <v:path arrowok="t"/>
              </v:shape>
            </v:group>
            <v:group style="position:absolute;left:343;top:2412;width:1423;height:2" coordorigin="343,2412" coordsize="1423,2">
              <v:shape style="position:absolute;left:343;top:2412;width:1423;height:2" coordorigin="343,2412" coordsize="1423,0" path="m343,2412l1766,2412e" filled="f" stroked="t" strokeweight=".47597pt" strokecolor="#3B3B3B">
                <v:path arrowok="t"/>
              </v:shape>
            </v:group>
            <v:group style="position:absolute;left:359;top:1224;width:2;height:13200" coordorigin="359,1224" coordsize="2,13200">
              <v:shape style="position:absolute;left:359;top:1224;width:2;height:13200" coordorigin="359,1224" coordsize="0,13200" path="m359,14424l359,1224e" filled="f" stroked="t" strokeweight=".713954pt" strokecolor="#545454">
                <v:path arrowok="t"/>
              </v:shape>
            </v:group>
            <v:group style="position:absolute;left:371;top:2417;width:8310;height:2" coordorigin="371,2417" coordsize="8310,2">
              <v:shape style="position:absolute;left:371;top:2417;width:8310;height:2" coordorigin="371,2417" coordsize="8310,0" path="m371,2417l8682,2417e" filled="f" stroked="t" strokeweight=".713954pt" strokecolor="#545454">
                <v:path arrowok="t"/>
              </v:shape>
            </v:group>
            <v:group style="position:absolute;left:8625;top:2419;width:557;height:2" coordorigin="8625,2419" coordsize="557,2">
              <v:shape style="position:absolute;left:8625;top:2419;width:557;height:2" coordorigin="8625,2419" coordsize="557,0" path="m8625,2419l9181,2419e" filled="f" stroked="t" strokeweight=".47597pt" strokecolor="#343434">
                <v:path arrowok="t"/>
              </v:shape>
            </v:group>
            <v:group style="position:absolute;left:9124;top:2422;width:2423;height:2" coordorigin="9124,2422" coordsize="2423,2">
              <v:shape style="position:absolute;left:9124;top:2422;width:2423;height:2" coordorigin="9124,2422" coordsize="2423,0" path="m9124,2422l11547,2422e" filled="f" stroked="t" strokeweight=".713954pt" strokecolor="#575757">
                <v:path arrowok="t"/>
              </v:shape>
            </v:group>
            <v:group style="position:absolute;left:352;top:2651;width:1414;height:2" coordorigin="352,2651" coordsize="1414,2">
              <v:shape style="position:absolute;left:352;top:2651;width:1414;height:2" coordorigin="352,2651" coordsize="1414,0" path="m352,2651l1766,2651e" filled="f" stroked="t" strokeweight=".47597pt" strokecolor="#3B3B3B">
                <v:path arrowok="t"/>
              </v:shape>
            </v:group>
            <v:group style="position:absolute;left:1709;top:2656;width:6973;height:2" coordorigin="1709,2656" coordsize="6973,2">
              <v:shape style="position:absolute;left:1709;top:2656;width:6973;height:2" coordorigin="1709,2656" coordsize="6973,0" path="m1709,2656l8682,2656e" filled="f" stroked="t" strokeweight=".713954pt" strokecolor="#4F4F4F">
                <v:path arrowok="t"/>
              </v:shape>
            </v:group>
            <v:group style="position:absolute;left:8625;top:2658;width:557;height:2" coordorigin="8625,2658" coordsize="557,2">
              <v:shape style="position:absolute;left:8625;top:2658;width:557;height:2" coordorigin="8625,2658" coordsize="557,0" path="m8625,2658l9181,2658e" filled="f" stroked="t" strokeweight=".47597pt" strokecolor="#2B2B2B">
                <v:path arrowok="t"/>
              </v:shape>
            </v:group>
            <v:group style="position:absolute;left:9124;top:2661;width:2423;height:2" coordorigin="9124,2661" coordsize="2423,2">
              <v:shape style="position:absolute;left:9124;top:2661;width:2423;height:2" coordorigin="9124,2661" coordsize="2423,0" path="m9124,2661l11547,2661e" filled="f" stroked="t" strokeweight=".713954pt" strokecolor="#575757">
                <v:path arrowok="t"/>
              </v:shape>
            </v:group>
            <v:group style="position:absolute;left:357;top:1224;width:2;height:13200" coordorigin="357,1224" coordsize="2,13200">
              <v:shape style="position:absolute;left:357;top:1224;width:2;height:13200" coordorigin="357,1224" coordsize="0,13200" path="m357,14424l357,1224e" filled="f" stroked="t" strokeweight=".713954pt" strokecolor="#545454">
                <v:path arrowok="t"/>
              </v:shape>
            </v:group>
            <v:group style="position:absolute;left:343;top:4112;width:709;height:2" coordorigin="343,4112" coordsize="709,2">
              <v:shape style="position:absolute;left:343;top:4112;width:709;height:2" coordorigin="343,4112" coordsize="709,0" path="m343,4112l1052,4112e" filled="f" stroked="t" strokeweight=".47597pt" strokecolor="#575757">
                <v:path arrowok="t"/>
              </v:shape>
            </v:group>
            <v:group style="position:absolute;left:414;top:4114;width:1990;height:2" coordorigin="414,4114" coordsize="1990,2">
              <v:shape style="position:absolute;left:414;top:4114;width:1990;height:2" coordorigin="414,4114" coordsize="1990,0" path="m414,4114l2404,4114e" filled="f" stroked="t" strokeweight=".951939pt" strokecolor="#707070">
                <v:path arrowok="t"/>
              </v:shape>
            </v:group>
            <v:group style="position:absolute;left:2347;top:4114;width:647;height:2" coordorigin="2347,4114" coordsize="647,2">
              <v:shape style="position:absolute;left:2347;top:4114;width:647;height:2" coordorigin="2347,4114" coordsize="647,0" path="m2347,4114l2994,4114e" filled="f" stroked="t" strokeweight=".47597pt" strokecolor="#4F4F4F">
                <v:path arrowok="t"/>
              </v:shape>
            </v:group>
            <v:group style="position:absolute;left:2937;top:4116;width:324;height:2" coordorigin="2937,4116" coordsize="324,2">
              <v:shape style="position:absolute;left:2937;top:4116;width:324;height:2" coordorigin="2937,4116" coordsize="324,0" path="m2937,4116l3260,4116e" filled="f" stroked="t" strokeweight=".47597pt" strokecolor="#343434">
                <v:path arrowok="t"/>
              </v:shape>
            </v:group>
            <v:group style="position:absolute;left:3203;top:4114;width:400;height:2" coordorigin="3203,4114" coordsize="400,2">
              <v:shape style="position:absolute;left:3203;top:4114;width:400;height:2" coordorigin="3203,4114" coordsize="400,0" path="m3203,4114l3603,4114e" filled="f" stroked="t" strokeweight=".47597pt" strokecolor="#4B4B4B">
                <v:path arrowok="t"/>
              </v:shape>
            </v:group>
            <v:group style="position:absolute;left:3498;top:4114;width:252;height:2" coordorigin="3498,4114" coordsize="252,2">
              <v:shape style="position:absolute;left:3498;top:4114;width:252;height:2" coordorigin="3498,4114" coordsize="252,0" path="m3498,4114l3751,4114e" filled="f" stroked="t" strokeweight=".951939pt" strokecolor="#707070">
                <v:path arrowok="t"/>
              </v:shape>
            </v:group>
            <v:group style="position:absolute;left:3874;top:3801;width:2404;height:2" coordorigin="3874,3801" coordsize="2404,2">
              <v:shape style="position:absolute;left:3874;top:3801;width:2404;height:2" coordorigin="3874,3801" coordsize="2404,0" path="m3874,3801l6278,3801e" filled="f" stroked="t" strokeweight=".47597pt" strokecolor="#6B6B6B">
                <v:path arrowok="t"/>
              </v:shape>
            </v:group>
            <v:group style="position:absolute;left:3886;top:3371;width:2;height:755" coordorigin="3886,3371" coordsize="2,755">
              <v:shape style="position:absolute;left:3886;top:3371;width:2;height:755" coordorigin="3886,3371" coordsize="0,755" path="m3886,4126l3886,3371e" filled="f" stroked="t" strokeweight=".951939pt" strokecolor="#575757">
                <v:path arrowok="t"/>
              </v:shape>
            </v:group>
            <v:group style="position:absolute;left:3665;top:4112;width:409;height:2" coordorigin="3665,4112" coordsize="409,2">
              <v:shape style="position:absolute;left:3665;top:4112;width:409;height:2" coordorigin="3665,4112" coordsize="409,0" path="m3665,4112l4074,4112e" filled="f" stroked="t" strokeweight=".951939pt" strokecolor="#575757">
                <v:path arrowok="t"/>
              </v:shape>
            </v:group>
            <v:group style="position:absolute;left:4017;top:4109;width:1476;height:2" coordorigin="4017,4109" coordsize="1476,2">
              <v:shape style="position:absolute;left:4017;top:4109;width:1476;height:2" coordorigin="4017,4109" coordsize="1476,0" path="m4017,4109l5493,4109e" filled="f" stroked="t" strokeweight=".951939pt" strokecolor="#3B3B3B">
                <v:path arrowok="t"/>
              </v:shape>
            </v:group>
            <v:group style="position:absolute;left:5436;top:4112;width:6088;height:2" coordorigin="5436,4112" coordsize="6088,2">
              <v:shape style="position:absolute;left:5436;top:4112;width:6088;height:2" coordorigin="5436,4112" coordsize="6088,0" path="m5436,4112l11523,4112e" filled="f" stroked="t" strokeweight=".713954pt" strokecolor="#606060">
                <v:path arrowok="t"/>
              </v:shape>
            </v:group>
            <v:group style="position:absolute;left:7116;top:3366;width:2;height:253" coordorigin="7116,3366" coordsize="2,253">
              <v:shape style="position:absolute;left:7116;top:3366;width:2;height:253" coordorigin="7116,3366" coordsize="0,253" path="m7116,3619l7116,3366e" filled="f" stroked="t" strokeweight=".237985pt" strokecolor="#5B5B5B">
                <v:path arrowok="t"/>
              </v:shape>
            </v:group>
            <v:group style="position:absolute;left:7116;top:3791;width:1537;height:2" coordorigin="7116,3791" coordsize="1537,2">
              <v:shape style="position:absolute;left:7116;top:3791;width:1537;height:2" coordorigin="7116,3791" coordsize="1537,0" path="m7116,3791l8653,3791e" filled="f" stroked="t" strokeweight=".237985pt" strokecolor="#000000">
                <v:path arrowok="t"/>
              </v:shape>
            </v:group>
            <v:group style="position:absolute;left:7116;top:3619;width:2;height:172" coordorigin="7116,3619" coordsize="2,172">
              <v:shape style="position:absolute;left:7116;top:3619;width:2;height:172" coordorigin="7116,3619" coordsize="0,172" path="m7116,3791l7116,3619e" filled="f" stroked="t" strokeweight=".237985pt" strokecolor="#3B3B3B">
                <v:path arrowok="t"/>
              </v:shape>
            </v:group>
            <v:group style="position:absolute;left:8625;top:3760;width:443;height:2" coordorigin="8625,3760" coordsize="443,2">
              <v:shape style="position:absolute;left:8625;top:3760;width:443;height:2" coordorigin="8625,3760" coordsize="443,0" path="m8625,3760l9067,3760e" filled="f" stroked="t" strokeweight=".237985pt" strokecolor="#777777">
                <v:path arrowok="t"/>
              </v:shape>
            </v:group>
            <v:group style="position:absolute;left:7116;top:3786;width:2;height:325" coordorigin="7116,3786" coordsize="2,325">
              <v:shape style="position:absolute;left:7116;top:3786;width:2;height:325" coordorigin="7116,3786" coordsize="0,325" path="m7116,4112l7116,3786e" filled="f" stroked="t" strokeweight=".237985pt" strokecolor="#4F4F4F">
                <v:path arrowok="t"/>
              </v:shape>
            </v:group>
            <v:group style="position:absolute;left:10357;top:4119;width:1190;height:2" coordorigin="10357,4119" coordsize="1190,2">
              <v:shape style="position:absolute;left:10357;top:4119;width:1190;height:2" coordorigin="10357,4119" coordsize="1190,0" path="m10357,4119l11547,4119e" filled="f" stroked="t" strokeweight=".951939pt" strokecolor="#777777">
                <v:path arrowok="t"/>
              </v:shape>
            </v:group>
            <v:group style="position:absolute;left:347;top:4391;width:9291;height:2" coordorigin="347,4391" coordsize="9291,2">
              <v:shape style="position:absolute;left:347;top:4391;width:9291;height:2" coordorigin="347,4391" coordsize="9291,0" path="m347,4391l9638,4391e" filled="f" stroked="t" strokeweight=".713954pt" strokecolor="#646464">
                <v:path arrowok="t"/>
              </v:shape>
            </v:group>
            <v:group style="position:absolute;left:2392;top:4107;width:2;height:1305" coordorigin="2392,4107" coordsize="2,1305">
              <v:shape style="position:absolute;left:2392;top:4107;width:2;height:1305" coordorigin="2392,4107" coordsize="0,1305" path="m2392,5412l2392,4107e" filled="f" stroked="t" strokeweight=".713954pt" strokecolor="#4F4F4F">
                <v:path arrowok="t"/>
              </v:shape>
            </v:group>
            <v:group style="position:absolute;left:9581;top:4394;width:581;height:2" coordorigin="9581,4394" coordsize="581,2">
              <v:shape style="position:absolute;left:9581;top:4394;width:581;height:2" coordorigin="9581,4394" coordsize="581,0" path="m9581,4394l10162,4394e" filled="f" stroked="t" strokeweight=".47597pt" strokecolor="#3B3B3B">
                <v:path arrowok="t"/>
              </v:shape>
            </v:group>
            <v:group style="position:absolute;left:10105;top:4394;width:1442;height:2" coordorigin="10105,4394" coordsize="1442,2">
              <v:shape style="position:absolute;left:10105;top:4394;width:1442;height:2" coordorigin="10105,4394" coordsize="1442,0" path="m10105,4394l11547,4394e" filled="f" stroked="t" strokeweight=".713954pt" strokecolor="#747474">
                <v:path arrowok="t"/>
              </v:shape>
            </v:group>
            <v:group style="position:absolute;left:2385;top:4635;width:6297;height:2" coordorigin="2385,4635" coordsize="6297,2">
              <v:shape style="position:absolute;left:2385;top:4635;width:6297;height:2" coordorigin="2385,4635" coordsize="6297,0" path="m2385,4635l8682,4635e" filled="f" stroked="t" strokeweight=".951939pt" strokecolor="#545454">
                <v:path arrowok="t"/>
              </v:shape>
            </v:group>
            <v:group style="position:absolute;left:8625;top:4637;width:557;height:2" coordorigin="8625,4637" coordsize="557,2">
              <v:shape style="position:absolute;left:8625;top:4637;width:557;height:2" coordorigin="8625,4637" coordsize="557,0" path="m8625,4637l9181,4637e" filled="f" stroked="t" strokeweight=".47597pt" strokecolor="#2B2B2B">
                <v:path arrowok="t"/>
              </v:shape>
            </v:group>
            <v:group style="position:absolute;left:9124;top:4640;width:1309;height:2" coordorigin="9124,4640" coordsize="1309,2">
              <v:shape style="position:absolute;left:9124;top:4640;width:1309;height:2" coordorigin="9124,4640" coordsize="1309,0" path="m9124,4640l10433,4640e" filled="f" stroked="t" strokeweight=".951939pt" strokecolor="#545454">
                <v:path arrowok="t"/>
              </v:shape>
            </v:group>
            <v:group style="position:absolute;left:10376;top:4637;width:233;height:2" coordorigin="10376,4637" coordsize="233,2">
              <v:shape style="position:absolute;left:10376;top:4637;width:233;height:2" coordorigin="10376,4637" coordsize="233,0" path="m10376,4637l10609,4637e" filled="f" stroked="t" strokeweight=".47597pt" strokecolor="#1C1C1C">
                <v:path arrowok="t"/>
              </v:shape>
            </v:group>
            <v:group style="position:absolute;left:10552;top:4640;width:1000;height:2" coordorigin="10552,4640" coordsize="1000,2">
              <v:shape style="position:absolute;left:10552;top:4640;width:1000;height:2" coordorigin="10552,4640" coordsize="1000,0" path="m10552,4640l11552,4640e" filled="f" stroked="t" strokeweight=".47597pt" strokecolor="#4F4F4F">
                <v:path arrowok="t"/>
              </v:shape>
            </v:group>
            <v:group style="position:absolute;left:11542;top:4351;width:2;height:330" coordorigin="11542,4351" coordsize="2,330">
              <v:shape style="position:absolute;left:11542;top:4351;width:2;height:330" coordorigin="11542,4351" coordsize="0,330" path="m11542,4681l11542,4351e" filled="f" stroked="t" strokeweight=".47597pt" strokecolor="#4F4F4F">
                <v:path arrowok="t"/>
              </v:shape>
            </v:group>
            <v:group style="position:absolute;left:4945;top:4628;width:2;height:306" coordorigin="4945,4628" coordsize="2,306">
              <v:shape style="position:absolute;left:4945;top:4628;width:2;height:306" coordorigin="4945,4628" coordsize="0,306" path="m4945,4934l4945,4628e" filled="f" stroked="t" strokeweight=".951939pt" strokecolor="#5B5B5B">
                <v:path arrowok="t"/>
              </v:shape>
            </v:group>
            <v:group style="position:absolute;left:4945;top:5120;width:2199;height:2" coordorigin="4945,5120" coordsize="2199,2">
              <v:shape style="position:absolute;left:4945;top:5120;width:2199;height:2" coordorigin="4945,5120" coordsize="2199,0" path="m4945,5120l7144,5120e" filled="f" stroked="t" strokeweight=".713954pt" strokecolor="#444444">
                <v:path arrowok="t"/>
              </v:shape>
            </v:group>
            <v:group style="position:absolute;left:7768;top:4637;width:2;height:244" coordorigin="7768,4637" coordsize="2,244">
              <v:shape style="position:absolute;left:7768;top:4637;width:2;height:244" coordorigin="7768,4637" coordsize="0,244" path="m7768,4881l7768,4637e" filled="f" stroked="t" strokeweight=".237985pt" strokecolor="#676767">
                <v:path arrowok="t"/>
              </v:shape>
            </v:group>
            <v:group style="position:absolute;left:11542;top:4609;width:2;height:301" coordorigin="11542,4609" coordsize="2,301">
              <v:shape style="position:absolute;left:11542;top:4609;width:2;height:301" coordorigin="11542,4609" coordsize="0,301" path="m11542,4910l11542,4609e" filled="f" stroked="t" strokeweight=".951939pt" strokecolor="#646464">
                <v:path arrowok="t"/>
              </v:shape>
            </v:group>
            <v:group style="position:absolute;left:4950;top:4853;width:2;height:559" coordorigin="4950,4853" coordsize="2,559">
              <v:shape style="position:absolute;left:4950;top:4853;width:2;height:559" coordorigin="4950,4853" coordsize="0,559" path="m4950,5412l4950,4853e" filled="f" stroked="t" strokeweight=".47597pt" strokecolor="#444444">
                <v:path arrowok="t"/>
              </v:shape>
            </v:group>
            <v:group style="position:absolute;left:6906;top:5120;width:895;height:2" coordorigin="6906,5120" coordsize="895,2">
              <v:shape style="position:absolute;left:6906;top:5120;width:895;height:2" coordorigin="6906,5120" coordsize="895,0" path="m6906,5120l7801,5120e" filled="f" stroked="t" strokeweight=".951939pt" strokecolor="#575757">
                <v:path arrowok="t"/>
              </v:shape>
            </v:group>
            <v:group style="position:absolute;left:7768;top:4881;width:2;height:239" coordorigin="7768,4881" coordsize="2,239">
              <v:shape style="position:absolute;left:7768;top:4881;width:2;height:239" coordorigin="7768,4881" coordsize="0,239" path="m7768,5120l7768,4881e" filled="f" stroked="t" strokeweight=".237985pt" strokecolor="#545454">
                <v:path arrowok="t"/>
              </v:shape>
            </v:group>
            <v:group style="position:absolute;left:7739;top:5120;width:609;height:2" coordorigin="7739,5120" coordsize="609,2">
              <v:shape style="position:absolute;left:7739;top:5120;width:609;height:2" coordorigin="7739,5120" coordsize="609,0" path="m7739,5120l8349,5120e" filled="f" stroked="t" strokeweight=".47597pt" strokecolor="#3B3B3B">
                <v:path arrowok="t"/>
              </v:shape>
            </v:group>
            <v:group style="position:absolute;left:8291;top:5120;width:1366;height:2" coordorigin="8291,5120" coordsize="1366,2">
              <v:shape style="position:absolute;left:8291;top:5120;width:1366;height:2" coordorigin="8291,5120" coordsize="1366,0" path="m8291,5120l9657,5120e" filled="f" stroked="t" strokeweight=".951939pt" strokecolor="#676767">
                <v:path arrowok="t"/>
              </v:shape>
            </v:group>
            <v:group style="position:absolute;left:9581;top:5125;width:224;height:2" coordorigin="9581,5125" coordsize="224,2">
              <v:shape style="position:absolute;left:9581;top:5125;width:224;height:2" coordorigin="9581,5125" coordsize="224,0" path="m9581,5125l9805,5125e" filled="f" stroked="t" strokeweight=".713954pt" strokecolor="#4F4F4F">
                <v:path arrowok="t"/>
              </v:shape>
            </v:group>
            <v:group style="position:absolute;left:9748;top:5120;width:414;height:2" coordorigin="9748,5120" coordsize="414,2">
              <v:shape style="position:absolute;left:9748;top:5120;width:414;height:2" coordorigin="9748,5120" coordsize="414,0" path="m9748,5120l10162,5120e" filled="f" stroked="t" strokeweight=".47597pt" strokecolor="#4F4F4F">
                <v:path arrowok="t"/>
              </v:shape>
            </v:group>
            <v:group style="position:absolute;left:10072;top:5123;width:1480;height:2" coordorigin="10072,5123" coordsize="1480,2">
              <v:shape style="position:absolute;left:10072;top:5123;width:1480;height:2" coordorigin="10072,5123" coordsize="1480,0" path="m10072,5123l11552,5123e" filled="f" stroked="t" strokeweight=".951939pt" strokecolor="#676767">
                <v:path arrowok="t"/>
              </v:shape>
            </v:group>
            <v:group style="position:absolute;left:11547;top:4853;width:2;height:296" coordorigin="11547,4853" coordsize="2,296">
              <v:shape style="position:absolute;left:11547;top:4853;width:2;height:296" coordorigin="11547,4853" coordsize="0,296" path="m11547,5149l11547,4853e" filled="f" stroked="t" strokeweight=".47597pt" strokecolor="#3F3F3F">
                <v:path arrowok="t"/>
              </v:shape>
            </v:group>
            <v:group style="position:absolute;left:4941;top:5364;width:2204;height:2" coordorigin="4941,5364" coordsize="2204,2">
              <v:shape style="position:absolute;left:4941;top:5364;width:2204;height:2" coordorigin="4941,5364" coordsize="2204,0" path="m4941,5364l7144,5364e" filled="f" stroked="t" strokeweight=".713954pt" strokecolor="#4B4B4B">
                <v:path arrowok="t"/>
              </v:shape>
            </v:group>
            <v:group style="position:absolute;left:7087;top:5364;width:362;height:2" coordorigin="7087,5364" coordsize="362,2">
              <v:shape style="position:absolute;left:7087;top:5364;width:362;height:2" coordorigin="7087,5364" coordsize="362,0" path="m7087,5364l7449,5364e" filled="f" stroked="t" strokeweight=".47597pt" strokecolor="#131313">
                <v:path arrowok="t"/>
              </v:shape>
            </v:group>
            <v:group style="position:absolute;left:7392;top:5364;width:1290;height:2" coordorigin="7392,5364" coordsize="1290,2">
              <v:shape style="position:absolute;left:7392;top:5364;width:1290;height:2" coordorigin="7392,5364" coordsize="1290,0" path="m7392,5364l8682,5364e" filled="f" stroked="t" strokeweight=".713954pt" strokecolor="#4B4B4B">
                <v:path arrowok="t"/>
              </v:shape>
            </v:group>
            <v:group style="position:absolute;left:8625;top:5364;width:557;height:2" coordorigin="8625,5364" coordsize="557,2">
              <v:shape style="position:absolute;left:8625;top:5364;width:557;height:2" coordorigin="8625,5364" coordsize="557,0" path="m8625,5364l9181,5364e" filled="f" stroked="t" strokeweight=".47597pt" strokecolor="#232323">
                <v:path arrowok="t"/>
              </v:shape>
            </v:group>
            <v:group style="position:absolute;left:9124;top:5367;width:514;height:2" coordorigin="9124,5367" coordsize="514,2">
              <v:shape style="position:absolute;left:9124;top:5367;width:514;height:2" coordorigin="9124,5367" coordsize="514,0" path="m9124,5367l9638,5367e" filled="f" stroked="t" strokeweight=".713954pt" strokecolor="#444444">
                <v:path arrowok="t"/>
              </v:shape>
            </v:group>
            <v:group style="position:absolute;left:9500;top:5367;width:933;height:2" coordorigin="9500,5367" coordsize="933,2">
              <v:shape style="position:absolute;left:9500;top:5367;width:933;height:2" coordorigin="9500,5367" coordsize="933,0" path="m9500,5367l10433,5367e" filled="f" stroked="t" strokeweight=".951939pt" strokecolor="#575757">
                <v:path arrowok="t"/>
              </v:shape>
            </v:group>
            <v:group style="position:absolute;left:10376;top:5364;width:233;height:2" coordorigin="10376,5364" coordsize="233,2">
              <v:shape style="position:absolute;left:10376;top:5364;width:233;height:2" coordorigin="10376,5364" coordsize="233,0" path="m10376,5364l10609,5364e" filled="f" stroked="t" strokeweight=".47597pt" strokecolor="#232323">
                <v:path arrowok="t"/>
              </v:shape>
            </v:group>
            <v:group style="position:absolute;left:10552;top:5367;width:1009;height:2" coordorigin="10552,5367" coordsize="1009,2">
              <v:shape style="position:absolute;left:10552;top:5367;width:1009;height:2" coordorigin="10552,5367" coordsize="1009,0" path="m10552,5367l11561,5367e" filled="f" stroked="t" strokeweight=".47597pt" strokecolor="#4B4B4B">
                <v:path arrowok="t"/>
              </v:shape>
            </v:group>
            <v:group style="position:absolute;left:359;top:5355;width:2;height:263" coordorigin="359,5355" coordsize="2,263">
              <v:shape style="position:absolute;left:359;top:5355;width:2;height:263" coordorigin="359,5355" coordsize="0,263" path="m359,5618l359,5355e" filled="f" stroked="t" strokeweight=".713954pt" strokecolor="#3F3F3F">
                <v:path arrowok="t"/>
              </v:shape>
            </v:group>
            <v:group style="position:absolute;left:2394;top:5355;width:2;height:803" coordorigin="2394,5355" coordsize="2,803">
              <v:shape style="position:absolute;left:2394;top:5355;width:2;height:803" coordorigin="2394,5355" coordsize="0,803" path="m2394,6158l2394,5355e" filled="f" stroked="t" strokeweight=".47597pt" strokecolor="#343434">
                <v:path arrowok="t"/>
              </v:shape>
            </v:group>
            <v:group style="position:absolute;left:4941;top:5603;width:2204;height:2" coordorigin="4941,5603" coordsize="2204,2">
              <v:shape style="position:absolute;left:4941;top:5603;width:2204;height:2" coordorigin="4941,5603" coordsize="2204,0" path="m4941,5603l7144,5603e" filled="f" stroked="t" strokeweight=".713954pt" strokecolor="#4F4F4F">
                <v:path arrowok="t"/>
              </v:shape>
            </v:group>
            <v:group style="position:absolute;left:7087;top:5603;width:362;height:2" coordorigin="7087,5603" coordsize="362,2">
              <v:shape style="position:absolute;left:7087;top:5603;width:362;height:2" coordorigin="7087,5603" coordsize="362,0" path="m7087,5603l7449,5603e" filled="f" stroked="t" strokeweight=".47597pt" strokecolor="#1F1F1F">
                <v:path arrowok="t"/>
              </v:shape>
            </v:group>
            <v:group style="position:absolute;left:7392;top:5601;width:1290;height:2" coordorigin="7392,5601" coordsize="1290,2">
              <v:shape style="position:absolute;left:7392;top:5601;width:1290;height:2" coordorigin="7392,5601" coordsize="1290,0" path="m7392,5601l8682,5601e" filled="f" stroked="t" strokeweight=".951939pt" strokecolor="#545454">
                <v:path arrowok="t"/>
              </v:shape>
            </v:group>
            <v:group style="position:absolute;left:8625;top:5603;width:557;height:2" coordorigin="8625,5603" coordsize="557,2">
              <v:shape style="position:absolute;left:8625;top:5603;width:557;height:2" coordorigin="8625,5603" coordsize="557,0" path="m8625,5603l9181,5603e" filled="f" stroked="t" strokeweight=".47597pt" strokecolor="#232323">
                <v:path arrowok="t"/>
              </v:shape>
            </v:group>
            <v:group style="position:absolute;left:9124;top:5606;width:1309;height:2" coordorigin="9124,5606" coordsize="1309,2">
              <v:shape style="position:absolute;left:9124;top:5606;width:1309;height:2" coordorigin="9124,5606" coordsize="1309,0" path="m9124,5606l10433,5606e" filled="f" stroked="t" strokeweight=".713954pt" strokecolor="#4F4F4F">
                <v:path arrowok="t"/>
              </v:shape>
            </v:group>
            <v:group style="position:absolute;left:10376;top:5603;width:233;height:2" coordorigin="10376,5603" coordsize="233,2">
              <v:shape style="position:absolute;left:10376;top:5603;width:233;height:2" coordorigin="10376,5603" coordsize="233,0" path="m10376,5603l10609,5603e" filled="f" stroked="t" strokeweight=".47597pt" strokecolor="#181818">
                <v:path arrowok="t"/>
              </v:shape>
            </v:group>
            <v:group style="position:absolute;left:10552;top:5606;width:1004;height:2" coordorigin="10552,5606" coordsize="1004,2">
              <v:shape style="position:absolute;left:10552;top:5606;width:1004;height:2" coordorigin="10552,5606" coordsize="1004,0" path="m10552,5606l11557,5606e" filled="f" stroked="t" strokeweight=".47597pt" strokecolor="#3F3F3F">
                <v:path arrowok="t"/>
              </v:shape>
            </v:group>
            <v:group style="position:absolute;left:11552;top:1186;width:2;height:7884" coordorigin="11552,1186" coordsize="2,7884">
              <v:shape style="position:absolute;left:11552;top:1186;width:2;height:7884" coordorigin="11552,1186" coordsize="0,7884" path="m11552,9069l11552,1186e" filled="f" stroked="t" strokeweight=".713954pt" strokecolor="#5B5B5B">
                <v:path arrowok="t"/>
              </v:shape>
            </v:group>
            <v:group style="position:absolute;left:2389;top:5847;width:657;height:2" coordorigin="2389,5847" coordsize="657,2">
              <v:shape style="position:absolute;left:2389;top:5847;width:657;height:2" coordorigin="2389,5847" coordsize="657,0" path="m2389,5847l3046,5847e" filled="f" stroked="t" strokeweight=".951939pt" strokecolor="#5B5B5B">
                <v:path arrowok="t"/>
              </v:shape>
            </v:group>
            <v:group style="position:absolute;left:2937;top:5847;width:666;height:2" coordorigin="2937,5847" coordsize="666,2">
              <v:shape style="position:absolute;left:2937;top:5847;width:666;height:2" coordorigin="2937,5847" coordsize="666,0" path="m2937,5847l3603,5847e" filled="f" stroked="t" strokeweight=".47597pt" strokecolor="#383838">
                <v:path arrowok="t"/>
              </v:shape>
            </v:group>
            <v:group style="position:absolute;left:3546;top:5845;width:1099;height:2" coordorigin="3546,5845" coordsize="1099,2">
              <v:shape style="position:absolute;left:3546;top:5845;width:1099;height:2" coordorigin="3546,5845" coordsize="1099,0" path="m3546,5845l4645,5845e" filled="f" stroked="t" strokeweight=".951939pt" strokecolor="#4F4F4F">
                <v:path arrowok="t"/>
              </v:shape>
            </v:group>
            <v:group style="position:absolute;left:4588;top:5847;width:400;height:2" coordorigin="4588,5847" coordsize="400,2">
              <v:shape style="position:absolute;left:4588;top:5847;width:400;height:2" coordorigin="4588,5847" coordsize="400,0" path="m4588,5847l4988,5847e" filled="f" stroked="t" strokeweight=".47597pt" strokecolor="#282828">
                <v:path arrowok="t"/>
              </v:shape>
            </v:group>
            <v:group style="position:absolute;left:4907;top:5845;width:4731;height:2" coordorigin="4907,5845" coordsize="4731,2">
              <v:shape style="position:absolute;left:4907;top:5845;width:4731;height:2" coordorigin="4907,5845" coordsize="4731,0" path="m4907,5845l9638,5845e" filled="f" stroked="t" strokeweight=".951939pt" strokecolor="#4F4F4F">
                <v:path arrowok="t"/>
              </v:shape>
            </v:group>
            <v:group style="position:absolute;left:9581;top:5847;width:224;height:2" coordorigin="9581,5847" coordsize="224,2">
              <v:shape style="position:absolute;left:9581;top:5847;width:224;height:2" coordorigin="9581,5847" coordsize="224,0" path="m9581,5847l9805,5847e" filled="f" stroked="t" strokeweight=".47597pt" strokecolor="#2F2F2F">
                <v:path arrowok="t"/>
              </v:shape>
            </v:group>
            <v:group style="position:absolute;left:9738;top:5845;width:1818;height:2" coordorigin="9738,5845" coordsize="1818,2">
              <v:shape style="position:absolute;left:9738;top:5845;width:1818;height:2" coordorigin="9738,5845" coordsize="1818,0" path="m9738,5845l11557,5845e" filled="f" stroked="t" strokeweight=".713954pt" strokecolor="#4F4F4F">
                <v:path arrowok="t"/>
              </v:shape>
            </v:group>
            <v:group style="position:absolute;left:1023;top:6124;width:714;height:2" coordorigin="1023,6124" coordsize="714,2">
              <v:shape style="position:absolute;left:1023;top:6124;width:714;height:2" coordorigin="1023,6124" coordsize="714,0" path="m1023,6124l1737,6124e" filled="f" stroked="t" strokeweight=".237985pt" strokecolor="#000000">
                <v:path arrowok="t"/>
              </v:shape>
            </v:group>
            <v:group style="position:absolute;left:2042;top:6093;width:371;height:2" coordorigin="2042,6093" coordsize="371,2">
              <v:shape style="position:absolute;left:2042;top:6093;width:371;height:2" coordorigin="2042,6093" coordsize="371,0" path="m2042,6093l2413,6093e" filled="f" stroked="t" strokeweight=".237985pt" strokecolor="#3F3F3F">
                <v:path arrowok="t"/>
              </v:shape>
            </v:group>
            <v:group style="position:absolute;left:2342;top:6093;width:838;height:2" coordorigin="2342,6093" coordsize="838,2">
              <v:shape style="position:absolute;left:2342;top:6093;width:838;height:2" coordorigin="2342,6093" coordsize="838,0" path="m2342,6093l3179,6093e" filled="f" stroked="t" strokeweight=".237985pt" strokecolor="#646464">
                <v:path arrowok="t"/>
              </v:shape>
            </v:group>
            <v:group style="position:absolute;left:3851;top:6093;width:224;height:2" coordorigin="3851,6093" coordsize="224,2">
              <v:shape style="position:absolute;left:3851;top:6093;width:224;height:2" coordorigin="3851,6093" coordsize="224,0" path="m3851,6093l4074,6093e" filled="f" stroked="t" strokeweight=".237985pt" strokecolor="#4F4F4F">
                <v:path arrowok="t"/>
              </v:shape>
            </v:group>
            <v:group style="position:absolute;left:4017;top:6093;width:471;height:2" coordorigin="4017,6093" coordsize="471,2">
              <v:shape style="position:absolute;left:4017;top:6093;width:471;height:2" coordorigin="4017,6093" coordsize="471,0" path="m4017,6093l4488,6093e" filled="f" stroked="t" strokeweight=".237985pt" strokecolor="#676767">
                <v:path arrowok="t"/>
              </v:shape>
            </v:group>
            <v:group style="position:absolute;left:4617;top:6124;width:2499;height:2" coordorigin="4617,6124" coordsize="2499,2">
              <v:shape style="position:absolute;left:4617;top:6124;width:2499;height:2" coordorigin="4617,6124" coordsize="2499,0" path="m4617,6124l7116,6124e" filled="f" stroked="t" strokeweight=".237985pt" strokecolor="#777777">
                <v:path arrowok="t"/>
              </v:shape>
            </v:group>
            <v:group style="position:absolute;left:7768;top:6124;width:552;height:2" coordorigin="7768,6124" coordsize="552,2">
              <v:shape style="position:absolute;left:7768;top:6124;width:552;height:2" coordorigin="7768,6124" coordsize="552,0" path="m7768,6124l8320,6124e" filled="f" stroked="t" strokeweight=".237985pt" strokecolor="#646464">
                <v:path arrowok="t"/>
              </v:shape>
            </v:group>
            <v:group style="position:absolute;left:8320;top:6124;width:333;height:2" coordorigin="8320,6124" coordsize="333,2">
              <v:shape style="position:absolute;left:8320;top:6124;width:333;height:2" coordorigin="8320,6124" coordsize="333,0" path="m8320,6124l8653,6124e" filled="f" stroked="t" strokeweight=".237985pt" strokecolor="#000000">
                <v:path arrowok="t"/>
              </v:shape>
            </v:group>
            <v:group style="position:absolute;left:8625;top:6093;width:505;height:2" coordorigin="8625,6093" coordsize="505,2">
              <v:shape style="position:absolute;left:8625;top:6093;width:505;height:2" coordorigin="8625,6093" coordsize="505,0" path="m8625,6093l9129,6093e" filled="f" stroked="t" strokeweight=".237985pt" strokecolor="#7C7C7C">
                <v:path arrowok="t"/>
              </v:shape>
            </v:group>
            <v:group style="position:absolute;left:9153;top:6124;width:980;height:2" coordorigin="9153,6124" coordsize="980,2">
              <v:shape style="position:absolute;left:9153;top:6124;width:980;height:2" coordorigin="9153,6124" coordsize="980,0" path="m9153,6124l10133,6124e" filled="f" stroked="t" strokeweight=".237985pt" strokecolor="#000000">
                <v:path arrowok="t"/>
              </v:shape>
            </v:group>
            <v:group style="position:absolute;left:10152;top:6093;width:457;height:2" coordorigin="10152,6093" coordsize="457,2">
              <v:shape style="position:absolute;left:10152;top:6093;width:457;height:2" coordorigin="10152,6093" coordsize="457,0" path="m10152,6093l10609,6093e" filled="f" stroked="t" strokeweight=".237985pt" strokecolor="#646464">
                <v:path arrowok="t"/>
              </v:shape>
            </v:group>
            <v:group style="position:absolute;left:10581;top:6124;width:971;height:2" coordorigin="10581,6124" coordsize="971,2">
              <v:shape style="position:absolute;left:10581;top:6124;width:971;height:2" coordorigin="10581,6124" coordsize="971,0" path="m10581,6124l11552,6124e" filled="f" stroked="t" strokeweight=".237985pt" strokecolor="#3F3F3F">
                <v:path arrowok="t"/>
              </v:shape>
            </v:group>
            <v:group style="position:absolute;left:11552;top:5804;width:2;height:354" coordorigin="11552,5804" coordsize="2,354">
              <v:shape style="position:absolute;left:11552;top:5804;width:2;height:354" coordorigin="11552,5804" coordsize="0,354" path="m11552,6158l11552,5804e" filled="f" stroked="t" strokeweight=".47597pt" strokecolor="#3B3B3B">
                <v:path arrowok="t"/>
              </v:shape>
            </v:group>
            <v:group style="position:absolute;left:2394;top:6096;width:2;height:966" coordorigin="2394,6096" coordsize="2,966">
              <v:shape style="position:absolute;left:2394;top:6096;width:2;height:966" coordorigin="2394,6096" coordsize="0,966" path="m2394,7061l2394,6096e" filled="f" stroked="t" strokeweight=".713954pt" strokecolor="#4F4F4F">
                <v:path arrowok="t"/>
              </v:shape>
            </v:group>
            <v:group style="position:absolute;left:4948;top:5355;width:2;height:1037" coordorigin="4948,5355" coordsize="2,1037">
              <v:shape style="position:absolute;left:4948;top:5355;width:2;height:1037" coordorigin="4948,5355" coordsize="0,1037" path="m4948,6392l4948,5355e" filled="f" stroked="t" strokeweight=".951939pt" strokecolor="#646464">
                <v:path arrowok="t"/>
              </v:shape>
            </v:group>
            <v:group style="position:absolute;left:7768;top:6124;width:2;height:239" coordorigin="7768,6124" coordsize="2,239">
              <v:shape style="position:absolute;left:7768;top:6124;width:2;height:239" coordorigin="7768,6124" coordsize="0,239" path="m7768,6363l7768,6124e" filled="f" stroked="t" strokeweight=".237985pt" strokecolor="#000000">
                <v:path arrowok="t"/>
              </v:shape>
            </v:group>
            <v:group style="position:absolute;left:2385;top:6559;width:1366;height:2" coordorigin="2385,6559" coordsize="1366,2">
              <v:shape style="position:absolute;left:2385;top:6559;width:1366;height:2" coordorigin="2385,6559" coordsize="1366,0" path="m2385,6559l3751,6559e" filled="f" stroked="t" strokeweight=".713954pt" strokecolor="#4F4F4F">
                <v:path arrowok="t"/>
              </v:shape>
            </v:group>
            <v:group style="position:absolute;left:3694;top:6559;width:214;height:2" coordorigin="3694,6559" coordsize="214,2">
              <v:shape style="position:absolute;left:3694;top:6559;width:214;height:2" coordorigin="3694,6559" coordsize="214,0" path="m3694,6559l3908,6559e" filled="f" stroked="t" strokeweight=".47597pt" strokecolor="#3B3B3B">
                <v:path arrowok="t"/>
              </v:shape>
            </v:group>
            <v:group style="position:absolute;left:3851;top:6559;width:224;height:2" coordorigin="3851,6559" coordsize="224,2">
              <v:shape style="position:absolute;left:3851;top:6559;width:224;height:2" coordorigin="3851,6559" coordsize="224,0" path="m3851,6559l4074,6559e" filled="f" stroked="t" strokeweight=".47597pt" strokecolor="#282828">
                <v:path arrowok="t"/>
              </v:shape>
            </v:group>
            <v:group style="position:absolute;left:4950;top:6335;width:2;height:469" coordorigin="4950,6335" coordsize="2,469">
              <v:shape style="position:absolute;left:4950;top:6335;width:2;height:469" coordorigin="4950,6335" coordsize="0,469" path="m4950,6803l4950,6335e" filled="f" stroked="t" strokeweight=".47597pt" strokecolor="#343434">
                <v:path arrowok="t"/>
              </v:shape>
            </v:group>
            <v:group style="position:absolute;left:4017;top:6557;width:3784;height:2" coordorigin="4017,6557" coordsize="3784,2">
              <v:shape style="position:absolute;left:4017;top:6557;width:3784;height:2" coordorigin="4017,6557" coordsize="3784,0" path="m4017,6557l7801,6557e" filled="f" stroked="t" strokeweight=".951939pt" strokecolor="#545454">
                <v:path arrowok="t"/>
              </v:shape>
            </v:group>
            <v:group style="position:absolute;left:7768;top:6363;width:2;height:191" coordorigin="7768,6363" coordsize="2,191">
              <v:shape style="position:absolute;left:7768;top:6363;width:2;height:191" coordorigin="7768,6363" coordsize="0,191" path="m7768,6555l7768,6363e" filled="f" stroked="t" strokeweight=".237985pt" strokecolor="#343434">
                <v:path arrowok="t"/>
              </v:shape>
            </v:group>
            <v:group style="position:absolute;left:7739;top:6555;width:609;height:2" coordorigin="7739,6555" coordsize="609,2">
              <v:shape style="position:absolute;left:7739;top:6555;width:609;height:2" coordorigin="7739,6555" coordsize="609,0" path="m7739,6555l8349,6555e" filled="f" stroked="t" strokeweight=".47597pt" strokecolor="#2B2B2B">
                <v:path arrowok="t"/>
              </v:shape>
            </v:group>
            <v:group style="position:absolute;left:8291;top:6557;width:1347;height:2" coordorigin="8291,6557" coordsize="1347,2">
              <v:shape style="position:absolute;left:8291;top:6557;width:1347;height:2" coordorigin="8291,6557" coordsize="1347,0" path="m8291,6557l9638,6557e" filled="f" stroked="t" strokeweight=".951939pt" strokecolor="#606060">
                <v:path arrowok="t"/>
              </v:shape>
            </v:group>
            <v:group style="position:absolute;left:9581;top:6555;width:581;height:2" coordorigin="9581,6555" coordsize="581,2">
              <v:shape style="position:absolute;left:9581;top:6555;width:581;height:2" coordorigin="9581,6555" coordsize="581,0" path="m9581,6555l10162,6555e" filled="f" stroked="t" strokeweight=".47597pt" strokecolor="#2F2F2F">
                <v:path arrowok="t"/>
              </v:shape>
            </v:group>
            <v:group style="position:absolute;left:10105;top:6555;width:1456;height:2" coordorigin="10105,6555" coordsize="1456,2">
              <v:shape style="position:absolute;left:10105;top:6555;width:1456;height:2" coordorigin="10105,6555" coordsize="1456,0" path="m10105,6555l11561,6555e" filled="f" stroked="t" strokeweight=".713954pt" strokecolor="#5B5B5B">
                <v:path arrowok="t"/>
              </v:shape>
            </v:group>
            <v:group style="position:absolute;left:2385;top:6796;width:5450;height:2" coordorigin="2385,6796" coordsize="5450,2">
              <v:shape style="position:absolute;left:2385;top:6796;width:5450;height:2" coordorigin="2385,6796" coordsize="5450,0" path="m2385,6796l7834,6796e" filled="f" stroked="t" strokeweight=".713954pt" strokecolor="#545454">
                <v:path arrowok="t"/>
              </v:shape>
            </v:group>
            <v:group style="position:absolute;left:7768;top:6540;width:2;height:287" coordorigin="7768,6540" coordsize="2,287">
              <v:shape style="position:absolute;left:7768;top:6540;width:2;height:287" coordorigin="7768,6540" coordsize="0,287" path="m7768,6827l7768,6540e" filled="f" stroked="t" strokeweight=".237985pt" strokecolor="#606060">
                <v:path arrowok="t"/>
              </v:shape>
            </v:group>
            <v:group style="position:absolute;left:7739;top:6794;width:609;height:2" coordorigin="7739,6794" coordsize="609,2">
              <v:shape style="position:absolute;left:7739;top:6794;width:609;height:2" coordorigin="7739,6794" coordsize="609,0" path="m7739,6794l8349,6794e" filled="f" stroked="t" strokeweight=".47597pt" strokecolor="#383838">
                <v:path arrowok="t"/>
              </v:shape>
            </v:group>
            <v:group style="position:absolute;left:8291;top:6794;width:1347;height:2" coordorigin="8291,6794" coordsize="1347,2">
              <v:shape style="position:absolute;left:8291;top:6794;width:1347;height:2" coordorigin="8291,6794" coordsize="1347,0" path="m8291,6794l9638,6794e" filled="f" stroked="t" strokeweight=".713954pt" strokecolor="#575757">
                <v:path arrowok="t"/>
              </v:shape>
            </v:group>
            <v:group style="position:absolute;left:9581;top:6794;width:224;height:2" coordorigin="9581,6794" coordsize="224,2">
              <v:shape style="position:absolute;left:9581;top:6794;width:224;height:2" coordorigin="9581,6794" coordsize="224,0" path="m9581,6794l9805,6794e" filled="f" stroked="t" strokeweight=".47597pt" strokecolor="#282828">
                <v:path arrowok="t"/>
              </v:shape>
            </v:group>
            <v:group style="position:absolute;left:9748;top:6794;width:414;height:2" coordorigin="9748,6794" coordsize="414,2">
              <v:shape style="position:absolute;left:9748;top:6794;width:414;height:2" coordorigin="9748,6794" coordsize="414,0" path="m9748,6794l10162,6794e" filled="f" stroked="t" strokeweight=".47597pt" strokecolor="#484848">
                <v:path arrowok="t"/>
              </v:shape>
            </v:group>
            <v:group style="position:absolute;left:10033;top:6794;width:1528;height:2" coordorigin="10033,6794" coordsize="1528,2">
              <v:shape style="position:absolute;left:10033;top:6794;width:1528;height:2" coordorigin="10033,6794" coordsize="1528,0" path="m10033,6794l11561,6794e" filled="f" stroked="t" strokeweight=".713954pt" strokecolor="#606060">
                <v:path arrowok="t"/>
              </v:shape>
            </v:group>
            <v:group style="position:absolute;left:352;top:7042;width:700;height:2" coordorigin="352,7042" coordsize="700,2">
              <v:shape style="position:absolute;left:352;top:7042;width:700;height:2" coordorigin="352,7042" coordsize="700,0" path="m352,7042l1052,7042e" filled="f" stroked="t" strokeweight=".951939pt" strokecolor="#676767">
                <v:path arrowok="t"/>
              </v:shape>
            </v:group>
            <v:group style="position:absolute;left:995;top:7040;width:4498;height:2" coordorigin="995,7040" coordsize="4498,2">
              <v:shape style="position:absolute;left:995;top:7040;width:4498;height:2" coordorigin="995,7040" coordsize="4498,0" path="m995,7040l5493,7040e" filled="f" stroked="t" strokeweight=".713954pt" strokecolor="#4F4F4F">
                <v:path arrowok="t"/>
              </v:shape>
            </v:group>
            <v:group style="position:absolute;left:5436;top:7037;width:709;height:2" coordorigin="5436,7037" coordsize="709,2">
              <v:shape style="position:absolute;left:5436;top:7037;width:709;height:2" coordorigin="5436,7037" coordsize="709,0" path="m5436,7037l6145,7037e" filled="f" stroked="t" strokeweight=".47597pt" strokecolor="#343434">
                <v:path arrowok="t"/>
              </v:shape>
            </v:group>
            <v:group style="position:absolute;left:5997;top:7037;width:1147;height:2" coordorigin="5997,7037" coordsize="1147,2">
              <v:shape style="position:absolute;left:5997;top:7037;width:1147;height:2" coordorigin="5997,7037" coordsize="1147,0" path="m5997,7037l7144,7037e" filled="f" stroked="t" strokeweight=".713954pt" strokecolor="#4F4F4F">
                <v:path arrowok="t"/>
              </v:shape>
            </v:group>
            <v:group style="position:absolute;left:7087;top:7037;width:362;height:2" coordorigin="7087,7037" coordsize="362,2">
              <v:shape style="position:absolute;left:7087;top:7037;width:362;height:2" coordorigin="7087,7037" coordsize="362,0" path="m7087,7037l7449,7037e" filled="f" stroked="t" strokeweight=".47597pt" strokecolor="#232323">
                <v:path arrowok="t"/>
              </v:shape>
            </v:group>
            <v:group style="position:absolute;left:7392;top:7035;width:4169;height:2" coordorigin="7392,7035" coordsize="4169,2">
              <v:shape style="position:absolute;left:7392;top:7035;width:4169;height:2" coordorigin="7392,7035" coordsize="4169,0" path="m7392,7035l11561,7035e" filled="f" stroked="t" strokeweight=".951939pt" strokecolor="#575757">
                <v:path arrowok="t"/>
              </v:shape>
            </v:group>
            <v:group style="position:absolute;left:2394;top:6990;width:2;height:330" coordorigin="2394,6990" coordsize="2,330">
              <v:shape style="position:absolute;left:2394;top:6990;width:2;height:330" coordorigin="2394,6990" coordsize="0,330" path="m2394,7320l2394,6990e" filled="f" stroked="t" strokeweight=".47597pt" strokecolor="#343434">
                <v:path arrowok="t"/>
              </v:shape>
            </v:group>
            <v:group style="position:absolute;left:352;top:7511;width:700;height:2" coordorigin="352,7511" coordsize="700,2">
              <v:shape style="position:absolute;left:352;top:7511;width:700;height:2" coordorigin="352,7511" coordsize="700,0" path="m352,7511l1052,7511e" filled="f" stroked="t" strokeweight=".951939pt" strokecolor="#646464">
                <v:path arrowok="t"/>
              </v:shape>
            </v:group>
            <v:group style="position:absolute;left:995;top:7508;width:771;height:2" coordorigin="995,7508" coordsize="771,2">
              <v:shape style="position:absolute;left:995;top:7508;width:771;height:2" coordorigin="995,7508" coordsize="771,0" path="m995,7508l1766,7508e" filled="f" stroked="t" strokeweight=".47597pt" strokecolor="#4F4F4F">
                <v:path arrowok="t"/>
              </v:shape>
            </v:group>
            <v:group style="position:absolute;left:1709;top:7508;width:704;height:2" coordorigin="1709,7508" coordsize="704,2">
              <v:shape style="position:absolute;left:1709;top:7508;width:704;height:2" coordorigin="1709,7508" coordsize="704,0" path="m1709,7508l2413,7508e" filled="f" stroked="t" strokeweight=".951939pt" strokecolor="#646464">
                <v:path arrowok="t"/>
              </v:shape>
            </v:group>
            <v:group style="position:absolute;left:2342;top:7506;width:4803;height:2" coordorigin="2342,7506" coordsize="4803,2">
              <v:shape style="position:absolute;left:2342;top:7506;width:4803;height:2" coordorigin="2342,7506" coordsize="4803,0" path="m2342,7506l7144,7506e" filled="f" stroked="t" strokeweight=".713954pt" strokecolor="#4F4F4F">
                <v:path arrowok="t"/>
              </v:shape>
            </v:group>
            <v:group style="position:absolute;left:7087;top:7506;width:362;height:2" coordorigin="7087,7506" coordsize="362,2">
              <v:shape style="position:absolute;left:7087;top:7506;width:362;height:2" coordorigin="7087,7506" coordsize="362,0" path="m7087,7506l7449,7506e" filled="f" stroked="t" strokeweight=".47597pt" strokecolor="#1C1C1C">
                <v:path arrowok="t"/>
              </v:shape>
            </v:group>
            <v:group style="position:absolute;left:7392;top:7504;width:3041;height:2" coordorigin="7392,7504" coordsize="3041,2">
              <v:shape style="position:absolute;left:7392;top:7504;width:3041;height:2" coordorigin="7392,7504" coordsize="3041,0" path="m7392,7504l10433,7504e" filled="f" stroked="t" strokeweight=".713954pt" strokecolor="#4F4F4F">
                <v:path arrowok="t"/>
              </v:shape>
            </v:group>
            <v:group style="position:absolute;left:10376;top:7506;width:233;height:2" coordorigin="10376,7506" coordsize="233,2">
              <v:shape style="position:absolute;left:10376;top:7506;width:233;height:2" coordorigin="10376,7506" coordsize="233,0" path="m10376,7506l10609,7506e" filled="f" stroked="t" strokeweight=".47597pt" strokecolor="#343434">
                <v:path arrowok="t"/>
              </v:shape>
            </v:group>
            <v:group style="position:absolute;left:10552;top:7504;width:1014;height:2" coordorigin="10552,7504" coordsize="1014,2">
              <v:shape style="position:absolute;left:10552;top:7504;width:1014;height:2" coordorigin="10552,7504" coordsize="1014,0" path="m10552,7504l11566,7504e" filled="f" stroked="t" strokeweight=".951939pt" strokecolor="#676767">
                <v:path arrowok="t"/>
              </v:shape>
            </v:group>
            <v:group style="position:absolute;left:4955;top:7496;width:2;height:282" coordorigin="4955,7496" coordsize="2,282">
              <v:shape style="position:absolute;left:4955;top:7496;width:2;height:282" coordorigin="4955,7496" coordsize="0,282" path="m4955,7779l4955,7496e" filled="f" stroked="t" strokeweight=".47597pt" strokecolor="#484848">
                <v:path arrowok="t"/>
              </v:shape>
            </v:group>
            <v:group style="position:absolute;left:4945;top:7747;width:4693;height:2" coordorigin="4945,7747" coordsize="4693,2">
              <v:shape style="position:absolute;left:4945;top:7747;width:4693;height:2" coordorigin="4945,7747" coordsize="4693,0" path="m4945,7747l9638,7747e" filled="f" stroked="t" strokeweight=".713954pt" strokecolor="#545454">
                <v:path arrowok="t"/>
              </v:shape>
            </v:group>
            <v:group style="position:absolute;left:9581;top:7750;width:224;height:2" coordorigin="9581,7750" coordsize="224,2">
              <v:shape style="position:absolute;left:9581;top:7750;width:224;height:2" coordorigin="9581,7750" coordsize="224,0" path="m9581,7750l9805,7750e" filled="f" stroked="t" strokeweight=".47597pt" strokecolor="#232323">
                <v:path arrowok="t"/>
              </v:shape>
            </v:group>
            <v:group style="position:absolute;left:9748;top:7747;width:1818;height:2" coordorigin="9748,7747" coordsize="1818,2">
              <v:shape style="position:absolute;left:9748;top:7747;width:1818;height:2" coordorigin="9748,7747" coordsize="1818,0" path="m9748,7747l11566,7747e" filled="f" stroked="t" strokeweight=".713954pt" strokecolor="#545454">
                <v:path arrowok="t"/>
              </v:shape>
            </v:group>
            <v:group style="position:absolute;left:2397;top:7262;width:2;height:1028" coordorigin="2397,7262" coordsize="2,1028">
              <v:shape style="position:absolute;left:2397;top:7262;width:2;height:1028" coordorigin="2397,7262" coordsize="0,1028" path="m2397,8290l2397,7262e" filled="f" stroked="t" strokeweight=".951939pt" strokecolor="#575757">
                <v:path arrowok="t"/>
              </v:shape>
            </v:group>
            <v:group style="position:absolute;left:4955;top:7721;width:2;height:521" coordorigin="4955,7721" coordsize="2,521">
              <v:shape style="position:absolute;left:4955;top:7721;width:2;height:521" coordorigin="4955,7721" coordsize="0,521" path="m4955,8242l4955,7721e" filled="f" stroked="t" strokeweight=".951939pt" strokecolor="#606060">
                <v:path arrowok="t"/>
              </v:shape>
            </v:group>
            <v:group style="position:absolute;left:4945;top:7991;width:2851;height:2" coordorigin="4945,7991" coordsize="2851,2">
              <v:shape style="position:absolute;left:4945;top:7991;width:2851;height:2" coordorigin="4945,7991" coordsize="2851,0" path="m4945,7991l7796,7991e" filled="f" stroked="t" strokeweight=".951939pt" strokecolor="#4F4F4F">
                <v:path arrowok="t"/>
              </v:shape>
            </v:group>
            <v:group style="position:absolute;left:7739;top:7989;width:609;height:2" coordorigin="7739,7989" coordsize="609,2">
              <v:shape style="position:absolute;left:7739;top:7989;width:609;height:2" coordorigin="7739,7989" coordsize="609,0" path="m7739,7989l8349,7989e" filled="f" stroked="t" strokeweight=".47597pt" strokecolor="#282828">
                <v:path arrowok="t"/>
              </v:shape>
            </v:group>
            <v:group style="position:absolute;left:8291;top:7989;width:1347;height:2" coordorigin="8291,7989" coordsize="1347,2">
              <v:shape style="position:absolute;left:8291;top:7989;width:1347;height:2" coordorigin="8291,7989" coordsize="1347,0" path="m8291,7989l9638,7989e" filled="f" stroked="t" strokeweight=".713954pt" strokecolor="#575757">
                <v:path arrowok="t"/>
              </v:shape>
            </v:group>
            <v:group style="position:absolute;left:9581;top:7989;width:224;height:2" coordorigin="9581,7989" coordsize="224,2">
              <v:shape style="position:absolute;left:9581;top:7989;width:224;height:2" coordorigin="9581,7989" coordsize="224,0" path="m9581,7989l9805,7989e" filled="f" stroked="t" strokeweight=".47597pt" strokecolor="#1C1C1C">
                <v:path arrowok="t"/>
              </v:shape>
            </v:group>
            <v:group style="position:absolute;left:9748;top:7987;width:1813;height:2" coordorigin="9748,7987" coordsize="1813,2">
              <v:shape style="position:absolute;left:9748;top:7987;width:1813;height:2" coordorigin="9748,7987" coordsize="1813,0" path="m9748,7987l11561,7987e" filled="f" stroked="t" strokeweight=".713954pt" strokecolor="#4F4F4F">
                <v:path arrowok="t"/>
              </v:shape>
            </v:group>
            <v:group style="position:absolute;left:995;top:8238;width:771;height:2" coordorigin="995,8238" coordsize="771,2">
              <v:shape style="position:absolute;left:995;top:8238;width:771;height:2" coordorigin="995,8238" coordsize="771,0" path="m995,8238l1766,8238e" filled="f" stroked="t" strokeweight=".47597pt" strokecolor="#3B3B3B">
                <v:path arrowok="t"/>
              </v:shape>
            </v:group>
            <v:group style="position:absolute;left:357;top:8235;width:2637;height:2" coordorigin="357,8235" coordsize="2637,2">
              <v:shape style="position:absolute;left:357;top:8235;width:2637;height:2" coordorigin="357,8235" coordsize="2637,0" path="m357,8235l2994,8235e" filled="f" stroked="t" strokeweight=".713954pt" strokecolor="#545454">
                <v:path arrowok="t"/>
              </v:shape>
            </v:group>
            <v:group style="position:absolute;left:2937;top:8238;width:324;height:2" coordorigin="2937,8238" coordsize="324,2">
              <v:shape style="position:absolute;left:2937;top:8238;width:324;height:2" coordorigin="2937,8238" coordsize="324,0" path="m2937,8238l3260,8238e" filled="f" stroked="t" strokeweight=".47597pt" strokecolor="#2B2B2B">
                <v:path arrowok="t"/>
              </v:shape>
            </v:group>
            <v:group style="position:absolute;left:3203;top:8233;width:8358;height:2" coordorigin="3203,8233" coordsize="8358,2">
              <v:shape style="position:absolute;left:3203;top:8233;width:8358;height:2" coordorigin="3203,8233" coordsize="8358,0" path="m3203,8233l11561,8233e" filled="f" stroked="t" strokeweight=".951939pt" strokecolor="#575757">
                <v:path arrowok="t"/>
              </v:shape>
            </v:group>
            <v:group style="position:absolute;left:2399;top:8218;width:2;height:287" coordorigin="2399,8218" coordsize="2,287">
              <v:shape style="position:absolute;left:2399;top:8218;width:2;height:287" coordorigin="2399,8218" coordsize="0,287" path="m2399,8505l2399,8218e" filled="f" stroked="t" strokeweight=".47597pt" strokecolor="#2F2F2F">
                <v:path arrowok="t"/>
              </v:shape>
            </v:group>
            <v:group style="position:absolute;left:2399;top:8448;width:2;height:622" coordorigin="2399,8448" coordsize="2,622">
              <v:shape style="position:absolute;left:2399;top:8448;width:2;height:622" coordorigin="2399,8448" coordsize="0,622" path="m2399,9069l2399,8448e" filled="f" stroked="t" strokeweight=".713954pt" strokecolor="#4B4B4B">
                <v:path arrowok="t"/>
              </v:shape>
            </v:group>
            <v:group style="position:absolute;left:362;top:9048;width:2051;height:2" coordorigin="362,9048" coordsize="2051,2">
              <v:shape style="position:absolute;left:362;top:9048;width:2051;height:2" coordorigin="362,9048" coordsize="2051,0" path="m362,9048l2413,9048e" filled="f" stroked="t" strokeweight=".713954pt" strokecolor="#606060">
                <v:path arrowok="t"/>
              </v:shape>
            </v:group>
            <v:group style="position:absolute;left:2342;top:9048;width:652;height:2" coordorigin="2342,9048" coordsize="652,2">
              <v:shape style="position:absolute;left:2342;top:9048;width:652;height:2" coordorigin="2342,9048" coordsize="652,0" path="m2342,9048l2994,9048e" filled="f" stroked="t" strokeweight=".47597pt" strokecolor="#444444">
                <v:path arrowok="t"/>
              </v:shape>
            </v:group>
            <v:group style="position:absolute;left:2713;top:9045;width:1038;height:2" coordorigin="2713,9045" coordsize="1038,2">
              <v:shape style="position:absolute;left:2713;top:9045;width:1038;height:2" coordorigin="2713,9045" coordsize="1038,0" path="m2713,9045l3751,9045e" filled="f" stroked="t" strokeweight=".951939pt" strokecolor="#575757">
                <v:path arrowok="t"/>
              </v:shape>
            </v:group>
            <v:group style="position:absolute;left:3694;top:9045;width:214;height:2" coordorigin="3694,9045" coordsize="214,2">
              <v:shape style="position:absolute;left:3694;top:9045;width:214;height:2" coordorigin="3694,9045" coordsize="214,0" path="m3694,9045l3908,9045e" filled="f" stroked="t" strokeweight=".47597pt" strokecolor="#3F3F3F">
                <v:path arrowok="t"/>
              </v:shape>
            </v:group>
            <v:group style="position:absolute;left:3851;top:9045;width:224;height:2" coordorigin="3851,9045" coordsize="224,2">
              <v:shape style="position:absolute;left:3851;top:9045;width:224;height:2" coordorigin="3851,9045" coordsize="224,0" path="m3851,9045l4074,9045e" filled="f" stroked="t" strokeweight=".47597pt" strokecolor="#232323">
                <v:path arrowok="t"/>
              </v:shape>
            </v:group>
            <v:group style="position:absolute;left:4017;top:9043;width:3779;height:2" coordorigin="4017,9043" coordsize="3779,2">
              <v:shape style="position:absolute;left:4017;top:9043;width:3779;height:2" coordorigin="4017,9043" coordsize="3779,0" path="m4017,9043l7796,9043e" filled="f" stroked="t" strokeweight=".713954pt" strokecolor="#4F4F4F">
                <v:path arrowok="t"/>
              </v:shape>
            </v:group>
            <v:group style="position:absolute;left:7739;top:9041;width:609;height:2" coordorigin="7739,9041" coordsize="609,2">
              <v:shape style="position:absolute;left:7739;top:9041;width:609;height:2" coordorigin="7739,9041" coordsize="609,0" path="m7739,9041l8349,9041e" filled="f" stroked="t" strokeweight=".47597pt" strokecolor="#232323">
                <v:path arrowok="t"/>
              </v:shape>
            </v:group>
            <v:group style="position:absolute;left:8291;top:9041;width:1347;height:2" coordorigin="8291,9041" coordsize="1347,2">
              <v:shape style="position:absolute;left:8291;top:9041;width:1347;height:2" coordorigin="8291,9041" coordsize="1347,0" path="m8291,9041l9638,9041e" filled="f" stroked="t" strokeweight=".713954pt" strokecolor="#4F4F4F">
                <v:path arrowok="t"/>
              </v:shape>
            </v:group>
            <v:group style="position:absolute;left:9581;top:9041;width:581;height:2" coordorigin="9581,9041" coordsize="581,2">
              <v:shape style="position:absolute;left:9581;top:9041;width:581;height:2" coordorigin="9581,9041" coordsize="581,0" path="m9581,9041l10162,9041e" filled="f" stroked="t" strokeweight=".47597pt" strokecolor="#2B2B2B">
                <v:path arrowok="t"/>
              </v:shape>
            </v:group>
            <v:group style="position:absolute;left:10105;top:9041;width:1461;height:2" coordorigin="10105,9041" coordsize="1461,2">
              <v:shape style="position:absolute;left:10105;top:9041;width:1461;height:2" coordorigin="10105,9041" coordsize="1461,0" path="m10105,9041l11566,9041e" filled="f" stroked="t" strokeweight=".713954pt" strokecolor="#575757">
                <v:path arrowok="t"/>
              </v:shape>
            </v:group>
            <v:group style="position:absolute;left:2404;top:8998;width:2;height:330" coordorigin="2404,8998" coordsize="2,330">
              <v:shape style="position:absolute;left:2404;top:8998;width:2;height:330" coordorigin="2404,8998" coordsize="0,330" path="m2404,9328l2404,8998e" filled="f" stroked="t" strokeweight=".47597pt" strokecolor="#2F2F2F">
                <v:path arrowok="t"/>
              </v:shape>
            </v:group>
            <v:group style="position:absolute;left:11566;top:5149;width:2;height:5116" coordorigin="11566,5149" coordsize="2,5116">
              <v:shape style="position:absolute;left:11566;top:5149;width:2;height:5116" coordorigin="11566,5149" coordsize="0,5116" path="m11566,10265l11566,5149e" filled="f" stroked="t" strokeweight=".713954pt" strokecolor="#575757">
                <v:path arrowok="t"/>
              </v:shape>
            </v:group>
            <v:group style="position:absolute;left:11566;top:9237;width:2;height:344" coordorigin="11566,9237" coordsize="2,344">
              <v:shape style="position:absolute;left:11566;top:9237;width:2;height:344" coordorigin="11566,9237" coordsize="0,344" path="m11566,9581l11566,9237e" filled="f" stroked="t" strokeweight=".951939pt" strokecolor="#6B6B6B">
                <v:path arrowok="t"/>
              </v:shape>
            </v:group>
            <v:group style="position:absolute;left:362;top:9983;width:314;height:2" coordorigin="362,9983" coordsize="314,2">
              <v:shape style="position:absolute;left:362;top:9983;width:314;height:2" coordorigin="362,9983" coordsize="314,0" path="m362,9983l676,9983e" filled="f" stroked="t" strokeweight=".47597pt" strokecolor="#484848">
                <v:path arrowok="t"/>
              </v:shape>
            </v:group>
            <v:group style="position:absolute;left:374;top:8998;width:2;height:6904" coordorigin="374,8998" coordsize="2,6904">
              <v:shape style="position:absolute;left:374;top:8998;width:2;height:6904" coordorigin="374,8998" coordsize="0,6904" path="m374,15901l374,8998e" filled="f" stroked="t" strokeweight=".713954pt" strokecolor="#545454">
                <v:path arrowok="t"/>
              </v:shape>
            </v:group>
            <v:group style="position:absolute;left:619;top:9983;width:433;height:2" coordorigin="619,9983" coordsize="433,2">
              <v:shape style="position:absolute;left:619;top:9983;width:433;height:2" coordorigin="619,9983" coordsize="433,0" path="m619,9983l1052,9983e" filled="f" stroked="t" strokeweight=".47597pt" strokecolor="#343434">
                <v:path arrowok="t"/>
              </v:shape>
            </v:group>
            <v:group style="position:absolute;left:995;top:9980;width:3651;height:2" coordorigin="995,9980" coordsize="3651,2">
              <v:shape style="position:absolute;left:995;top:9980;width:3651;height:2" coordorigin="995,9980" coordsize="3651,0" path="m995,9980l4645,9980e" filled="f" stroked="t" strokeweight=".713954pt" strokecolor="#575757">
                <v:path arrowok="t"/>
              </v:shape>
            </v:group>
            <v:group style="position:absolute;left:4588;top:9978;width:386;height:2" coordorigin="4588,9978" coordsize="386,2">
              <v:shape style="position:absolute;left:4588;top:9978;width:386;height:2" coordorigin="4588,9978" coordsize="386,0" path="m4588,9978l4974,9978e" filled="f" stroked="t" strokeweight=".47597pt" strokecolor="#2F2F2F">
                <v:path arrowok="t"/>
              </v:shape>
            </v:group>
            <v:group style="position:absolute;left:4917;top:9975;width:3765;height:2" coordorigin="4917,9975" coordsize="3765,2">
              <v:shape style="position:absolute;left:4917;top:9975;width:3765;height:2" coordorigin="4917,9975" coordsize="3765,0" path="m4917,9975l8682,9975e" filled="f" stroked="t" strokeweight=".951939pt" strokecolor="#545454">
                <v:path arrowok="t"/>
              </v:shape>
            </v:group>
            <v:group style="position:absolute;left:8625;top:9973;width:557;height:2" coordorigin="8625,9973" coordsize="557,2">
              <v:shape style="position:absolute;left:8625;top:9973;width:557;height:2" coordorigin="8625,9973" coordsize="557,0" path="m8625,9973l9181,9973e" filled="f" stroked="t" strokeweight=".47597pt" strokecolor="#383838">
                <v:path arrowok="t"/>
              </v:shape>
            </v:group>
            <v:group style="position:absolute;left:9039;top:9971;width:828;height:2" coordorigin="9039,9971" coordsize="828,2">
              <v:shape style="position:absolute;left:9039;top:9971;width:828;height:2" coordorigin="9039,9971" coordsize="828,0" path="m9039,9971l9867,9971e" filled="f" stroked="t" strokeweight=".951939pt" strokecolor="#606060">
                <v:path arrowok="t"/>
              </v:shape>
            </v:group>
            <v:group style="position:absolute;left:9748;top:9971;width:685;height:2" coordorigin="9748,9971" coordsize="685,2">
              <v:shape style="position:absolute;left:9748;top:9971;width:685;height:2" coordorigin="9748,9971" coordsize="685,0" path="m9748,9971l10433,9971e" filled="f" stroked="t" strokeweight=".713954pt" strokecolor="#484848">
                <v:path arrowok="t"/>
              </v:shape>
            </v:group>
            <v:group style="position:absolute;left:10376;top:9973;width:233;height:2" coordorigin="10376,9973" coordsize="233,2">
              <v:shape style="position:absolute;left:10376;top:9973;width:233;height:2" coordorigin="10376,9973" coordsize="233,0" path="m10376,9973l10609,9973e" filled="f" stroked="t" strokeweight=".47597pt" strokecolor="#1F1F1F">
                <v:path arrowok="t"/>
              </v:shape>
            </v:group>
            <v:group style="position:absolute;left:10552;top:9973;width:1019;height:2" coordorigin="10552,9973" coordsize="1019,2">
              <v:shape style="position:absolute;left:10552;top:9973;width:1019;height:2" coordorigin="10552,9973" coordsize="1019,0" path="m10552,9973l11571,9973e" filled="f" stroked="t" strokeweight=".713954pt" strokecolor="#676767">
                <v:path arrowok="t"/>
              </v:shape>
            </v:group>
            <v:group style="position:absolute;left:362;top:10224;width:1404;height:2" coordorigin="362,10224" coordsize="1404,2">
              <v:shape style="position:absolute;left:362;top:10224;width:1404;height:2" coordorigin="362,10224" coordsize="1404,0" path="m362,10224l1766,10224e" filled="f" stroked="t" strokeweight=".713954pt" strokecolor="#4B4B4B">
                <v:path arrowok="t"/>
              </v:shape>
            </v:group>
            <v:group style="position:absolute;left:1542;top:10222;width:4603;height:2" coordorigin="1542,10222" coordsize="4603,2">
              <v:shape style="position:absolute;left:1542;top:10222;width:4603;height:2" coordorigin="1542,10222" coordsize="4603,0" path="m1542,10222l6145,10222e" filled="f" stroked="t" strokeweight=".951939pt" strokecolor="#4F4F4F">
                <v:path arrowok="t"/>
              </v:shape>
            </v:group>
            <v:group style="position:absolute;left:6088;top:10217;width:514;height:2" coordorigin="6088,10217" coordsize="514,2">
              <v:shape style="position:absolute;left:6088;top:10217;width:514;height:2" coordorigin="6088,10217" coordsize="514,0" path="m6088,10217l6602,10217e" filled="f" stroked="t" strokeweight=".47597pt" strokecolor="#2F2F2F">
                <v:path arrowok="t"/>
              </v:shape>
            </v:group>
            <v:group style="position:absolute;left:6516;top:10214;width:3917;height:2" coordorigin="6516,10214" coordsize="3917,2">
              <v:shape style="position:absolute;left:6516;top:10214;width:3917;height:2" coordorigin="6516,10214" coordsize="3917,0" path="m6516,10214l10433,10214e" filled="f" stroked="t" strokeweight=".951939pt" strokecolor="#545454">
                <v:path arrowok="t"/>
              </v:shape>
            </v:group>
            <v:group style="position:absolute;left:10376;top:10212;width:233;height:2" coordorigin="10376,10212" coordsize="233,2">
              <v:shape style="position:absolute;left:10376;top:10212;width:233;height:2" coordorigin="10376,10212" coordsize="233,0" path="m10376,10212l10609,10212e" filled="f" stroked="t" strokeweight=".47597pt" strokecolor="#1F1F1F">
                <v:path arrowok="t"/>
              </v:shape>
            </v:group>
            <v:group style="position:absolute;left:10552;top:10212;width:1023;height:2" coordorigin="10552,10212" coordsize="1023,2">
              <v:shape style="position:absolute;left:10552;top:10212;width:1023;height:2" coordorigin="10552,10212" coordsize="1023,0" path="m10552,10212l11576,10212e" filled="f" stroked="t" strokeweight=".713954pt" strokecolor="#606060">
                <v:path arrowok="t"/>
              </v:shape>
            </v:group>
            <v:group style="position:absolute;left:362;top:10463;width:2051;height:2" coordorigin="362,10463" coordsize="2051,2">
              <v:shape style="position:absolute;left:362;top:10463;width:2051;height:2" coordorigin="362,10463" coordsize="2051,0" path="m362,10463l2413,10463e" filled="f" stroked="t" strokeweight=".713954pt" strokecolor="#575757">
                <v:path arrowok="t"/>
              </v:shape>
            </v:group>
            <v:group style="position:absolute;left:2401;top:9270;width:2;height:1214" coordorigin="2401,9270" coordsize="2,1214">
              <v:shape style="position:absolute;left:2401;top:9270;width:2;height:1214" coordorigin="2401,9270" coordsize="0,1214" path="m2401,10485l2401,9270e" filled="f" stroked="t" strokeweight=".951939pt" strokecolor="#575757">
                <v:path arrowok="t"/>
              </v:shape>
            </v:group>
            <v:group style="position:absolute;left:2342;top:10463;width:652;height:2" coordorigin="2342,10463" coordsize="652,2">
              <v:shape style="position:absolute;left:2342;top:10463;width:652;height:2" coordorigin="2342,10463" coordsize="652,0" path="m2342,10463l2994,10463e" filled="f" stroked="t" strokeweight=".47597pt" strokecolor="#383838">
                <v:path arrowok="t"/>
              </v:shape>
            </v:group>
            <v:group style="position:absolute;left:2761;top:10461;width:990;height:2" coordorigin="2761,10461" coordsize="990,2">
              <v:shape style="position:absolute;left:2761;top:10461;width:990;height:2" coordorigin="2761,10461" coordsize="990,0" path="m2761,10461l3751,10461e" filled="f" stroked="t" strokeweight=".713954pt" strokecolor="#4B4B4B">
                <v:path arrowok="t"/>
              </v:shape>
            </v:group>
            <v:group style="position:absolute;left:3694;top:10461;width:214;height:2" coordorigin="3694,10461" coordsize="214,2">
              <v:shape style="position:absolute;left:3694;top:10461;width:214;height:2" coordorigin="3694,10461" coordsize="214,0" path="m3694,10461l3908,10461e" filled="f" stroked="t" strokeweight=".47597pt" strokecolor="#343434">
                <v:path arrowok="t"/>
              </v:shape>
            </v:group>
            <v:group style="position:absolute;left:3851;top:10461;width:224;height:2" coordorigin="3851,10461" coordsize="224,2">
              <v:shape style="position:absolute;left:3851;top:10461;width:224;height:2" coordorigin="3851,10461" coordsize="224,0" path="m3851,10461l4074,10461e" filled="f" stroked="t" strokeweight=".47597pt" strokecolor="#1F1F1F">
                <v:path arrowok="t"/>
              </v:shape>
            </v:group>
            <v:group style="position:absolute;left:4017;top:10458;width:2128;height:2" coordorigin="4017,10458" coordsize="2128,2">
              <v:shape style="position:absolute;left:4017;top:10458;width:2128;height:2" coordorigin="4017,10458" coordsize="2128,0" path="m4017,10458l6145,10458e" filled="f" stroked="t" strokeweight=".951939pt" strokecolor="#545454">
                <v:path arrowok="t"/>
              </v:shape>
            </v:group>
            <v:group style="position:absolute;left:6088;top:10456;width:190;height:2" coordorigin="6088,10456" coordsize="190,2">
              <v:shape style="position:absolute;left:6088;top:10456;width:190;height:2" coordorigin="6088,10456" coordsize="190,0" path="m6088,10456l6278,10456e" filled="f" stroked="t" strokeweight=".47597pt" strokecolor="#484848">
                <v:path arrowok="t"/>
              </v:shape>
            </v:group>
            <v:group style="position:absolute;left:6221;top:10456;width:381;height:2" coordorigin="6221,10456" coordsize="381,2">
              <v:shape style="position:absolute;left:6221;top:10456;width:381;height:2" coordorigin="6221,10456" coordsize="381,0" path="m6221,10456l6602,10456e" filled="f" stroked="t" strokeweight=".47597pt" strokecolor="#282828">
                <v:path arrowok="t"/>
              </v:shape>
            </v:group>
            <v:group style="position:absolute;left:6545;top:10453;width:2251;height:2" coordorigin="6545,10453" coordsize="2251,2">
              <v:shape style="position:absolute;left:6545;top:10453;width:2251;height:2" coordorigin="6545,10453" coordsize="2251,0" path="m6545,10453l8796,10453e" filled="f" stroked="t" strokeweight=".951939pt" strokecolor="#545454">
                <v:path arrowok="t"/>
              </v:shape>
            </v:group>
            <v:group style="position:absolute;left:8625;top:10451;width:557;height:2" coordorigin="8625,10451" coordsize="557,2">
              <v:shape style="position:absolute;left:8625;top:10451;width:557;height:2" coordorigin="8625,10451" coordsize="557,0" path="m8625,10451l9181,10451e" filled="f" stroked="t" strokeweight=".47597pt" strokecolor="#3B3B3B">
                <v:path arrowok="t"/>
              </v:shape>
            </v:group>
            <v:group style="position:absolute;left:9124;top:10451;width:1042;height:2" coordorigin="9124,10451" coordsize="1042,2">
              <v:shape style="position:absolute;left:9124;top:10451;width:1042;height:2" coordorigin="9124,10451" coordsize="1042,0" path="m9124,10451l10167,10451e" filled="f" stroked="t" strokeweight=".951939pt" strokecolor="#4F4F4F">
                <v:path arrowok="t"/>
              </v:shape>
            </v:group>
            <v:group style="position:absolute;left:10105;top:10451;width:505;height:2" coordorigin="10105,10451" coordsize="505,2">
              <v:shape style="position:absolute;left:10105;top:10451;width:505;height:2" coordorigin="10105,10451" coordsize="505,0" path="m10105,10451l10609,10451e" filled="f" stroked="t" strokeweight=".47597pt" strokecolor="#3B3B3B">
                <v:path arrowok="t"/>
              </v:shape>
            </v:group>
            <v:group style="position:absolute;left:10552;top:10451;width:1023;height:2" coordorigin="10552,10451" coordsize="1023,2">
              <v:shape style="position:absolute;left:10552;top:10451;width:1023;height:2" coordorigin="10552,10451" coordsize="1023,0" path="m10552,10451l11576,10451e" filled="f" stroked="t" strokeweight=".951939pt" strokecolor="#646464">
                <v:path arrowok="t"/>
              </v:shape>
            </v:group>
            <v:group style="position:absolute;left:11566;top:9963;width:2;height:588" coordorigin="11566,9963" coordsize="2,588">
              <v:shape style="position:absolute;left:11566;top:9963;width:2;height:588" coordorigin="11566,9963" coordsize="0,588" path="m11566,10551l11566,9963e" filled="f" stroked="t" strokeweight=".713954pt" strokecolor="#6B6B6B">
                <v:path arrowok="t"/>
              </v:shape>
            </v:group>
            <v:group style="position:absolute;left:2404;top:10413;width:2;height:550" coordorigin="2404,10413" coordsize="2,550">
              <v:shape style="position:absolute;left:2404;top:10413;width:2;height:550" coordorigin="2404,10413" coordsize="0,550" path="m2404,10963l2404,10413e" filled="f" stroked="t" strokeweight=".47597pt" strokecolor="#2F2F2F">
                <v:path arrowok="t"/>
              </v:shape>
            </v:group>
            <v:group style="position:absolute;left:11566;top:10413;width:2;height:306" coordorigin="11566,10413" coordsize="2,306">
              <v:shape style="position:absolute;left:11566;top:10413;width:2;height:306" coordorigin="11566,10413" coordsize="0,306" path="m11566,10719l11566,10413e" filled="f" stroked="t" strokeweight=".713954pt" strokecolor="#545454">
                <v:path arrowok="t"/>
              </v:shape>
            </v:group>
            <v:group style="position:absolute;left:362;top:10941;width:3389;height:2" coordorigin="362,10941" coordsize="3389,2">
              <v:shape style="position:absolute;left:362;top:10941;width:3389;height:2" coordorigin="362,10941" coordsize="3389,0" path="m362,10941l3751,10941e" filled="f" stroked="t" strokeweight=".951939pt" strokecolor="#5B5B5B">
                <v:path arrowok="t"/>
              </v:shape>
            </v:group>
            <v:group style="position:absolute;left:3694;top:10936;width:381;height:2" coordorigin="3694,10936" coordsize="381,2">
              <v:shape style="position:absolute;left:3694;top:10936;width:381;height:2" coordorigin="3694,10936" coordsize="381,0" path="m3694,10936l4074,10936e" filled="f" stroked="t" strokeweight=".47597pt" strokecolor="#3B3B3B">
                <v:path arrowok="t"/>
              </v:shape>
            </v:group>
            <v:group style="position:absolute;left:4003;top:10936;width:776;height:2" coordorigin="4003,10936" coordsize="776,2">
              <v:shape style="position:absolute;left:4003;top:10936;width:776;height:2" coordorigin="4003,10936" coordsize="776,0" path="m4003,10936l4779,10936e" filled="f" stroked="t" strokeweight=".951939pt" strokecolor="#575757">
                <v:path arrowok="t"/>
              </v:shape>
            </v:group>
            <v:group style="position:absolute;left:4588;top:10939;width:904;height:2" coordorigin="4588,10939" coordsize="904,2">
              <v:shape style="position:absolute;left:4588;top:10939;width:904;height:2" coordorigin="4588,10939" coordsize="904,0" path="m4588,10939l5493,10939e" filled="f" stroked="t" strokeweight=".713954pt" strokecolor="#3F3F3F">
                <v:path arrowok="t"/>
              </v:shape>
            </v:group>
            <v:group style="position:absolute;left:5436;top:10934;width:709;height:2" coordorigin="5436,10934" coordsize="709,2">
              <v:shape style="position:absolute;left:5436;top:10934;width:709;height:2" coordorigin="5436,10934" coordsize="709,0" path="m5436,10934l6145,10934e" filled="f" stroked="t" strokeweight=".951939pt" strokecolor="#545454">
                <v:path arrowok="t"/>
              </v:shape>
            </v:group>
            <v:group style="position:absolute;left:6088;top:10934;width:514;height:2" coordorigin="6088,10934" coordsize="514,2">
              <v:shape style="position:absolute;left:6088;top:10934;width:514;height:2" coordorigin="6088,10934" coordsize="514,0" path="m6088,10934l6602,10934e" filled="f" stroked="t" strokeweight=".47597pt" strokecolor="#232323">
                <v:path arrowok="t"/>
              </v:shape>
            </v:group>
            <v:group style="position:absolute;left:6545;top:10932;width:2180;height:2" coordorigin="6545,10932" coordsize="2180,2">
              <v:shape style="position:absolute;left:6545;top:10932;width:2180;height:2" coordorigin="6545,10932" coordsize="2180,0" path="m6545,10932l8725,10932e" filled="f" stroked="t" strokeweight=".951939pt" strokecolor="#545454">
                <v:path arrowok="t"/>
              </v:shape>
            </v:group>
            <v:group style="position:absolute;left:8625;top:10929;width:557;height:2" coordorigin="8625,10929" coordsize="557,2">
              <v:shape style="position:absolute;left:8625;top:10929;width:557;height:2" coordorigin="8625,10929" coordsize="557,0" path="m8625,10929l9181,10929e" filled="f" stroked="t" strokeweight=".47597pt" strokecolor="#444444">
                <v:path arrowok="t"/>
              </v:shape>
            </v:group>
            <v:group style="position:absolute;left:9101;top:10929;width:1071;height:2" coordorigin="9101,10929" coordsize="1071,2">
              <v:shape style="position:absolute;left:9101;top:10929;width:1071;height:2" coordorigin="9101,10929" coordsize="1071,0" path="m9101,10929l10171,10929e" filled="f" stroked="t" strokeweight=".951939pt" strokecolor="#575757">
                <v:path arrowok="t"/>
              </v:shape>
            </v:group>
            <v:group style="position:absolute;left:10105;top:10929;width:505;height:2" coordorigin="10105,10929" coordsize="505,2">
              <v:shape style="position:absolute;left:10105;top:10929;width:505;height:2" coordorigin="10105,10929" coordsize="505,0" path="m10105,10929l10609,10929e" filled="f" stroked="t" strokeweight=".47597pt" strokecolor="#343434">
                <v:path arrowok="t"/>
              </v:shape>
            </v:group>
            <v:group style="position:absolute;left:10552;top:10929;width:1023;height:2" coordorigin="10552,10929" coordsize="1023,2">
              <v:shape style="position:absolute;left:10552;top:10929;width:1023;height:2" coordorigin="10552,10929" coordsize="1023,0" path="m10552,10929l11576,10929e" filled="f" stroked="t" strokeweight=".713954pt" strokecolor="#646464">
                <v:path arrowok="t"/>
              </v:shape>
            </v:group>
            <v:group style="position:absolute;left:11571;top:10661;width:2;height:559" coordorigin="11571,10661" coordsize="2,559">
              <v:shape style="position:absolute;left:11571;top:10661;width:2;height:559" coordorigin="11571,10661" coordsize="0,559" path="m11571,11221l11571,10661e" filled="f" stroked="t" strokeweight=".47597pt" strokecolor="#484848">
                <v:path arrowok="t"/>
              </v:shape>
            </v:group>
            <v:group style="position:absolute;left:2404;top:10891;width:2;height:1769" coordorigin="2404,10891" coordsize="2,1769">
              <v:shape style="position:absolute;left:2404;top:10891;width:2;height:1769" coordorigin="2404,10891" coordsize="0,1769" path="m2404,12660l2404,10891e" filled="f" stroked="t" strokeweight=".713954pt" strokecolor="#4F4F4F">
                <v:path arrowok="t"/>
              </v:shape>
            </v:group>
            <v:group style="position:absolute;left:357;top:11178;width:5788;height:2" coordorigin="357,11178" coordsize="5788,2">
              <v:shape style="position:absolute;left:357;top:11178;width:5788;height:2" coordorigin="357,11178" coordsize="5788,0" path="m357,11178l6145,11178e" filled="f" stroked="t" strokeweight=".951939pt" strokecolor="#575757">
                <v:path arrowok="t"/>
              </v:shape>
            </v:group>
            <v:group style="position:absolute;left:6088;top:11173;width:190;height:2" coordorigin="6088,11173" coordsize="190,2">
              <v:shape style="position:absolute;left:6088;top:11173;width:190;height:2" coordorigin="6088,11173" coordsize="190,0" path="m6088,11173l6278,11173e" filled="f" stroked="t" strokeweight=".47597pt" strokecolor="#2B2B2B">
                <v:path arrowok="t"/>
              </v:shape>
            </v:group>
            <v:group style="position:absolute;left:6221;top:11171;width:2565;height:2" coordorigin="6221,11171" coordsize="2565,2">
              <v:shape style="position:absolute;left:6221;top:11171;width:2565;height:2" coordorigin="6221,11171" coordsize="2565,0" path="m6221,11171l8786,11171e" filled="f" stroked="t" strokeweight=".713954pt" strokecolor="#4B4B4B">
                <v:path arrowok="t"/>
              </v:shape>
            </v:group>
            <v:group style="position:absolute;left:8625;top:11168;width:557;height:2" coordorigin="8625,11168" coordsize="557,2">
              <v:shape style="position:absolute;left:8625;top:11168;width:557;height:2" coordorigin="8625,11168" coordsize="557,0" path="m8625,11168l9181,11168e" filled="f" stroked="t" strokeweight=".47597pt" strokecolor="#383838">
                <v:path arrowok="t"/>
              </v:shape>
            </v:group>
            <v:group style="position:absolute;left:9124;top:11168;width:1061;height:2" coordorigin="9124,11168" coordsize="1061,2">
              <v:shape style="position:absolute;left:9124;top:11168;width:1061;height:2" coordorigin="9124,11168" coordsize="1061,0" path="m9124,11168l10186,11168e" filled="f" stroked="t" strokeweight=".951939pt" strokecolor="#575757">
                <v:path arrowok="t"/>
              </v:shape>
            </v:group>
            <v:group style="position:absolute;left:10105;top:11168;width:328;height:2" coordorigin="10105,11168" coordsize="328,2">
              <v:shape style="position:absolute;left:10105;top:11168;width:328;height:2" coordorigin="10105,11168" coordsize="328,0" path="m10105,11168l10433,11168e" filled="f" stroked="t" strokeweight=".47597pt" strokecolor="#444444">
                <v:path arrowok="t"/>
              </v:shape>
            </v:group>
            <v:group style="position:absolute;left:10376;top:11168;width:233;height:2" coordorigin="10376,11168" coordsize="233,2">
              <v:shape style="position:absolute;left:10376;top:11168;width:233;height:2" coordorigin="10376,11168" coordsize="233,0" path="m10376,11168l10609,11168e" filled="f" stroked="t" strokeweight=".47597pt" strokecolor="#2B2B2B">
                <v:path arrowok="t"/>
              </v:shape>
            </v:group>
            <v:group style="position:absolute;left:10552;top:11168;width:1023;height:2" coordorigin="10552,11168" coordsize="1023,2">
              <v:shape style="position:absolute;left:10552;top:11168;width:1023;height:2" coordorigin="10552,11168" coordsize="1023,0" path="m10552,11168l11576,11168e" filled="f" stroked="t" strokeweight=".713954pt" strokecolor="#606060">
                <v:path arrowok="t"/>
              </v:shape>
            </v:group>
            <v:group style="position:absolute;left:1023;top:11178;width:2;height:722" coordorigin="1023,11178" coordsize="2,722">
              <v:shape style="position:absolute;left:1023;top:11178;width:2;height:722" coordorigin="1023,11178" coordsize="0,722" path="m1023,11900l1023,11178e" filled="f" stroked="t" strokeweight=".237985pt" strokecolor="#6B6B6B">
                <v:path arrowok="t"/>
              </v:shape>
            </v:group>
            <v:group style="position:absolute;left:1744;top:11168;width:2;height:3461" coordorigin="1744,11168" coordsize="2,3461">
              <v:shape style="position:absolute;left:1744;top:11168;width:2;height:3461" coordorigin="1744,11168" coordsize="0,3461" path="m1744,14630l1744,11168e" filled="f" stroked="t" strokeweight=".951939pt" strokecolor="#4B4B4B">
                <v:path arrowok="t"/>
              </v:shape>
            </v:group>
            <v:group style="position:absolute;left:7420;top:11163;width:2;height:320" coordorigin="7420,11163" coordsize="2,320">
              <v:shape style="position:absolute;left:7420;top:11163;width:2;height:320" coordorigin="7420,11163" coordsize="0,320" path="m7420,11484l7420,11163e" filled="f" stroked="t" strokeweight=".951939pt" strokecolor="#545454">
                <v:path arrowok="t"/>
              </v:shape>
            </v:group>
            <v:group style="position:absolute;left:366;top:11417;width:10067;height:2" coordorigin="366,11417" coordsize="10067,2">
              <v:shape style="position:absolute;left:366;top:11417;width:10067;height:2" coordorigin="366,11417" coordsize="10067,0" path="m366,11417l10433,11417e" filled="f" stroked="t" strokeweight=".951939pt" strokecolor="#545454">
                <v:path arrowok="t"/>
              </v:shape>
            </v:group>
            <v:group style="position:absolute;left:10376;top:11407;width:233;height:2" coordorigin="10376,11407" coordsize="233,2">
              <v:shape style="position:absolute;left:10376;top:11407;width:233;height:2" coordorigin="10376,11407" coordsize="233,0" path="m10376,11407l10609,11407e" filled="f" stroked="t" strokeweight=".47597pt" strokecolor="#2B2B2B">
                <v:path arrowok="t"/>
              </v:shape>
            </v:group>
            <v:group style="position:absolute;left:10552;top:11407;width:1023;height:2" coordorigin="10552,11407" coordsize="1023,2">
              <v:shape style="position:absolute;left:10552;top:11407;width:1023;height:2" coordorigin="10552,11407" coordsize="1023,0" path="m10552,11407l11576,11407e" filled="f" stroked="t" strokeweight=".713954pt" strokecolor="#646464">
                <v:path arrowok="t"/>
              </v:shape>
            </v:group>
            <v:group style="position:absolute;left:11568;top:11149;width:2;height:1755" coordorigin="11568,11149" coordsize="2,1755">
              <v:shape style="position:absolute;left:11568;top:11149;width:2;height:1755" coordorigin="11568,11149" coordsize="0,1755" path="m11568,12904l11568,11149e" filled="f" stroked="t" strokeweight=".47597pt" strokecolor="#606060">
                <v:path arrowok="t"/>
              </v:shape>
            </v:group>
            <v:group style="position:absolute;left:7425;top:11369;width:2;height:559" coordorigin="7425,11369" coordsize="2,559">
              <v:shape style="position:absolute;left:7425;top:11369;width:2;height:559" coordorigin="7425,11369" coordsize="0,559" path="m7425,11928l7425,11369e" filled="f" stroked="t" strokeweight=".47597pt" strokecolor="#3B3B3B">
                <v:path arrowok="t"/>
              </v:shape>
            </v:group>
            <v:group style="position:absolute;left:1023;top:11900;width:2;height:1487" coordorigin="1023,11900" coordsize="2,1487">
              <v:shape style="position:absolute;left:1023;top:11900;width:2;height:1487" coordorigin="1023,11900" coordsize="0,1487" path="m1023,13387l1023,11900e" filled="f" stroked="t" strokeweight=".237985pt" strokecolor="#000000">
                <v:path arrowok="t"/>
              </v:shape>
            </v:group>
            <v:group style="position:absolute;left:2404;top:7501;width:2;height:5986" coordorigin="2404,7501" coordsize="2,5986">
              <v:shape style="position:absolute;left:2404;top:7501;width:2;height:5986" coordorigin="2404,7501" coordsize="0,5986" path="m2404,13487l2404,7501e" filled="f" stroked="t" strokeweight=".47597pt" strokecolor="#484848">
                <v:path arrowok="t"/>
              </v:shape>
            </v:group>
            <v:group style="position:absolute;left:7430;top:11871;width:2;height:2204" coordorigin="7430,11871" coordsize="2,2204">
              <v:shape style="position:absolute;left:7430;top:11871;width:2;height:2204" coordorigin="7430,11871" coordsize="0,2204" path="m7430,14075l7430,11871e" filled="f" stroked="t" strokeweight=".951939pt" strokecolor="#545454">
                <v:path arrowok="t"/>
              </v:shape>
            </v:group>
            <v:group style="position:absolute;left:4046;top:12296;width:2;height:143" coordorigin="4046,12296" coordsize="2,143">
              <v:shape style="position:absolute;left:4046;top:12296;width:2;height:143" coordorigin="4046,12296" coordsize="0,143" path="m4046,12440l4046,12296e" filled="f" stroked="t" strokeweight="2.379848pt" strokecolor="#2F3497">
                <v:path arrowok="t"/>
              </v:shape>
            </v:group>
            <v:group style="position:absolute;left:3260;top:12478;width:2;height:143" coordorigin="3260,12478" coordsize="2,143">
              <v:shape style="position:absolute;left:3260;top:12478;width:2;height:143" coordorigin="3260,12478" coordsize="0,143" path="m3260,12622l3260,12478e" filled="f" stroked="t" strokeweight="1.189924pt" strokecolor="#3F4FA8">
                <v:path arrowok="t"/>
              </v:shape>
            </v:group>
            <v:group style="position:absolute;left:3575;top:12440;width:2;height:249" coordorigin="3575,12440" coordsize="2,249">
              <v:shape style="position:absolute;left:3575;top:12440;width:2;height:249" coordorigin="3575,12440" coordsize="0,249" path="m3575,12689l3575,12440e" filled="f" stroked="t" strokeweight="1.189924pt" strokecolor="#3B488C">
                <v:path arrowok="t"/>
              </v:shape>
            </v:group>
            <v:group style="position:absolute;left:4065;top:12191;width:2;height:559" coordorigin="4065,12191" coordsize="2,559">
              <v:shape style="position:absolute;left:4065;top:12191;width:2;height:559" coordorigin="4065,12191" coordsize="0,559" path="m4065,12751l4065,12191e" filled="f" stroked="t" strokeweight="1.903878pt" strokecolor="#3F4BA0">
                <v:path arrowok="t"/>
              </v:shape>
            </v:group>
            <v:group style="position:absolute;left:3213;top:12626;width:38;height:2" coordorigin="3213,12626" coordsize="38,2">
              <v:shape style="position:absolute;left:3213;top:12626;width:38;height:2" coordorigin="3213,12626" coordsize="38,0" path="m3213,12626l3251,12626e" filled="f" stroked="t" strokeweight="3.346636pt" strokecolor="#3B3BA8">
                <v:path arrowok="t"/>
              </v:shape>
            </v:group>
            <v:group style="position:absolute;left:3739;top:12493;width:2;height:273" coordorigin="3739,12493" coordsize="2,273">
              <v:shape style="position:absolute;left:3739;top:12493;width:2;height:273" coordorigin="3739,12493" coordsize="0,273" path="m3739,12765l3739,12493e" filled="f" stroked="t" strokeweight="1.903878pt" strokecolor="#484FA0">
                <v:path arrowok="t"/>
              </v:shape>
            </v:group>
            <v:group style="position:absolute;left:11573;top:12846;width:2;height:741" coordorigin="11573,12846" coordsize="2,741">
              <v:shape style="position:absolute;left:11573;top:12846;width:2;height:741" coordorigin="11573,12846" coordsize="0,741" path="m11573,13587l11573,12846e" filled="f" stroked="t" strokeweight=".237985pt" strokecolor="#4F4F4F">
                <v:path arrowok="t"/>
              </v:shape>
            </v:group>
            <v:group style="position:absolute;left:357;top:13559;width:290;height:2" coordorigin="357,13559" coordsize="290,2">
              <v:shape style="position:absolute;left:357;top:13559;width:290;height:2" coordorigin="357,13559" coordsize="290,0" path="m357,13559l647,13559e" filled="f" stroked="t" strokeweight=".237985pt" strokecolor="#545454">
                <v:path arrowok="t"/>
              </v:shape>
            </v:group>
            <v:group style="position:absolute;left:381;top:12908;width:2;height:1516" coordorigin="381,12908" coordsize="2,1516">
              <v:shape style="position:absolute;left:381;top:12908;width:2;height:1516" coordorigin="381,12908" coordsize="0,1516" path="m381,14424l381,12908e" filled="f" stroked="t" strokeweight=".951939pt" strokecolor="#606060">
                <v:path arrowok="t"/>
              </v:shape>
            </v:group>
            <v:group style="position:absolute;left:647;top:13559;width:381;height:2" coordorigin="647,13559" coordsize="381,2">
              <v:shape style="position:absolute;left:647;top:13559;width:381;height:2" coordorigin="647,13559" coordsize="381,0" path="m647,13559l1028,13559e" filled="f" stroked="t" strokeweight=".237985pt" strokecolor="#000000">
                <v:path arrowok="t"/>
              </v:shape>
            </v:group>
            <v:group style="position:absolute;left:1023;top:13387;width:2;height:177" coordorigin="1023,13387" coordsize="2,177">
              <v:shape style="position:absolute;left:1023;top:13387;width:2;height:177" coordorigin="1023,13387" coordsize="0,177" path="m1023,13563l1023,13387e" filled="f" stroked="t" strokeweight=".237985pt" strokecolor="#484848">
                <v:path arrowok="t"/>
              </v:shape>
            </v:group>
            <v:group style="position:absolute;left:1023;top:13559;width:1357;height:2" coordorigin="1023,13559" coordsize="1357,2">
              <v:shape style="position:absolute;left:1023;top:13559;width:1357;height:2" coordorigin="1023,13559" coordsize="1357,0" path="m1023,13559l2380,13559e" filled="f" stroked="t" strokeweight=".237985pt" strokecolor="#3F3F3F">
                <v:path arrowok="t"/>
              </v:shape>
            </v:group>
            <v:group style="position:absolute;left:2375;top:13387;width:2;height:177" coordorigin="2375,13387" coordsize="2,177">
              <v:shape style="position:absolute;left:2375;top:13387;width:2;height:177" coordorigin="2375,13387" coordsize="0,177" path="m2375,13563l2375,13387e" filled="f" stroked="t" strokeweight=".237985pt" strokecolor="#1F1F1F">
                <v:path arrowok="t"/>
              </v:shape>
            </v:group>
            <v:group style="position:absolute;left:1023;top:13559;width:2;height:2625" coordorigin="1023,13559" coordsize="2,2625">
              <v:shape style="position:absolute;left:1023;top:13559;width:2;height:2625" coordorigin="1023,13559" coordsize="0,2625" path="m1023,16183l1023,13559e" filled="f" stroked="t" strokeweight=".237985pt" strokecolor="#000000">
                <v:path arrowok="t"/>
              </v:shape>
            </v:group>
            <v:group style="position:absolute;left:2375;top:13559;width:2;height:775" coordorigin="2375,13559" coordsize="2,775">
              <v:shape style="position:absolute;left:2375;top:13559;width:2;height:775" coordorigin="2375,13559" coordsize="0,775" path="m2375,14333l2375,13559e" filled="f" stroked="t" strokeweight=".237985pt" strokecolor="#000000">
                <v:path arrowok="t"/>
              </v:shape>
            </v:group>
            <v:group style="position:absolute;left:11573;top:13530;width:2;height:57" coordorigin="11573,13530" coordsize="2,57">
              <v:shape style="position:absolute;left:11573;top:13530;width:2;height:57" coordorigin="11573,13530" coordsize="0,57" path="m11573,13587l11573,13530e" filled="f" stroked="t" strokeweight=".237985pt" strokecolor="#777777">
                <v:path arrowok="t"/>
              </v:shape>
            </v:group>
            <v:group style="position:absolute;left:11542;top:13592;width:2;height:1535" coordorigin="11542,13592" coordsize="2,1535">
              <v:shape style="position:absolute;left:11542;top:13592;width:2;height:1535" coordorigin="11542,13592" coordsize="0,1535" path="m11542,15127l11542,13592e" filled="f" stroked="t" strokeweight=".237985pt" strokecolor="#000000">
                <v:path arrowok="t"/>
              </v:shape>
            </v:group>
            <v:group style="position:absolute;left:7439;top:14018;width:2;height:344" coordorigin="7439,14018" coordsize="2,344">
              <v:shape style="position:absolute;left:7439;top:14018;width:2;height:344" coordorigin="7439,14018" coordsize="0,344" path="m7439,14362l7439,14018e" filled="f" stroked="t" strokeweight=".47597pt" strokecolor="#3B3B3B">
                <v:path arrowok="t"/>
              </v:shape>
            </v:group>
            <v:group style="position:absolute;left:2406;top:14304;width:2;height:339" coordorigin="2406,14304" coordsize="2,339">
              <v:shape style="position:absolute;left:2406;top:14304;width:2;height:339" coordorigin="2406,14304" coordsize="0,339" path="m2406,14644l2406,14304e" filled="f" stroked="t" strokeweight=".951939pt" strokecolor="#777777">
                <v:path arrowok="t"/>
              </v:shape>
            </v:group>
            <v:group style="position:absolute;left:3567;top:14285;width:2;height:196" coordorigin="3567,14285" coordsize="2,196">
              <v:shape style="position:absolute;left:3567;top:14285;width:2;height:196" coordorigin="3567,14285" coordsize="0,196" path="m3567,14481l3567,14285e" filled="f" stroked="t" strokeweight=".951939pt" strokecolor="#5B64A8">
                <v:path arrowok="t"/>
              </v:shape>
            </v:group>
            <v:group style="position:absolute;left:7442;top:14304;width:2;height:1888" coordorigin="7442,14304" coordsize="2,1888">
              <v:shape style="position:absolute;left:7442;top:14304;width:2;height:1888" coordorigin="7442,14304" coordsize="0,1888" path="m7442,16193l7442,14304e" filled="f" stroked="t" strokeweight=".951939pt" strokecolor="#575757">
                <v:path arrowok="t"/>
              </v:shape>
            </v:group>
            <v:group style="position:absolute;left:381;top:14371;width:2;height:177" coordorigin="381,14371" coordsize="2,177">
              <v:shape style="position:absolute;left:381;top:14371;width:2;height:177" coordorigin="381,14371" coordsize="0,177" path="m381,14548l381,14371e" filled="f" stroked="t" strokeweight=".47597pt" strokecolor="#4B4B4B">
                <v:path arrowok="t"/>
              </v:shape>
            </v:group>
            <v:group style="position:absolute;left:381;top:14491;width:2;height:440" coordorigin="381,14491" coordsize="2,440">
              <v:shape style="position:absolute;left:381;top:14491;width:2;height:440" coordorigin="381,14491" coordsize="0,440" path="m381,14931l381,14491e" filled="f" stroked="t" strokeweight=".47597pt" strokecolor="#1F1F1F">
                <v:path arrowok="t"/>
              </v:shape>
            </v:group>
            <v:group style="position:absolute;left:1752;top:14572;width:2;height:583" coordorigin="1752,14572" coordsize="2,583">
              <v:shape style="position:absolute;left:1752;top:14572;width:2;height:583" coordorigin="1752,14572" coordsize="0,583" path="m1752,15155l1752,14572e" filled="f" stroked="t" strokeweight=".47597pt" strokecolor="#2F2F2F">
                <v:path arrowok="t"/>
              </v:shape>
            </v:group>
            <v:group style="position:absolute;left:2375;top:14601;width:2;height:1582" coordorigin="2375,14601" coordsize="2,1582">
              <v:shape style="position:absolute;left:2375;top:14601;width:2;height:1582" coordorigin="2375,14601" coordsize="0,1582" path="m2375,16183l2375,14601e" filled="f" stroked="t" strokeweight=".237985pt" strokecolor="#000000">
                <v:path arrowok="t"/>
              </v:shape>
            </v:group>
            <v:group style="position:absolute;left:381;top:14873;width:2;height:282" coordorigin="381,14873" coordsize="2,282">
              <v:shape style="position:absolute;left:381;top:14873;width:2;height:282" coordorigin="381,14873" coordsize="0,282" path="m381,15155l381,14873e" filled="f" stroked="t" strokeweight=".47597pt" strokecolor="#484848">
                <v:path arrowok="t"/>
              </v:shape>
            </v:group>
            <v:group style="position:absolute;left:376;top:16210;width:681;height:2" coordorigin="376,16210" coordsize="681,2">
              <v:shape style="position:absolute;left:376;top:16210;width:681;height:2" coordorigin="376,16210" coordsize="681,0" path="m376,16210l1057,16210e" filled="f" stroked="t" strokeweight=".237985pt" strokecolor="#545454">
                <v:path arrowok="t"/>
              </v:shape>
            </v:group>
            <v:group style="position:absolute;left:381;top:15074;width:2;height:1138" coordorigin="381,15074" coordsize="2,1138">
              <v:shape style="position:absolute;left:381;top:15074;width:2;height:1138" coordorigin="381,15074" coordsize="0,1138" path="m381,16212l381,15074e" filled="f" stroked="t" strokeweight=".713954pt" strokecolor="#545454">
                <v:path arrowok="t"/>
              </v:shape>
            </v:group>
            <v:group style="position:absolute;left:1752;top:15098;width:2;height:1114" coordorigin="1752,15098" coordsize="2,1114">
              <v:shape style="position:absolute;left:1752;top:15098;width:2;height:1114" coordorigin="1752,15098" coordsize="0,1114" path="m1752,16212l1752,15098e" filled="f" stroked="t" strokeweight=".713954pt" strokecolor="#4F4F4F">
                <v:path arrowok="t"/>
              </v:shape>
            </v:group>
            <v:group style="position:absolute;left:995;top:16203;width:2951;height:2" coordorigin="995,16203" coordsize="2951,2">
              <v:shape style="position:absolute;left:995;top:16203;width:2951;height:2" coordorigin="995,16203" coordsize="2951,0" path="m995,16203l3946,16203e" filled="f" stroked="t" strokeweight=".713954pt" strokecolor="#606060">
                <v:path arrowok="t"/>
              </v:shape>
            </v:group>
            <v:group style="position:absolute;left:3575;top:16179;width:148;height:2" coordorigin="3575,16179" coordsize="148,2">
              <v:shape style="position:absolute;left:3575;top:16179;width:148;height:2" coordorigin="3575,16179" coordsize="148,0" path="m3575,16179l3722,16179e" filled="f" stroked="t" strokeweight=".713954pt" strokecolor="#CCCCCC">
                <v:path arrowok="t"/>
              </v:shape>
            </v:group>
            <v:group style="position:absolute;left:3722;top:16179;width:157;height:2" coordorigin="3722,16179" coordsize="157,2">
              <v:shape style="position:absolute;left:3722;top:16179;width:157;height:2" coordorigin="3722,16179" coordsize="157,0" path="m3722,16179l3879,16179e" filled="f" stroked="t" strokeweight=".713954pt" strokecolor="#ACACAC">
                <v:path arrowok="t"/>
              </v:shape>
            </v:group>
            <v:group style="position:absolute;left:3879;top:16179;width:167;height:2" coordorigin="3879,16179" coordsize="167,2">
              <v:shape style="position:absolute;left:3879;top:16179;width:167;height:2" coordorigin="3879,16179" coordsize="167,0" path="m3879,16179l4046,16179e" filled="f" stroked="t" strokeweight=".713954pt" strokecolor="#979797">
                <v:path arrowok="t"/>
              </v:shape>
            </v:group>
            <v:group style="position:absolute;left:6088;top:16188;width:252;height:2" coordorigin="6088,16188" coordsize="252,2">
              <v:shape style="position:absolute;left:6088;top:16188;width:252;height:2" coordorigin="6088,16188" coordsize="252,0" path="m6088,16188l6340,16188e" filled="f" stroked="t" strokeweight=".951939pt" strokecolor="#646464">
                <v:path arrowok="t"/>
              </v:shape>
            </v:group>
            <v:group style="position:absolute;left:6526;top:16186;width:619;height:2" coordorigin="6526,16186" coordsize="619,2">
              <v:shape style="position:absolute;left:6526;top:16186;width:619;height:2" coordorigin="6526,16186" coordsize="619,0" path="m6526,16186l7144,16186e" filled="f" stroked="t" strokeweight=".47597pt" strokecolor="#4F4F4F">
                <v:path arrowok="t"/>
              </v:shape>
            </v:group>
            <v:group style="position:absolute;left:8625;top:16179;width:557;height:2" coordorigin="8625,16179" coordsize="557,2">
              <v:shape style="position:absolute;left:8625;top:16179;width:557;height:2" coordorigin="8625,16179" coordsize="557,0" path="m8625,16179l9181,16179e" filled="f" stroked="t" strokeweight=".47597pt" strokecolor="#383838">
                <v:path arrowok="t"/>
              </v:shape>
            </v:group>
            <v:group style="position:absolute;left:2842;top:16186;width:8748;height:2" coordorigin="2842,16186" coordsize="8748,2">
              <v:shape style="position:absolute;left:2842;top:16186;width:8748;height:2" coordorigin="2842,16186" coordsize="8748,0" path="m2842,16186l11590,16186e" filled="f" stroked="t" strokeweight=".951939pt" strokecolor="#5B5B5B">
                <v:path arrowok="t"/>
              </v:shape>
            </v:group>
            <v:group style="position:absolute;left:11542;top:15127;width:2;height:1061" coordorigin="11542,15127" coordsize="2,1061">
              <v:shape style="position:absolute;left:11542;top:15127;width:2;height:1061" coordorigin="11542,15127" coordsize="0,1061" path="m11542,16188l11542,15127e" filled="f" stroked="t" strokeweight=".237985pt" strokecolor="#34343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362976pt;margin-top:2.885379pt;width:38.507845pt;height:18.5pt;mso-position-horizontal-relative:page;mso-position-vertical-relative:paragraph;z-index:-17299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606062"/>
                      <w:spacing w:val="-45"/>
                      <w:w w:val="6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20"/>
                      <w:w w:val="61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0"/>
                      <w:w w:val="61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6"/>
                      <w:w w:val="61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0"/>
                      <w:w w:val="61"/>
                      <w:i/>
                    </w:rPr>
                    <w:t>.;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40"/>
                      <w:w w:val="61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B4B4B"/>
                      <w:spacing w:val="-152"/>
                      <w:w w:val="84"/>
                      <w:position w:val="11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0"/>
                      <w:w w:val="61"/>
                      <w:i/>
                      <w:position w:val="0"/>
                    </w:rPr>
                    <w:t>::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67"/>
                      <w:w w:val="61"/>
                      <w:i/>
                      <w:position w:val="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B4B4B"/>
                      <w:spacing w:val="-34"/>
                      <w:w w:val="83"/>
                      <w:position w:val="1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41"/>
                      <w:w w:val="61"/>
                      <w:i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B4B4B"/>
                      <w:spacing w:val="-34"/>
                      <w:w w:val="84"/>
                      <w:position w:val="1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26B99"/>
                      <w:spacing w:val="-41"/>
                      <w:w w:val="61"/>
                      <w:i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B4B4B"/>
                      <w:spacing w:val="0"/>
                      <w:w w:val="83"/>
                      <w:position w:val="11"/>
                    </w:rPr>
                    <w:t>l{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6"/>
        </w:rPr>
        <w:t>:ı::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tabs>
          <w:tab w:pos="1020" w:val="left"/>
          <w:tab w:pos="1680" w:val="left"/>
          <w:tab w:pos="6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6"/>
          <w:position w:val="-6"/>
        </w:rPr>
        <w:t>\</w:t>
      </w:r>
      <w:r>
        <w:rPr>
          <w:rFonts w:ascii="Arial" w:hAnsi="Arial" w:cs="Arial" w:eastAsia="Arial"/>
          <w:sz w:val="24"/>
          <w:szCs w:val="24"/>
          <w:color w:val="4B4B4B"/>
          <w:spacing w:val="-3"/>
          <w:w w:val="76"/>
          <w:position w:val="-6"/>
        </w:rPr>
        <w:t>t</w:t>
      </w:r>
      <w:r>
        <w:rPr>
          <w:rFonts w:ascii="Arial" w:hAnsi="Arial" w:cs="Arial" w:eastAsia="Arial"/>
          <w:sz w:val="24"/>
          <w:szCs w:val="24"/>
          <w:color w:val="313131"/>
          <w:spacing w:val="5"/>
          <w:w w:val="76"/>
          <w:position w:val="-6"/>
        </w:rPr>
        <w:t>f</w:t>
      </w:r>
      <w:r>
        <w:rPr>
          <w:rFonts w:ascii="Arial" w:hAnsi="Arial" w:cs="Arial" w:eastAsia="Arial"/>
          <w:sz w:val="24"/>
          <w:szCs w:val="24"/>
          <w:color w:val="4B4B4B"/>
          <w:spacing w:val="-22"/>
          <w:w w:val="76"/>
          <w:position w:val="-6"/>
        </w:rPr>
        <w:t>a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6"/>
          <w:position w:val="-6"/>
        </w:rPr>
        <w:t>i</w:t>
      </w:r>
      <w:r>
        <w:rPr>
          <w:rFonts w:ascii="Arial" w:hAnsi="Arial" w:cs="Arial" w:eastAsia="Arial"/>
          <w:sz w:val="24"/>
          <w:szCs w:val="24"/>
          <w:color w:val="313131"/>
          <w:spacing w:val="-13"/>
          <w:w w:val="76"/>
          <w:position w:val="-6"/>
        </w:rPr>
        <w:t>y</w:t>
      </w:r>
      <w:r>
        <w:rPr>
          <w:rFonts w:ascii="Arial" w:hAnsi="Arial" w:cs="Arial" w:eastAsia="Arial"/>
          <w:sz w:val="24"/>
          <w:szCs w:val="24"/>
          <w:color w:val="606062"/>
          <w:spacing w:val="0"/>
          <w:w w:val="76"/>
          <w:position w:val="-6"/>
        </w:rPr>
        <w:t>e</w:t>
      </w:r>
      <w:r>
        <w:rPr>
          <w:rFonts w:ascii="Arial" w:hAnsi="Arial" w:cs="Arial" w:eastAsia="Arial"/>
          <w:sz w:val="24"/>
          <w:szCs w:val="24"/>
          <w:color w:val="606062"/>
          <w:spacing w:val="-50"/>
          <w:w w:val="76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60606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4"/>
          <w:szCs w:val="24"/>
          <w:color w:val="606062"/>
          <w:spacing w:val="0"/>
          <w:w w:val="100"/>
          <w:position w:val="-6"/>
        </w:rPr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6"/>
          <w:i/>
          <w:position w:val="-6"/>
        </w:rPr>
        <w:t>z</w:t>
      </w:r>
      <w:r>
        <w:rPr>
          <w:rFonts w:ascii="Arial" w:hAnsi="Arial" w:cs="Arial" w:eastAsia="Arial"/>
          <w:sz w:val="24"/>
          <w:szCs w:val="24"/>
          <w:color w:val="4B4B4B"/>
          <w:spacing w:val="-46"/>
          <w:w w:val="76"/>
          <w:i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-6"/>
        </w:rPr>
        <w:t>Amir</w:t>
      </w:r>
      <w:r>
        <w:rPr>
          <w:rFonts w:ascii="Arial" w:hAnsi="Arial" w:cs="Arial" w:eastAsia="Arial"/>
          <w:sz w:val="23"/>
          <w:szCs w:val="23"/>
          <w:color w:val="313131"/>
          <w:spacing w:val="-44"/>
          <w:w w:val="76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4B4B4B"/>
          <w:spacing w:val="-80"/>
          <w:w w:val="168"/>
          <w:position w:val="2"/>
        </w:rPr>
        <w:t>·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79"/>
          <w:position w:val="2"/>
        </w:rPr>
        <w:t>,</w:t>
      </w:r>
      <w:r>
        <w:rPr>
          <w:rFonts w:ascii="Arial" w:hAnsi="Arial" w:cs="Arial" w:eastAsia="Arial"/>
          <w:sz w:val="17"/>
          <w:szCs w:val="17"/>
          <w:color w:val="B1B1B1"/>
          <w:spacing w:val="4"/>
          <w:w w:val="79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47"/>
          <w:i/>
          <w:position w:val="2"/>
        </w:rPr>
        <w:t>'</w:t>
      </w:r>
      <w:r>
        <w:rPr>
          <w:rFonts w:ascii="Arial" w:hAnsi="Arial" w:cs="Arial" w:eastAsia="Arial"/>
          <w:sz w:val="17"/>
          <w:szCs w:val="17"/>
          <w:color w:val="313131"/>
          <w:spacing w:val="-12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-23"/>
          <w:w w:val="100"/>
          <w:i/>
          <w:position w:val="2"/>
        </w:rPr>
        <w:t>l</w:t>
      </w:r>
      <w:r>
        <w:rPr>
          <w:rFonts w:ascii="Arial" w:hAnsi="Arial" w:cs="Arial" w:eastAsia="Arial"/>
          <w:sz w:val="17"/>
          <w:szCs w:val="17"/>
          <w:color w:val="878989"/>
          <w:spacing w:val="0"/>
          <w:w w:val="100"/>
          <w:i/>
          <w:position w:val="2"/>
        </w:rPr>
        <w:t>:t</w:t>
      </w:r>
      <w:r>
        <w:rPr>
          <w:rFonts w:ascii="Arial" w:hAnsi="Arial" w:cs="Arial" w:eastAsia="Arial"/>
          <w:sz w:val="17"/>
          <w:szCs w:val="17"/>
          <w:color w:val="878989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878989"/>
          <w:spacing w:val="2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FBFC3"/>
          <w:spacing w:val="1"/>
          <w:w w:val="42"/>
          <w:position w:val="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63"/>
          <w:position w:val="2"/>
        </w:rPr>
        <w:t>r.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26"/>
          <w:position w:val="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1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74"/>
          <w:position w:val="2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75"/>
          <w:position w:val="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4"/>
          <w:position w:val="2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4"/>
          <w:position w:val="2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4"/>
          <w:position w:val="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4"/>
          <w:position w:val="2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14"/>
          <w:w w:val="44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A9A"/>
          <w:spacing w:val="-13"/>
          <w:w w:val="109"/>
          <w:position w:val="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75"/>
          <w:position w:val="2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247" w:right="-20"/>
        <w:jc w:val="left"/>
        <w:tabs>
          <w:tab w:pos="68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Ceyhu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4B4B4B"/>
          <w:spacing w:val="0"/>
          <w:w w:val="69"/>
          <w:position w:val="6"/>
        </w:rPr>
        <w:t>'r.ı;'Sı</w:t>
      </w:r>
      <w:r>
        <w:rPr>
          <w:rFonts w:ascii="Times New Roman" w:hAnsi="Times New Roman" w:cs="Times New Roman" w:eastAsia="Times New Roman"/>
          <w:sz w:val="9"/>
          <w:szCs w:val="9"/>
          <w:color w:val="4B4B4B"/>
          <w:spacing w:val="-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32"/>
          <w:position w:val="6"/>
        </w:rPr>
        <w:t>':n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20"/>
          <w:szCs w:val="20"/>
          <w:color w:val="777777"/>
          <w:spacing w:val="-16"/>
          <w:w w:val="143"/>
          <w:position w:val="6"/>
        </w:rPr>
        <w:t>·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78"/>
          <w:position w:val="6"/>
        </w:rPr>
        <w:t>"'</w:t>
      </w:r>
      <w:r>
        <w:rPr>
          <w:rFonts w:ascii="Arial" w:hAnsi="Arial" w:cs="Arial" w:eastAsia="Arial"/>
          <w:sz w:val="20"/>
          <w:szCs w:val="20"/>
          <w:color w:val="B1B1B1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53"/>
          <w:position w:val="6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20" w:right="240"/>
          <w:cols w:num="2" w:equalWidth="0">
            <w:col w:w="735" w:space="1687"/>
            <w:col w:w="9038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45" w:right="4427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960003pt;margin-top:-39.867538pt;width:509.112009pt;height:86.509988pt;mso-position-horizontal-relative:page;mso-position-vertical-relative:paragraph;z-index:-17282" type="#_x0000_t202" filled="f" stroked="f">
            <v:textbox inset="0,0,0,0">
              <w:txbxContent>
                <w:p>
                  <w:pPr>
                    <w:spacing w:before="0" w:after="0" w:line="1730" w:lineRule="exact"/>
                    <w:ind w:right="-300"/>
                    <w:jc w:val="left"/>
                    <w:tabs>
                      <w:tab w:pos="88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85"/>
                      <w:position w:val="6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82828"/>
                      <w:spacing w:val="0"/>
                      <w:w w:val="266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547" w:right="3794"/>
        <w:jc w:val="center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24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37"/>
          <w:w w:val="115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tabs>
          <w:tab w:pos="1640" w:val="left"/>
          <w:tab w:pos="3240" w:val="left"/>
          <w:tab w:pos="56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5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:43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10" w:right="-20"/>
        <w:jc w:val="left"/>
        <w:tabs>
          <w:tab w:pos="1660" w:val="left"/>
          <w:tab w:pos="324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2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82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3214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711/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0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722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36" w:lineRule="exact"/>
        <w:ind w:left="101" w:right="939" w:firstLine="10"/>
        <w:jc w:val="left"/>
        <w:tabs>
          <w:tab w:pos="1480" w:val="left"/>
          <w:tab w:pos="3680" w:val="left"/>
          <w:tab w:pos="4180" w:val="left"/>
          <w:tab w:pos="68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Tedbirsizlik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5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6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Kag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4517" w:right="-20"/>
        <w:jc w:val="left"/>
        <w:tabs>
          <w:tab w:pos="5100" w:val="left"/>
          <w:tab w:pos="562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16161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24242"/>
          <w:spacing w:val="-51"/>
          <w:w w:val="54"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0"/>
        </w:rPr>
        <w:t>IVangını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10"/>
        </w:rPr>
        <w:t>21:55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01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TURHAN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3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Çvş.Mümi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94" w:right="-20"/>
        <w:jc w:val="left"/>
        <w:tabs>
          <w:tab w:pos="47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:44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21:49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120" w:right="160"/>
        </w:sectPr>
      </w:pPr>
      <w:rPr/>
    </w:p>
    <w:p>
      <w:pPr>
        <w:spacing w:before="1" w:after="0" w:line="240" w:lineRule="auto"/>
        <w:ind w:left="10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1"/>
        </w:rPr>
        <w:t>603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2" w:equalWidth="0">
            <w:col w:w="593" w:space="1600"/>
            <w:col w:w="9447"/>
          </w:cols>
        </w:sectPr>
      </w:pPr>
      <w:rPr/>
    </w:p>
    <w:p>
      <w:pPr>
        <w:spacing w:before="0" w:after="0" w:line="254" w:lineRule="exact"/>
        <w:ind w:left="120" w:right="-20"/>
        <w:jc w:val="left"/>
        <w:tabs>
          <w:tab w:pos="4760" w:val="left"/>
          <w:tab w:pos="73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82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2"/>
          <w:w w:val="82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83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4752" w:right="4027"/>
        <w:jc w:val="center"/>
        <w:tabs>
          <w:tab w:pos="72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67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282828"/>
          <w:spacing w:val="0"/>
          <w:w w:val="66"/>
          <w:position w:val="1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4747" w:right="40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2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2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20" w:right="16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9" w:lineRule="exact"/>
        <w:ind w:left="101" w:right="-7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4.083887pt;margin-top:-.794662pt;width:.1pt;height:10.096436pt;mso-position-horizontal-relative:page;mso-position-vertical-relative:paragraph;z-index:-17292" coordorigin="482,-16" coordsize="2,202">
            <v:shape style="position:absolute;left:482;top:-16;width:2;height:202" coordorigin="482,-16" coordsize="0,202" path="m482,186l482,-16e" filled="f" stroked="t" strokeweight="2.3227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424242"/>
          <w:w w:val="174"/>
          <w:position w:val="-1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-16"/>
          <w:w w:val="174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BFBFBF"/>
          <w:spacing w:val="0"/>
          <w:w w:val="89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3" w:lineRule="exact"/>
        <w:ind w:left="1598" w:right="-20"/>
        <w:jc w:val="left"/>
        <w:tabs>
          <w:tab w:pos="3060" w:val="left"/>
          <w:tab w:pos="4160" w:val="left"/>
          <w:tab w:pos="67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282828"/>
          <w:spacing w:val="0"/>
          <w:w w:val="66"/>
          <w:position w:val="0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-35" w:right="2607"/>
        <w:jc w:val="center"/>
        <w:tabs>
          <w:tab w:pos="1600" w:val="left"/>
          <w:tab w:pos="410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5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7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7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5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Adı-Sovad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2" w:equalWidth="0">
            <w:col w:w="390" w:space="224"/>
            <w:col w:w="11026"/>
          </w:cols>
        </w:sectPr>
      </w:pPr>
      <w:rPr/>
    </w:p>
    <w:p>
      <w:pPr>
        <w:spacing w:before="20" w:after="0" w:line="268" w:lineRule="auto"/>
        <w:ind w:left="4766" w:right="2572" w:firstLine="-466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01" w:right="-20"/>
        <w:jc w:val="left"/>
        <w:tabs>
          <w:tab w:pos="274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3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1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5640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525252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pancur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kaporta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53" w:lineRule="auto"/>
        <w:ind w:left="130" w:right="7365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rrahmini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3" w:lineRule="auto"/>
        <w:ind w:left="2213" w:right="81" w:firstLine="-20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986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kamyonet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8" w:lineRule="auto"/>
        <w:ind w:left="120" w:right="4102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Şirke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24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2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242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3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"--v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96969"/>
          <w:spacing w:val="0"/>
          <w:w w:val="103"/>
          <w:position w:val="-4"/>
        </w:rPr>
        <w:t>r-:-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</w:sectPr>
      </w:pPr>
      <w:rPr/>
    </w:p>
    <w:p>
      <w:pPr>
        <w:spacing w:before="0" w:after="0" w:line="194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Ekıv.ıl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4" w:equalWidth="0">
            <w:col w:w="1343" w:space="870"/>
            <w:col w:w="431" w:space="337"/>
            <w:col w:w="915" w:space="2253"/>
            <w:col w:w="5491"/>
          </w:cols>
        </w:sectPr>
      </w:pPr>
      <w:rPr/>
    </w:p>
    <w:p>
      <w:pPr>
        <w:spacing w:before="11" w:after="0" w:line="214" w:lineRule="exact"/>
        <w:ind w:left="230" w:right="-68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EKİP:Karabağla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2" w:equalWidth="0">
            <w:col w:w="1382" w:space="217"/>
            <w:col w:w="10041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</w:sectPr>
      </w:pPr>
      <w:rPr/>
    </w:p>
    <w:p>
      <w:pPr>
        <w:spacing w:before="40" w:after="0" w:line="240" w:lineRule="auto"/>
        <w:ind w:left="2376" w:right="-73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1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5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46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5"/>
          <w:position w:val="-1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1"/>
          <w:w w:val="65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65"/>
          <w:position w:val="-1"/>
        </w:rPr>
        <w:t>!+ııYI$'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65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282828"/>
          <w:spacing w:val="12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0"/>
          <w:w w:val="65"/>
          <w:position w:val="-1"/>
        </w:rPr>
        <w:t>817?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2" w:equalWidth="0">
            <w:col w:w="6402" w:space="2243"/>
            <w:col w:w="2995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37" w:lineRule="exact"/>
        <w:ind w:left="163" w:right="-20"/>
        <w:jc w:val="left"/>
        <w:tabs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202515pt;margin-top:9.826956pt;width:13.711484pt;height:18.173585pt;mso-position-horizontal-relative:page;mso-position-vertical-relative:paragraph;z-index:-17298" type="#_x0000_t202" filled="f" stroked="f">
            <v:textbox inset="0,0,0,0">
              <w:txbxContent>
                <w:p>
                  <w:pPr>
                    <w:spacing w:before="33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AAAAA"/>
                      <w:spacing w:val="0"/>
                      <w:w w:val="189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687988pt;margin-top:-.826768pt;width:15.53592pt;height:98.226567pt;mso-position-horizontal-relative:page;mso-position-vertical-relative:paragraph;z-index:-17297" type="#_x0000_t202" filled="f" stroked="f">
            <v:textbox inset="0,0,0,0">
              <w:txbxContent>
                <w:p>
                  <w:pPr>
                    <w:spacing w:before="2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76" w:lineRule="exact"/>
                    <w:ind w:left="-27" w:right="8"/>
                    <w:jc w:val="center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AAAAA"/>
                      <w:spacing w:val="0"/>
                      <w:w w:val="111"/>
                      <w:position w:val="-3"/>
                    </w:rPr>
                    <w:t>·,'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30" w:lineRule="exact"/>
                    <w:ind w:left="162" w:right="7"/>
                    <w:jc w:val="center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AAAAA"/>
                      <w:spacing w:val="0"/>
                      <w:w w:val="109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38" w:lineRule="exact"/>
                    <w:ind w:left="63" w:right="-20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7C7C7C"/>
                      <w:spacing w:val="0"/>
                      <w:w w:val="75"/>
                      <w:position w:val="1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57.919998pt;margin-top:-7.339108pt;width:.1pt;height:18.48pt;mso-position-horizontal-relative:page;mso-position-vertical-relative:paragraph;z-index:-17295" coordorigin="3158,-147" coordsize="2,370">
            <v:shape style="position:absolute;left:3158;top:-147;width:2;height:370" coordorigin="3158,-147" coordsize="0,370" path="m3158,223l3158,-147e" filled="f" stroked="t" strokeweight=".96pt" strokecolor="#4F5487">
              <v:path arrowok="t"/>
            </v:shape>
          </v:group>
          <w10:wrap type="none"/>
        </w:pict>
      </w:r>
      <w:r>
        <w:rPr/>
        <w:pict>
          <v:group style="position:absolute;margin-left:189.12001pt;margin-top:-7.339108pt;width:.1pt;height:18.48pt;mso-position-horizontal-relative:page;mso-position-vertical-relative:paragraph;z-index:-17294" coordorigin="3782,-147" coordsize="2,370">
            <v:shape style="position:absolute;left:3782;top:-147;width:2;height:370" coordorigin="3782,-147" coordsize="0,370" path="m3782,223l3782,-147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470.368164pt;margin-top:.785159pt;width:.1pt;height:12.788819pt;mso-position-horizontal-relative:page;mso-position-vertical-relative:paragraph;z-index:-17291" coordorigin="9407,16" coordsize="2,256">
            <v:shape style="position:absolute;left:9407;top:16;width:2;height:256" coordorigin="9407,16" coordsize="0,256" path="m9407,271l9407,16e" filled="f" stroked="t" strokeweight="2.7163pt" strokecolor="#EDEDED">
              <v:path arrowok="t"/>
            </v:shape>
          </v:group>
          <w10:wrap type="none"/>
        </w:pict>
      </w:r>
      <w:r>
        <w:rPr/>
        <w:pict>
          <v:group style="position:absolute;margin-left:513.484985pt;margin-top:-.826768pt;width:21.21355pt;height:98.226567pt;mso-position-horizontal-relative:page;mso-position-vertical-relative:paragraph;z-index:-17290" coordorigin="10270,-17" coordsize="424,1965">
            <v:group style="position:absolute;left:10270;top:220;width:86;height:135" coordorigin="10270,220" coordsize="86,135">
              <v:shape style="position:absolute;left:10270;top:220;width:86;height:135" coordorigin="10270,220" coordsize="86,135" path="m10270,220l10356,220,10356,354,10270,354,10270,220xe" filled="t" fillcolor="#EDEDED" stroked="f">
                <v:path arrowok="t"/>
                <v:fill/>
              </v:shape>
            </v:group>
            <v:group style="position:absolute;left:10356;top:197;width:18;height:363" coordorigin="10356,197" coordsize="18,363">
              <v:shape style="position:absolute;left:10356;top:197;width:18;height:363" coordorigin="10356,197" coordsize="18,363" path="m10356,197l10374,197,10374,560,10356,560,10356,197xe" filled="t" fillcolor="#EDEDED" stroked="f">
                <v:path arrowok="t"/>
                <v:fill/>
              </v:shape>
            </v:group>
            <v:group style="position:absolute;left:10374;top:-17;width:311;height:1965" coordorigin="10374,-17" coordsize="311,1965">
              <v:shape style="position:absolute;left:10374;top:-17;width:311;height:1965" coordorigin="10374,-17" coordsize="311,1965" path="m10374,-17l10684,-17,10684,1948,10374,1948,10374,-17e" filled="t" fillcolor="#EDEDED" stroked="f">
                <v:path arrowok="t"/>
                <v:fill/>
              </v:shape>
            </v:group>
            <v:group style="position:absolute;left:10662;top:1031;width:2;height:296" coordorigin="10662,1031" coordsize="2,296">
              <v:shape style="position:absolute;left:10662;top:1031;width:2;height:296" coordorigin="10662,1031" coordsize="0,296" path="m10662,1327l10662,1031e" filled="f" stroked="t" strokeweight="3.21355pt" strokecolor="#EDEDED">
                <v:path arrowok="t"/>
              </v:shape>
            </v:group>
            <v:group style="position:absolute;left:10499;top:1413;width:28;height:81" coordorigin="10499,1413" coordsize="28,81">
              <v:shape style="position:absolute;left:10499;top:1413;width:28;height:81" coordorigin="10499,1413" coordsize="28,81" path="m10513,1494l10513,1413e" filled="f" stroked="t" strokeweight="1.475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4.79837pt;margin-top:9.826956pt;width:.1pt;height:18.173585pt;mso-position-horizontal-relative:page;mso-position-vertical-relative:paragraph;z-index:-17289" coordorigin="9496,197" coordsize="2,363">
            <v:shape style="position:absolute;left:9496;top:197;width:2;height:363" coordorigin="9496,197" coordsize="0,363" path="m9496,560l9496,197e" filled="f" stroked="t" strokeweight="1.213750pt" strokecolor="#EDEDED">
              <v:path arrowok="t"/>
            </v:shape>
          </v:group>
          <w10:wrap type="none"/>
        </w:pict>
      </w:r>
      <w:r>
        <w:rPr/>
        <w:pict>
          <v:group style="position:absolute;margin-left:483.88501pt;margin-top:9.826956pt;width:.1pt;height:18.173584pt;mso-position-horizontal-relative:page;mso-position-vertical-relative:paragraph;z-index:-17288" coordorigin="9678,197" coordsize="2,363">
            <v:shape style="position:absolute;left:9678;top:197;width:2;height:363" coordorigin="9678,197" coordsize="0,363" path="m9678,197l9678,560,9678,197x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33514pt;margin-top:4.225156pt;width:91.946497pt;height:83.453076pt;mso-position-horizontal-relative:page;mso-position-vertical-relative:paragraph;z-index:-17281" type="#_x0000_t202" filled="f" stroked="f">
            <v:textbox inset="0,0,0,0">
              <w:txbxContent>
                <w:p>
                  <w:pPr>
                    <w:spacing w:before="0" w:after="0" w:line="1669" w:lineRule="exact"/>
                    <w:ind w:right="-2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525252"/>
                      <w:spacing w:val="-454"/>
                      <w:w w:val="123"/>
                      <w:position w:val="-6"/>
                    </w:rPr>
                    <w:t>*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AAAAA"/>
                      <w:spacing w:val="0"/>
                      <w:w w:val="18"/>
                      <w:position w:val="-6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AAAAA"/>
                      <w:spacing w:val="-109"/>
                      <w:w w:val="17"/>
                      <w:position w:val="-6"/>
                    </w:rPr>
                    <w:t>!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AAAAA"/>
                      <w:spacing w:val="0"/>
                      <w:w w:val="17"/>
                      <w:position w:val="-6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AAAAA"/>
                      <w:spacing w:val="-57"/>
                      <w:w w:val="100"/>
                      <w:position w:val="-6"/>
                    </w:rPr>
                    <w:t> 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25252"/>
                      <w:spacing w:val="0"/>
                      <w:w w:val="29"/>
                      <w:position w:val="52"/>
                    </w:rPr>
                    <w:t>·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25252"/>
                      <w:spacing w:val="-179"/>
                      <w:w w:val="100"/>
                      <w:position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46497C"/>
                      <w:spacing w:val="0"/>
                      <w:w w:val="360"/>
                      <w:position w:val="52"/>
                    </w:rPr>
                    <w:t>l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080017pt;margin-top:12.157524pt;width:62.12251pt;height:5pt;mso-position-horizontal-relative:page;mso-position-vertical-relative:paragraph;z-index:-17280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118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C7C7C"/>
                      <w:spacing w:val="0"/>
                      <w:w w:val="20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C7C7C"/>
                      <w:spacing w:val="0"/>
                      <w:w w:val="209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C7C7C"/>
                      <w:spacing w:val="23"/>
                      <w:w w:val="20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39393"/>
                      <w:spacing w:val="0"/>
                      <w:w w:val="306"/>
                      <w:i/>
                    </w:rPr>
                    <w:t>'if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39393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39393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AAAAA"/>
                      <w:spacing w:val="0"/>
                      <w:w w:val="18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4"/>
          <w:position w:val="1"/>
        </w:rPr>
        <w:t>j</w:t>
      </w:r>
      <w:r>
        <w:rPr>
          <w:rFonts w:ascii="Arial" w:hAnsi="Arial" w:cs="Arial" w:eastAsia="Arial"/>
          <w:sz w:val="19"/>
          <w:szCs w:val="19"/>
          <w:color w:val="28282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1"/>
        </w:rPr>
        <w:t>tfai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5"/>
          <w:w w:val="15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299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  <w:position w:val="1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7"/>
          <w:w w:val="97"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28"/>
          <w:w w:val="204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4"/>
          <w:position w:val="1"/>
        </w:rPr>
        <w:t>ı:ı:ı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64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1598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6"/>
          <w:szCs w:val="16"/>
          <w:color w:val="7C7C7C"/>
          <w:spacing w:val="0"/>
          <w:w w:val="163"/>
          <w:i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7C7C7C"/>
          <w:spacing w:val="27"/>
          <w:w w:val="16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0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-20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FBFBF"/>
          <w:spacing w:val="0"/>
          <w:w w:val="3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FBFBF"/>
          <w:spacing w:val="0"/>
          <w:w w:val="33"/>
          <w:position w:val="-2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BFBFBF"/>
          <w:spacing w:val="1"/>
          <w:w w:val="33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0"/>
          <w:w w:val="145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47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45"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45"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154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153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53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82"/>
          <w:position w:val="1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4" w:lineRule="atLeast"/>
        <w:ind w:left="5398" w:right="-20"/>
        <w:jc w:val="left"/>
        <w:tabs>
          <w:tab w:pos="89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12.940002pt;margin-top:6.431324pt;width:4.688640pt;height:14.63086pt;mso-position-horizontal-relative:page;mso-position-vertical-relative:paragraph;z-index:-17287" coordorigin="4259,129" coordsize="94,293">
            <v:shape style="position:absolute;left:4259;top:129;width:94;height:293" coordorigin="4259,129" coordsize="94,293" path="m4259,129l4353,129,4353,421,4259,421,4259,129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23.193909pt;margin-top:7.813403pt;width:.1pt;height:12.96045pt;mso-position-horizontal-relative:page;mso-position-vertical-relative:paragraph;z-index:-17286" coordorigin="4464,156" coordsize="2,259">
            <v:shape style="position:absolute;left:4464;top:156;width:2;height:259" coordorigin="4464,156" coordsize="0,259" path="m4464,415l4464,156e" filled="f" stroked="t" strokeweight="2.757815pt" strokecolor="#EDEDED">
              <v:path arrowok="t"/>
            </v:shape>
          </v:group>
          <w10:wrap type="none"/>
        </w:pict>
      </w:r>
      <w:r>
        <w:rPr/>
        <w:pict>
          <v:group style="position:absolute;margin-left:459.583496pt;margin-top:2.676947pt;width:.1pt;height:27.931642pt;mso-position-horizontal-relative:page;mso-position-vertical-relative:paragraph;z-index:-17285" coordorigin="9192,54" coordsize="2,559">
            <v:shape style="position:absolute;left:9192;top:54;width:2;height:559" coordorigin="9192,54" coordsize="0,559" path="m9192,612l9192,54e" filled="f" stroked="t" strokeweight=".1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359985pt;margin-top:7.27098pt;width:19.994757pt;height:21pt;mso-position-horizontal-relative:page;mso-position-vertical-relative:paragraph;z-index:-17279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C7C7C"/>
                      <w:spacing w:val="-37"/>
                      <w:w w:val="64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C7C7C"/>
                      <w:spacing w:val="-15"/>
                      <w:w w:val="20"/>
                      <w:i/>
                    </w:rPr>
                    <w:t>#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C7C7C"/>
                      <w:spacing w:val="0"/>
                      <w:w w:val="64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C7C7C"/>
                      <w:spacing w:val="-3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24242"/>
                      <w:spacing w:val="0"/>
                      <w:w w:val="148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8"/>
          <w:w w:val="76"/>
          <w:position w:val="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76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10"/>
          <w:w w:val="77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76"/>
          <w:position w:val="0"/>
        </w:rPr>
        <w:t>at,.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12"/>
          <w:w w:val="76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72"/>
          <w:position w:val="0"/>
        </w:rPr>
        <w:t>'ı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16"/>
          <w:w w:val="73"/>
          <w:position w:val="0"/>
        </w:rPr>
        <w:t>§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1"/>
          <w:position w:val="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7"/>
          <w:w w:val="102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22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  <w:position w:val="0"/>
        </w:rPr>
        <w:t>!f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</w:sectPr>
      </w:pPr>
      <w:rPr/>
    </w:p>
    <w:p>
      <w:pPr>
        <w:spacing w:before="0" w:after="0" w:line="170" w:lineRule="atLeast"/>
        <w:ind w:right="-20"/>
        <w:jc w:val="right"/>
        <w:rPr>
          <w:rFonts w:ascii="Times New Roman" w:hAnsi="Times New Roman" w:cs="Times New Roman" w:eastAsia="Times New Roman"/>
          <w:sz w:val="73"/>
          <w:szCs w:val="73"/>
        </w:rPr>
      </w:pPr>
      <w:rPr/>
      <w:r>
        <w:rPr>
          <w:rFonts w:ascii="Times New Roman" w:hAnsi="Times New Roman" w:cs="Times New Roman" w:eastAsia="Times New Roman"/>
          <w:sz w:val="73"/>
          <w:szCs w:val="73"/>
          <w:color w:val="7C7C7C"/>
          <w:spacing w:val="-158"/>
          <w:w w:val="61"/>
          <w:i/>
        </w:rPr>
        <w:t>i</w:t>
      </w:r>
      <w:r>
        <w:rPr>
          <w:rFonts w:ascii="Times New Roman" w:hAnsi="Times New Roman" w:cs="Times New Roman" w:eastAsia="Times New Roman"/>
          <w:sz w:val="73"/>
          <w:szCs w:val="73"/>
          <w:color w:val="282828"/>
          <w:spacing w:val="-61"/>
          <w:w w:val="18"/>
          <w:i/>
        </w:rPr>
        <w:t>,</w:t>
      </w:r>
      <w:r>
        <w:rPr>
          <w:rFonts w:ascii="Times New Roman" w:hAnsi="Times New Roman" w:cs="Times New Roman" w:eastAsia="Times New Roman"/>
          <w:sz w:val="73"/>
          <w:szCs w:val="73"/>
          <w:color w:val="46497C"/>
          <w:spacing w:val="-123"/>
          <w:w w:val="82"/>
          <w:i/>
        </w:rPr>
        <w:t>;</w:t>
      </w:r>
      <w:r>
        <w:rPr>
          <w:rFonts w:ascii="Times New Roman" w:hAnsi="Times New Roman" w:cs="Times New Roman" w:eastAsia="Times New Roman"/>
          <w:sz w:val="73"/>
          <w:szCs w:val="73"/>
          <w:color w:val="7C7C7C"/>
          <w:spacing w:val="-65"/>
          <w:w w:val="62"/>
          <w:i/>
        </w:rPr>
        <w:t>:</w:t>
      </w:r>
      <w:r>
        <w:rPr>
          <w:rFonts w:ascii="Times New Roman" w:hAnsi="Times New Roman" w:cs="Times New Roman" w:eastAsia="Times New Roman"/>
          <w:sz w:val="73"/>
          <w:szCs w:val="73"/>
          <w:color w:val="46497C"/>
          <w:spacing w:val="-83"/>
          <w:w w:val="82"/>
          <w:i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46497C"/>
          <w:spacing w:val="-148"/>
          <w:w w:val="57"/>
          <w:i/>
        </w:rPr>
        <w:t>]</w:t>
      </w:r>
      <w:r>
        <w:rPr>
          <w:rFonts w:ascii="Times New Roman" w:hAnsi="Times New Roman" w:cs="Times New Roman" w:eastAsia="Times New Roman"/>
          <w:sz w:val="73"/>
          <w:szCs w:val="73"/>
          <w:color w:val="282828"/>
          <w:spacing w:val="-10"/>
          <w:w w:val="29"/>
          <w:i/>
        </w:rPr>
        <w:t>e</w:t>
      </w:r>
      <w:r>
        <w:rPr>
          <w:rFonts w:ascii="Times New Roman" w:hAnsi="Times New Roman" w:cs="Times New Roman" w:eastAsia="Times New Roman"/>
          <w:sz w:val="73"/>
          <w:szCs w:val="73"/>
          <w:color w:val="46497C"/>
          <w:spacing w:val="0"/>
          <w:w w:val="57"/>
          <w:i/>
        </w:rPr>
        <w:t>,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</w:rPr>
      </w:r>
    </w:p>
    <w:p>
      <w:pPr>
        <w:spacing w:before="0" w:after="0" w:line="170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8" w:lineRule="atLeast"/>
        <w:ind w:right="-20"/>
        <w:jc w:val="left"/>
        <w:tabs>
          <w:tab w:pos="94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25252"/>
          <w:w w:val="127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5"/>
          <w:w w:val="126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83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7C7C7C"/>
          <w:spacing w:val="0"/>
          <w:w w:val="74"/>
        </w:rPr>
        <w:t>'&lt;'S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20" w:right="160"/>
          <w:cols w:num="3" w:equalWidth="0">
            <w:col w:w="3133" w:space="2084"/>
            <w:col w:w="181" w:space="3467"/>
            <w:col w:w="2775"/>
          </w:cols>
        </w:sectPr>
      </w:pPr>
      <w:rPr/>
    </w:p>
    <w:p>
      <w:pPr>
        <w:spacing w:before="0" w:after="0" w:line="86" w:lineRule="exact"/>
        <w:ind w:left="2515" w:right="-20"/>
        <w:jc w:val="left"/>
        <w:tabs>
          <w:tab w:pos="5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1.Post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282828"/>
          <w:spacing w:val="36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Grupla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-8"/>
          <w:w w:val="109"/>
          <w:i/>
          <w:position w:val="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-16"/>
          <w:w w:val="128"/>
          <w:i/>
          <w:position w:val="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0"/>
          <w:w w:val="51"/>
          <w:i/>
          <w:position w:val="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9"/>
          <w:w w:val="100"/>
          <w:i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100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BFBFBF"/>
          <w:spacing w:val="-3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100"/>
          <w:position w:val="3"/>
        </w:rPr>
        <w:t>d</w:t>
      </w:r>
      <w:r>
        <w:rPr>
          <w:rFonts w:ascii="Arial" w:hAnsi="Arial" w:cs="Arial" w:eastAsia="Arial"/>
          <w:sz w:val="19"/>
          <w:szCs w:val="19"/>
          <w:color w:val="BFBFBF"/>
          <w:spacing w:val="-4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4459A1"/>
          <w:spacing w:val="0"/>
          <w:w w:val="50"/>
          <w:position w:val="4"/>
        </w:rPr>
        <w:t>......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right="1051"/>
        <w:jc w:val="right"/>
        <w:tabs>
          <w:tab w:pos="72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178.559998pt;margin-top:16.340609pt;width:1.68pt;height:17.52pt;mso-position-horizontal-relative:page;mso-position-vertical-relative:paragraph;z-index:-17293" coordorigin="3571,327" coordsize="34,350">
            <v:group style="position:absolute;left:3586;top:341;width:2;height:134" coordorigin="3586,341" coordsize="2,134">
              <v:shape style="position:absolute;left:3586;top:341;width:2;height:134" coordorigin="3586,341" coordsize="0,134" path="m3586,476l3586,341e" filled="f" stroked="t" strokeweight="1.44pt" strokecolor="#444870">
                <v:path arrowok="t"/>
              </v:shape>
            </v:group>
            <v:group style="position:absolute;left:3595;top:418;width:2;height:250" coordorigin="3595,418" coordsize="2,250">
              <v:shape style="position:absolute;left:3595;top:418;width:2;height:250" coordorigin="3595,418" coordsize="0,250" path="m3595,668l3595,418e" filled="f" stroked="t" strokeweight=".96pt" strokecolor="#3F3F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9.170013pt;margin-top:.981957pt;width:.98889pt;height:4.038574pt;mso-position-horizontal-relative:page;mso-position-vertical-relative:paragraph;z-index:-17284" coordorigin="9983,20" coordsize="20,81">
            <v:shape style="position:absolute;left:9983;top:20;width:20;height:81" coordorigin="9983,20" coordsize="20,81" path="m9993,100l9993,20e" filled="f" stroked="t" strokeweight="1.088890pt" strokecolor="#EDEDED">
              <v:path arrowok="t"/>
            </v:shape>
          </v:group>
          <w10:wrap type="none"/>
        </w:pict>
      </w:r>
      <w:r>
        <w:rPr/>
        <w:pict>
          <v:group style="position:absolute;margin-left:505.065002pt;margin-top:8.303978pt;width:.1pt;height:10.096436pt;mso-position-horizontal-relative:page;mso-position-vertical-relative:paragraph;z-index:-17283" coordorigin="10101,166" coordsize="2,202">
            <v:shape style="position:absolute;left:10101;top:166;width:2;height:202" coordorigin="10101,166" coordsize="0,202" path="m10101,166l10101,368,10101,166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5"/>
        </w:rPr>
        <w:t>•.c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  <w:position w:val="-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7"/>
          <w:position w:val="-15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AAAAAA"/>
          <w:spacing w:val="-4"/>
          <w:w w:val="118"/>
          <w:position w:val="-1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0"/>
          <w:w w:val="253"/>
          <w:position w:val="-1"/>
        </w:rPr>
        <w:t>.,</w:t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939393"/>
          <w:spacing w:val="0"/>
          <w:w w:val="162"/>
          <w:i/>
          <w:position w:val="-15"/>
        </w:rPr>
        <w:t>"</w:t>
      </w:r>
      <w:r>
        <w:rPr>
          <w:rFonts w:ascii="Arial" w:hAnsi="Arial" w:cs="Arial" w:eastAsia="Arial"/>
          <w:sz w:val="25"/>
          <w:szCs w:val="25"/>
          <w:color w:val="939393"/>
          <w:spacing w:val="-13"/>
          <w:w w:val="162"/>
          <w:i/>
          <w:position w:val="-15"/>
        </w:rPr>
        <w:t>"</w:t>
      </w:r>
      <w:r>
        <w:rPr>
          <w:rFonts w:ascii="Arial" w:hAnsi="Arial" w:cs="Arial" w:eastAsia="Arial"/>
          <w:sz w:val="25"/>
          <w:szCs w:val="25"/>
          <w:color w:val="939393"/>
          <w:spacing w:val="-63"/>
          <w:w w:val="163"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0"/>
          <w:w w:val="131"/>
          <w:position w:val="-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939393"/>
          <w:spacing w:val="0"/>
          <w:w w:val="91"/>
          <w:i/>
          <w:position w:val="-1"/>
        </w:rPr>
        <w:t>.1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120" w:right="16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9.6pt;margin-top:28.800001pt;width:572.880012pt;height:756.000002pt;mso-position-horizontal-relative:page;mso-position-vertical-relative:page;z-index:-17296" coordorigin="192,576" coordsize="11458,15120">
            <v:group style="position:absolute;left:206;top:581;width:778;height:2" coordorigin="206,581" coordsize="778,2">
              <v:shape style="position:absolute;left:206;top:581;width:778;height:2" coordorigin="206,581" coordsize="778,0" path="m206,581l984,581e" filled="f" stroked="t" strokeweight=".48pt" strokecolor="#444444">
                <v:path arrowok="t"/>
              </v:shape>
            </v:group>
            <v:group style="position:absolute;left:850;top:586;width:1454;height:2" coordorigin="850,586" coordsize="1454,2">
              <v:shape style="position:absolute;left:850;top:586;width:1454;height:2" coordorigin="850,586" coordsize="1454,0" path="m850,586l2304,586e" filled="f" stroked="t" strokeweight=".96pt" strokecolor="#676767">
                <v:path arrowok="t"/>
              </v:shape>
            </v:group>
            <v:group style="position:absolute;left:202;top:586;width:7651;height:2" coordorigin="202,586" coordsize="7651,2">
              <v:shape style="position:absolute;left:202;top:586;width:7651;height:2" coordorigin="202,586" coordsize="7651,0" path="m202,586l7853,586e" filled="f" stroked="t" strokeweight=".96pt" strokecolor="#4F4F4F">
                <v:path arrowok="t"/>
              </v:shape>
            </v:group>
            <v:group style="position:absolute;left:2294;top:586;width:2;height:850" coordorigin="2294,586" coordsize="2,850">
              <v:shape style="position:absolute;left:2294;top:586;width:2;height:850" coordorigin="2294,586" coordsize="0,850" path="m2294,1435l2294,586e" filled="f" stroked="t" strokeweight=".96pt" strokecolor="#575757">
                <v:path arrowok="t"/>
              </v:shape>
            </v:group>
            <v:group style="position:absolute;left:2266;top:590;width:893;height:2" coordorigin="2266,590" coordsize="893,2">
              <v:shape style="position:absolute;left:2266;top:590;width:893;height:2" coordorigin="2266,590" coordsize="893,0" path="m2266,590l3158,590e" filled="f" stroked="t" strokeweight=".48pt" strokecolor="#282828">
                <v:path arrowok="t"/>
              </v:shape>
            </v:group>
            <v:group style="position:absolute;left:3072;top:595;width:1843;height:2" coordorigin="3072,595" coordsize="1843,2">
              <v:shape style="position:absolute;left:3072;top:595;width:1843;height:2" coordorigin="3072,595" coordsize="1843,0" path="m3072,595l4915,595e" filled="f" stroked="t" strokeweight=".96pt" strokecolor="#545454">
                <v:path arrowok="t"/>
              </v:shape>
            </v:group>
            <v:group style="position:absolute;left:3754;top:605;width:7834;height:2" coordorigin="3754,605" coordsize="7834,2">
              <v:shape style="position:absolute;left:3754;top:605;width:7834;height:2" coordorigin="3754,605" coordsize="7834,0" path="m3754,605l11587,605e" filled="f" stroked="t" strokeweight=".72pt" strokecolor="#444444">
                <v:path arrowok="t"/>
              </v:shape>
            </v:group>
            <v:group style="position:absolute;left:8266;top:610;width:854;height:2" coordorigin="8266,610" coordsize="854,2">
              <v:shape style="position:absolute;left:8266;top:610;width:854;height:2" coordorigin="8266,610" coordsize="854,0" path="m8266,610l9120,610e" filled="f" stroked="t" strokeweight=".48pt" strokecolor="#181818">
                <v:path arrowok="t"/>
              </v:shape>
            </v:group>
            <v:group style="position:absolute;left:9091;top:605;width:2;height:1517" coordorigin="9091,605" coordsize="2,1517">
              <v:shape style="position:absolute;left:9091;top:605;width:2;height:1517" coordorigin="9091,605" coordsize="0,1517" path="m9091,2122l9091,605e" filled="f" stroked="t" strokeweight=".96pt" strokecolor="#444444">
                <v:path arrowok="t"/>
              </v:shape>
            </v:group>
            <v:group style="position:absolute;left:8923;top:614;width:2664;height:2" coordorigin="8923,614" coordsize="2664,2">
              <v:shape style="position:absolute;left:8923;top:614;width:2664;height:2" coordorigin="8923,614" coordsize="2664,0" path="m8923,614l11587,614e" filled="f" stroked="t" strokeweight=".96pt" strokecolor="#484848">
                <v:path arrowok="t"/>
              </v:shape>
            </v:group>
            <v:group style="position:absolute;left:11585;top:605;width:2;height:1056" coordorigin="11585,605" coordsize="2,1056">
              <v:shape style="position:absolute;left:11585;top:605;width:2;height:1056" coordorigin="11585,605" coordsize="0,1056" path="m11585,1661l11585,605e" filled="f" stroked="t" strokeweight=".72pt" strokecolor="#343434">
                <v:path arrowok="t"/>
              </v:shape>
            </v:group>
            <v:group style="position:absolute;left:11582;top:1248;width:2;height:187" coordorigin="11582,1248" coordsize="2,187">
              <v:shape style="position:absolute;left:11582;top:1248;width:2;height:187" coordorigin="11582,1248" coordsize="0,187" path="m11582,1435l11582,1248e" filled="f" stroked="t" strokeweight=".48pt" strokecolor="#1F1F1F">
                <v:path arrowok="t"/>
              </v:shape>
            </v:group>
            <v:group style="position:absolute;left:2299;top:1378;width:2;height:734" coordorigin="2299,1378" coordsize="2,734">
              <v:shape style="position:absolute;left:2299;top:1378;width:2;height:734" coordorigin="2299,1378" coordsize="0,734" path="m2299,2112l2299,1378e" filled="f" stroked="t" strokeweight=".48pt" strokecolor="#282828">
                <v:path arrowok="t"/>
              </v:shape>
            </v:group>
            <v:group style="position:absolute;left:202;top:2093;width:1574;height:2" coordorigin="202,2093" coordsize="1574,2">
              <v:shape style="position:absolute;left:202;top:2093;width:1574;height:2" coordorigin="202,2093" coordsize="1574,0" path="m202,2093l1776,2093e" filled="f" stroked="t" strokeweight=".72pt" strokecolor="#4F4F4F">
                <v:path arrowok="t"/>
              </v:shape>
            </v:group>
            <v:group style="position:absolute;left:211;top:1747;width:2;height:7622" coordorigin="211,1747" coordsize="2,7622">
              <v:shape style="position:absolute;left:211;top:1747;width:2;height:7622" coordorigin="211,1747" coordsize="0,7622" path="m211,9370l211,1747e" filled="f" stroked="t" strokeweight=".72pt" strokecolor="#676767">
                <v:path arrowok="t"/>
              </v:shape>
            </v:group>
            <v:group style="position:absolute;left:1718;top:2098;width:619;height:2" coordorigin="1718,2098" coordsize="619,2">
              <v:shape style="position:absolute;left:1718;top:2098;width:619;height:2" coordorigin="1718,2098" coordsize="619,0" path="m1718,2098l2338,2098e" filled="f" stroked="t" strokeweight=".48pt" strokecolor="#232323">
                <v:path arrowok="t"/>
              </v:shape>
            </v:group>
            <v:group style="position:absolute;left:2227;top:2102;width:2016;height:2" coordorigin="2227,2102" coordsize="2016,2">
              <v:shape style="position:absolute;left:2227;top:2102;width:2016;height:2" coordorigin="2227,2102" coordsize="2016,0" path="m2227,2102l4243,2102e" filled="f" stroked="t" strokeweight=".96pt" strokecolor="#545454">
                <v:path arrowok="t"/>
              </v:shape>
            </v:group>
            <v:group style="position:absolute;left:3754;top:2107;width:2707;height:2" coordorigin="3754,2107" coordsize="2707,2">
              <v:shape style="position:absolute;left:3754;top:2107;width:2707;height:2" coordorigin="3754,2107" coordsize="2707,0" path="m3754,2107l6461,2107e" filled="f" stroked="t" strokeweight=".48pt" strokecolor="#282828">
                <v:path arrowok="t"/>
              </v:shape>
            </v:group>
            <v:group style="position:absolute;left:6432;top:2098;width:480;height:2" coordorigin="6432,2098" coordsize="480,2">
              <v:shape style="position:absolute;left:6432;top:2098;width:480;height:2" coordorigin="6432,2098" coordsize="480,0" path="m6432,2098l6912,2098e" filled="f" stroked="t" strokeweight=".48pt" strokecolor="#1C1C1C">
                <v:path arrowok="t"/>
              </v:shape>
            </v:group>
            <v:group style="position:absolute;left:6763;top:2112;width:2352;height:2" coordorigin="6763,2112" coordsize="2352,2">
              <v:shape style="position:absolute;left:6763;top:2112;width:2352;height:2" coordorigin="6763,2112" coordsize="2352,0" path="m6763,2112l9115,2112e" filled="f" stroked="t" strokeweight=".96pt" strokecolor="#4B4B4B">
                <v:path arrowok="t"/>
              </v:shape>
            </v:group>
            <v:group style="position:absolute;left:9048;top:2117;width:2098;height:2" coordorigin="9048,2117" coordsize="2098,2">
              <v:shape style="position:absolute;left:9048;top:2117;width:2098;height:2" coordorigin="9048,2117" coordsize="2098,0" path="m9048,2117l11146,2117e" filled="f" stroked="t" strokeweight=".48pt" strokecolor="#131313">
                <v:path arrowok="t"/>
              </v:shape>
            </v:group>
            <v:group style="position:absolute;left:11117;top:2098;width:499;height:2" coordorigin="11117,2098" coordsize="499,2">
              <v:shape style="position:absolute;left:11117;top:2098;width:499;height:2" coordorigin="11117,2098" coordsize="499,0" path="m11117,2098l11616,2098e" filled="f" stroked="t" strokeweight=".96pt" strokecolor="#606060">
                <v:path arrowok="t"/>
              </v:shape>
            </v:group>
            <v:group style="position:absolute;left:11587;top:1498;width:2;height:898" coordorigin="11587,1498" coordsize="2,898">
              <v:shape style="position:absolute;left:11587;top:1498;width:2;height:898" coordorigin="11587,1498" coordsize="0,898" path="m11587,2395l11587,1498e" filled="f" stroked="t" strokeweight=".96pt" strokecolor="#4B4B4B">
                <v:path arrowok="t"/>
              </v:shape>
            </v:group>
            <v:group style="position:absolute;left:202;top:2333;width:1574;height:2" coordorigin="202,2333" coordsize="1574,2">
              <v:shape style="position:absolute;left:202;top:2333;width:1574;height:2" coordorigin="202,2333" coordsize="1574,0" path="m202,2333l1776,2333e" filled="f" stroked="t" strokeweight=".72pt" strokecolor="#444444">
                <v:path arrowok="t"/>
              </v:shape>
            </v:group>
            <v:group style="position:absolute;left:235;top:2088;width:2;height:494" coordorigin="235,2088" coordsize="2,494">
              <v:shape style="position:absolute;left:235;top:2088;width:2;height:494" coordorigin="235,2088" coordsize="0,494" path="m235,2582l235,2088e" filled="f" stroked="t" strokeweight=".96pt" strokecolor="#444444">
                <v:path arrowok="t"/>
              </v:shape>
            </v:group>
            <v:group style="position:absolute;left:1718;top:2342;width:3739;height:2" coordorigin="1718,2342" coordsize="3739,2">
              <v:shape style="position:absolute;left:1718;top:2342;width:3739;height:2" coordorigin="1718,2342" coordsize="3739,0" path="m1718,2342l5458,2342e" filled="f" stroked="t" strokeweight=".72pt" strokecolor="#484848">
                <v:path arrowok="t"/>
              </v:shape>
            </v:group>
            <v:group style="position:absolute;left:3336;top:2093;width:2;height:499" coordorigin="3336,2093" coordsize="2,499">
              <v:shape style="position:absolute;left:3336;top:2093;width:2;height:499" coordorigin="3336,2093" coordsize="0,499" path="m3336,2592l3336,2093e" filled="f" stroked="t" strokeweight=".48pt" strokecolor="#232323">
                <v:path arrowok="t"/>
              </v:shape>
            </v:group>
            <v:group style="position:absolute;left:5429;top:2354;width:4373;height:2" coordorigin="5429,2354" coordsize="4373,2">
              <v:shape style="position:absolute;left:5429;top:2354;width:4373;height:2" coordorigin="5429,2354" coordsize="4373,0" path="m5429,2354l9802,2354e" filled="f" stroked="t" strokeweight=".96pt" strokecolor="#484848">
                <v:path arrowok="t"/>
              </v:shape>
            </v:group>
            <v:group style="position:absolute;left:9744;top:2357;width:1402;height:2" coordorigin="9744,2357" coordsize="1402,2">
              <v:shape style="position:absolute;left:9744;top:2357;width:1402;height:2" coordorigin="9744,2357" coordsize="1402,0" path="m9744,2357l11146,2357e" filled="f" stroked="t" strokeweight=".48pt" strokecolor="#1F1F1F">
                <v:path arrowok="t"/>
              </v:shape>
            </v:group>
            <v:group style="position:absolute;left:10982;top:2362;width:614;height:2" coordorigin="10982,2362" coordsize="614,2">
              <v:shape style="position:absolute;left:10982;top:2362;width:614;height:2" coordorigin="10982,2362" coordsize="614,0" path="m10982,2362l11597,2362e" filled="f" stroked="t" strokeweight=".96pt" strokecolor="#4B4B4B">
                <v:path arrowok="t"/>
              </v:shape>
            </v:group>
            <v:group style="position:absolute;left:202;top:2573;width:1574;height:2" coordorigin="202,2573" coordsize="1574,2">
              <v:shape style="position:absolute;left:202;top:2573;width:1574;height:2" coordorigin="202,2573" coordsize="1574,0" path="m202,2573l1776,2573e" filled="f" stroked="t" strokeweight=".72pt" strokecolor="#4B4B4B">
                <v:path arrowok="t"/>
              </v:shape>
            </v:group>
            <v:group style="position:absolute;left:1718;top:2578;width:1469;height:2" coordorigin="1718,2578" coordsize="1469,2">
              <v:shape style="position:absolute;left:1718;top:2578;width:1469;height:2" coordorigin="1718,2578" coordsize="1469,0" path="m1718,2578l3187,2578e" filled="f" stroked="t" strokeweight=".48pt" strokecolor="#1C1C1C">
                <v:path arrowok="t"/>
              </v:shape>
            </v:group>
            <v:group style="position:absolute;left:2846;top:2582;width:2611;height:2" coordorigin="2846,2582" coordsize="2611,2">
              <v:shape style="position:absolute;left:2846;top:2582;width:2611;height:2" coordorigin="2846,2582" coordsize="2611,0" path="m2846,2582l5458,2582e" filled="f" stroked="t" strokeweight=".96pt" strokecolor="#4F4F4F">
                <v:path arrowok="t"/>
              </v:shape>
            </v:group>
            <v:group style="position:absolute;left:5400;top:2587;width:2923;height:2" coordorigin="5400,2587" coordsize="2923,2">
              <v:shape style="position:absolute;left:5400;top:2587;width:2923;height:2" coordorigin="5400,2587" coordsize="2923,0" path="m5400,2587l8323,2587e" filled="f" stroked="t" strokeweight=".48pt" strokecolor="#282828">
                <v:path arrowok="t"/>
              </v:shape>
            </v:group>
            <v:group style="position:absolute;left:461;top:2592;width:10685;height:2" coordorigin="461,2592" coordsize="10685,2">
              <v:shape style="position:absolute;left:461;top:2592;width:10685;height:2" coordorigin="461,2592" coordsize="10685,0" path="m461,2592l11146,2592e" filled="f" stroked="t" strokeweight=".96pt" strokecolor="#484848">
                <v:path arrowok="t"/>
              </v:shape>
            </v:group>
            <v:group style="position:absolute;left:11088;top:2597;width:509;height:2" coordorigin="11088,2597" coordsize="509,2">
              <v:shape style="position:absolute;left:11088;top:2597;width:509;height:2" coordorigin="11088,2597" coordsize="509,0" path="m11088,2597l11597,2597e" filled="f" stroked="t" strokeweight=".48pt" strokecolor="#232323">
                <v:path arrowok="t"/>
              </v:shape>
            </v:group>
            <v:group style="position:absolute;left:11592;top:2318;width:2;height:288" coordorigin="11592,2318" coordsize="2,288">
              <v:shape style="position:absolute;left:11592;top:2318;width:2;height:288" coordorigin="11592,2318" coordsize="0,288" path="m11592,2606l11592,2318e" filled="f" stroked="t" strokeweight=".48pt" strokecolor="#2B2B2B">
                <v:path arrowok="t"/>
              </v:shape>
            </v:group>
            <v:group style="position:absolute;left:211;top:2813;width:2131;height:2" coordorigin="211,2813" coordsize="2131,2">
              <v:shape style="position:absolute;left:211;top:2813;width:2131;height:2" coordorigin="211,2813" coordsize="2131,0" path="m211,2813l2342,2813e" filled="f" stroked="t" strokeweight=".96pt" strokecolor="#545454">
                <v:path arrowok="t"/>
              </v:shape>
            </v:group>
            <v:group style="position:absolute;left:1718;top:2818;width:2093;height:2" coordorigin="1718,2818" coordsize="2093,2">
              <v:shape style="position:absolute;left:1718;top:2818;width:2093;height:2" coordorigin="1718,2818" coordsize="2093,0" path="m1718,2818l3811,2818e" filled="f" stroked="t" strokeweight=".48pt" strokecolor="#2F2F2F">
                <v:path arrowok="t"/>
              </v:shape>
            </v:group>
            <v:group style="position:absolute;left:3782;top:2808;width:1090;height:2" coordorigin="3782,2808" coordsize="1090,2">
              <v:shape style="position:absolute;left:3782;top:2808;width:1090;height:2" coordorigin="3782,2808" coordsize="1090,0" path="m3782,2808l4872,2808e" filled="f" stroked="t" strokeweight=".48pt" strokecolor="#232323">
                <v:path arrowok="t"/>
              </v:shape>
            </v:group>
            <v:group style="position:absolute;left:4618;top:2822;width:6984;height:2" coordorigin="4618,2822" coordsize="6984,2">
              <v:shape style="position:absolute;left:4618;top:2822;width:6984;height:2" coordorigin="4618,2822" coordsize="6984,0" path="m4618,2822l11602,2822e" filled="f" stroked="t" strokeweight=".96pt" strokecolor="#4F4F4F">
                <v:path arrowok="t"/>
              </v:shape>
            </v:group>
            <v:group style="position:absolute;left:11602;top:614;width:2;height:5933" coordorigin="11602,614" coordsize="2,5933">
              <v:shape style="position:absolute;left:11602;top:614;width:2;height:5933" coordorigin="11602,614" coordsize="0,5933" path="m11602,6547l11602,614e" filled="f" stroked="t" strokeweight=".72pt" strokecolor="#484848">
                <v:path arrowok="t"/>
              </v:shape>
            </v:group>
            <v:group style="position:absolute;left:202;top:3053;width:1574;height:2" coordorigin="202,3053" coordsize="1574,2">
              <v:shape style="position:absolute;left:202;top:3053;width:1574;height:2" coordorigin="202,3053" coordsize="1574,0" path="m202,3053l1776,3053e" filled="f" stroked="t" strokeweight=".72pt" strokecolor="#484848">
                <v:path arrowok="t"/>
              </v:shape>
            </v:group>
            <v:group style="position:absolute;left:1694;top:3062;width:7080;height:2" coordorigin="1694,3062" coordsize="7080,2">
              <v:shape style="position:absolute;left:1694;top:3062;width:7080;height:2" coordorigin="1694,3062" coordsize="7080,0" path="m1694,3062l8774,3062e" filled="f" stroked="t" strokeweight=".96pt" strokecolor="#4F4F4F">
                <v:path arrowok="t"/>
              </v:shape>
            </v:group>
            <v:group style="position:absolute;left:8582;top:3062;width:1219;height:2" coordorigin="8582,3062" coordsize="1219,2">
              <v:shape style="position:absolute;left:8582;top:3062;width:1219;height:2" coordorigin="8582,3062" coordsize="1219,0" path="m8582,3062l9802,3062e" filled="f" stroked="t" strokeweight=".72pt" strokecolor="#3B3B3B">
                <v:path arrowok="t"/>
              </v:shape>
            </v:group>
            <v:group style="position:absolute;left:9744;top:3067;width:1858;height:2" coordorigin="9744,3067" coordsize="1858,2">
              <v:shape style="position:absolute;left:9744;top:3067;width:1858;height:2" coordorigin="9744,3067" coordsize="1858,0" path="m9744,3067l11602,3067e" filled="f" stroked="t" strokeweight=".48pt" strokecolor="#232323">
                <v:path arrowok="t"/>
              </v:shape>
            </v:group>
            <v:group style="position:absolute;left:226;top:3288;width:1330;height:2" coordorigin="226,3288" coordsize="1330,2">
              <v:shape style="position:absolute;left:226;top:3288;width:1330;height:2" coordorigin="226,3288" coordsize="1330,0" path="m226,3288l1555,3288e" filled="f" stroked="t" strokeweight=".96pt" strokecolor="#2B2B2B">
                <v:path arrowok="t"/>
              </v:shape>
            </v:group>
            <v:group style="position:absolute;left:1152;top:3302;width:10450;height:2" coordorigin="1152,3302" coordsize="10450,2">
              <v:shape style="position:absolute;left:1152;top:3302;width:10450;height:2" coordorigin="1152,3302" coordsize="10450,0" path="m1152,3302l11602,3302e" filled="f" stroked="t" strokeweight=".96pt" strokecolor="#4F4F4F">
                <v:path arrowok="t"/>
              </v:shape>
            </v:group>
            <v:group style="position:absolute;left:3792;top:3293;width:2;height:274" coordorigin="3792,3293" coordsize="2,274">
              <v:shape style="position:absolute;left:3792;top:3293;width:2;height:274" coordorigin="3792,3293" coordsize="0,274" path="m3792,3566l3792,3293e" filled="f" stroked="t" strokeweight=".72pt" strokecolor="#3B3B3B">
                <v:path arrowok="t"/>
              </v:shape>
            </v:group>
            <v:group style="position:absolute;left:6919;top:3293;width:2;height:787" coordorigin="6919,3293" coordsize="2,787">
              <v:shape style="position:absolute;left:6919;top:3293;width:2;height:787" coordorigin="6919,3293" coordsize="0,787" path="m6919,4080l6919,3293e" filled="f" stroked="t" strokeweight=".48pt" strokecolor="#2F2F2F">
                <v:path arrowok="t"/>
              </v:shape>
            </v:group>
            <v:group style="position:absolute;left:6907;top:3758;width:1387;height:2" coordorigin="6907,3758" coordsize="1387,2">
              <v:shape style="position:absolute;left:6907;top:3758;width:1387;height:2" coordorigin="6907,3758" coordsize="1387,0" path="m6907,3758l8294,3758e" filled="f" stroked="t" strokeweight=".48pt" strokecolor="#282828">
                <v:path arrowok="t"/>
              </v:shape>
            </v:group>
            <v:group style="position:absolute;left:11592;top:3250;width:2;height:317" coordorigin="11592,3250" coordsize="2,317">
              <v:shape style="position:absolute;left:11592;top:3250;width:2;height:317" coordorigin="11592,3250" coordsize="0,317" path="m11592,3566l11592,3250e" filled="f" stroked="t" strokeweight=".48pt" strokecolor="#383838">
                <v:path arrowok="t"/>
              </v:shape>
            </v:group>
            <v:group style="position:absolute;left:3797;top:3509;width:2;height:562" coordorigin="3797,3509" coordsize="2,562">
              <v:shape style="position:absolute;left:3797;top:3509;width:2;height:562" coordorigin="3797,3509" coordsize="0,562" path="m3797,4070l3797,3509e" filled="f" stroked="t" strokeweight=".48pt" strokecolor="#1F1F1F">
                <v:path arrowok="t"/>
              </v:shape>
            </v:group>
            <v:group style="position:absolute;left:3792;top:3754;width:2803;height:2" coordorigin="3792,3754" coordsize="2803,2">
              <v:shape style="position:absolute;left:3792;top:3754;width:2803;height:2" coordorigin="3792,3754" coordsize="2803,0" path="m3792,3754l6595,3754e" filled="f" stroked="t" strokeweight=".96pt" strokecolor="#707070">
                <v:path arrowok="t"/>
              </v:shape>
            </v:group>
            <v:group style="position:absolute;left:6254;top:3749;width:667;height:2" coordorigin="6254,3749" coordsize="667,2">
              <v:shape style="position:absolute;left:6254;top:3749;width:667;height:2" coordorigin="6254,3749" coordsize="667,0" path="m6254,3749l6922,3749e" filled="f" stroked="t" strokeweight=".48pt" strokecolor="#A3A3A3">
                <v:path arrowok="t"/>
              </v:shape>
            </v:group>
            <v:group style="position:absolute;left:8294;top:3758;width:2822;height:2" coordorigin="8294,3758" coordsize="2822,2">
              <v:shape style="position:absolute;left:8294;top:3758;width:2822;height:2" coordorigin="8294,3758" coordsize="2822,0" path="m8294,3758l11117,3758e" filled="f" stroked="t" strokeweight=".48pt" strokecolor="#000000">
                <v:path arrowok="t"/>
              </v:shape>
            </v:group>
            <v:group style="position:absolute;left:11117;top:3758;width:499;height:2" coordorigin="11117,3758" coordsize="499,2">
              <v:shape style="position:absolute;left:11117;top:3758;width:499;height:2" coordorigin="11117,3758" coordsize="499,0" path="m11117,3758l11616,3758e" filled="f" stroked="t" strokeweight=".48pt" strokecolor="#4F4F4F">
                <v:path arrowok="t"/>
              </v:shape>
            </v:group>
            <v:group style="position:absolute;left:202;top:4061;width:1402;height:2" coordorigin="202,4061" coordsize="1402,2">
              <v:shape style="position:absolute;left:202;top:4061;width:1402;height:2" coordorigin="202,4061" coordsize="1402,0" path="m202,4061l1603,4061e" filled="f" stroked="t" strokeweight=".96pt" strokecolor="#6B6B6B">
                <v:path arrowok="t"/>
              </v:shape>
            </v:group>
            <v:group style="position:absolute;left:216;top:1747;width:2;height:7622" coordorigin="216,1747" coordsize="2,7622">
              <v:shape style="position:absolute;left:216;top:1747;width:2;height:7622" coordorigin="216,1747" coordsize="0,7622" path="m216,9370l216,1747e" filled="f" stroked="t" strokeweight=".48pt" strokecolor="#606060">
                <v:path arrowok="t"/>
              </v:shape>
            </v:group>
            <v:group style="position:absolute;left:1526;top:4066;width:250;height:2" coordorigin="1526,4066" coordsize="250,2">
              <v:shape style="position:absolute;left:1526;top:4066;width:250;height:2" coordorigin="1526,4066" coordsize="250,0" path="m1526,4066l1776,4066e" filled="f" stroked="t" strokeweight=".48pt" strokecolor="#4B4B4B">
                <v:path arrowok="t"/>
              </v:shape>
            </v:group>
            <v:group style="position:absolute;left:1718;top:4066;width:2098;height:2" coordorigin="1718,4066" coordsize="2098,2">
              <v:shape style="position:absolute;left:1718;top:4066;width:2098;height:2" coordorigin="1718,4066" coordsize="2098,0" path="m1718,4066l3816,4066e" filled="f" stroked="t" strokeweight=".48pt" strokecolor="#383838">
                <v:path arrowok="t"/>
              </v:shape>
            </v:group>
            <v:group style="position:absolute;left:3749;top:4061;width:2405;height:2" coordorigin="3749,4061" coordsize="2405,2">
              <v:shape style="position:absolute;left:3749;top:4061;width:2405;height:2" coordorigin="3749,4061" coordsize="2405,0" path="m3749,4061l6154,4061e" filled="f" stroked="t" strokeweight=".96pt" strokecolor="#2F2F2F">
                <v:path arrowok="t"/>
              </v:shape>
            </v:group>
            <v:group style="position:absolute;left:6096;top:4061;width:854;height:2" coordorigin="6096,4061" coordsize="854,2">
              <v:shape style="position:absolute;left:6096;top:4061;width:854;height:2" coordorigin="6096,4061" coordsize="854,0" path="m6096,4061l6950,4061e" filled="f" stroked="t" strokeweight=".96pt" strokecolor="#5B5B5B">
                <v:path arrowok="t"/>
              </v:shape>
            </v:group>
            <v:group style="position:absolute;left:6336;top:4070;width:5270;height:2" coordorigin="6336,4070" coordsize="5270,2">
              <v:shape style="position:absolute;left:6336;top:4070;width:5270;height:2" coordorigin="6336,4070" coordsize="5270,0" path="m6336,4070l11606,4070e" filled="f" stroked="t" strokeweight=".72pt" strokecolor="#575757">
                <v:path arrowok="t"/>
              </v:shape>
            </v:group>
            <v:group style="position:absolute;left:211;top:4339;width:2131;height:2" coordorigin="211,4339" coordsize="2131,2">
              <v:shape style="position:absolute;left:211;top:4339;width:2131;height:2" coordorigin="211,4339" coordsize="2131,0" path="m211,4339l2342,4339e" filled="f" stroked="t" strokeweight=".96pt" strokecolor="#6B6B6B">
                <v:path arrowok="t"/>
              </v:shape>
            </v:group>
            <v:group style="position:absolute;left:2314;top:4061;width:2;height:312" coordorigin="2314,4061" coordsize="2,312">
              <v:shape style="position:absolute;left:2314;top:4061;width:2;height:312" coordorigin="2314,4061" coordsize="0,312" path="m2314,4373l2314,4061e" filled="f" stroked="t" strokeweight=".96pt" strokecolor="#4F4F4F">
                <v:path arrowok="t"/>
              </v:shape>
            </v:group>
            <v:group style="position:absolute;left:2266;top:4344;width:3192;height:2" coordorigin="2266,4344" coordsize="3192,2">
              <v:shape style="position:absolute;left:2266;top:4344;width:3192;height:2" coordorigin="2266,4344" coordsize="3192,0" path="m2266,4344l5458,4344e" filled="f" stroked="t" strokeweight=".48pt" strokecolor="#2F2F2F">
                <v:path arrowok="t"/>
              </v:shape>
            </v:group>
            <v:group style="position:absolute;left:5429;top:4334;width:3653;height:2" coordorigin="5429,4334" coordsize="3653,2">
              <v:shape style="position:absolute;left:5429;top:4334;width:3653;height:2" coordorigin="5429,4334" coordsize="3653,0" path="m5429,4334l9082,4334e" filled="f" stroked="t" strokeweight=".48pt" strokecolor="#2F2F2F">
                <v:path arrowok="t"/>
              </v:shape>
            </v:group>
            <v:group style="position:absolute;left:9082;top:4334;width:979;height:2" coordorigin="9082,4334" coordsize="979,2">
              <v:shape style="position:absolute;left:9082;top:4334;width:979;height:2" coordorigin="9082,4334" coordsize="979,0" path="m9082,4334l10061,4334e" filled="f" stroked="t" strokeweight=".96pt" strokecolor="#232323">
                <v:path arrowok="t"/>
              </v:shape>
            </v:group>
            <v:group style="position:absolute;left:9830;top:4349;width:1776;height:2" coordorigin="9830,4349" coordsize="1776,2">
              <v:shape style="position:absolute;left:9830;top:4349;width:1776;height:2" coordorigin="9830,4349" coordsize="1776,0" path="m9830,4349l11606,4349e" filled="f" stroked="t" strokeweight=".96pt" strokecolor="#545454">
                <v:path arrowok="t"/>
              </v:shape>
            </v:group>
            <v:group style="position:absolute;left:2304;top:4296;width:2;height:1061" coordorigin="2304,4296" coordsize="2,1061">
              <v:shape style="position:absolute;left:2304;top:4296;width:2;height:1061" coordorigin="2304,4296" coordsize="0,1061" path="m2304,5357l2304,4296e" filled="f" stroked="t" strokeweight=".96pt" strokecolor="#5B5B5B">
                <v:path arrowok="t"/>
              </v:shape>
            </v:group>
            <v:group style="position:absolute;left:2294;top:4584;width:2606;height:2" coordorigin="2294,4584" coordsize="2606,2">
              <v:shape style="position:absolute;left:2294;top:4584;width:2606;height:2" coordorigin="2294,4584" coordsize="2606,0" path="m2294,4584l4901,4584e" filled="f" stroked="t" strokeweight=".48pt" strokecolor="#383838">
                <v:path arrowok="t"/>
              </v:shape>
            </v:group>
            <v:group style="position:absolute;left:4872;top:4574;width:2501;height:2" coordorigin="4872,4574" coordsize="2501,2">
              <v:shape style="position:absolute;left:4872;top:4574;width:2501;height:2" coordorigin="4872,4574" coordsize="2501,0" path="m4872,4574l7373,4574e" filled="f" stroked="t" strokeweight=".96pt" strokecolor="#343434">
                <v:path arrowok="t"/>
              </v:shape>
            </v:group>
            <v:group style="position:absolute;left:7373;top:4574;width:922;height:2" coordorigin="7373,4574" coordsize="922,2">
              <v:shape style="position:absolute;left:7373;top:4574;width:922;height:2" coordorigin="7373,4574" coordsize="922,0" path="m7373,4574l8294,4574e" filled="f" stroked="t" strokeweight=".96pt" strokecolor="#2F2F2F">
                <v:path arrowok="t"/>
              </v:shape>
            </v:group>
            <v:group style="position:absolute;left:7838;top:4589;width:3768;height:2" coordorigin="7838,4589" coordsize="3768,2">
              <v:shape style="position:absolute;left:7838;top:4589;width:3768;height:2" coordorigin="7838,4589" coordsize="3768,0" path="m7838,4589l11606,4589e" filled="f" stroked="t" strokeweight=".96pt" strokecolor="#5B5B5B">
                <v:path arrowok="t"/>
              </v:shape>
            </v:group>
            <v:group style="position:absolute;left:4872;top:4579;width:2;height:274" coordorigin="4872,4579" coordsize="2,274">
              <v:shape style="position:absolute;left:4872;top:4579;width:2;height:274" coordorigin="4872,4579" coordsize="0,274" path="m4872,4853l4872,4579e" filled="f" stroked="t" strokeweight=".48pt" strokecolor="#232323">
                <v:path arrowok="t"/>
              </v:shape>
            </v:group>
            <v:group style="position:absolute;left:4867;top:5069;width:6744;height:2" coordorigin="4867,5069" coordsize="6744,2">
              <v:shape style="position:absolute;left:4867;top:5069;width:6744;height:2" coordorigin="4867,5069" coordsize="6744,0" path="m4867,5069l11611,5069e" filled="f" stroked="t" strokeweight=".96pt" strokecolor="#575757">
                <v:path arrowok="t"/>
              </v:shape>
            </v:group>
            <v:group style="position:absolute;left:7699;top:4570;width:2;height:254" coordorigin="7699,4570" coordsize="2,254">
              <v:shape style="position:absolute;left:7699;top:4570;width:2;height:254" coordorigin="7699,4570" coordsize="0,254" path="m7699,4824l7699,4570e" filled="f" stroked="t" strokeweight=".48pt" strokecolor="#575757">
                <v:path arrowok="t"/>
              </v:shape>
            </v:group>
            <v:group style="position:absolute;left:4877;top:4795;width:2;height:1027" coordorigin="4877,4795" coordsize="2,1027">
              <v:shape style="position:absolute;left:4877;top:4795;width:2;height:1027" coordorigin="4877,4795" coordsize="0,1027" path="m4877,5822l4877,4795e" filled="f" stroked="t" strokeweight=".96pt" strokecolor="#4B4B4B">
                <v:path arrowok="t"/>
              </v:shape>
            </v:group>
            <v:group style="position:absolute;left:7699;top:4824;width:2;height:240" coordorigin="7699,4824" coordsize="2,240">
              <v:shape style="position:absolute;left:7699;top:4824;width:2;height:240" coordorigin="7699,4824" coordsize="0,240" path="m7699,5064l7699,4824e" filled="f" stroked="t" strokeweight=".48pt" strokecolor="#2F2F2F">
                <v:path arrowok="t"/>
              </v:shape>
            </v:group>
            <v:group style="position:absolute;left:216;top:5026;width:2;height:331" coordorigin="216,5026" coordsize="2,331">
              <v:shape style="position:absolute;left:216;top:5026;width:2;height:331" coordorigin="216,5026" coordsize="0,331" path="m216,5357l216,5026e" filled="f" stroked="t" strokeweight=".48pt" strokecolor="#4B4B4B">
                <v:path arrowok="t"/>
              </v:shape>
            </v:group>
            <v:group style="position:absolute;left:4867;top:5309;width:6744;height:2" coordorigin="4867,5309" coordsize="6744,2">
              <v:shape style="position:absolute;left:4867;top:5309;width:6744;height:2" coordorigin="4867,5309" coordsize="6744,0" path="m4867,5309l11611,5309e" filled="f" stroked="t" strokeweight=".96pt" strokecolor="#4F4F4F">
                <v:path arrowok="t"/>
              </v:shape>
            </v:group>
            <v:group style="position:absolute;left:2309;top:5299;width:2;height:1046" coordorigin="2309,5299" coordsize="2,1046">
              <v:shape style="position:absolute;left:2309;top:5299;width:2;height:1046" coordorigin="2309,5299" coordsize="0,1046" path="m2309,6346l2309,5299e" filled="f" stroked="t" strokeweight=".48pt" strokecolor="#343434">
                <v:path arrowok="t"/>
              </v:shape>
            </v:group>
            <v:group style="position:absolute;left:4867;top:5554;width:2534;height:2" coordorigin="4867,5554" coordsize="2534,2">
              <v:shape style="position:absolute;left:4867;top:5554;width:2534;height:2" coordorigin="4867,5554" coordsize="2534,0" path="m4867,5554l7402,5554e" filled="f" stroked="t" strokeweight=".48pt" strokecolor="#1C1C1C">
                <v:path arrowok="t"/>
              </v:shape>
            </v:group>
            <v:group style="position:absolute;left:7344;top:5549;width:4267;height:2" coordorigin="7344,5549" coordsize="4267,2">
              <v:shape style="position:absolute;left:7344;top:5549;width:4267;height:2" coordorigin="7344,5549" coordsize="4267,0" path="m7344,5549l11611,5549e" filled="f" stroked="t" strokeweight=".96pt" strokecolor="#4B4B4B">
                <v:path arrowok="t"/>
              </v:shape>
            </v:group>
            <v:group style="position:absolute;left:221;top:5544;width:2;height:1099" coordorigin="221,5544" coordsize="2,1099">
              <v:shape style="position:absolute;left:221;top:5544;width:2;height:1099" coordorigin="221,5544" coordsize="0,1099" path="m221,6643l221,5544e" filled="f" stroked="t" strokeweight=".96pt" strokecolor="#747474">
                <v:path arrowok="t"/>
              </v:shape>
            </v:group>
            <v:group style="position:absolute;left:2299;top:5784;width:859;height:2" coordorigin="2299,5784" coordsize="859,2">
              <v:shape style="position:absolute;left:2299;top:5784;width:859;height:2" coordorigin="2299,5784" coordsize="859,0" path="m2299,5784l3158,5784e" filled="f" stroked="t" strokeweight=".48pt" strokecolor="#1F1F1F">
                <v:path arrowok="t"/>
              </v:shape>
            </v:group>
            <v:group style="position:absolute;left:3158;top:5784;width:427;height:2" coordorigin="3158,5784" coordsize="427,2">
              <v:shape style="position:absolute;left:3158;top:5784;width:427;height:2" coordorigin="3158,5784" coordsize="427,0" path="m3158,5784l3586,5784e" filled="f" stroked="t" strokeweight=".96pt" strokecolor="#282828">
                <v:path arrowok="t"/>
              </v:shape>
            </v:group>
            <v:group style="position:absolute;left:3586;top:5784;width:1109;height:2" coordorigin="3586,5784" coordsize="1109,2">
              <v:shape style="position:absolute;left:3586;top:5784;width:1109;height:2" coordorigin="3586,5784" coordsize="1109,0" path="m3586,5784l4694,5784e" filled="f" stroked="t" strokeweight=".48pt" strokecolor="#232323">
                <v:path arrowok="t"/>
              </v:shape>
            </v:group>
            <v:group style="position:absolute;left:4618;top:5798;width:605;height:2" coordorigin="4618,5798" coordsize="605,2">
              <v:shape style="position:absolute;left:4618;top:5798;width:605;height:2" coordorigin="4618,5798" coordsize="605,0" path="m4618,5798l5222,5798e" filled="f" stroked="t" strokeweight=".72pt" strokecolor="#484848">
                <v:path arrowok="t"/>
              </v:shape>
            </v:group>
            <v:group style="position:absolute;left:4862;top:5784;width:5198;height:2" coordorigin="4862,5784" coordsize="5198,2">
              <v:shape style="position:absolute;left:4862;top:5784;width:5198;height:2" coordorigin="4862,5784" coordsize="5198,0" path="m4862,5784l10061,5784e" filled="f" stroked="t" strokeweight=".48pt" strokecolor="#181818">
                <v:path arrowok="t"/>
              </v:shape>
            </v:group>
            <v:group style="position:absolute;left:10032;top:5794;width:1579;height:2" coordorigin="10032,5794" coordsize="1579,2">
              <v:shape style="position:absolute;left:10032;top:5794;width:1579;height:2" coordorigin="10032,5794" coordsize="1579,0" path="m10032,5794l11611,5794e" filled="f" stroked="t" strokeweight=".48pt" strokecolor="#131313">
                <v:path arrowok="t"/>
              </v:shape>
            </v:group>
            <v:group style="position:absolute;left:4882;top:5750;width:2;height:1008" coordorigin="4882,5750" coordsize="2,1008">
              <v:shape style="position:absolute;left:4882;top:5750;width:2;height:1008" coordorigin="4882,5750" coordsize="0,1008" path="m4882,6758l4882,5750e" filled="f" stroked="t" strokeweight=".48pt" strokecolor="#232323">
                <v:path arrowok="t"/>
              </v:shape>
            </v:group>
            <v:group style="position:absolute;left:850;top:6038;width:10766;height:2" coordorigin="850,6038" coordsize="10766,2">
              <v:shape style="position:absolute;left:850;top:6038;width:10766;height:2" coordorigin="850,6038" coordsize="10766,0" path="m850,6038l11616,6038e" filled="f" stroked="t" strokeweight=".96pt" strokecolor="#545454">
                <v:path arrowok="t"/>
              </v:shape>
            </v:group>
            <v:group style="position:absolute;left:7699;top:6034;width:2;height:744" coordorigin="7699,6034" coordsize="2,744">
              <v:shape style="position:absolute;left:7699;top:6034;width:2;height:744" coordorigin="7699,6034" coordsize="0,744" path="m7699,6778l7699,6034e" filled="f" stroked="t" strokeweight=".48pt" strokecolor="#4F4F4F">
                <v:path arrowok="t"/>
              </v:shape>
            </v:group>
            <v:group style="position:absolute;left:2314;top:6288;width:2;height:1718" coordorigin="2314,6288" coordsize="2,1718">
              <v:shape style="position:absolute;left:2314;top:6288;width:2;height:1718" coordorigin="2314,6288" coordsize="0,1718" path="m2314,8006l2314,6288e" filled="f" stroked="t" strokeweight=".96pt" strokecolor="#5B5B5B">
                <v:path arrowok="t"/>
              </v:shape>
            </v:group>
            <v:group style="position:absolute;left:2304;top:6509;width:9312;height:2" coordorigin="2304,6509" coordsize="9312,2">
              <v:shape style="position:absolute;left:2304;top:6509;width:9312;height:2" coordorigin="2304,6509" coordsize="9312,0" path="m2304,6509l11616,6509e" filled="f" stroked="t" strokeweight=".96pt" strokecolor="#545454">
                <v:path arrowok="t"/>
              </v:shape>
            </v:group>
            <v:group style="position:absolute;left:221;top:6466;width:2;height:3730" coordorigin="221,6466" coordsize="2,3730">
              <v:shape style="position:absolute;left:221;top:6466;width:2;height:3730" coordorigin="221,6466" coordsize="0,3730" path="m221,10195l221,6466e" filled="f" stroked="t" strokeweight=".96pt" strokecolor="#606060">
                <v:path arrowok="t"/>
              </v:shape>
            </v:group>
            <v:group style="position:absolute;left:2304;top:6749;width:4157;height:2" coordorigin="2304,6749" coordsize="4157,2">
              <v:shape style="position:absolute;left:2304;top:6749;width:4157;height:2" coordorigin="2304,6749" coordsize="4157,0" path="m2304,6749l6461,6749e" filled="f" stroked="t" strokeweight=".96pt" strokecolor="#545454">
                <v:path arrowok="t"/>
              </v:shape>
            </v:group>
            <v:group style="position:absolute;left:6403;top:6754;width:538;height:2" coordorigin="6403,6754" coordsize="538,2">
              <v:shape style="position:absolute;left:6403;top:6754;width:538;height:2" coordorigin="6403,6754" coordsize="538,0" path="m6403,6754l6941,6754e" filled="f" stroked="t" strokeweight=".48pt" strokecolor="#232323">
                <v:path arrowok="t"/>
              </v:shape>
            </v:group>
            <v:group style="position:absolute;left:6883;top:6749;width:4733;height:2" coordorigin="6883,6749" coordsize="4733,2">
              <v:shape style="position:absolute;left:6883;top:6749;width:4733;height:2" coordorigin="6883,6749" coordsize="4733,0" path="m6883,6749l11616,6749e" filled="f" stroked="t" strokeweight=".96pt" strokecolor="#4B4B4B">
                <v:path arrowok="t"/>
              </v:shape>
            </v:group>
            <v:group style="position:absolute;left:11609;top:6456;width:2;height:350" coordorigin="11609,6456" coordsize="2,350">
              <v:shape style="position:absolute;left:11609;top:6456;width:2;height:350" coordorigin="11609,6456" coordsize="0,350" path="m11609,6806l11609,6456e" filled="f" stroked="t" strokeweight=".48pt" strokecolor="#383838">
                <v:path arrowok="t"/>
              </v:shape>
            </v:group>
            <v:group style="position:absolute;left:230;top:6974;width:446;height:2" coordorigin="230,6974" coordsize="446,2">
              <v:shape style="position:absolute;left:230;top:6974;width:446;height:2" coordorigin="230,6974" coordsize="446,0" path="m230,6974l677,6974e" filled="f" stroked="t" strokeweight=".48pt" strokecolor="#2F2F2F">
                <v:path arrowok="t"/>
              </v:shape>
            </v:group>
            <v:group style="position:absolute;left:226;top:6739;width:2;height:1522" coordorigin="226,6739" coordsize="2,1522">
              <v:shape style="position:absolute;left:226;top:6739;width:2;height:1522" coordorigin="226,6739" coordsize="0,1522" path="m226,8261l226,6739e" filled="f" stroked="t" strokeweight=".48pt" strokecolor="#4B4B4B">
                <v:path arrowok="t"/>
              </v:shape>
            </v:group>
            <v:group style="position:absolute;left:542;top:6989;width:6523;height:2" coordorigin="542,6989" coordsize="6523,2">
              <v:shape style="position:absolute;left:542;top:6989;width:6523;height:2" coordorigin="542,6989" coordsize="6523,0" path="m542,6989l7066,6989e" filled="f" stroked="t" strokeweight=".96pt" strokecolor="#575757">
                <v:path arrowok="t"/>
              </v:shape>
            </v:group>
            <v:group style="position:absolute;left:6912;top:6974;width:787;height:2" coordorigin="6912,6974" coordsize="787,2">
              <v:shape style="position:absolute;left:6912;top:6974;width:787;height:2" coordorigin="6912,6974" coordsize="787,0" path="m6912,6974l7699,6974e" filled="f" stroked="t" strokeweight=".48pt" strokecolor="#232323">
                <v:path arrowok="t"/>
              </v:shape>
            </v:group>
            <v:group style="position:absolute;left:7670;top:6984;width:3950;height:2" coordorigin="7670,6984" coordsize="3950,2">
              <v:shape style="position:absolute;left:7670;top:6984;width:3950;height:2" coordorigin="7670,6984" coordsize="3950,0" path="m7670,6984l11621,6984e" filled="f" stroked="t" strokeweight=".48pt" strokecolor="#1C1C1C">
                <v:path arrowok="t"/>
              </v:shape>
            </v:group>
            <v:group style="position:absolute;left:11616;top:3686;width:2;height:3326" coordorigin="11616,3686" coordsize="2,3326">
              <v:shape style="position:absolute;left:11616;top:3686;width:2;height:3326" coordorigin="11616,3686" coordsize="0,3326" path="m11616,7013l11616,3686e" filled="f" stroked="t" strokeweight=".72pt" strokecolor="#444444">
                <v:path arrowok="t"/>
              </v:shape>
            </v:group>
            <v:group style="position:absolute;left:221;top:7234;width:2122;height:2" coordorigin="221,7234" coordsize="2122,2">
              <v:shape style="position:absolute;left:221;top:7234;width:2122;height:2" coordorigin="221,7234" coordsize="2122,0" path="m221,7234l2342,7234e" filled="f" stroked="t" strokeweight=".48pt" strokecolor="#2F2F2F">
                <v:path arrowok="t"/>
              </v:shape>
            </v:group>
            <v:group style="position:absolute;left:2266;top:7229;width:7723;height:2" coordorigin="2266,7229" coordsize="7723,2">
              <v:shape style="position:absolute;left:2266;top:7229;width:7723;height:2" coordorigin="2266,7229" coordsize="7723,0" path="m2266,7229l9989,7229e" filled="f" stroked="t" strokeweight=".72pt" strokecolor="#4B4B4B">
                <v:path arrowok="t"/>
              </v:shape>
            </v:group>
            <v:group style="position:absolute;left:9773;top:7234;width:288;height:2" coordorigin="9773,7234" coordsize="288,2">
              <v:shape style="position:absolute;left:9773;top:7234;width:288;height:2" coordorigin="9773,7234" coordsize="288,0" path="m9773,7234l10061,7234e" filled="f" stroked="t" strokeweight=".48pt" strokecolor="#4B4B4B">
                <v:path arrowok="t"/>
              </v:shape>
            </v:group>
            <v:group style="position:absolute;left:10032;top:7224;width:1594;height:2" coordorigin="10032,7224" coordsize="1594,2">
              <v:shape style="position:absolute;left:10032;top:7224;width:1594;height:2" coordorigin="10032,7224" coordsize="1594,0" path="m10032,7224l11626,7224e" filled="f" stroked="t" strokeweight=".48pt" strokecolor="#1C1C1C">
                <v:path arrowok="t"/>
              </v:shape>
            </v:group>
            <v:group style="position:absolute;left:11616;top:6907;width:2;height:1608" coordorigin="11616,6907" coordsize="2,1608">
              <v:shape style="position:absolute;left:11616;top:6907;width:2;height:1608" coordorigin="11616,6907" coordsize="0,1608" path="m11616,8515l11616,6907e" filled="f" stroked="t" strokeweight=".96pt" strokecolor="#5B5B5B">
                <v:path arrowok="t"/>
              </v:shape>
            </v:group>
            <v:group style="position:absolute;left:4886;top:7219;width:2;height:778" coordorigin="4886,7219" coordsize="2,778">
              <v:shape style="position:absolute;left:4886;top:7219;width:2;height:778" coordorigin="4886,7219" coordsize="0,778" path="m4886,7997l4886,7219e" filled="f" stroked="t" strokeweight=".96pt" strokecolor="#606060">
                <v:path arrowok="t"/>
              </v:shape>
            </v:group>
            <v:group style="position:absolute;left:4877;top:7469;width:5026;height:2" coordorigin="4877,7469" coordsize="5026,2">
              <v:shape style="position:absolute;left:4877;top:7469;width:5026;height:2" coordorigin="4877,7469" coordsize="5026,0" path="m4877,7469l9902,7469e" filled="f" stroked="t" strokeweight=".96pt" strokecolor="#545454">
                <v:path arrowok="t"/>
              </v:shape>
            </v:group>
            <v:group style="position:absolute;left:9773;top:7454;width:1344;height:2" coordorigin="9773,7454" coordsize="1344,2">
              <v:shape style="position:absolute;left:9773;top:7454;width:1344;height:2" coordorigin="9773,7454" coordsize="1344,0" path="m9773,7454l11117,7454e" filled="f" stroked="t" strokeweight=".48pt" strokecolor="#232323">
                <v:path arrowok="t"/>
              </v:shape>
            </v:group>
            <v:group style="position:absolute;left:11088;top:7459;width:538;height:2" coordorigin="11088,7459" coordsize="538,2">
              <v:shape style="position:absolute;left:11088;top:7459;width:538;height:2" coordorigin="11088,7459" coordsize="538,0" path="m11088,7459l11626,7459e" filled="f" stroked="t" strokeweight=".96pt" strokecolor="#5B5B5B">
                <v:path arrowok="t"/>
              </v:shape>
            </v:group>
            <v:group style="position:absolute;left:4862;top:7714;width:2866;height:2" coordorigin="4862,7714" coordsize="2866,2">
              <v:shape style="position:absolute;left:4862;top:7714;width:2866;height:2" coordorigin="4862,7714" coordsize="2866,0" path="m4862,7714l7728,7714e" filled="f" stroked="t" strokeweight=".48pt" strokecolor="#1F1F1F">
                <v:path arrowok="t"/>
              </v:shape>
            </v:group>
            <v:group style="position:absolute;left:7670;top:7709;width:3955;height:2" coordorigin="7670,7709" coordsize="3955,2">
              <v:shape style="position:absolute;left:7670;top:7709;width:3955;height:2" coordorigin="7670,7709" coordsize="3955,0" path="m7670,7709l11626,7709e" filled="f" stroked="t" strokeweight=".96pt" strokecolor="#484848">
                <v:path arrowok="t"/>
              </v:shape>
            </v:group>
            <v:group style="position:absolute;left:221;top:7987;width:3154;height:2" coordorigin="221,7987" coordsize="3154,2">
              <v:shape style="position:absolute;left:221;top:7987;width:3154;height:2" coordorigin="221,7987" coordsize="3154,0" path="m221,7987l3374,7987e" filled="f" stroked="t" strokeweight=".96pt" strokecolor="#5B5B5B">
                <v:path arrowok="t"/>
              </v:shape>
            </v:group>
            <v:group style="position:absolute;left:3158;top:7968;width:341;height:2" coordorigin="3158,7968" coordsize="341,2">
              <v:shape style="position:absolute;left:3158;top:7968;width:341;height:2" coordorigin="3158,7968" coordsize="341,0" path="m3158,7968l3499,7968e" filled="f" stroked="t" strokeweight=".96pt" strokecolor="#2B2B2B">
                <v:path arrowok="t"/>
              </v:shape>
            </v:group>
            <v:group style="position:absolute;left:3470;top:7982;width:3470;height:2" coordorigin="3470,7982" coordsize="3470,2">
              <v:shape style="position:absolute;left:3470;top:7982;width:3470;height:2" coordorigin="3470,7982" coordsize="3470,0" path="m3470,7982l6941,7982e" filled="f" stroked="t" strokeweight=".48pt" strokecolor="#282828">
                <v:path arrowok="t"/>
              </v:shape>
            </v:group>
            <v:group style="position:absolute;left:6883;top:7978;width:4742;height:2" coordorigin="6883,7978" coordsize="4742,2">
              <v:shape style="position:absolute;left:6883;top:7978;width:4742;height:2" coordorigin="6883,7978" coordsize="4742,0" path="m6883,7978l11626,7978e" filled="f" stroked="t" strokeweight=".96pt" strokecolor="#484848">
                <v:path arrowok="t"/>
              </v:shape>
            </v:group>
            <v:group style="position:absolute;left:2318;top:4358;width:2;height:6163" coordorigin="2318,4358" coordsize="2,6163">
              <v:shape style="position:absolute;left:2318;top:4358;width:2;height:6163" coordorigin="2318,4358" coordsize="0,6163" path="m2318,10522l2318,4358e" filled="f" stroked="t" strokeweight=".48pt" strokecolor="#4F4F4F">
                <v:path arrowok="t"/>
              </v:shape>
            </v:group>
            <v:group style="position:absolute;left:226;top:8203;width:2;height:312" coordorigin="226,8203" coordsize="2,312">
              <v:shape style="position:absolute;left:226;top:8203;width:2;height:312" coordorigin="226,8203" coordsize="0,312" path="m226,8515l226,8203e" filled="f" stroked="t" strokeweight=".48pt" strokecolor="#606060">
                <v:path arrowok="t"/>
              </v:shape>
            </v:group>
            <v:group style="position:absolute;left:221;top:8794;width:1555;height:2" coordorigin="221,8794" coordsize="1555,2">
              <v:shape style="position:absolute;left:221;top:8794;width:1555;height:2" coordorigin="221,8794" coordsize="1555,0" path="m221,8794l1776,8794e" filled="f" stroked="t" strokeweight=".72pt" strokecolor="#4B4B4B">
                <v:path arrowok="t"/>
              </v:shape>
            </v:group>
            <v:group style="position:absolute;left:230;top:8458;width:2;height:3907" coordorigin="230,8458" coordsize="2,3907">
              <v:shape style="position:absolute;left:230;top:8458;width:2;height:3907" coordorigin="230,8458" coordsize="0,3907" path="m230,12365l230,8458e" filled="f" stroked="t" strokeweight=".72pt" strokecolor="#6B6B6B">
                <v:path arrowok="t"/>
              </v:shape>
            </v:group>
            <v:group style="position:absolute;left:1718;top:8798;width:1632;height:2" coordorigin="1718,8798" coordsize="1632,2">
              <v:shape style="position:absolute;left:1718;top:8798;width:1632;height:2" coordorigin="1718,8798" coordsize="1632,0" path="m1718,8798l3350,8798e" filled="f" stroked="t" strokeweight=".48pt" strokecolor="#282828">
                <v:path arrowok="t"/>
              </v:shape>
            </v:group>
            <v:group style="position:absolute;left:3293;top:8794;width:4483;height:2" coordorigin="3293,8794" coordsize="4483,2">
              <v:shape style="position:absolute;left:3293;top:8794;width:4483;height:2" coordorigin="3293,8794" coordsize="4483,0" path="m3293,8794l7776,8794e" filled="f" stroked="t" strokeweight=".96pt" strokecolor="#4F4F4F">
                <v:path arrowok="t"/>
              </v:shape>
            </v:group>
            <v:group style="position:absolute;left:7699;top:8779;width:2074;height:2" coordorigin="7699,8779" coordsize="2074,2">
              <v:shape style="position:absolute;left:7699;top:8779;width:2074;height:2" coordorigin="7699,8779" coordsize="2074,0" path="m7699,8779l9773,8779e" filled="f" stroked="t" strokeweight=".96pt" strokecolor="#131313">
                <v:path arrowok="t"/>
              </v:shape>
            </v:group>
            <v:group style="position:absolute;left:9773;top:8779;width:288;height:2" coordorigin="9773,8779" coordsize="288,2">
              <v:shape style="position:absolute;left:9773;top:8779;width:288;height:2" coordorigin="9773,8779" coordsize="288,0" path="m9773,8779l10061,8779e" filled="f" stroked="t" strokeweight=".48pt" strokecolor="#0C0C0C">
                <v:path arrowok="t"/>
              </v:shape>
            </v:group>
            <v:group style="position:absolute;left:10032;top:8789;width:1603;height:2" coordorigin="10032,8789" coordsize="1603,2">
              <v:shape style="position:absolute;left:10032;top:8789;width:1603;height:2" coordorigin="10032,8789" coordsize="1603,0" path="m10032,8789l11635,8789e" filled="f" stroked="t" strokeweight=".48pt" strokecolor="#131313">
                <v:path arrowok="t"/>
              </v:shape>
            </v:group>
            <v:group style="position:absolute;left:11626;top:5894;width:2;height:3418" coordorigin="11626,5894" coordsize="2,3418">
              <v:shape style="position:absolute;left:11626;top:5894;width:2;height:3418" coordorigin="11626,5894" coordsize="0,3418" path="m11626,9312l11626,5894e" filled="f" stroked="t" strokeweight=".72pt" strokecolor="#4F4F4F">
                <v:path arrowok="t"/>
              </v:shape>
            </v:group>
            <v:group style="position:absolute;left:2323;top:8741;width:2;height:792" coordorigin="2323,8741" coordsize="2,792">
              <v:shape style="position:absolute;left:2323;top:8741;width:2;height:792" coordorigin="2323,8741" coordsize="0,792" path="m2323,9533l2323,8741e" filled="f" stroked="t" strokeweight=".96pt" strokecolor="#606060">
                <v:path arrowok="t"/>
              </v:shape>
            </v:group>
            <v:group style="position:absolute;left:11630;top:9254;width:2;height:514" coordorigin="11630,9254" coordsize="2,514">
              <v:shape style="position:absolute;left:11630;top:9254;width:2;height:514" coordorigin="11630,9254" coordsize="0,514" path="m11630,9768l11630,9254e" filled="f" stroked="t" strokeweight=".48pt" strokecolor="#2B2B2B">
                <v:path arrowok="t"/>
              </v:shape>
            </v:group>
            <v:group style="position:absolute;left:230;top:9730;width:2078;height:2" coordorigin="230,9730" coordsize="2078,2">
              <v:shape style="position:absolute;left:230;top:9730;width:2078;height:2" coordorigin="230,9730" coordsize="2078,0" path="m230,9730l2309,9730e" filled="f" stroked="t" strokeweight=".48pt" strokecolor="#232323">
                <v:path arrowok="t"/>
              </v:shape>
            </v:group>
            <v:group style="position:absolute;left:235;top:9475;width:2;height:288" coordorigin="235,9475" coordsize="2,288">
              <v:shape style="position:absolute;left:235;top:9475;width:2;height:288" coordorigin="235,9475" coordsize="0,288" path="m235,9763l235,9475e" filled="f" stroked="t" strokeweight=".48pt" strokecolor="#444444">
                <v:path arrowok="t"/>
              </v:shape>
            </v:group>
            <v:group style="position:absolute;left:2328;top:9475;width:2;height:288" coordorigin="2328,9475" coordsize="2,288">
              <v:shape style="position:absolute;left:2328;top:9475;width:2;height:288" coordorigin="2328,9475" coordsize="0,288" path="m2328,9763l2328,9475e" filled="f" stroked="t" strokeweight=".48pt" strokecolor="#232323">
                <v:path arrowok="t"/>
              </v:shape>
            </v:group>
            <v:group style="position:absolute;left:2270;top:9727;width:5102;height:2" coordorigin="2270,9727" coordsize="5102,2">
              <v:shape style="position:absolute;left:2270;top:9727;width:5102;height:2" coordorigin="2270,9727" coordsize="5102,0" path="m2270,9727l7373,9727e" filled="f" stroked="t" strokeweight=".96pt" strokecolor="#4B4B4B">
                <v:path arrowok="t"/>
              </v:shape>
            </v:group>
            <v:group style="position:absolute;left:7373;top:9730;width:326;height:2" coordorigin="7373,9730" coordsize="326,2">
              <v:shape style="position:absolute;left:7373;top:9730;width:326;height:2" coordorigin="7373,9730" coordsize="326,0" path="m7373,9730l7699,9730e" filled="f" stroked="t" strokeweight=".48pt" strokecolor="#5B5B5B">
                <v:path arrowok="t"/>
              </v:shape>
            </v:group>
            <v:group style="position:absolute;left:7670;top:9720;width:2131;height:2" coordorigin="7670,9720" coordsize="2131,2">
              <v:shape style="position:absolute;left:7670;top:9720;width:2131;height:2" coordorigin="7670,9720" coordsize="2131,0" path="m7670,9720l9802,9720e" filled="f" stroked="t" strokeweight=".48pt" strokecolor="#0F0F0F">
                <v:path arrowok="t"/>
              </v:shape>
            </v:group>
            <v:group style="position:absolute;left:9744;top:9715;width:1891;height:2" coordorigin="9744,9715" coordsize="1891,2">
              <v:shape style="position:absolute;left:9744;top:9715;width:1891;height:2" coordorigin="9744,9715" coordsize="1891,0" path="m9744,9715l11635,9715e" filled="f" stroked="t" strokeweight=".96pt" strokecolor="#4B4B4B">
                <v:path arrowok="t"/>
              </v:shape>
            </v:group>
            <v:group style="position:absolute;left:230;top:9974;width:3298;height:2" coordorigin="230,9974" coordsize="3298,2">
              <v:shape style="position:absolute;left:230;top:9974;width:3298;height:2" coordorigin="230,9974" coordsize="3298,0" path="m230,9974l3528,9974e" filled="f" stroked="t" strokeweight=".96pt" strokecolor="#5B5B5B">
                <v:path arrowok="t"/>
              </v:shape>
            </v:group>
            <v:group style="position:absolute;left:250;top:9725;width:2;height:259" coordorigin="250,9725" coordsize="2,259">
              <v:shape style="position:absolute;left:250;top:9725;width:2;height:259" coordorigin="250,9725" coordsize="0,259" path="m250,9984l250,9725e" filled="f" stroked="t" strokeweight="1.2pt" strokecolor="#606060">
                <v:path arrowok="t"/>
              </v:shape>
            </v:group>
            <v:group style="position:absolute;left:2330;top:9696;width:2;height:322" coordorigin="2330,9696" coordsize="2,322">
              <v:shape style="position:absolute;left:2330;top:9696;width:2;height:322" coordorigin="2330,9696" coordsize="0,322" path="m2330,10018l2330,9696e" filled="f" stroked="t" strokeweight=".72pt" strokecolor="#4B4B4B">
                <v:path arrowok="t"/>
              </v:shape>
            </v:group>
            <v:group style="position:absolute;left:3470;top:9970;width:144;height:2" coordorigin="3470,9970" coordsize="144,2">
              <v:shape style="position:absolute;left:3470;top:9970;width:144;height:2" coordorigin="3470,9970" coordsize="144,0" path="m3470,9970l3614,9970e" filled="f" stroked="t" strokeweight=".48pt" strokecolor="#2B2B2B">
                <v:path arrowok="t"/>
              </v:shape>
            </v:group>
            <v:group style="position:absolute;left:3586;top:9979;width:197;height:2" coordorigin="3586,9979" coordsize="197,2">
              <v:shape style="position:absolute;left:3586;top:9979;width:197;height:2" coordorigin="3586,9979" coordsize="197,0" path="m3586,9979l3782,9979e" filled="f" stroked="t" strokeweight=".96pt" strokecolor="#484848">
                <v:path arrowok="t"/>
              </v:shape>
            </v:group>
            <v:group style="position:absolute;left:3782;top:9979;width:912;height:2" coordorigin="3782,9979" coordsize="912,2">
              <v:shape style="position:absolute;left:3782;top:9979;width:912;height:2" coordorigin="3782,9979" coordsize="912,0" path="m3782,9979l4694,9979e" filled="f" stroked="t" strokeweight=".48pt" strokecolor="#5B5B5B">
                <v:path arrowok="t"/>
              </v:shape>
            </v:group>
            <v:group style="position:absolute;left:4666;top:9970;width:1488;height:2" coordorigin="4666,9970" coordsize="1488,2">
              <v:shape style="position:absolute;left:4666;top:9970;width:1488;height:2" coordorigin="4666,9970" coordsize="1488,0" path="m4666,9970l6154,9970e" filled="f" stroked="t" strokeweight=".48pt" strokecolor="#343434">
                <v:path arrowok="t"/>
              </v:shape>
            </v:group>
            <v:group style="position:absolute;left:5914;top:9965;width:3917;height:2" coordorigin="5914,9965" coordsize="3917,2">
              <v:shape style="position:absolute;left:5914;top:9965;width:3917;height:2" coordorigin="5914,9965" coordsize="3917,0" path="m5914,9965l9830,9965e" filled="f" stroked="t" strokeweight=".96pt" strokecolor="#545454">
                <v:path arrowok="t"/>
              </v:shape>
            </v:group>
            <v:group style="position:absolute;left:9773;top:9979;width:1344;height:2" coordorigin="9773,9979" coordsize="1344,2">
              <v:shape style="position:absolute;left:9773;top:9979;width:1344;height:2" coordorigin="9773,9979" coordsize="1344,0" path="m9773,9979l11117,9979e" filled="f" stroked="t" strokeweight=".48pt" strokecolor="#A0A0A0">
                <v:path arrowok="t"/>
              </v:shape>
            </v:group>
            <v:group style="position:absolute;left:11088;top:9960;width:547;height:2" coordorigin="11088,9960" coordsize="547,2">
              <v:shape style="position:absolute;left:11088;top:9960;width:547;height:2" coordorigin="11088,9960" coordsize="547,0" path="m11088,9960l11635,9960e" filled="f" stroked="t" strokeweight=".48pt" strokecolor="#1F1F1F">
                <v:path arrowok="t"/>
              </v:shape>
            </v:group>
            <v:group style="position:absolute;left:240;top:10214;width:4162;height:2" coordorigin="240,10214" coordsize="4162,2">
              <v:shape style="position:absolute;left:240;top:10214;width:4162;height:2" coordorigin="240,10214" coordsize="4162,0" path="m240,10214l4402,10214e" filled="f" stroked="t" strokeweight=".96pt" strokecolor="#5B5B5B">
                <v:path arrowok="t"/>
              </v:shape>
            </v:group>
            <v:group style="position:absolute;left:240;top:9941;width:2;height:547" coordorigin="240,9941" coordsize="2,547">
              <v:shape style="position:absolute;left:240;top:9941;width:2;height:547" coordorigin="240,9941" coordsize="0,547" path="m240,10488l240,9941e" filled="f" stroked="t" strokeweight=".96pt" strokecolor="#777777">
                <v:path arrowok="t"/>
              </v:shape>
            </v:group>
            <v:group style="position:absolute;left:2330;top:9907;width:2;height:614" coordorigin="2330,9907" coordsize="2,614">
              <v:shape style="position:absolute;left:2330;top:9907;width:2;height:614" coordorigin="2330,9907" coordsize="0,614" path="m2330,10522l2330,9907e" filled="f" stroked="t" strokeweight=".96pt" strokecolor="#606060">
                <v:path arrowok="t"/>
              </v:shape>
            </v:group>
            <v:group style="position:absolute;left:3586;top:10195;width:197;height:2" coordorigin="3586,10195" coordsize="197,2">
              <v:shape style="position:absolute;left:3586;top:10195;width:197;height:2" coordorigin="3586,10195" coordsize="197,0" path="m3586,10195l3782,10195e" filled="f" stroked="t" strokeweight=".96pt" strokecolor="#2F2F2F">
                <v:path arrowok="t"/>
              </v:shape>
            </v:group>
            <v:group style="position:absolute;left:3782;top:10195;width:912;height:2" coordorigin="3782,10195" coordsize="912,2">
              <v:shape style="position:absolute;left:3782;top:10195;width:912;height:2" coordorigin="3782,10195" coordsize="912,0" path="m3782,10195l4694,10195e" filled="f" stroked="t" strokeweight=".48pt" strokecolor="#000000">
                <v:path arrowok="t"/>
              </v:shape>
            </v:group>
            <v:group style="position:absolute;left:4666;top:10210;width:2736;height:2" coordorigin="4666,10210" coordsize="2736,2">
              <v:shape style="position:absolute;left:4666;top:10210;width:2736;height:2" coordorigin="4666,10210" coordsize="2736,0" path="m4666,10210l7402,10210e" filled="f" stroked="t" strokeweight=".48pt" strokecolor="#282828">
                <v:path arrowok="t"/>
              </v:shape>
            </v:group>
            <v:group style="position:absolute;left:7344;top:10205;width:3888;height:2" coordorigin="7344,10205" coordsize="3888,2">
              <v:shape style="position:absolute;left:7344;top:10205;width:3888;height:2" coordorigin="7344,10205" coordsize="3888,0" path="m7344,10205l11232,10205e" filled="f" stroked="t" strokeweight=".96pt" strokecolor="#4B4B4B">
                <v:path arrowok="t"/>
              </v:shape>
            </v:group>
            <v:group style="position:absolute;left:11117;top:10195;width:494;height:2" coordorigin="11117,10195" coordsize="494,2">
              <v:shape style="position:absolute;left:11117;top:10195;width:494;height:2" coordorigin="11117,10195" coordsize="494,0" path="m11117,10195l11611,10195e" filled="f" stroked="t" strokeweight=".96pt" strokecolor="#1F1F1F">
                <v:path arrowok="t"/>
              </v:shape>
            </v:group>
            <v:group style="position:absolute;left:11633;top:6989;width:2;height:3499" coordorigin="11633,6989" coordsize="2,3499">
              <v:shape style="position:absolute;left:11633;top:6989;width:2;height:3499" coordorigin="11633,6989" coordsize="0,3499" path="m11633,10488l11633,6989e" filled="f" stroked="t" strokeweight=".48pt" strokecolor="#444444">
                <v:path arrowok="t"/>
              </v:shape>
            </v:group>
            <v:group style="position:absolute;left:245;top:8496;width:2;height:5424" coordorigin="245,8496" coordsize="2,5424">
              <v:shape style="position:absolute;left:245;top:8496;width:2;height:5424" coordorigin="245,8496" coordsize="0,5424" path="m245,13920l245,8496e" filled="f" stroked="t" strokeweight=".48pt" strokecolor="#676767">
                <v:path arrowok="t"/>
              </v:shape>
            </v:group>
            <v:group style="position:absolute;left:768;top:10694;width:3067;height:2" coordorigin="768,10694" coordsize="3067,2">
              <v:shape style="position:absolute;left:768;top:10694;width:3067;height:2" coordorigin="768,10694" coordsize="3067,0" path="m768,10694l3835,10694e" filled="f" stroked="t" strokeweight=".96pt" strokecolor="#575757">
                <v:path arrowok="t"/>
              </v:shape>
            </v:group>
            <v:group style="position:absolute;left:2330;top:10430;width:2;height:288" coordorigin="2330,10430" coordsize="2,288">
              <v:shape style="position:absolute;left:2330;top:10430;width:2;height:288" coordorigin="2330,10430" coordsize="0,288" path="m2330,10718l2330,10430e" filled="f" stroked="t" strokeweight=".72pt" strokecolor="#484848">
                <v:path arrowok="t"/>
              </v:shape>
            </v:group>
            <v:group style="position:absolute;left:3586;top:10680;width:197;height:2" coordorigin="3586,10680" coordsize="197,2">
              <v:shape style="position:absolute;left:3586;top:10680;width:197;height:2" coordorigin="3586,10680" coordsize="197,0" path="m3586,10680l3782,10680e" filled="f" stroked="t" strokeweight=".96pt" strokecolor="#282828">
                <v:path arrowok="t"/>
              </v:shape>
            </v:group>
            <v:group style="position:absolute;left:3782;top:10680;width:1646;height:2" coordorigin="3782,10680" coordsize="1646,2">
              <v:shape style="position:absolute;left:3782;top:10680;width:1646;height:2" coordorigin="3782,10680" coordsize="1646,0" path="m3782,10680l5429,10680e" filled="f" stroked="t" strokeweight=".48pt" strokecolor="#2B2B2B">
                <v:path arrowok="t"/>
              </v:shape>
            </v:group>
            <v:group style="position:absolute;left:5400;top:10690;width:1541;height:2" coordorigin="5400,10690" coordsize="1541,2">
              <v:shape style="position:absolute;left:5400;top:10690;width:1541;height:2" coordorigin="5400,10690" coordsize="1541,0" path="m5400,10690l6941,10690e" filled="f" stroked="t" strokeweight=".48pt" strokecolor="#232323">
                <v:path arrowok="t"/>
              </v:shape>
            </v:group>
            <v:group style="position:absolute;left:6883;top:10685;width:518;height:2" coordorigin="6883,10685" coordsize="518,2">
              <v:shape style="position:absolute;left:6883;top:10685;width:518;height:2" coordorigin="6883,10685" coordsize="518,0" path="m6883,10685l7402,10685e" filled="f" stroked="t" strokeweight=".72pt" strokecolor="#383838">
                <v:path arrowok="t"/>
              </v:shape>
            </v:group>
            <v:group style="position:absolute;left:7200;top:10685;width:4440;height:2" coordorigin="7200,10685" coordsize="4440,2">
              <v:shape style="position:absolute;left:7200;top:10685;width:4440;height:2" coordorigin="7200,10685" coordsize="4440,0" path="m7200,10685l11640,10685e" filled="f" stroked="t" strokeweight=".96pt" strokecolor="#4B4B4B">
                <v:path arrowok="t"/>
              </v:shape>
            </v:group>
            <v:group style="position:absolute;left:11633;top:10214;width:2;height:576" coordorigin="11633,10214" coordsize="2,576">
              <v:shape style="position:absolute;left:11633;top:10214;width:2;height:576" coordorigin="11633,10214" coordsize="0,576" path="m11633,10790l11633,10214e" filled="f" stroked="t" strokeweight=".72pt" strokecolor="#5B5B5B">
                <v:path arrowok="t"/>
              </v:shape>
            </v:group>
            <v:group style="position:absolute;left:2335;top:10642;width:2;height:336" coordorigin="2335,10642" coordsize="2,336">
              <v:shape style="position:absolute;left:2335;top:10642;width:2;height:336" coordorigin="2335,10642" coordsize="0,336" path="m2335,10978l2335,10642e" filled="f" stroked="t" strokeweight=".48pt" strokecolor="#2B2B2B">
                <v:path arrowok="t"/>
              </v:shape>
            </v:group>
            <v:group style="position:absolute;left:240;top:10934;width:2606;height:2" coordorigin="240,10934" coordsize="2606,2">
              <v:shape style="position:absolute;left:240;top:10934;width:2606;height:2" coordorigin="240,10934" coordsize="2606,0" path="m240,10934l2846,10934e" filled="f" stroked="t" strokeweight=".96pt" strokecolor="#575757">
                <v:path arrowok="t"/>
              </v:shape>
            </v:group>
            <v:group style="position:absolute;left:5400;top:10925;width:6240;height:2" coordorigin="5400,10925" coordsize="6240,2">
              <v:shape style="position:absolute;left:5400;top:10925;width:6240;height:2" coordorigin="5400,10925" coordsize="6240,0" path="m5400,10925l11640,10925e" filled="f" stroked="t" strokeweight=".96pt" strokecolor="#4B4B4B">
                <v:path arrowok="t"/>
              </v:shape>
            </v:group>
            <v:group style="position:absolute;left:2789;top:10930;width:2669;height:2" coordorigin="2789,10930" coordsize="2669,2">
              <v:shape style="position:absolute;left:2789;top:10930;width:2669;height:2" coordorigin="2789,10930" coordsize="2669,0" path="m2789,10930l5458,10930e" filled="f" stroked="t" strokeweight=".48pt" strokecolor="#1F1F1F">
                <v:path arrowok="t"/>
              </v:shape>
            </v:group>
            <v:group style="position:absolute;left:11635;top:10718;width:2;height:960" coordorigin="11635,10718" coordsize="2,960">
              <v:shape style="position:absolute;left:11635;top:10718;width:2;height:960" coordorigin="11635,10718" coordsize="0,960" path="m11635,11678l11635,10718e" filled="f" stroked="t" strokeweight=".24pt" strokecolor="#3F3F3F">
                <v:path arrowok="t"/>
              </v:shape>
            </v:group>
            <v:group style="position:absolute;left:240;top:11174;width:2098;height:2" coordorigin="240,11174" coordsize="2098,2">
              <v:shape style="position:absolute;left:240;top:11174;width:2098;height:2" coordorigin="240,11174" coordsize="2098,0" path="m240,11174l2338,11174e" filled="f" stroked="t" strokeweight=".96pt" strokecolor="#5B5B5B">
                <v:path arrowok="t"/>
              </v:shape>
            </v:group>
            <v:group style="position:absolute;left:955;top:10930;width:2;height:720" coordorigin="955,10930" coordsize="2,720">
              <v:shape style="position:absolute;left:955;top:10930;width:2;height:720" coordorigin="955,10930" coordsize="0,720" path="m955,11650l955,10930e" filled="f" stroked="t" strokeweight=".48pt" strokecolor="#5B5B5B">
                <v:path arrowok="t"/>
              </v:shape>
            </v:group>
            <v:group style="position:absolute;left:1750;top:10925;width:2;height:259" coordorigin="1750,10925" coordsize="2,259">
              <v:shape style="position:absolute;left:1750;top:10925;width:2;height:259" coordorigin="1750,10925" coordsize="0,259" path="m1750,11184l1750,10925e" filled="f" stroked="t" strokeweight=".96pt" strokecolor="#444444">
                <v:path arrowok="t"/>
              </v:shape>
            </v:group>
            <v:group style="position:absolute;left:2335;top:10901;width:2;height:1622" coordorigin="2335,10901" coordsize="2,1622">
              <v:shape style="position:absolute;left:2335;top:10901;width:2;height:1622" coordorigin="2335,10901" coordsize="0,1622" path="m2335,12523l2335,10901e" filled="f" stroked="t" strokeweight=".48pt" strokecolor="#484848">
                <v:path arrowok="t"/>
              </v:shape>
            </v:group>
            <v:group style="position:absolute;left:2270;top:11170;width:5136;height:2" coordorigin="2270,11170" coordsize="5136,2">
              <v:shape style="position:absolute;left:2270;top:11170;width:5136;height:2" coordorigin="2270,11170" coordsize="5136,0" path="m2270,11170l7406,11170e" filled="f" stroked="t" strokeweight=".48pt" strokecolor="#232323">
                <v:path arrowok="t"/>
              </v:shape>
            </v:group>
            <v:group style="position:absolute;left:7368;top:10915;width:2;height:278" coordorigin="7368,10915" coordsize="2,278">
              <v:shape style="position:absolute;left:7368;top:10915;width:2;height:278" coordorigin="7368,10915" coordsize="0,278" path="m7368,11194l7368,10915e" filled="f" stroked="t" strokeweight=".48pt" strokecolor="#2B2B2B">
                <v:path arrowok="t"/>
              </v:shape>
            </v:group>
            <v:group style="position:absolute;left:7339;top:11165;width:389;height:2" coordorigin="7339,11165" coordsize="389,2">
              <v:shape style="position:absolute;left:7339;top:11165;width:389;height:2" coordorigin="7339,11165" coordsize="389,0" path="m7339,11165l7728,11165e" filled="f" stroked="t" strokeweight=".72pt" strokecolor="#383838">
                <v:path arrowok="t"/>
              </v:shape>
            </v:group>
            <v:group style="position:absolute;left:7661;top:11165;width:3979;height:2" coordorigin="7661,11165" coordsize="3979,2">
              <v:shape style="position:absolute;left:7661;top:11165;width:3979;height:2" coordorigin="7661,11165" coordsize="3979,0" path="m7661,11165l11640,11165e" filled="f" stroked="t" strokeweight=".96pt" strokecolor="#4B4B4B">
                <v:path arrowok="t"/>
              </v:shape>
            </v:group>
            <v:group style="position:absolute;left:1747;top:11146;width:2;height:504" coordorigin="1747,11146" coordsize="2,504">
              <v:shape style="position:absolute;left:1747;top:11146;width:2;height:504" coordorigin="1747,11146" coordsize="0,504" path="m1747,11650l1747,11146e" filled="f" stroked="t" strokeweight=".48pt" strokecolor="#606060">
                <v:path arrowok="t"/>
              </v:shape>
            </v:group>
            <v:group style="position:absolute;left:7373;top:11117;width:2;height:4243" coordorigin="7373,11117" coordsize="2,4243">
              <v:shape style="position:absolute;left:7373;top:11117;width:2;height:4243" coordorigin="7373,11117" coordsize="0,4243" path="m7373,15360l7373,11117e" filled="f" stroked="t" strokeweight=".72pt" strokecolor="#4B4B4B">
                <v:path arrowok="t"/>
              </v:shape>
            </v:group>
            <v:group style="position:absolute;left:250;top:11520;width:2;height:845" coordorigin="250,11520" coordsize="2,845">
              <v:shape style="position:absolute;left:250;top:11520;width:2;height:845" coordorigin="250,11520" coordsize="0,845" path="m250,12365l250,11520e" filled="f" stroked="t" strokeweight=".96pt" strokecolor="#7C7C7C">
                <v:path arrowok="t"/>
              </v:shape>
            </v:group>
            <v:group style="position:absolute;left:955;top:11650;width:2;height:1483" coordorigin="955,11650" coordsize="2,1483">
              <v:shape style="position:absolute;left:955;top:11650;width:2;height:1483" coordorigin="955,11650" coordsize="0,1483" path="m955,13133l955,11650e" filled="f" stroked="t" strokeweight=".48pt" strokecolor="#000000">
                <v:path arrowok="t"/>
              </v:shape>
            </v:group>
            <v:group style="position:absolute;left:1747;top:11650;width:2;height:1483" coordorigin="1747,11650" coordsize="2,1483">
              <v:shape style="position:absolute;left:1747;top:11650;width:2;height:1483" coordorigin="1747,11650" coordsize="0,1483" path="m1747,13133l1747,11650e" filled="f" stroked="t" strokeweight=".48pt" strokecolor="#000000">
                <v:path arrowok="t"/>
              </v:shape>
            </v:group>
            <v:group style="position:absolute;left:2335;top:11621;width:2;height:902" coordorigin="2335,11621" coordsize="2,902">
              <v:shape style="position:absolute;left:2335;top:11621;width:2;height:902" coordorigin="2335,11621" coordsize="0,902" path="m2335,12523l2335,11621e" filled="f" stroked="t" strokeweight=".48pt" strokecolor="#606060">
                <v:path arrowok="t"/>
              </v:shape>
            </v:group>
            <v:group style="position:absolute;left:11638;top:11621;width:2;height:581" coordorigin="11638,11621" coordsize="2,581">
              <v:shape style="position:absolute;left:11638;top:11621;width:2;height:581" coordorigin="11638,11621" coordsize="0,581" path="m11638,12202l11638,11621e" filled="f" stroked="t" strokeweight=".24pt" strokecolor="#545454">
                <v:path arrowok="t"/>
              </v:shape>
            </v:group>
            <v:group style="position:absolute;left:250;top:12144;width:2;height:3542" coordorigin="250,12144" coordsize="2,3542">
              <v:shape style="position:absolute;left:250;top:12144;width:2;height:3542" coordorigin="250,12144" coordsize="0,3542" path="m250,15686l250,12144e" filled="f" stroked="t" strokeweight=".72pt" strokecolor="#676767">
                <v:path arrowok="t"/>
              </v:shape>
            </v:group>
            <v:group style="position:absolute;left:11638;top:12144;width:2;height:451" coordorigin="11638,12144" coordsize="2,451">
              <v:shape style="position:absolute;left:11638;top:12144;width:2;height:451" coordorigin="11638,12144" coordsize="0,451" path="m11638,12595l11638,12144e" filled="f" stroked="t" strokeweight=".24pt" strokecolor="#7C7C7C">
                <v:path arrowok="t"/>
              </v:shape>
            </v:group>
            <v:group style="position:absolute;left:7378;top:12514;width:2;height:446" coordorigin="7378,12514" coordsize="2,446">
              <v:shape style="position:absolute;left:7378;top:12514;width:2;height:446" coordorigin="7378,12514" coordsize="0,446" path="m7378,12960l7378,12514e" filled="f" stroked="t" strokeweight=".48pt" strokecolor="#282828">
                <v:path arrowok="t"/>
              </v:shape>
            </v:group>
            <v:group style="position:absolute;left:254;top:12581;width:2;height:581" coordorigin="254,12581" coordsize="2,581">
              <v:shape style="position:absolute;left:254;top:12581;width:2;height:581" coordorigin="254,12581" coordsize="0,581" path="m254,13162l254,12581e" filled="f" stroked="t" strokeweight=".48pt" strokecolor="#4B4B4B">
                <v:path arrowok="t"/>
              </v:shape>
            </v:group>
            <v:group style="position:absolute;left:230;top:13128;width:446;height:2" coordorigin="230,13128" coordsize="446,2">
              <v:shape style="position:absolute;left:230;top:13128;width:446;height:2" coordorigin="230,13128" coordsize="446,0" path="m230,13128l677,13128e" filled="f" stroked="t" strokeweight=".48pt" strokecolor="#3B3B3B">
                <v:path arrowok="t"/>
              </v:shape>
            </v:group>
            <v:group style="position:absolute;left:677;top:13128;width:283;height:2" coordorigin="677,13128" coordsize="283,2">
              <v:shape style="position:absolute;left:677;top:13128;width:283;height:2" coordorigin="677,13128" coordsize="283,0" path="m677,13128l960,13128e" filled="f" stroked="t" strokeweight=".48pt" strokecolor="#000000">
                <v:path arrowok="t"/>
              </v:shape>
            </v:group>
            <v:group style="position:absolute;left:950;top:13128;width:802;height:2" coordorigin="950,13128" coordsize="802,2">
              <v:shape style="position:absolute;left:950;top:13128;width:802;height:2" coordorigin="950,13128" coordsize="802,0" path="m950,13128l1752,13128e" filled="f" stroked="t" strokeweight=".48pt" strokecolor="#232323">
                <v:path arrowok="t"/>
              </v:shape>
            </v:group>
            <v:group style="position:absolute;left:2304;top:12542;width:2;height:590" coordorigin="2304,12542" coordsize="2,590">
              <v:shape style="position:absolute;left:2304;top:12542;width:2;height:590" coordorigin="2304,12542" coordsize="0,590" path="m2304,13133l2304,12542e" filled="f" stroked="t" strokeweight=".48pt" strokecolor="#000000">
                <v:path arrowok="t"/>
              </v:shape>
            </v:group>
            <v:group style="position:absolute;left:1742;top:13128;width:566;height:2" coordorigin="1742,13128" coordsize="566,2">
              <v:shape style="position:absolute;left:1742;top:13128;width:566;height:2" coordorigin="1742,13128" coordsize="566,0" path="m1742,13128l2309,13128e" filled="f" stroked="t" strokeweight=".48pt" strokecolor="#000000">
                <v:path arrowok="t"/>
              </v:shape>
            </v:group>
            <v:group style="position:absolute;left:7382;top:12902;width:2;height:874" coordorigin="7382,12902" coordsize="2,874">
              <v:shape style="position:absolute;left:7382;top:12902;width:2;height:874" coordorigin="7382,12902" coordsize="0,874" path="m7382,13776l7382,12902e" filled="f" stroked="t" strokeweight=".72pt" strokecolor="#484848">
                <v:path arrowok="t"/>
              </v:shape>
            </v:group>
            <v:group style="position:absolute;left:254;top:13094;width:2;height:2592" coordorigin="254,13094" coordsize="2,2592">
              <v:shape style="position:absolute;left:254;top:13094;width:2;height:2592" coordorigin="254,13094" coordsize="0,2592" path="m254,15686l254,13094e" filled="f" stroked="t" strokeweight=".72pt" strokecolor="#676767">
                <v:path arrowok="t"/>
              </v:shape>
            </v:group>
            <v:group style="position:absolute;left:955;top:13123;width:2;height:302" coordorigin="955,13123" coordsize="2,302">
              <v:shape style="position:absolute;left:955;top:13123;width:2;height:302" coordorigin="955,13123" coordsize="0,302" path="m955,13426l955,13123e" filled="f" stroked="t" strokeweight=".48pt" strokecolor="#575757">
                <v:path arrowok="t"/>
              </v:shape>
            </v:group>
            <v:group style="position:absolute;left:1747;top:13123;width:2;height:302" coordorigin="1747,13123" coordsize="2,302">
              <v:shape style="position:absolute;left:1747;top:13123;width:2;height:302" coordorigin="1747,13123" coordsize="0,302" path="m1747,13426l1747,13123e" filled="f" stroked="t" strokeweight=".48pt" strokecolor="#545454">
                <v:path arrowok="t"/>
              </v:shape>
            </v:group>
            <v:group style="position:absolute;left:2304;top:13123;width:2;height:302" coordorigin="2304,13123" coordsize="2,302">
              <v:shape style="position:absolute;left:2304;top:13123;width:2;height:302" coordorigin="2304,13123" coordsize="0,302" path="m2304,13426l2304,13123e" filled="f" stroked="t" strokeweight=".48pt" strokecolor="#606060">
                <v:path arrowok="t"/>
              </v:shape>
            </v:group>
            <v:group style="position:absolute;left:259;top:13363;width:2;height:2323" coordorigin="259,13363" coordsize="2,2323">
              <v:shape style="position:absolute;left:259;top:13363;width:2;height:2323" coordorigin="259,13363" coordsize="0,2323" path="m259,15686l259,13363e" filled="f" stroked="t" strokeweight=".96pt" strokecolor="#707070">
                <v:path arrowok="t"/>
              </v:shape>
            </v:group>
            <v:group style="position:absolute;left:955;top:13426;width:2;height:2237" coordorigin="955,13426" coordsize="2,2237">
              <v:shape style="position:absolute;left:955;top:13426;width:2;height:2237" coordorigin="955,13426" coordsize="0,2237" path="m955,15662l955,13426e" filled="f" stroked="t" strokeweight=".48pt" strokecolor="#000000">
                <v:path arrowok="t"/>
              </v:shape>
            </v:group>
            <v:group style="position:absolute;left:1747;top:13426;width:2;height:1493" coordorigin="1747,13426" coordsize="2,1493">
              <v:shape style="position:absolute;left:1747;top:13426;width:2;height:1493" coordorigin="1747,13426" coordsize="0,1493" path="m1747,14918l1747,13426e" filled="f" stroked="t" strokeweight=".48pt" strokecolor="#000000">
                <v:path arrowok="t"/>
              </v:shape>
            </v:group>
            <v:group style="position:absolute;left:2304;top:13426;width:2;height:1493" coordorigin="2304,13426" coordsize="2,1493">
              <v:shape style="position:absolute;left:2304;top:13426;width:2;height:1493" coordorigin="2304,13426" coordsize="0,1493" path="m2304,14918l2304,13426e" filled="f" stroked="t" strokeweight=".48pt" strokecolor="#000000">
                <v:path arrowok="t"/>
              </v:shape>
            </v:group>
            <v:group style="position:absolute;left:7387;top:13718;width:2;height:341" coordorigin="7387,13718" coordsize="2,341">
              <v:shape style="position:absolute;left:7387;top:13718;width:2;height:341" coordorigin="7387,13718" coordsize="0,341" path="m7387,14059l7387,13718e" filled="f" stroked="t" strokeweight=".48pt" strokecolor="#131313">
                <v:path arrowok="t"/>
              </v:shape>
            </v:group>
            <v:group style="position:absolute;left:264;top:13910;width:2;height:840" coordorigin="264,13910" coordsize="2,840">
              <v:shape style="position:absolute;left:264;top:13910;width:2;height:840" coordorigin="264,13910" coordsize="0,840" path="m264,14750l264,13910e" filled="f" stroked="t" strokeweight=".48pt" strokecolor="#4B4B4B">
                <v:path arrowok="t"/>
              </v:shape>
            </v:group>
            <v:group style="position:absolute;left:7387;top:14002;width:2;height:187" coordorigin="7387,14002" coordsize="2,187">
              <v:shape style="position:absolute;left:7387;top:14002;width:2;height:187" coordorigin="7387,14002" coordsize="0,187" path="m7387,14189l7387,14002e" filled="f" stroked="t" strokeweight=".48pt" strokecolor="#282828">
                <v:path arrowok="t"/>
              </v:shape>
            </v:group>
            <v:group style="position:absolute;left:7392;top:11443;width:2;height:2938" coordorigin="7392,11443" coordsize="2,2938">
              <v:shape style="position:absolute;left:7392;top:11443;width:2;height:2938" coordorigin="7392,11443" coordsize="0,2938" path="m7392,14381l7392,11443e" filled="f" stroked="t" strokeweight=".72pt" strokecolor="#3F3F3F">
                <v:path arrowok="t"/>
              </v:shape>
            </v:group>
            <v:group style="position:absolute;left:7392;top:14208;width:2;height:1469" coordorigin="7392,14208" coordsize="2,1469">
              <v:shape style="position:absolute;left:7392;top:14208;width:2;height:1469" coordorigin="7392,14208" coordsize="0,1469" path="m7392,15677l7392,14208e" filled="f" stroked="t" strokeweight=".96pt" strokecolor="#545454">
                <v:path arrowok="t"/>
              </v:shape>
            </v:group>
            <v:group style="position:absolute;left:264;top:14693;width:2;height:994" coordorigin="264,14693" coordsize="2,994">
              <v:shape style="position:absolute;left:264;top:14693;width:2;height:994" coordorigin="264,14693" coordsize="0,994" path="m264,15686l264,14693e" filled="f" stroked="t" strokeweight=".48pt" strokecolor="#777777">
                <v:path arrowok="t"/>
              </v:shape>
            </v:group>
            <v:group style="position:absolute;left:259;top:15682;width:1325;height:2" coordorigin="259,15682" coordsize="1325,2">
              <v:shape style="position:absolute;left:259;top:15682;width:1325;height:2" coordorigin="259,15682" coordsize="1325,0" path="m259,15682l1584,15682e" filled="f" stroked="t" strokeweight=".48pt" strokecolor="#5B5B5B">
                <v:path arrowok="t"/>
              </v:shape>
            </v:group>
            <v:group style="position:absolute;left:1526;top:15677;width:3374;height:2" coordorigin="1526,15677" coordsize="3374,2">
              <v:shape style="position:absolute;left:1526;top:15677;width:3374;height:2" coordorigin="1526,15677" coordsize="3374,0" path="m1526,15677l4901,15677e" filled="f" stroked="t" strokeweight=".96pt" strokecolor="#747474">
                <v:path arrowok="t"/>
              </v:shape>
            </v:group>
            <v:group style="position:absolute;left:1747;top:14918;width:2;height:749" coordorigin="1747,14918" coordsize="2,749">
              <v:shape style="position:absolute;left:1747;top:14918;width:2;height:749" coordorigin="1747,14918" coordsize="0,749" path="m1747,15667l1747,14918e" filled="f" stroked="t" strokeweight=".48pt" strokecolor="#939393">
                <v:path arrowok="t"/>
              </v:shape>
            </v:group>
            <v:group style="position:absolute;left:2304;top:14918;width:2;height:749" coordorigin="2304,14918" coordsize="2,749">
              <v:shape style="position:absolute;left:2304;top:14918;width:2;height:749" coordorigin="2304,14918" coordsize="0,749" path="m2304,15667l2304,14918e" filled="f" stroked="t" strokeweight=".48pt" strokecolor="#909090">
                <v:path arrowok="t"/>
              </v:shape>
            </v:group>
            <v:group style="position:absolute;left:4843;top:15672;width:1618;height:2" coordorigin="4843,15672" coordsize="1618,2">
              <v:shape style="position:absolute;left:4843;top:15672;width:1618;height:2" coordorigin="4843,15672" coordsize="1618,0" path="m4843,15672l6461,15672e" filled="f" stroked="t" strokeweight=".48pt" strokecolor="#484848">
                <v:path arrowok="t"/>
              </v:shape>
            </v:group>
            <v:group style="position:absolute;left:6403;top:15667;width:3792;height:2" coordorigin="6403,15667" coordsize="3792,2">
              <v:shape style="position:absolute;left:6403;top:15667;width:3792;height:2" coordorigin="6403,15667" coordsize="3792,0" path="m6403,15667l10195,15667e" filled="f" stroked="t" strokeweight=".96pt" strokecolor="#676767">
                <v:path arrowok="t"/>
              </v:shape>
            </v:group>
            <v:group style="position:absolute;left:10032;top:15662;width:1608;height:2" coordorigin="10032,15662" coordsize="1608,2">
              <v:shape style="position:absolute;left:10032;top:15662;width:1608;height:2" coordorigin="10032,15662" coordsize="1608,0" path="m10032,15662l11640,15662e" filled="f" stroked="t" strokeweight=".48pt" strokecolor="#3F3F3F">
                <v:path arrowok="t"/>
              </v:shape>
            </v:group>
            <v:group style="position:absolute;left:11606;top:12610;width:2;height:2309" coordorigin="11606,12610" coordsize="2,2309">
              <v:shape style="position:absolute;left:11606;top:12610;width:2;height:2309" coordorigin="11606,12610" coordsize="0,2309" path="m11606,14918l11606,12610e" filled="f" stroked="t" strokeweight=".48pt" strokecolor="#000000">
                <v:path arrowok="t"/>
              </v:shape>
            </v:group>
            <v:group style="position:absolute;left:11606;top:14918;width:2;height:744" coordorigin="11606,14918" coordsize="2,744">
              <v:shape style="position:absolute;left:11606;top:14918;width:2;height:744" coordorigin="11606,14918" coordsize="0,744" path="m11606,15662l11606,14918e" filled="f" stroked="t" strokeweight=".48pt" strokecolor="#4B4B4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exact"/>
        <w:ind w:left="163" w:right="-20"/>
        <w:jc w:val="left"/>
        <w:tabs>
          <w:tab w:pos="27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265"/>
          <w:position w:val="-3"/>
        </w:rPr>
        <w:t>A</w:t>
      </w:r>
      <w:r>
        <w:rPr>
          <w:rFonts w:ascii="Arial" w:hAnsi="Arial" w:cs="Arial" w:eastAsia="Arial"/>
          <w:sz w:val="25"/>
          <w:szCs w:val="25"/>
          <w:color w:val="525252"/>
          <w:spacing w:val="-2"/>
          <w:w w:val="265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265"/>
          <w:position w:val="-3"/>
        </w:rPr>
        <w:t>darr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698" w:right="-74"/>
        <w:jc w:val="left"/>
        <w:tabs>
          <w:tab w:pos="3720" w:val="left"/>
          <w:tab w:pos="43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position w:val="1"/>
        </w:rPr>
        <w:t>ltfai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8"/>
          <w:position w:val="1"/>
        </w:rPr>
        <w:t>z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8"/>
          <w:position w:val="1"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73" w:lineRule="exact"/>
        <w:ind w:left="-109" w:right="-129"/>
        <w:jc w:val="center"/>
        <w:rPr>
          <w:rFonts w:ascii="Times New Roman" w:hAnsi="Times New Roman" w:cs="Times New Roman" w:eastAsia="Times New Roman"/>
          <w:sz w:val="118"/>
          <w:szCs w:val="1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8"/>
          <w:szCs w:val="118"/>
          <w:color w:val="46497C"/>
          <w:spacing w:val="0"/>
          <w:w w:val="84"/>
          <w:i/>
          <w:position w:val="-1"/>
        </w:rPr>
        <w:t>}J</w:t>
      </w:r>
      <w:r>
        <w:rPr>
          <w:rFonts w:ascii="Times New Roman" w:hAnsi="Times New Roman" w:cs="Times New Roman" w:eastAsia="Times New Roman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67" w:right="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left="-39" w:right="1263"/>
        <w:jc w:val="center"/>
        <w:tabs>
          <w:tab w:pos="2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C7C7C"/>
          <w:spacing w:val="0"/>
          <w:w w:val="100"/>
        </w:rPr>
        <w:t>\t</w:t>
      </w:r>
      <w:r>
        <w:rPr>
          <w:rFonts w:ascii="Arial" w:hAnsi="Arial" w:cs="Arial" w:eastAsia="Arial"/>
          <w:sz w:val="14"/>
          <w:szCs w:val="14"/>
          <w:color w:val="7C7C7C"/>
          <w:spacing w:val="-3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C7C7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21"/>
        </w:rPr>
        <w:t>.tıa\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21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8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64"/>
        </w:rPr>
        <w:t>&gt;..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20"/>
          <w:w w:val="6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63"/>
          <w:position w:val="1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8"/>
          <w:w w:val="163"/>
          <w:position w:val="10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163"/>
          <w:position w:val="0"/>
        </w:rPr>
        <w:t>f</w:t>
      </w:r>
      <w:r>
        <w:rPr>
          <w:rFonts w:ascii="Arial" w:hAnsi="Arial" w:cs="Arial" w:eastAsia="Arial"/>
          <w:sz w:val="12"/>
          <w:szCs w:val="12"/>
          <w:color w:val="7C7C7C"/>
          <w:spacing w:val="-3"/>
          <w:w w:val="163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85"/>
          <w:position w:val="10"/>
        </w:rPr>
        <w:t>-ı'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6" w:right="145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96"/>
        </w:rPr>
        <w:t>.-..;.""''".-.ı"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120" w:right="160"/>
          <w:cols w:num="3" w:equalWidth="0">
            <w:col w:w="4742" w:space="380"/>
            <w:col w:w="845" w:space="3110"/>
            <w:col w:w="2563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4" w:lineRule="exact"/>
        <w:ind w:left="4413" w:right="-20"/>
        <w:jc w:val="left"/>
        <w:tabs>
          <w:tab w:pos="100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67149pt;margin-top:-14.001052pt;width:308.526485pt;height:42pt;mso-position-horizontal-relative:page;mso-position-vertical-relative:paragraph;z-index:-17276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tabs>
                      <w:tab w:pos="338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83838"/>
                      <w:spacing w:val="0"/>
                      <w:w w:val="168"/>
                      <w:b/>
                      <w:bCs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83838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83838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7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24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7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8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98"/>
                      <w:position w:val="17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-26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454"/>
                      <w:spacing w:val="0"/>
                      <w:w w:val="88"/>
                      <w:position w:val="17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454"/>
                      <w:spacing w:val="-30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3"/>
                      <w:position w:val="17"/>
                    </w:rPr>
                    <w:t>LEDİYESİ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5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383838"/>
          <w:spacing w:val="60"/>
          <w:w w:val="55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5"/>
          <w:position w:val="-3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903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064743pt;margin-top:6.116621pt;width:52.030127pt;height:7.5pt;mso-position-horizontal-relative:page;mso-position-vertical-relative:paragraph;z-index:-172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4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6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347778" w:type="dxa"/>
      </w:tblPr>
      <w:tblGrid/>
      <w:tr>
        <w:trPr>
          <w:trHeight w:val="215" w:hRule="exact"/>
        </w:trPr>
        <w:tc>
          <w:tcPr>
            <w:tcW w:w="1059" w:type="dxa"/>
            <w:tcBorders>
              <w:top w:val="single" w:sz="5.729968" w:space="0" w:color="5B5B5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2"/>
                <w:w w:val="104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3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3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87" w:type="dxa"/>
            <w:tcBorders>
              <w:top w:val="nil" w:sz="6" w:space="0" w:color="auto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21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9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"/>
                <w:w w:val="109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2"/>
                <w:w w:val="10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8" w:type="dxa"/>
            <w:tcBorders>
              <w:top w:val="nil" w:sz="6" w:space="0" w:color="auto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5" w:lineRule="exact"/>
              <w:ind w:left="46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lllitdirim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7"/>
              </w:rPr>
              <w:t>36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02" w:type="dxa"/>
            <w:tcBorders>
              <w:top w:val="nil" w:sz="6" w:space="0" w:color="auto"/>
              <w:bottom w:val="single" w:sz="5.729968" w:space="0" w:color="5B5B5B"/>
              <w:left w:val="nil" w:sz="6" w:space="0" w:color="auto"/>
              <w:right w:val="single" w:sz="7.639952" w:space="0" w:color="646464"/>
            </w:tcBorders>
          </w:tcPr>
          <w:p>
            <w:pPr>
              <w:spacing w:before="16" w:after="0" w:line="195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95"/>
              </w:rPr>
              <w:t>tl3ildirim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5"/>
              </w:rPr>
              <w:t>21:40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44" w:type="dxa"/>
            <w:tcBorders>
              <w:top w:val="nil" w:sz="6" w:space="0" w:color="auto"/>
              <w:bottom w:val="nil" w:sz="6" w:space="0" w:color="auto"/>
              <w:left w:val="single" w:sz="7.639952" w:space="0" w:color="646464"/>
              <w:right w:val="single" w:sz="7.639952" w:space="0" w:color="606060"/>
            </w:tcBorders>
          </w:tcPr>
          <w:p>
            <w:pPr>
              <w:spacing w:before="16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95"/>
              </w:rPr>
              <w:t>Tel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59" w:type="dxa"/>
            <w:tcBorders>
              <w:top w:val="single" w:sz="5.729968" w:space="0" w:color="575757"/>
              <w:bottom w:val="single" w:sz="7.63995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95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4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4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32323"/>
                <w:spacing w:val="0"/>
                <w:w w:val="100"/>
              </w:rPr>
              <w:t>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32323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87" w:type="dxa"/>
            <w:tcBorders>
              <w:top w:val="single" w:sz="5.729968" w:space="0" w:color="575757"/>
              <w:bottom w:val="single" w:sz="7.63995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6" w:lineRule="exact"/>
              <w:ind w:left="21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545454"/>
                <w:spacing w:val="0"/>
                <w:w w:val="100"/>
                <w:position w:val="-1"/>
              </w:rPr>
              <w:t>:</w:t>
            </w:r>
            <w:r>
              <w:rPr>
                <w:rFonts w:ascii="Arial" w:hAnsi="Arial" w:cs="Arial" w:eastAsia="Arial"/>
                <w:sz w:val="23"/>
                <w:szCs w:val="23"/>
                <w:color w:val="545454"/>
                <w:spacing w:val="-16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83838"/>
                <w:spacing w:val="-17"/>
                <w:w w:val="14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  <w:position w:val="-1"/>
              </w:rPr>
              <w:t>7.05.2017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08" w:type="dxa"/>
            <w:tcBorders>
              <w:top w:val="single" w:sz="5.72996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9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82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-7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7"/>
              </w:rPr>
              <w:t>3213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02" w:type="dxa"/>
            <w:tcBorders>
              <w:top w:val="single" w:sz="5.729968" w:space="0" w:color="5B5B5B"/>
              <w:bottom w:val="single" w:sz="5.7299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4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4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39952" w:space="0" w:color="606060"/>
            </w:tcBorders>
          </w:tcPr>
          <w:p>
            <w:pPr/>
            <w:rPr/>
          </w:p>
        </w:tc>
      </w:tr>
    </w:tbl>
    <w:p>
      <w:pPr>
        <w:spacing w:before="0" w:after="0" w:line="179" w:lineRule="exact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w w:val="8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Haı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ddesi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Namı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6"/>
        </w:rPr>
        <w:t>öş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9.472923" w:type="dxa"/>
      </w:tblPr>
      <w:tblGrid/>
      <w:tr>
        <w:trPr>
          <w:trHeight w:val="215" w:hRule="exact"/>
        </w:trPr>
        <w:tc>
          <w:tcPr>
            <w:tcW w:w="1083" w:type="dxa"/>
            <w:tcBorders>
              <w:top w:val="single" w:sz="5.729968" w:space="0" w:color="575757"/>
              <w:bottom w:val="single" w:sz="7.639952" w:space="0" w:color="5B5B5B"/>
              <w:left w:val="single" w:sz="5.729968" w:space="0" w:color="575757"/>
              <w:right w:val="nil" w:sz="6" w:space="0" w:color="auto"/>
            </w:tcBorders>
          </w:tcPr>
          <w:p>
            <w:pPr>
              <w:spacing w:before="9" w:after="0" w:line="192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9"/>
                <w:w w:val="107"/>
              </w:rPr>
              <w:t>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9"/>
              </w:rPr>
              <w:t>ruAdres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95" w:type="dxa"/>
            <w:tcBorders>
              <w:top w:val="single" w:sz="5.729968" w:space="0" w:color="575757"/>
              <w:bottom w:val="single" w:sz="3.81997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8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Bu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5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6"/>
                <w:w w:val="13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Ha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6"/>
                <w:w w:val="10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99"/>
              </w:rPr>
              <w:t>boy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Nam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Kemal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5"/>
                <w:w w:val="85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8"/>
              </w:rPr>
              <w:t>öşe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3"/>
                <w:w w:val="109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08" w:type="dxa"/>
            <w:tcBorders>
              <w:top w:val="single" w:sz="5.729968" w:space="0" w:color="575757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0" w:hRule="exact"/>
        </w:trPr>
        <w:tc>
          <w:tcPr>
            <w:tcW w:w="1083" w:type="dxa"/>
            <w:tcBorders>
              <w:top w:val="single" w:sz="7.639952" w:space="0" w:color="5B5B5B"/>
              <w:bottom w:val="single" w:sz="5.729968" w:space="0" w:color="545454"/>
              <w:left w:val="single" w:sz="5.729968" w:space="0" w:color="575757"/>
              <w:right w:val="nil" w:sz="6" w:space="0" w:color="auto"/>
            </w:tcBorders>
          </w:tcPr>
          <w:p>
            <w:pPr>
              <w:spacing w:before="4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95"/>
              </w:rPr>
              <w:t>Yangııı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95" w:type="dxa"/>
            <w:tcBorders>
              <w:top w:val="single" w:sz="3.819976" w:space="0" w:color="4B4B4B"/>
              <w:bottom w:val="single" w:sz="5.729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56" w:right="-20"/>
              <w:jc w:val="left"/>
              <w:tabs>
                <w:tab w:pos="27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3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5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32"/>
              </w:rPr>
              <w:t>(öp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0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Yanğını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8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3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21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08" w:type="dxa"/>
            <w:tcBorders>
              <w:top w:val="single" w:sz="5.729968" w:space="0" w:color="5B5B5B"/>
              <w:bottom w:val="single" w:sz="5.729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3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Dikkatsi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7"/>
              </w:rPr>
              <w:t>(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7"/>
              </w:rPr>
              <w:t>)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5" w:lineRule="exact"/>
        <w:ind w:left="153" w:right="-20"/>
        <w:jc w:val="left"/>
        <w:tabs>
          <w:tab w:pos="370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2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7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67" w:lineRule="exact"/>
        <w:ind w:left="3682" w:right="716"/>
        <w:jc w:val="center"/>
        <w:tabs>
          <w:tab w:pos="68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w w:val="97"/>
          <w:position w:val="-2"/>
        </w:rPr>
        <w:t>Bc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82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4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6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7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72"/>
          <w:position w:val="-2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27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69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3"/>
          <w:w w:val="16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69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3"/>
          <w:w w:val="16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1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14"/>
          <w:b/>
          <w:bCs/>
          <w:position w:val="-2"/>
        </w:rPr>
        <w:t>•••n••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13"/>
          <w:w w:val="21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31"/>
          <w:b/>
          <w:bCs/>
          <w:position w:val="-2"/>
        </w:rPr>
        <w:t>ooo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2"/>
          <w:w w:val="13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31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"/>
          <w:w w:val="13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29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5"/>
          <w:w w:val="12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5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40"/>
          <w:b/>
          <w:bCs/>
          <w:position w:val="-2"/>
        </w:rPr>
        <w:t>oooo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7"/>
          <w:w w:val="14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1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32323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232323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32323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9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29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2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43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3"/>
          <w:w w:val="14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09"/>
          <w:b/>
          <w:bCs/>
          <w:position w:val="-2"/>
        </w:rPr>
        <w:t>•••••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19"/>
          <w:w w:val="20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58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9"/>
          <w:w w:val="15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58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4"/>
          <w:w w:val="15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58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8"/>
          <w:w w:val="15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91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1"/>
          <w:w w:val="19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91"/>
          <w:b/>
          <w:bCs/>
          <w:position w:val="-2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10"/>
          <w:w w:val="19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54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2"/>
          <w:w w:val="1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54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7"/>
          <w:w w:val="1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54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9"/>
          <w:w w:val="15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43"/>
          <w:b/>
          <w:bCs/>
          <w:position w:val="-2"/>
        </w:rPr>
        <w:t>•o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"/>
          <w:w w:val="14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5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9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5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39"/>
          <w:b/>
          <w:bCs/>
          <w:position w:val="-2"/>
        </w:rPr>
        <w:t>ooo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6"/>
          <w:w w:val="13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40"/>
          <w:b/>
          <w:bCs/>
          <w:position w:val="-2"/>
        </w:rPr>
        <w:t>oooo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4480" w:right="1596"/>
        <w:jc w:val="center"/>
        <w:tabs>
          <w:tab w:pos="508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54545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85"/>
          <w:position w:val="1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9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6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6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1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49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1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12"/>
        </w:rPr>
        <w:t>21.45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53" w:right="-20"/>
        <w:jc w:val="left"/>
        <w:tabs>
          <w:tab w:pos="2180" w:val="left"/>
          <w:tab w:pos="58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racı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5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225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2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8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KILIÇTAŞ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06" w:lineRule="exact"/>
        <w:ind w:left="201" w:right="2466" w:firstLine="2058"/>
        <w:jc w:val="left"/>
        <w:tabs>
          <w:tab w:pos="22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54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ı</w:t>
      </w:r>
      <w:r>
        <w:rPr>
          <w:rFonts w:ascii="Arial" w:hAnsi="Arial" w:cs="Arial" w:eastAsia="Arial"/>
          <w:sz w:val="21"/>
          <w:szCs w:val="21"/>
          <w:color w:val="383838"/>
          <w:spacing w:val="-5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21.41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21.44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6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3" w:lineRule="exact"/>
        <w:ind w:left="163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96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7"/>
        </w:rPr>
        <w:t>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96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50" w:right="476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5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57" w:lineRule="auto"/>
        <w:ind w:left="2216" w:right="4401" w:firstLine="2559"/>
        <w:jc w:val="left"/>
        <w:tabs>
          <w:tab w:pos="4760" w:val="left"/>
          <w:tab w:pos="69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1"/>
        </w:rPr>
        <w:t>Emni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9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3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2216" w:right="2639" w:firstLine="-2063"/>
        <w:jc w:val="left"/>
        <w:tabs>
          <w:tab w:pos="2180" w:val="left"/>
          <w:tab w:pos="480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Fıkı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4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2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7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5"/>
        </w:rPr>
        <w:t>gö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üld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72" w:right="41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9" w:lineRule="exact"/>
        <w:ind w:left="134" w:right="-20"/>
        <w:jc w:val="left"/>
        <w:tabs>
          <w:tab w:pos="2920" w:val="left"/>
          <w:tab w:pos="4800" w:val="left"/>
          <w:tab w:pos="668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0"/>
          <w:position w:val="-4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4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3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4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3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0"/>
          <w:position w:val="-3"/>
        </w:rPr>
        <w:t>K02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5549" w:right="-20"/>
        <w:jc w:val="left"/>
        <w:tabs>
          <w:tab w:pos="6680" w:val="left"/>
          <w:tab w:pos="8260" w:val="left"/>
          <w:tab w:pos="98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41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-60"/>
          <w:w w:val="71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onucunda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konteyneri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5" w:after="0" w:line="240" w:lineRule="auto"/>
        <w:ind w:left="22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konteynerindeki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araştır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2" w:lineRule="auto"/>
        <w:ind w:left="2259" w:right="62" w:firstLine="-210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5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</w:rPr>
        <w:t>sö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nmemi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utuşturın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9" w:right="-20"/>
        <w:jc w:val="left"/>
        <w:tabs>
          <w:tab w:pos="224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  <w:position w:val="0"/>
        </w:rPr>
        <w:t>jB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!Ar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'eslinı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240" w:lineRule="auto"/>
        <w:ind w:left="158" w:right="-20"/>
        <w:jc w:val="left"/>
        <w:tabs>
          <w:tab w:pos="224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7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5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05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0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1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2"/>
        </w:rPr>
        <w:t>!Saa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5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1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69" w:lineRule="exact"/>
        <w:ind w:left="153" w:right="-20"/>
        <w:jc w:val="left"/>
        <w:tabs>
          <w:tab w:pos="1060" w:val="left"/>
          <w:tab w:pos="1560" w:val="left"/>
          <w:tab w:pos="2200" w:val="left"/>
          <w:tab w:pos="8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545454"/>
          <w:spacing w:val="-16"/>
          <w:w w:val="180"/>
          <w:position w:val="-1"/>
        </w:rPr>
        <w:t>-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80"/>
          <w:position w:val="0"/>
        </w:rPr>
        <w:t>'</w:t>
      </w:r>
      <w:r>
        <w:rPr>
          <w:rFonts w:ascii="Arial" w:hAnsi="Arial" w:cs="Arial" w:eastAsia="Arial"/>
          <w:sz w:val="33"/>
          <w:szCs w:val="33"/>
          <w:color w:val="383838"/>
          <w:spacing w:val="-164"/>
          <w:w w:val="180"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3"/>
          <w:position w:val="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KİP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  <w:position w:val="1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30"/>
          <w:position w:val="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1"/>
          <w:w w:val="13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  <w:t>ost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u w:val="single" w:color="44444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  <w:t>Buc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u w:val="single" w:color="44444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12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u w:val="single" w:color="44444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1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1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34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94" w:lineRule="exact"/>
        <w:ind w:left="4800" w:right="58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200" w:right="180"/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5" w:lineRule="exact"/>
        <w:ind w:right="1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4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5"/>
        </w:rPr>
        <w:t>c:;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2" w:lineRule="exact"/>
        <w:ind w:right="36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58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132"/>
        </w:rPr>
        <w:t>&gt;.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50" w:after="0" w:line="240" w:lineRule="auto"/>
        <w:ind w:left="239" w:right="133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2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7" w:lineRule="exact"/>
        <w:ind w:right="-7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727272"/>
          <w:spacing w:val="-54"/>
          <w:w w:val="93"/>
          <w:position w:val="-9"/>
        </w:rPr>
        <w:t>A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93"/>
          <w:position w:val="-9"/>
        </w:rPr>
        <w:t>J</w:t>
      </w:r>
      <w:r>
        <w:rPr>
          <w:rFonts w:ascii="Arial" w:hAnsi="Arial" w:cs="Arial" w:eastAsia="Arial"/>
          <w:sz w:val="25"/>
          <w:szCs w:val="25"/>
          <w:color w:val="545454"/>
          <w:spacing w:val="-64"/>
          <w:w w:val="93"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9"/>
        </w:rPr>
        <w:t>KILIÇTAŞ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4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36"/>
          <w:w w:val="64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4"/>
          <w:b/>
          <w:bCs/>
          <w:i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22"/>
          <w:w w:val="6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64"/>
        </w:rPr>
        <w:t>,MaYJ!lıgflp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left="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4"/>
          <w:position w:val="-2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5"/>
          <w:position w:val="-2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56" w:lineRule="exact"/>
        <w:ind w:left="7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88.611313pt;margin-top:-11.478796pt;width:.1pt;height:4.307714pt;mso-position-horizontal-relative:page;mso-position-vertical-relative:paragraph;z-index:-17277" coordorigin="3772,-230" coordsize="2,86">
            <v:shape style="position:absolute;left:3772;top:-230;width:2;height:86" coordorigin="3772,-230" coordsize="0,86" path="m3772,-143l3772,-230e" filled="f" stroked="t" strokeweight="2.387485pt" strokecolor="#3F4B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220947pt;margin-top:41.018009pt;width:28.387677pt;height:33.5pt;mso-position-horizontal-relative:page;mso-position-vertical-relative:paragraph;z-index:-17274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-13"/>
                      <w:w w:val="5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45454"/>
                      <w:spacing w:val="0"/>
                      <w:w w:val="67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45454"/>
                      <w:spacing w:val="-74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-91"/>
                      <w:w w:val="52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0"/>
                      <w:w w:val="52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45454"/>
          <w:w w:val="106"/>
          <w:b/>
          <w:bCs/>
          <w:position w:val="-11"/>
        </w:rPr>
        <w:t>iii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56"/>
          <w:w w:val="106"/>
          <w:b/>
          <w:bCs/>
          <w:position w:val="-11"/>
        </w:rPr>
        <w:t>l</w:t>
      </w:r>
      <w:r>
        <w:rPr>
          <w:rFonts w:ascii="Arial" w:hAnsi="Arial" w:cs="Arial" w:eastAsia="Arial"/>
          <w:sz w:val="92"/>
          <w:szCs w:val="92"/>
          <w:color w:val="727272"/>
          <w:spacing w:val="-94"/>
          <w:w w:val="42"/>
          <w:position w:val="-1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68"/>
          <w:w w:val="106"/>
          <w:b/>
          <w:bCs/>
          <w:position w:val="-11"/>
        </w:rPr>
        <w:t>e</w:t>
      </w:r>
      <w:r>
        <w:rPr>
          <w:rFonts w:ascii="Arial" w:hAnsi="Arial" w:cs="Arial" w:eastAsia="Arial"/>
          <w:sz w:val="92"/>
          <w:szCs w:val="92"/>
          <w:color w:val="545454"/>
          <w:spacing w:val="-186"/>
          <w:w w:val="116"/>
          <w:position w:val="-1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6"/>
          <w:b/>
          <w:bCs/>
          <w:position w:val="-11"/>
        </w:rPr>
        <w:t>ii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5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84"/>
          <w:w w:val="85"/>
          <w:b/>
          <w:bCs/>
          <w:position w:val="-11"/>
        </w:rPr>
        <w:t>·</w:t>
      </w:r>
      <w:r>
        <w:rPr>
          <w:rFonts w:ascii="Arial" w:hAnsi="Arial" w:cs="Arial" w:eastAsia="Arial"/>
          <w:sz w:val="92"/>
          <w:szCs w:val="92"/>
          <w:color w:val="545454"/>
          <w:spacing w:val="0"/>
          <w:w w:val="117"/>
          <w:position w:val="-11"/>
        </w:rPr>
        <w:t>j</w:t>
      </w:r>
      <w:r>
        <w:rPr>
          <w:rFonts w:ascii="Arial" w:hAnsi="Arial" w:cs="Arial" w:eastAsia="Arial"/>
          <w:sz w:val="92"/>
          <w:szCs w:val="92"/>
          <w:color w:val="878787"/>
          <w:spacing w:val="0"/>
          <w:w w:val="88"/>
          <w:position w:val="-11"/>
        </w:rPr>
        <w:t>'</w:t>
      </w:r>
      <w:r>
        <w:rPr>
          <w:rFonts w:ascii="Arial" w:hAnsi="Arial" w:cs="Arial" w:eastAsia="Arial"/>
          <w:sz w:val="92"/>
          <w:szCs w:val="92"/>
          <w:color w:val="878787"/>
          <w:spacing w:val="23"/>
          <w:w w:val="88"/>
          <w:position w:val="-11"/>
        </w:rPr>
        <w:t>·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34"/>
          <w:b/>
          <w:bCs/>
          <w:position w:val="-11"/>
        </w:rPr>
        <w:t>U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11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A5A8AC"/>
          <w:spacing w:val="0"/>
          <w:w w:val="100"/>
          <w:position w:val="-11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3" w:equalWidth="0">
            <w:col w:w="489" w:space="2033"/>
            <w:col w:w="3483" w:space="2682"/>
            <w:col w:w="2853"/>
          </w:cols>
        </w:sectPr>
      </w:pPr>
      <w:rPr/>
    </w:p>
    <w:p>
      <w:pPr>
        <w:spacing w:before="80" w:after="0" w:line="240" w:lineRule="auto"/>
        <w:ind w:left="2469" w:right="-7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4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20"/>
          <w:szCs w:val="20"/>
          <w:color w:val="383838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Bö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0" w:lineRule="exact"/>
        <w:ind w:left="243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1.Post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11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12"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9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3"/>
          <w:w w:val="109"/>
        </w:rPr>
        <w:t>r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9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left="129" w:right="783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18"/>
          <w:w w:val="117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-15"/>
          <w:w w:val="103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56"/>
          <w:w w:val="58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14"/>
          <w:w w:val="159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4"/>
          <w:w w:val="51"/>
          <w:i/>
          <w:position w:val="-3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76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1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2"/>
          <w:position w:val="-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8AC"/>
          <w:spacing w:val="0"/>
          <w:w w:val="77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5A8AC"/>
          <w:spacing w:val="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8AC"/>
          <w:spacing w:val="13"/>
          <w:w w:val="77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77"/>
          <w:position w:val="-3"/>
        </w:rPr>
        <w:t>V</w:t>
      </w:r>
      <w:r>
        <w:rPr>
          <w:rFonts w:ascii="Arial" w:hAnsi="Arial" w:cs="Arial" w:eastAsia="Arial"/>
          <w:sz w:val="20"/>
          <w:szCs w:val="20"/>
          <w:color w:val="545454"/>
          <w:spacing w:val="-13"/>
          <w:w w:val="77"/>
          <w:position w:val="-3"/>
        </w:rPr>
        <w:t>&amp;</w:t>
      </w:r>
      <w:r>
        <w:rPr>
          <w:rFonts w:ascii="Arial" w:hAnsi="Arial" w:cs="Arial" w:eastAsia="Arial"/>
          <w:sz w:val="20"/>
          <w:szCs w:val="20"/>
          <w:color w:val="878787"/>
          <w:spacing w:val="-4"/>
          <w:w w:val="77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9"/>
          <w:w w:val="77"/>
          <w:position w:val="-3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77"/>
          <w:position w:val="-3"/>
        </w:rPr>
        <w:t>çl!</w:t>
      </w:r>
      <w:r>
        <w:rPr>
          <w:rFonts w:ascii="Arial" w:hAnsi="Arial" w:cs="Arial" w:eastAsia="Arial"/>
          <w:sz w:val="20"/>
          <w:szCs w:val="20"/>
          <w:color w:val="545454"/>
          <w:spacing w:val="3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00"/>
          <w:position w:val="-3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178"/>
          <w:position w:val="-3"/>
        </w:rPr>
        <w:t>,'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-59" w:right="784"/>
        <w:jc w:val="center"/>
        <w:tabs>
          <w:tab w:pos="1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8"/>
        </w:rPr>
        <w:t>M</w:t>
      </w:r>
      <w:r>
        <w:rPr>
          <w:rFonts w:ascii="Arial" w:hAnsi="Arial" w:cs="Arial" w:eastAsia="Arial"/>
          <w:sz w:val="19"/>
          <w:szCs w:val="19"/>
          <w:color w:val="545454"/>
          <w:spacing w:val="-26"/>
          <w:w w:val="100"/>
          <w:position w:val="8"/>
        </w:rPr>
        <w:t>u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8"/>
        </w:rPr>
        <w:t>d</w:t>
      </w:r>
      <w:r>
        <w:rPr>
          <w:rFonts w:ascii="Arial" w:hAnsi="Arial" w:cs="Arial" w:eastAsia="Arial"/>
          <w:sz w:val="19"/>
          <w:szCs w:val="19"/>
          <w:color w:val="383838"/>
          <w:spacing w:val="-18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A5A8AC"/>
          <w:spacing w:val="-8"/>
          <w:w w:val="48"/>
          <w:position w:val="8"/>
        </w:rPr>
        <w:t>·</w:t>
      </w:r>
      <w:r>
        <w:rPr>
          <w:rFonts w:ascii="Arial" w:hAnsi="Arial" w:cs="Arial" w:eastAsia="Arial"/>
          <w:sz w:val="20"/>
          <w:szCs w:val="20"/>
          <w:color w:val="383838"/>
          <w:spacing w:val="7"/>
          <w:w w:val="85"/>
          <w:position w:val="8"/>
        </w:rPr>
        <w:t>h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80"/>
          <w:position w:val="8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  <w:position w:val="8"/>
        </w:rPr>
      </w:r>
      <w:r>
        <w:rPr>
          <w:rFonts w:ascii="Arial" w:hAnsi="Arial" w:cs="Arial" w:eastAsia="Arial"/>
          <w:sz w:val="46"/>
          <w:szCs w:val="46"/>
          <w:color w:val="545454"/>
          <w:spacing w:val="0"/>
          <w:w w:val="213"/>
          <w:i/>
          <w:position w:val="-13"/>
        </w:rPr>
        <w:t>!</w:t>
      </w:r>
      <w:r>
        <w:rPr>
          <w:rFonts w:ascii="Arial" w:hAnsi="Arial" w:cs="Arial" w:eastAsia="Arial"/>
          <w:sz w:val="46"/>
          <w:szCs w:val="46"/>
          <w:color w:val="545454"/>
          <w:spacing w:val="-180"/>
          <w:w w:val="213"/>
          <w:i/>
          <w:position w:val="-13"/>
        </w:rPr>
        <w:t> </w:t>
      </w:r>
      <w:r>
        <w:rPr>
          <w:rFonts w:ascii="Arial" w:hAnsi="Arial" w:cs="Arial" w:eastAsia="Arial"/>
          <w:sz w:val="46"/>
          <w:szCs w:val="46"/>
          <w:color w:val="B8BABA"/>
          <w:spacing w:val="-12"/>
          <w:w w:val="17"/>
          <w:i/>
          <w:position w:val="-13"/>
        </w:rPr>
        <w:t>·</w:t>
      </w:r>
      <w:r>
        <w:rPr>
          <w:rFonts w:ascii="Arial" w:hAnsi="Arial" w:cs="Arial" w:eastAsia="Arial"/>
          <w:sz w:val="46"/>
          <w:szCs w:val="46"/>
          <w:color w:val="878787"/>
          <w:spacing w:val="16"/>
          <w:w w:val="51"/>
          <w:i/>
          <w:position w:val="-13"/>
        </w:rPr>
        <w:t>·</w:t>
      </w:r>
      <w:r>
        <w:rPr>
          <w:rFonts w:ascii="Arial" w:hAnsi="Arial" w:cs="Arial" w:eastAsia="Arial"/>
          <w:sz w:val="27"/>
          <w:szCs w:val="27"/>
          <w:color w:val="646787"/>
          <w:spacing w:val="0"/>
          <w:w w:val="59"/>
          <w:position w:val="8"/>
        </w:rPr>
        <w:t>-</w:t>
      </w:r>
      <w:r>
        <w:rPr>
          <w:rFonts w:ascii="Arial" w:hAnsi="Arial" w:cs="Arial" w:eastAsia="Arial"/>
          <w:sz w:val="46"/>
          <w:szCs w:val="46"/>
          <w:color w:val="727272"/>
          <w:spacing w:val="-85"/>
          <w:w w:val="41"/>
          <w:position w:val="-13"/>
        </w:rPr>
        <w:t>.</w:t>
      </w:r>
      <w:r>
        <w:rPr>
          <w:rFonts w:ascii="Arial" w:hAnsi="Arial" w:cs="Arial" w:eastAsia="Arial"/>
          <w:sz w:val="27"/>
          <w:szCs w:val="27"/>
          <w:color w:val="A5A8AC"/>
          <w:spacing w:val="-54"/>
          <w:w w:val="59"/>
          <w:position w:val="8"/>
        </w:rPr>
        <w:t>-</w:t>
      </w:r>
      <w:r>
        <w:rPr>
          <w:rFonts w:ascii="Arial" w:hAnsi="Arial" w:cs="Arial" w:eastAsia="Arial"/>
          <w:sz w:val="46"/>
          <w:szCs w:val="46"/>
          <w:color w:val="B8BABA"/>
          <w:spacing w:val="-41"/>
          <w:w w:val="51"/>
          <w:position w:val="-13"/>
        </w:rPr>
        <w:t>.</w: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55"/>
          <w:position w:val="8"/>
        </w:rPr>
        <w:t>v</w:t>
      </w:r>
      <w:r>
        <w:rPr>
          <w:rFonts w:ascii="Arial" w:hAnsi="Arial" w:cs="Arial" w:eastAsia="Arial"/>
          <w:sz w:val="27"/>
          <w:szCs w:val="27"/>
          <w:color w:val="545454"/>
          <w:spacing w:val="-39"/>
          <w:w w:val="54"/>
          <w:position w:val="8"/>
        </w:rPr>
        <w:t>.</w:t>
      </w:r>
      <w:r>
        <w:rPr>
          <w:rFonts w:ascii="Arial" w:hAnsi="Arial" w:cs="Arial" w:eastAsia="Arial"/>
          <w:sz w:val="27"/>
          <w:szCs w:val="27"/>
          <w:color w:val="B8BABA"/>
          <w:spacing w:val="0"/>
          <w:w w:val="34"/>
          <w:position w:val="8"/>
        </w:rPr>
        <w:t>.</w:t>
      </w:r>
      <w:r>
        <w:rPr>
          <w:rFonts w:ascii="Arial" w:hAnsi="Arial" w:cs="Arial" w:eastAsia="Arial"/>
          <w:sz w:val="27"/>
          <w:szCs w:val="27"/>
          <w:color w:val="B8BABA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8"/>
          <w:w w:val="132"/>
          <w:position w:val="8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A5A8AC"/>
          <w:spacing w:val="0"/>
          <w:w w:val="83"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5435" w:space="3117"/>
            <w:col w:w="2988"/>
          </w:cols>
        </w:sectPr>
      </w:pPr>
      <w:rPr/>
    </w:p>
    <w:p>
      <w:pPr>
        <w:spacing w:before="0" w:after="0" w:line="5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27272"/>
          <w:spacing w:val="-62"/>
          <w:w w:val="214"/>
          <w:position w:val="-13"/>
        </w:rPr>
        <w:t>'</w:t>
      </w:r>
      <w:r>
        <w:rPr>
          <w:rFonts w:ascii="Arial" w:hAnsi="Arial" w:cs="Arial" w:eastAsia="Arial"/>
          <w:sz w:val="14"/>
          <w:szCs w:val="14"/>
          <w:color w:val="727272"/>
          <w:spacing w:val="-22"/>
          <w:w w:val="113"/>
          <w:position w:val="-13"/>
        </w:rPr>
        <w:t>-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102"/>
          <w:position w:val="-13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-20"/>
        <w:jc w:val="left"/>
        <w:tabs>
          <w:tab w:pos="8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979797"/>
          <w:w w:val="190"/>
          <w:position w:val="-13"/>
        </w:rPr>
        <w:t>,</w:t>
      </w:r>
      <w:r>
        <w:rPr>
          <w:rFonts w:ascii="Arial" w:hAnsi="Arial" w:cs="Arial" w:eastAsia="Arial"/>
          <w:sz w:val="14"/>
          <w:szCs w:val="14"/>
          <w:color w:val="979797"/>
          <w:spacing w:val="-6"/>
          <w:w w:val="190"/>
          <w:position w:val="-13"/>
        </w:rPr>
        <w:t>'</w:t>
      </w:r>
      <w:r>
        <w:rPr>
          <w:rFonts w:ascii="Arial" w:hAnsi="Arial" w:cs="Arial" w:eastAsia="Arial"/>
          <w:sz w:val="14"/>
          <w:szCs w:val="14"/>
          <w:color w:val="A5A8AC"/>
          <w:spacing w:val="3"/>
          <w:w w:val="261"/>
          <w:i/>
          <w:position w:val="-13"/>
        </w:rPr>
        <w:t>:</w:t>
      </w:r>
      <w:r>
        <w:rPr>
          <w:rFonts w:ascii="Arial" w:hAnsi="Arial" w:cs="Arial" w:eastAsia="Arial"/>
          <w:sz w:val="14"/>
          <w:szCs w:val="14"/>
          <w:color w:val="727272"/>
          <w:spacing w:val="0"/>
          <w:w w:val="166"/>
          <w:i/>
          <w:position w:val="-13"/>
        </w:rPr>
        <w:t>.</w:t>
      </w:r>
      <w:r>
        <w:rPr>
          <w:rFonts w:ascii="Arial" w:hAnsi="Arial" w:cs="Arial" w:eastAsia="Arial"/>
          <w:sz w:val="14"/>
          <w:szCs w:val="14"/>
          <w:color w:val="727272"/>
          <w:spacing w:val="0"/>
          <w:w w:val="100"/>
          <w:i/>
          <w:position w:val="-13"/>
        </w:rPr>
        <w:tab/>
      </w:r>
      <w:r>
        <w:rPr>
          <w:rFonts w:ascii="Arial" w:hAnsi="Arial" w:cs="Arial" w:eastAsia="Arial"/>
          <w:sz w:val="14"/>
          <w:szCs w:val="14"/>
          <w:color w:val="727272"/>
          <w:spacing w:val="0"/>
          <w:w w:val="100"/>
          <w:i/>
          <w:position w:val="-13"/>
        </w:rPr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100"/>
          <w:i/>
          <w:position w:val="-13"/>
        </w:rPr>
        <w:t>r,;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100"/>
          <w:i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979797"/>
          <w:spacing w:val="1"/>
          <w:w w:val="100"/>
          <w:i/>
          <w:position w:val="-13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60"/>
          <w:i/>
          <w:position w:val="-13"/>
        </w:rPr>
        <w:t>T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8966" w:space="575"/>
            <w:col w:w="1999"/>
          </w:cols>
        </w:sectPr>
      </w:pPr>
      <w:rPr/>
    </w:p>
    <w:p>
      <w:pPr>
        <w:spacing w:before="23" w:after="0" w:line="247" w:lineRule="exact"/>
        <w:ind w:right="866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033936pt;margin-top:-.030639pt;width:13.070701pt;height:70.5pt;mso-position-horizontal-relative:page;mso-position-vertical-relative:paragraph;z-index:-17273" type="#_x0000_t202" filled="f" stroked="f">
            <v:textbox inset="0,0,0,0">
              <w:txbxContent>
                <w:p>
                  <w:pPr>
                    <w:spacing w:before="0" w:after="0" w:line="1410" w:lineRule="exact"/>
                    <w:ind w:right="-251"/>
                    <w:jc w:val="left"/>
                    <w:rPr>
                      <w:rFonts w:ascii="Times New Roman" w:hAnsi="Times New Roman" w:cs="Times New Roman" w:eastAsia="Times New Roman"/>
                      <w:sz w:val="141"/>
                      <w:szCs w:val="1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1"/>
                      <w:szCs w:val="141"/>
                      <w:color w:val="212346"/>
                      <w:spacing w:val="0"/>
                      <w:w w:val="103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1"/>
                      <w:szCs w:val="1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77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77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20"/>
          <w:w w:val="177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b/>
          <w:bCs/>
          <w:position w:val="-1"/>
        </w:rPr>
        <w:t>-h)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1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86"/>
          <w:position w:val="-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-9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45454"/>
          <w:spacing w:val="0"/>
          <w:w w:val="268"/>
          <w:position w:val="-1"/>
        </w:rPr>
        <w:t>:,</w:t>
      </w:r>
      <w:r>
        <w:rPr>
          <w:rFonts w:ascii="Times New Roman" w:hAnsi="Times New Roman" w:cs="Times New Roman" w:eastAsia="Times New Roman"/>
          <w:sz w:val="10"/>
          <w:szCs w:val="10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4545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600"/>
          <w:b/>
          <w:bCs/>
          <w:position w:val="-1"/>
        </w:rPr>
        <w:t>,,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16"/>
          <w:b/>
          <w:bCs/>
          <w:position w:val="-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-1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979797"/>
          <w:spacing w:val="-7"/>
          <w:w w:val="174"/>
          <w:b/>
          <w:bCs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34"/>
          <w:b/>
          <w:bCs/>
          <w:position w:val="-1"/>
        </w:rPr>
        <w:t>...</w:t>
      </w:r>
      <w:r>
        <w:rPr>
          <w:rFonts w:ascii="Arial" w:hAnsi="Arial" w:cs="Arial" w:eastAsia="Arial"/>
          <w:sz w:val="22"/>
          <w:szCs w:val="22"/>
          <w:color w:val="979797"/>
          <w:spacing w:val="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727272"/>
          <w:spacing w:val="0"/>
          <w:w w:val="43"/>
          <w:position w:val="-1"/>
        </w:rPr>
        <w:t>;,.</w:t>
      </w:r>
      <w:r>
        <w:rPr>
          <w:rFonts w:ascii="Arial" w:hAnsi="Arial" w:cs="Arial" w:eastAsia="Arial"/>
          <w:sz w:val="22"/>
          <w:szCs w:val="22"/>
          <w:color w:val="727272"/>
          <w:spacing w:val="0"/>
          <w:w w:val="43"/>
          <w:position w:val="-1"/>
        </w:rPr>
        <w:t>     </w:t>
      </w:r>
      <w:r>
        <w:rPr>
          <w:rFonts w:ascii="Arial" w:hAnsi="Arial" w:cs="Arial" w:eastAsia="Arial"/>
          <w:sz w:val="22"/>
          <w:szCs w:val="22"/>
          <w:color w:val="727272"/>
          <w:spacing w:val="4"/>
          <w:w w:val="43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43"/>
          <w:position w:val="-1"/>
        </w:rPr>
        <w:t>....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43"/>
          <w:position w:val="-1"/>
        </w:rPr>
        <w:t>   </w:t>
      </w:r>
      <w:r>
        <w:rPr>
          <w:rFonts w:ascii="Arial" w:hAnsi="Arial" w:cs="Arial" w:eastAsia="Arial"/>
          <w:sz w:val="22"/>
          <w:szCs w:val="22"/>
          <w:color w:val="878787"/>
          <w:spacing w:val="1"/>
          <w:w w:val="43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B8BABA"/>
          <w:spacing w:val="0"/>
          <w:w w:val="108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937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45454"/>
          <w:w w:val="97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54545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20"/>
          <w:w w:val="289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45454"/>
          <w:spacing w:val="2"/>
          <w:w w:val="196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88"/>
          <w:position w:val="-2"/>
        </w:rPr>
        <w:t>"'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-4"/>
          <w:w w:val="88"/>
          <w:position w:val="-2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0"/>
          <w:w w:val="145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8AC"/>
          <w:spacing w:val="4"/>
          <w:w w:val="262"/>
          <w:b/>
          <w:bCs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78"/>
          <w:b/>
          <w:bCs/>
          <w:position w:val="-2"/>
        </w:rPr>
        <w:t>'!1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00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-7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727272"/>
          <w:spacing w:val="0"/>
          <w:w w:val="152"/>
          <w:b/>
          <w:bCs/>
          <w:position w:val="-2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1213"/>
        <w:jc w:val="right"/>
        <w:tabs>
          <w:tab w:pos="7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489288pt;margin-top:3.035426pt;width:10.496379pt;height:18.5pt;mso-position-horizontal-relative:page;mso-position-vertical-relative:paragraph;z-index:-1727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B8BABA"/>
                      <w:spacing w:val="0"/>
                      <w:w w:val="38"/>
                    </w:rPr>
                    <w:t>'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8BABA"/>
                      <w:spacing w:val="27"/>
                      <w:w w:val="38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545454"/>
                      <w:spacing w:val="0"/>
                      <w:w w:val="83"/>
                    </w:rPr>
                    <w:t>"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00"/>
          <w:position w:val="5"/>
        </w:rPr>
        <w:t>9.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0"/>
          <w:w w:val="100"/>
          <w:position w:val="5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727272"/>
          <w:spacing w:val="9"/>
          <w:w w:val="100"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A5A8AC"/>
          <w:spacing w:val="-18"/>
          <w:w w:val="73"/>
          <w:i/>
          <w:position w:val="-5"/>
        </w:rPr>
        <w:t>·</w:t>
      </w:r>
      <w:r>
        <w:rPr>
          <w:rFonts w:ascii="Arial" w:hAnsi="Arial" w:cs="Arial" w:eastAsia="Arial"/>
          <w:sz w:val="27"/>
          <w:szCs w:val="27"/>
          <w:color w:val="B8BABA"/>
          <w:spacing w:val="0"/>
          <w:w w:val="29"/>
          <w:i/>
          <w:position w:val="-5"/>
        </w:rPr>
        <w:t>·</w:t>
      </w:r>
      <w:r>
        <w:rPr>
          <w:rFonts w:ascii="Arial" w:hAnsi="Arial" w:cs="Arial" w:eastAsia="Arial"/>
          <w:sz w:val="27"/>
          <w:szCs w:val="27"/>
          <w:color w:val="B8BABA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B8BABA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56"/>
          <w:position w:val="4"/>
        </w:rPr>
        <w:t>l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55"/>
          <w:position w:val="4"/>
        </w:rPr>
        <w:t>t</w:t>
      </w:r>
      <w:r>
        <w:rPr>
          <w:rFonts w:ascii="Arial" w:hAnsi="Arial" w:cs="Arial" w:eastAsia="Arial"/>
          <w:sz w:val="19"/>
          <w:szCs w:val="19"/>
          <w:color w:val="383838"/>
          <w:spacing w:val="-3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4"/>
        </w:rPr>
        <w:t>&lt;"'</w:t>
      </w:r>
      <w:r>
        <w:rPr>
          <w:rFonts w:ascii="Arial" w:hAnsi="Arial" w:cs="Arial" w:eastAsia="Arial"/>
          <w:sz w:val="19"/>
          <w:szCs w:val="19"/>
          <w:color w:val="545454"/>
          <w:spacing w:val="44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19"/>
          <w:i/>
          <w:position w:val="4"/>
        </w:rPr>
        <w:t>if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1158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6"/>
          <w:i/>
        </w:rPr>
        <w:t>ll</w:t>
      </w:r>
      <w:r>
        <w:rPr>
          <w:rFonts w:ascii="Arial" w:hAnsi="Arial" w:cs="Arial" w:eastAsia="Arial"/>
          <w:sz w:val="14"/>
          <w:szCs w:val="14"/>
          <w:color w:val="383838"/>
          <w:spacing w:val="20"/>
          <w:w w:val="126"/>
          <w:i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</w:rPr>
        <w:t>A</w:t>
      </w:r>
      <w:r>
        <w:rPr>
          <w:rFonts w:ascii="Arial" w:hAnsi="Arial" w:cs="Arial" w:eastAsia="Arial"/>
          <w:sz w:val="13"/>
          <w:szCs w:val="13"/>
          <w:color w:val="383838"/>
          <w:spacing w:val="30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100"/>
          <w:i/>
        </w:rPr>
        <w:t>ı;;</w:t>
      </w:r>
      <w:r>
        <w:rPr>
          <w:rFonts w:ascii="Arial" w:hAnsi="Arial" w:cs="Arial" w:eastAsia="Arial"/>
          <w:sz w:val="10"/>
          <w:szCs w:val="10"/>
          <w:color w:val="383838"/>
          <w:spacing w:val="26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81"/>
        </w:rPr>
        <w:t>I</w:t>
      </w:r>
      <w:r>
        <w:rPr>
          <w:rFonts w:ascii="Arial" w:hAnsi="Arial" w:cs="Arial" w:eastAsia="Arial"/>
          <w:sz w:val="13"/>
          <w:szCs w:val="13"/>
          <w:color w:val="727272"/>
          <w:spacing w:val="-2"/>
          <w:w w:val="81"/>
        </w:rPr>
        <w:t>r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81"/>
        </w:rPr>
        <w:t>'</w:t>
      </w:r>
      <w:r>
        <w:rPr>
          <w:rFonts w:ascii="Arial" w:hAnsi="Arial" w:cs="Arial" w:eastAsia="Arial"/>
          <w:sz w:val="13"/>
          <w:szCs w:val="13"/>
          <w:color w:val="727272"/>
          <w:spacing w:val="0"/>
          <w:w w:val="81"/>
        </w:rPr>
        <w:t>    </w:t>
      </w:r>
      <w:r>
        <w:rPr>
          <w:rFonts w:ascii="Arial" w:hAnsi="Arial" w:cs="Arial" w:eastAsia="Arial"/>
          <w:sz w:val="13"/>
          <w:szCs w:val="13"/>
          <w:color w:val="727272"/>
          <w:spacing w:val="22"/>
          <w:w w:val="81"/>
        </w:rPr>
        <w:t> </w:t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04"/>
        </w:rPr>
        <w:t>•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42"/>
          <w:i/>
          <w:position w:val="-3"/>
        </w:rPr>
        <w:t>/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0" w:after="0" w:line="135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15"/>
          <w:w w:val="8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5A8AC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5A8AC"/>
          <w:spacing w:val="2"/>
          <w:w w:val="5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20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5" w:lineRule="atLeas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979797"/>
          <w:w w:val="52"/>
          <w:i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79797"/>
          <w:spacing w:val="4"/>
          <w:w w:val="52"/>
          <w:i/>
        </w:rPr>
        <w:t>.</w:t>
      </w:r>
      <w:r>
        <w:rPr>
          <w:rFonts w:ascii="Arial" w:hAnsi="Arial" w:cs="Arial" w:eastAsia="Arial"/>
          <w:sz w:val="23"/>
          <w:szCs w:val="23"/>
          <w:color w:val="727272"/>
          <w:spacing w:val="-41"/>
          <w:w w:val="136"/>
          <w:i/>
        </w:rPr>
        <w:t>,</w:t>
      </w:r>
      <w:r>
        <w:rPr>
          <w:rFonts w:ascii="Arial" w:hAnsi="Arial" w:cs="Arial" w:eastAsia="Arial"/>
          <w:sz w:val="23"/>
          <w:szCs w:val="23"/>
          <w:color w:val="B8BABA"/>
          <w:spacing w:val="9"/>
          <w:w w:val="51"/>
          <w:i/>
        </w:rPr>
        <w:t>·</w:t>
      </w:r>
      <w:r>
        <w:rPr>
          <w:rFonts w:ascii="Arial" w:hAnsi="Arial" w:cs="Arial" w:eastAsia="Arial"/>
          <w:sz w:val="23"/>
          <w:szCs w:val="23"/>
          <w:color w:val="878787"/>
          <w:spacing w:val="0"/>
          <w:w w:val="75"/>
          <w:i/>
        </w:rPr>
        <w:t>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9801" w:space="136"/>
            <w:col w:w="1603"/>
          </w:cols>
        </w:sectPr>
      </w:pPr>
      <w:rPr/>
    </w:p>
    <w:p>
      <w:pPr>
        <w:spacing w:before="0" w:after="0" w:line="64" w:lineRule="atLeast"/>
        <w:ind w:left="301" w:right="-20"/>
        <w:jc w:val="left"/>
        <w:tabs>
          <w:tab w:pos="97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81"/>
        </w:rPr>
        <w:t>..:.: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0"/>
          <w:i/>
          <w:position w:val="1"/>
        </w:rPr>
        <w:t>""'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4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122"/>
          <w:i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30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49"/>
          <w:position w:val="-4"/>
        </w:rPr>
        <w:t>til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</w:sectPr>
      </w:pPr>
      <w:rPr/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876775pt;margin-top:26.086735pt;width:566.192070pt;height:764.616839pt;mso-position-horizontal-relative:page;mso-position-vertical-relative:page;z-index:-17278" coordorigin="318,522" coordsize="11324,15292">
            <v:group style="position:absolute;left:334;top:546;width:506;height:2" coordorigin="334,546" coordsize="506,2">
              <v:shape style="position:absolute;left:334;top:546;width:506;height:2" coordorigin="334,546" coordsize="506,0" path="m334,546l840,546e" filled="f" stroked="t" strokeweight=".716246pt" strokecolor="#606060">
                <v:path arrowok="t"/>
              </v:shape>
            </v:group>
            <v:group style="position:absolute;left:341;top:536;width:2;height:1761" coordorigin="341,536" coordsize="2,1761">
              <v:shape style="position:absolute;left:341;top:536;width:2;height:1761" coordorigin="341,536" coordsize="0,1761" path="m341,2297l341,536e" filled="f" stroked="t" strokeweight=".954994pt" strokecolor="#707070">
                <v:path arrowok="t"/>
              </v:shape>
            </v:group>
            <v:group style="position:absolute;left:783;top:546;width:965;height:2" coordorigin="783,546" coordsize="965,2">
              <v:shape style="position:absolute;left:783;top:546;width:965;height:2" coordorigin="783,546" coordsize="965,0" path="m783,546l1748,546e" filled="f" stroked="t" strokeweight=".477497pt" strokecolor="#343434">
                <v:path arrowok="t"/>
              </v:shape>
            </v:group>
            <v:group style="position:absolute;left:1662;top:546;width:936;height:2" coordorigin="1662,546" coordsize="936,2">
              <v:shape style="position:absolute;left:1662;top:546;width:936;height:2" coordorigin="1662,546" coordsize="936,0" path="m1662,546l2598,546e" filled="f" stroked="t" strokeweight=".954994pt" strokecolor="#646464">
                <v:path arrowok="t"/>
              </v:shape>
            </v:group>
            <v:group style="position:absolute;left:2397;top:536;width:2;height:579" coordorigin="2397,536" coordsize="2,579">
              <v:shape style="position:absolute;left:2397;top:536;width:2;height:579" coordorigin="2397,536" coordsize="0,579" path="m2397,1115l2397,536e" filled="f" stroked="t" strokeweight=".477497pt" strokecolor="#3B3B3B">
                <v:path arrowok="t"/>
              </v:shape>
            </v:group>
            <v:group style="position:absolute;left:2349;top:546;width:454;height:2" coordorigin="2349,546" coordsize="454,2">
              <v:shape style="position:absolute;left:2349;top:546;width:454;height:2" coordorigin="2349,546" coordsize="454,0" path="m2349,546l2803,546e" filled="f" stroked="t" strokeweight=".716246pt" strokecolor="#4B4B4B">
                <v:path arrowok="t"/>
              </v:shape>
            </v:group>
            <v:group style="position:absolute;left:2746;top:550;width:382;height:2" coordorigin="2746,550" coordsize="382,2">
              <v:shape style="position:absolute;left:2746;top:550;width:382;height:2" coordorigin="2746,550" coordsize="382,0" path="m2746,550l3128,550e" filled="f" stroked="t" strokeweight=".477497pt" strokecolor="#4B4B4B">
                <v:path arrowok="t"/>
              </v:shape>
            </v:group>
            <v:group style="position:absolute;left:3027;top:548;width:4417;height:2" coordorigin="3027,548" coordsize="4417,2">
              <v:shape style="position:absolute;left:3027;top:548;width:4417;height:2" coordorigin="3027,548" coordsize="4417,0" path="m3027,548l7444,548e" filled="f" stroked="t" strokeweight=".716246pt" strokecolor="#5B5B5B">
                <v:path arrowok="t"/>
              </v:shape>
            </v:group>
            <v:group style="position:absolute;left:7387;top:548;width:1834;height:2" coordorigin="7387,548" coordsize="1834,2">
              <v:shape style="position:absolute;left:7387;top:548;width:1834;height:2" coordorigin="7387,548" coordsize="1834,0" path="m7387,548l9220,548e" filled="f" stroked="t" strokeweight=".477497pt" strokecolor="#484848">
                <v:path arrowok="t"/>
              </v:shape>
            </v:group>
            <v:group style="position:absolute;left:9194;top:536;width:2;height:579" coordorigin="9194,536" coordsize="2,579">
              <v:shape style="position:absolute;left:9194;top:536;width:2;height:579" coordorigin="9194,536" coordsize="0,579" path="m9194,1115l9194,536e" filled="f" stroked="t" strokeweight=".716246pt" strokecolor="#4B4B4B">
                <v:path arrowok="t"/>
              </v:shape>
            </v:group>
            <v:group style="position:absolute;left:9092;top:543;width:2521;height:2" coordorigin="9092,543" coordsize="2521,2">
              <v:shape style="position:absolute;left:9092;top:543;width:2521;height:2" coordorigin="9092,543" coordsize="2521,0" path="m9092,543l11613,543e" filled="f" stroked="t" strokeweight=".954994pt" strokecolor="#676767">
                <v:path arrowok="t"/>
              </v:shape>
            </v:group>
            <v:group style="position:absolute;left:11613;top:531;width:2;height:3336" coordorigin="11613,531" coordsize="2,3336">
              <v:shape style="position:absolute;left:11613;top:531;width:2;height:3336" coordorigin="11613,531" coordsize="0,3336" path="m11613,3867l11613,531e" filled="f" stroked="t" strokeweight=".954994pt" strokecolor="#606060">
                <v:path arrowok="t"/>
              </v:shape>
            </v:group>
            <v:group style="position:absolute;left:2397;top:1058;width:2;height:340" coordorigin="2397,1058" coordsize="2,340">
              <v:shape style="position:absolute;left:2397;top:1058;width:2;height:340" coordorigin="2397,1058" coordsize="0,340" path="m2397,1398l2397,1058e" filled="f" stroked="t" strokeweight=".477497pt" strokecolor="#1F1F1F">
                <v:path arrowok="t"/>
              </v:shape>
            </v:group>
            <v:group style="position:absolute;left:9197;top:1058;width:2;height:507" coordorigin="9197,1058" coordsize="2,507">
              <v:shape style="position:absolute;left:9197;top:1058;width:2;height:507" coordorigin="9197,1058" coordsize="0,507" path="m9197,1565l9197,1058e" filled="f" stroked="t" strokeweight=".477497pt" strokecolor="#343434">
                <v:path arrowok="t"/>
              </v:shape>
            </v:group>
            <v:group style="position:absolute;left:2395;top:1340;width:2;height:699" coordorigin="2395,1340" coordsize="2,699">
              <v:shape style="position:absolute;left:2395;top:1340;width:2;height:699" coordorigin="2395,1340" coordsize="0,699" path="m2395,2039l2395,1340e" filled="f" stroked="t" strokeweight=".954994pt" strokecolor="#575757">
                <v:path arrowok="t"/>
              </v:shape>
            </v:group>
            <v:group style="position:absolute;left:9194;top:1508;width:2;height:531" coordorigin="9194,1508" coordsize="2,531">
              <v:shape style="position:absolute;left:9194;top:1508;width:2;height:531" coordorigin="9194,1508" coordsize="0,531" path="m9194,2039l9194,1508e" filled="f" stroked="t" strokeweight=".954994pt" strokecolor="#646464">
                <v:path arrowok="t"/>
              </v:shape>
            </v:group>
            <v:group style="position:absolute;left:339;top:2211;width:2;height:723" coordorigin="339,2211" coordsize="2,723">
              <v:shape style="position:absolute;left:339;top:2211;width:2;height:723" coordorigin="339,2211" coordsize="0,723" path="m339,2934l339,2211e" filled="f" stroked="t" strokeweight=".477497pt" strokecolor="#2B2B2B">
                <v:path arrowok="t"/>
              </v:shape>
            </v:group>
            <v:group style="position:absolute;left:3901;top:3116;width:2;height:756" coordorigin="3901,3116" coordsize="2,756">
              <v:shape style="position:absolute;left:3901;top:3116;width:2;height:756" coordorigin="3901,3116" coordsize="0,756" path="m3901,3872l3901,3116e" filled="f" stroked="t" strokeweight=".954994pt" strokecolor="#545454">
                <v:path arrowok="t"/>
              </v:shape>
            </v:group>
            <v:group style="position:absolute;left:3892;top:3547;width:1967;height:2" coordorigin="3892,3547" coordsize="1967,2">
              <v:shape style="position:absolute;left:3892;top:3547;width:1967;height:2" coordorigin="3892,3547" coordsize="1967,0" path="m3892,3547l5859,3547e" filled="f" stroked="t" strokeweight=".716246pt" strokecolor="#545454">
                <v:path arrowok="t"/>
              </v:shape>
            </v:group>
            <v:group style="position:absolute;left:329;top:3858;width:511;height:2" coordorigin="329,3858" coordsize="511,2">
              <v:shape style="position:absolute;left:329;top:3858;width:511;height:2" coordorigin="329,3858" coordsize="511,0" path="m329,3858l840,3858e" filled="f" stroked="t" strokeweight=".716246pt" strokecolor="#545454">
                <v:path arrowok="t"/>
              </v:shape>
            </v:group>
            <v:group style="position:absolute;left:783;top:3858;width:377;height:2" coordorigin="783,3858" coordsize="377,2">
              <v:shape style="position:absolute;left:783;top:3858;width:377;height:2" coordorigin="783,3858" coordsize="377,0" path="m783,3858l1160,3858e" filled="f" stroked="t" strokeweight=".477497pt" strokecolor="#3B3B3B">
                <v:path arrowok="t"/>
              </v:shape>
            </v:group>
            <v:group style="position:absolute;left:1103;top:3863;width:492;height:2" coordorigin="1103,3863" coordsize="492,2">
              <v:shape style="position:absolute;left:1103;top:3863;width:492;height:2" coordorigin="1103,3863" coordsize="492,0" path="m1103,3863l1595,3863e" filled="f" stroked="t" strokeweight=".716246pt" strokecolor="#484848">
                <v:path arrowok="t"/>
              </v:shape>
            </v:group>
            <v:group style="position:absolute;left:1390;top:3860;width:1022;height:2" coordorigin="1390,3860" coordsize="1022,2">
              <v:shape style="position:absolute;left:1390;top:3860;width:1022;height:2" coordorigin="1390,3860" coordsize="1022,0" path="m1390,3860l2411,3860e" filled="f" stroked="t" strokeweight=".954994pt" strokecolor="#646464">
                <v:path arrowok="t"/>
              </v:shape>
            </v:group>
            <v:group style="position:absolute;left:2354;top:3863;width:449;height:2" coordorigin="2354,3863" coordsize="449,2">
              <v:shape style="position:absolute;left:2354;top:3863;width:449;height:2" coordorigin="2354,3863" coordsize="449,0" path="m2354,3863l2803,3863e" filled="f" stroked="t" strokeweight=".477497pt" strokecolor="#343434">
                <v:path arrowok="t"/>
              </v:shape>
            </v:group>
            <v:group style="position:absolute;left:2746;top:3858;width:3104;height:2" coordorigin="2746,3858" coordsize="3104,2">
              <v:shape style="position:absolute;left:2746;top:3858;width:3104;height:2" coordorigin="2746,3858" coordsize="3104,0" path="m2746,3858l5849,3858e" filled="f" stroked="t" strokeweight=".954994pt" strokecolor="#3B3B3B">
                <v:path arrowok="t"/>
              </v:shape>
            </v:group>
            <v:group style="position:absolute;left:7014;top:3111;width:2;height:756" coordorigin="7014,3111" coordsize="2,756">
              <v:shape style="position:absolute;left:7014;top:3111;width:2;height:756" coordorigin="7014,3111" coordsize="0,756" path="m7014,3867l7014,3111e" filled="f" stroked="t" strokeweight=".954994pt" strokecolor="#4F4F4F">
                <v:path arrowok="t"/>
              </v:shape>
            </v:group>
            <v:group style="position:absolute;left:5730;top:3860;width:5897;height:2" coordorigin="5730,3860" coordsize="5897,2">
              <v:shape style="position:absolute;left:5730;top:3860;width:5897;height:2" coordorigin="5730,3860" coordsize="5897,0" path="m5730,3860l11627,3860e" filled="f" stroked="t" strokeweight=".954994pt" strokecolor="#5B5B5B">
                <v:path arrowok="t"/>
              </v:shape>
            </v:group>
            <v:group style="position:absolute;left:329;top:4135;width:1418;height:2" coordorigin="329,4135" coordsize="1418,2">
              <v:shape style="position:absolute;left:329;top:4135;width:1418;height:2" coordorigin="329,4135" coordsize="1418,0" path="m329,4135l1748,4135e" filled="f" stroked="t" strokeweight=".477497pt" strokecolor="#444444">
                <v:path arrowok="t"/>
              </v:shape>
            </v:group>
            <v:group style="position:absolute;left:1566;top:4135;width:917;height:2" coordorigin="1566,4135" coordsize="917,2">
              <v:shape style="position:absolute;left:1566;top:4135;width:917;height:2" coordorigin="1566,4135" coordsize="917,0" path="m1566,4135l2483,4135e" filled="f" stroked="t" strokeweight=".954994pt" strokecolor="#676767">
                <v:path arrowok="t"/>
              </v:shape>
            </v:group>
            <v:group style="position:absolute;left:2397;top:3858;width:2;height:306" coordorigin="2397,3858" coordsize="2,306">
              <v:shape style="position:absolute;left:2397;top:3858;width:2;height:306" coordorigin="2397,3858" coordsize="0,306" path="m2397,4164l2397,3858e" filled="f" stroked="t" strokeweight=".477497pt" strokecolor="#383838">
                <v:path arrowok="t"/>
              </v:shape>
            </v:group>
            <v:group style="position:absolute;left:2349;top:4138;width:1189;height:2" coordorigin="2349,4138" coordsize="1189,2">
              <v:shape style="position:absolute;left:2349;top:4138;width:1189;height:2" coordorigin="2349,4138" coordsize="1189,0" path="m2349,4138l3538,4138e" filled="f" stroked="t" strokeweight=".477497pt" strokecolor="#444444">
                <v:path arrowok="t"/>
              </v:shape>
            </v:group>
            <v:group style="position:absolute;left:3481;top:4135;width:435;height:2" coordorigin="3481,4135" coordsize="435,2">
              <v:shape style="position:absolute;left:3481;top:4135;width:435;height:2" coordorigin="3481,4135" coordsize="435,0" path="m3481,4135l3915,4135e" filled="f" stroked="t" strokeweight=".477497pt" strokecolor="#282828">
                <v:path arrowok="t"/>
              </v:shape>
            </v:group>
            <v:group style="position:absolute;left:3858;top:4135;width:4087;height:2" coordorigin="3858,4135" coordsize="4087,2">
              <v:shape style="position:absolute;left:3858;top:4135;width:4087;height:2" coordorigin="3858,4135" coordsize="4087,0" path="m3858,4135l7946,4135e" filled="f" stroked="t" strokeweight=".716246pt" strokecolor="#575757">
                <v:path arrowok="t"/>
              </v:shape>
            </v:group>
            <v:group style="position:absolute;left:7831;top:4135;width:563;height:2" coordorigin="7831,4135" coordsize="563,2">
              <v:shape style="position:absolute;left:7831;top:4135;width:563;height:2" coordorigin="7831,4135" coordsize="563,0" path="m7831,4135l8394,4135e" filled="f" stroked="t" strokeweight=".477497pt" strokecolor="#444444">
                <v:path arrowok="t"/>
              </v:shape>
            </v:group>
            <v:group style="position:absolute;left:8337;top:4140;width:874;height:2" coordorigin="8337,4140" coordsize="874,2">
              <v:shape style="position:absolute;left:8337;top:4140;width:874;height:2" coordorigin="8337,4140" coordsize="874,0" path="m8337,4140l9211,4140e" filled="f" stroked="t" strokeweight=".716246pt" strokecolor="#4F4F4F">
                <v:path arrowok="t"/>
              </v:shape>
            </v:group>
            <v:group style="position:absolute;left:8862;top:4135;width:1614;height:2" coordorigin="8862,4135" coordsize="1614,2">
              <v:shape style="position:absolute;left:8862;top:4135;width:1614;height:2" coordorigin="8862,4135" coordsize="1614,0" path="m8862,4135l10476,4135e" filled="f" stroked="t" strokeweight=".954994pt" strokecolor="#646464">
                <v:path arrowok="t"/>
              </v:shape>
            </v:group>
            <v:group style="position:absolute;left:10419;top:4135;width:1208;height:2" coordorigin="10419,4135" coordsize="1208,2">
              <v:shape style="position:absolute;left:10419;top:4135;width:1208;height:2" coordorigin="10419,4135" coordsize="1208,0" path="m10419,4135l11627,4135e" filled="f" stroked="t" strokeweight=".477497pt" strokecolor="#4B4B4B">
                <v:path arrowok="t"/>
              </v:shape>
            </v:group>
            <v:group style="position:absolute;left:2392;top:4358;width:2010;height:2" coordorigin="2392,4358" coordsize="2010,2">
              <v:shape style="position:absolute;left:2392;top:4358;width:2010;height:2" coordorigin="2392,4358" coordsize="2010,0" path="m2392,4358l4403,4358e" filled="f" stroked="t" strokeweight=".477497pt" strokecolor="#484848">
                <v:path arrowok="t"/>
              </v:shape>
            </v:group>
            <v:group style="position:absolute;left:4202;top:4356;width:917;height:2" coordorigin="4202,4356" coordsize="917,2">
              <v:shape style="position:absolute;left:4202;top:4356;width:917;height:2" coordorigin="4202,4356" coordsize="917,0" path="m4202,4356l5119,4356e" filled="f" stroked="t" strokeweight=".954994pt" strokecolor="#606060">
                <v:path arrowok="t"/>
              </v:shape>
            </v:group>
            <v:group style="position:absolute;left:4923;top:4358;width:864;height:2" coordorigin="4923,4358" coordsize="864,2">
              <v:shape style="position:absolute;left:4923;top:4358;width:864;height:2" coordorigin="4923,4358" coordsize="864,0" path="m4923,4358l5787,4358e" filled="f" stroked="t" strokeweight=".716246pt" strokecolor="#4B4B4B">
                <v:path arrowok="t"/>
              </v:shape>
            </v:group>
            <v:group style="position:absolute;left:5730;top:4356;width:563;height:2" coordorigin="5730,4356" coordsize="563,2">
              <v:shape style="position:absolute;left:5730;top:4356;width:563;height:2" coordorigin="5730,4356" coordsize="563,0" path="m5730,4356l6293,4356e" filled="f" stroked="t" strokeweight=".477497pt" strokecolor="#2B2B2B">
                <v:path arrowok="t"/>
              </v:shape>
            </v:group>
            <v:group style="position:absolute;left:6236;top:4356;width:597;height:2" coordorigin="6236,4356" coordsize="597,2">
              <v:shape style="position:absolute;left:6236;top:4356;width:597;height:2" coordorigin="6236,4356" coordsize="597,0" path="m6236,4356l6833,4356e" filled="f" stroked="t" strokeweight=".477497pt" strokecolor="#444444">
                <v:path arrowok="t"/>
              </v:shape>
            </v:group>
            <v:group style="position:absolute;left:6647;top:4356;width:1299;height:2" coordorigin="6647,4356" coordsize="1299,2">
              <v:shape style="position:absolute;left:6647;top:4356;width:1299;height:2" coordorigin="6647,4356" coordsize="1299,0" path="m6647,4356l7946,4356e" filled="f" stroked="t" strokeweight=".954994pt" strokecolor="#5B5B5B">
                <v:path arrowok="t"/>
              </v:shape>
            </v:group>
            <v:group style="position:absolute;left:7831;top:4356;width:563;height:2" coordorigin="7831,4356" coordsize="563,2">
              <v:shape style="position:absolute;left:7831;top:4356;width:563;height:2" coordorigin="7831,4356" coordsize="563,0" path="m7831,4356l8394,4356e" filled="f" stroked="t" strokeweight=".477497pt" strokecolor="#3F3F3F">
                <v:path arrowok="t"/>
              </v:shape>
            </v:group>
            <v:group style="position:absolute;left:8337;top:4358;width:874;height:2" coordorigin="8337,4358" coordsize="874,2">
              <v:shape style="position:absolute;left:8337;top:4358;width:874;height:2" coordorigin="8337,4358" coordsize="874,0" path="m8337,4358l9211,4358e" filled="f" stroked="t" strokeweight=".477497pt" strokecolor="#545454">
                <v:path arrowok="t"/>
              </v:shape>
            </v:group>
            <v:group style="position:absolute;left:8886;top:4356;width:1590;height:2" coordorigin="8886,4356" coordsize="1590,2">
              <v:shape style="position:absolute;left:8886;top:4356;width:1590;height:2" coordorigin="8886,4356" coordsize="1590,0" path="m8886,4356l10476,4356e" filled="f" stroked="t" strokeweight=".954994pt" strokecolor="#676767">
                <v:path arrowok="t"/>
              </v:shape>
            </v:group>
            <v:group style="position:absolute;left:10419;top:4356;width:1213;height:2" coordorigin="10419,4356" coordsize="1213,2">
              <v:shape style="position:absolute;left:10419;top:4356;width:1213;height:2" coordorigin="10419,4356" coordsize="1213,0" path="m10419,4356l11632,4356e" filled="f" stroked="t" strokeweight=".477497pt" strokecolor="#484848">
                <v:path arrowok="t"/>
              </v:shape>
            </v:group>
            <v:group style="position:absolute;left:11622;top:4140;width:2;height:1651" coordorigin="11622,4140" coordsize="2,1651">
              <v:shape style="position:absolute;left:11622;top:4140;width:2;height:1651" coordorigin="11622,4140" coordsize="0,1651" path="m11622,5791l11622,4140e" filled="f" stroked="t" strokeweight=".954994pt" strokecolor="#606060">
                <v:path arrowok="t"/>
              </v:shape>
            </v:group>
            <v:group style="position:absolute;left:4959;top:4346;width:2;height:1445" coordorigin="4959,4346" coordsize="2,1445">
              <v:shape style="position:absolute;left:4959;top:4346;width:2;height:1445" coordorigin="4959,4346" coordsize="0,1445" path="m4959,5791l4959,4346e" filled="f" stroked="t" strokeweight=".954994pt" strokecolor="#575757">
                <v:path arrowok="t"/>
              </v:shape>
            </v:group>
            <v:group style="position:absolute;left:4947;top:4796;width:1318;height:2" coordorigin="4947,4796" coordsize="1318,2">
              <v:shape style="position:absolute;left:4947;top:4796;width:1318;height:2" coordorigin="4947,4796" coordsize="1318,0" path="m4947,4796l6265,4796e" filled="f" stroked="t" strokeweight=".238749pt" strokecolor="#6B6B6B">
                <v:path arrowok="t"/>
              </v:shape>
            </v:group>
            <v:group style="position:absolute;left:7874;top:4346;width:2;height:483" coordorigin="7874,4346" coordsize="2,483">
              <v:shape style="position:absolute;left:7874;top:4346;width:2;height:483" coordorigin="7874,4346" coordsize="0,483" path="m7874,4829l7874,4346e" filled="f" stroked="t" strokeweight=".477497pt" strokecolor="#3F3F3F">
                <v:path arrowok="t"/>
              </v:shape>
            </v:group>
            <v:group style="position:absolute;left:2399;top:4092;width:2;height:1752" coordorigin="2399,4092" coordsize="2,1752">
              <v:shape style="position:absolute;left:2399;top:4092;width:2;height:1752" coordorigin="2399,4092" coordsize="0,1752" path="m2399,5844l2399,4092e" filled="f" stroked="t" strokeweight=".954994pt" strokecolor="#545454">
                <v:path arrowok="t"/>
              </v:shape>
            </v:group>
            <v:group style="position:absolute;left:6265;top:4796;width:1347;height:2" coordorigin="6265,4796" coordsize="1347,2">
              <v:shape style="position:absolute;left:6265;top:4796;width:1347;height:2" coordorigin="6265,4796" coordsize="1347,0" path="m6265,4796l7611,4796e" filled="f" stroked="t" strokeweight=".238749pt" strokecolor="#000000">
                <v:path arrowok="t"/>
              </v:shape>
            </v:group>
            <v:group style="position:absolute;left:7611;top:4796;width:754;height:2" coordorigin="7611,4796" coordsize="754,2">
              <v:shape style="position:absolute;left:7611;top:4796;width:754;height:2" coordorigin="7611,4796" coordsize="754,0" path="m7611,4796l8366,4796e" filled="f" stroked="t" strokeweight=".238749pt" strokecolor="#575757">
                <v:path arrowok="t"/>
              </v:shape>
            </v:group>
            <v:group style="position:absolute;left:8366;top:4796;width:817;height:2" coordorigin="8366,4796" coordsize="817,2">
              <v:shape style="position:absolute;left:8366;top:4796;width:817;height:2" coordorigin="8366,4796" coordsize="817,0" path="m8366,4796l9182,4796e" filled="f" stroked="t" strokeweight=".238749pt" strokecolor="#000000">
                <v:path arrowok="t"/>
              </v:shape>
            </v:group>
            <v:group style="position:absolute;left:9168;top:4827;width:325;height:2" coordorigin="9168,4827" coordsize="325,2">
              <v:shape style="position:absolute;left:9168;top:4827;width:325;height:2" coordorigin="9168,4827" coordsize="325,0" path="m9168,4827l9493,4827e" filled="f" stroked="t" strokeweight=".238749pt" strokecolor="#A3A3A3">
                <v:path arrowok="t"/>
              </v:shape>
            </v:group>
            <v:group style="position:absolute;left:9602;top:4796;width:2005;height:2" coordorigin="9602,4796" coordsize="2005,2">
              <v:shape style="position:absolute;left:9602;top:4796;width:2005;height:2" coordorigin="9602,4796" coordsize="2005,0" path="m9602,4796l11608,4796e" filled="f" stroked="t" strokeweight=".238749pt" strokecolor="#000000">
                <v:path arrowok="t"/>
              </v:shape>
            </v:group>
            <v:group style="position:absolute;left:4947;top:5081;width:6685;height:2" coordorigin="4947,5081" coordsize="6685,2">
              <v:shape style="position:absolute;left:4947;top:5081;width:6685;height:2" coordorigin="4947,5081" coordsize="6685,0" path="m4947,5081l11632,5081e" filled="f" stroked="t" strokeweight=".716246pt" strokecolor="#676767">
                <v:path arrowok="t"/>
              </v:shape>
            </v:group>
            <v:group style="position:absolute;left:6776;top:5078;width:864;height:2" coordorigin="6776,5078" coordsize="864,2">
              <v:shape style="position:absolute;left:6776;top:5078;width:864;height:2" coordorigin="6776,5078" coordsize="864,0" path="m6776,5078l7640,5078e" filled="f" stroked="t" strokeweight=".477497pt" strokecolor="#444444">
                <v:path arrowok="t"/>
              </v:shape>
            </v:group>
            <v:group style="position:absolute;left:9154;top:5078;width:477;height:2" coordorigin="9154,5078" coordsize="477,2">
              <v:shape style="position:absolute;left:9154;top:5078;width:477;height:2" coordorigin="9154,5078" coordsize="477,0" path="m9154,5078l9631,5078e" filled="f" stroked="t" strokeweight=".477497pt" strokecolor="#575757">
                <v:path arrowok="t"/>
              </v:shape>
            </v:group>
            <v:group style="position:absolute;left:4947;top:5320;width:6685;height:2" coordorigin="4947,5320" coordsize="6685,2">
              <v:shape style="position:absolute;left:4947;top:5320;width:6685;height:2" coordorigin="4947,5320" coordsize="6685,0" path="m4947,5320l11632,5320e" filled="f" stroked="t" strokeweight=".716246pt" strokecolor="#5B5B5B">
                <v:path arrowok="t"/>
              </v:shape>
            </v:group>
            <v:group style="position:absolute;left:9154;top:5318;width:477;height:2" coordorigin="9154,5318" coordsize="477,2">
              <v:shape style="position:absolute;left:9154;top:5318;width:477;height:2" coordorigin="9154,5318" coordsize="477,0" path="m9154,5318l9631,5318e" filled="f" stroked="t" strokeweight=".477497pt" strokecolor="#3B3B3B">
                <v:path arrowok="t"/>
              </v:shape>
            </v:group>
            <v:group style="position:absolute;left:339;top:4537;width:2;height:799" coordorigin="339,4537" coordsize="2,799">
              <v:shape style="position:absolute;left:339;top:4537;width:2;height:799" coordorigin="339,4537" coordsize="0,799" path="m339,5337l339,4537e" filled="f" stroked="t" strokeweight=".477497pt" strokecolor="#1F1F1F">
                <v:path arrowok="t"/>
              </v:shape>
            </v:group>
            <v:group style="position:absolute;left:337;top:536;width:2;height:6165" coordorigin="337,536" coordsize="2,6165">
              <v:shape style="position:absolute;left:337;top:536;width:2;height:6165" coordorigin="337,536" coordsize="0,6165" path="m337,6701l337,536e" filled="f" stroked="t" strokeweight=".716246pt" strokecolor="#575757">
                <v:path arrowok="t"/>
              </v:shape>
            </v:group>
            <v:group style="position:absolute;left:2387;top:5540;width:2015;height:2" coordorigin="2387,5540" coordsize="2015,2">
              <v:shape style="position:absolute;left:2387;top:5540;width:2015;height:2" coordorigin="2387,5540" coordsize="2015,0" path="m2387,5540l4403,5540e" filled="f" stroked="t" strokeweight=".954994pt" strokecolor="#5B5B5B">
                <v:path arrowok="t"/>
              </v:shape>
            </v:group>
            <v:group style="position:absolute;left:4345;top:5538;width:645;height:2" coordorigin="4345,5538" coordsize="645,2">
              <v:shape style="position:absolute;left:4345;top:5538;width:645;height:2" coordorigin="4345,5538" coordsize="645,0" path="m4345,5538l4990,5538e" filled="f" stroked="t" strokeweight=".477497pt" strokecolor="#343434">
                <v:path arrowok="t"/>
              </v:shape>
            </v:group>
            <v:group style="position:absolute;left:4918;top:5538;width:2526;height:2" coordorigin="4918,5538" coordsize="2526,2">
              <v:shape style="position:absolute;left:4918;top:5538;width:2526;height:2" coordorigin="4918,5538" coordsize="2526,0" path="m4918,5538l7444,5538e" filled="f" stroked="t" strokeweight=".716246pt" strokecolor="#575757">
                <v:path arrowok="t"/>
              </v:shape>
            </v:group>
            <v:group style="position:absolute;left:7387;top:5538;width:253;height:2" coordorigin="7387,5538" coordsize="253,2">
              <v:shape style="position:absolute;left:7387;top:5538;width:253;height:2" coordorigin="7387,5538" coordsize="253,0" path="m7387,5538l7640,5538e" filled="f" stroked="t" strokeweight=".477497pt" strokecolor="#343434">
                <v:path arrowok="t"/>
              </v:shape>
            </v:group>
            <v:group style="position:absolute;left:7583;top:5540;width:1628;height:2" coordorigin="7583,5540" coordsize="1628,2">
              <v:shape style="position:absolute;left:7583;top:5540;width:1628;height:2" coordorigin="7583,5540" coordsize="1628,0" path="m7583,5540l9211,5540e" filled="f" stroked="t" strokeweight=".954994pt" strokecolor="#606060">
                <v:path arrowok="t"/>
              </v:shape>
            </v:group>
            <v:group style="position:absolute;left:9154;top:5538;width:874;height:2" coordorigin="9154,5538" coordsize="874,2">
              <v:shape style="position:absolute;left:9154;top:5538;width:874;height:2" coordorigin="9154,5538" coordsize="874,0" path="m9154,5538l10027,5538e" filled="f" stroked="t" strokeweight=".477497pt" strokecolor="#3B3B3B">
                <v:path arrowok="t"/>
              </v:shape>
            </v:group>
            <v:group style="position:absolute;left:9970;top:5540;width:1657;height:2" coordorigin="9970,5540" coordsize="1657,2">
              <v:shape style="position:absolute;left:9970;top:5540;width:1657;height:2" coordorigin="9970,5540" coordsize="1657,0" path="m9970,5540l11627,5540e" filled="f" stroked="t" strokeweight=".954994pt" strokecolor="#646464">
                <v:path arrowok="t"/>
              </v:shape>
            </v:group>
            <v:group style="position:absolute;left:329;top:5770;width:1499;height:2" coordorigin="329,5770" coordsize="1499,2">
              <v:shape style="position:absolute;left:329;top:5770;width:1499;height:2" coordorigin="329,5770" coordsize="1499,0" path="m329,5770l1829,5770e" filled="f" stroked="t" strokeweight=".954994pt" strokecolor="#646464">
                <v:path arrowok="t"/>
              </v:shape>
            </v:group>
            <v:group style="position:absolute;left:1690;top:5768;width:731;height:2" coordorigin="1690,5768" coordsize="731,2">
              <v:shape style="position:absolute;left:1690;top:5768;width:731;height:2" coordorigin="1690,5768" coordsize="731,0" path="m1690,5768l2421,5768e" filled="f" stroked="t" strokeweight=".477497pt" strokecolor="#3F3F3F">
                <v:path arrowok="t"/>
              </v:shape>
            </v:group>
            <v:group style="position:absolute;left:2349;top:5770;width:2053;height:2" coordorigin="2349,5770" coordsize="2053,2">
              <v:shape style="position:absolute;left:2349;top:5770;width:2053;height:2" coordorigin="2349,5770" coordsize="2053,0" path="m2349,5770l4403,5770e" filled="f" stroked="t" strokeweight=".954994pt" strokecolor="#5B5B5B">
                <v:path arrowok="t"/>
              </v:shape>
            </v:group>
            <v:group style="position:absolute;left:4345;top:5768;width:645;height:2" coordorigin="4345,5768" coordsize="645,2">
              <v:shape style="position:absolute;left:4345;top:5768;width:645;height:2" coordorigin="4345,5768" coordsize="645,0" path="m4345,5768l4990,5768e" filled="f" stroked="t" strokeweight=".477497pt" strokecolor="#3B3B3B">
                <v:path arrowok="t"/>
              </v:shape>
            </v:group>
            <v:group style="position:absolute;left:4918;top:5770;width:6709;height:2" coordorigin="4918,5770" coordsize="6709,2">
              <v:shape style="position:absolute;left:4918;top:5770;width:6709;height:2" coordorigin="4918,5770" coordsize="6709,0" path="m4918,5770l11627,5770e" filled="f" stroked="t" strokeweight=".716246pt" strokecolor="#5B5B5B">
                <v:path arrowok="t"/>
              </v:shape>
            </v:group>
            <v:group style="position:absolute;left:6971;top:5768;width:473;height:2" coordorigin="6971,5768" coordsize="473,2">
              <v:shape style="position:absolute;left:6971;top:5768;width:473;height:2" coordorigin="6971,5768" coordsize="473,0" path="m6971,5768l7444,5768e" filled="f" stroked="t" strokeweight=".477497pt" strokecolor="#343434">
                <v:path arrowok="t"/>
              </v:shape>
            </v:group>
            <v:group style="position:absolute;left:9154;top:5768;width:477;height:2" coordorigin="9154,5768" coordsize="477,2">
              <v:shape style="position:absolute;left:9154;top:5768;width:477;height:2" coordorigin="9154,5768" coordsize="477,0" path="m9154,5768l9631,5768e" filled="f" stroked="t" strokeweight=".477497pt" strokecolor="#484848">
                <v:path arrowok="t"/>
              </v:shape>
            </v:group>
            <v:group style="position:absolute;left:2402;top:5720;width:2;height:507" coordorigin="2402,5720" coordsize="2,507">
              <v:shape style="position:absolute;left:2402;top:5720;width:2;height:507" coordorigin="2402,5720" coordsize="0,507" path="m2402,6227l2402,5720e" filled="f" stroked="t" strokeweight=".716246pt" strokecolor="#383838">
                <v:path arrowok="t"/>
              </v:shape>
            </v:group>
            <v:group style="position:absolute;left:4961;top:5720;width:2;height:335" coordorigin="4961,5720" coordsize="2,335">
              <v:shape style="position:absolute;left:4961;top:5720;width:2;height:335" coordorigin="4961,5720" coordsize="0,335" path="m4961,6055l4961,5720e" filled="f" stroked="t" strokeweight=".716246pt" strokecolor="#3F3F3F">
                <v:path arrowok="t"/>
              </v:shape>
            </v:group>
            <v:group style="position:absolute;left:7874;top:5763;width:2;height:661" coordorigin="7874,5763" coordsize="2,661">
              <v:shape style="position:absolute;left:7874;top:5763;width:2;height:661" coordorigin="7874,5763" coordsize="0,661" path="m7874,6423l7874,5763e" filled="f" stroked="t" strokeweight=".954994pt" strokecolor="#646464">
                <v:path arrowok="t"/>
              </v:shape>
            </v:group>
            <v:group style="position:absolute;left:11625;top:5720;width:2;height:670" coordorigin="11625,5720" coordsize="2,670">
              <v:shape style="position:absolute;left:11625;top:5720;width:2;height:670" coordorigin="11625,5720" coordsize="0,670" path="m11625,6390l11625,5720e" filled="f" stroked="t" strokeweight=".477497pt" strokecolor="#3F3F3F">
                <v:path arrowok="t"/>
              </v:shape>
            </v:group>
            <v:group style="position:absolute;left:2846;top:6194;width:1070;height:2" coordorigin="2846,6194" coordsize="1070,2">
              <v:shape style="position:absolute;left:2846;top:6194;width:1070;height:2" coordorigin="2846,6194" coordsize="1070,0" path="m2846,6194l3915,6194e" filled="f" stroked="t" strokeweight=".477497pt" strokecolor="#3F3F3F">
                <v:path arrowok="t"/>
              </v:shape>
            </v:group>
            <v:group style="position:absolute;left:2392;top:6196;width:2010;height:2" coordorigin="2392,6196" coordsize="2010,2">
              <v:shape style="position:absolute;left:2392;top:6196;width:2010;height:2" coordorigin="2392,6196" coordsize="2010,0" path="m2392,6196l4403,6196e" filled="f" stroked="t" strokeweight=".716246pt" strokecolor="#4B4B4B">
                <v:path arrowok="t"/>
              </v:shape>
            </v:group>
            <v:group style="position:absolute;left:4068;top:6194;width:955;height:2" coordorigin="4068,6194" coordsize="955,2">
              <v:shape style="position:absolute;left:4068;top:6194;width:955;height:2" coordorigin="4068,6194" coordsize="955,0" path="m4068,6194l5023,6194e" filled="f" stroked="t" strokeweight=".954994pt" strokecolor="#646464">
                <v:path arrowok="t"/>
              </v:shape>
            </v:group>
            <v:group style="position:absolute;left:4956;top:5997;width:2;height:239" coordorigin="4956,5997" coordsize="2,239">
              <v:shape style="position:absolute;left:4956;top:5997;width:2;height:239" coordorigin="4956,5997" coordsize="0,239" path="m4956,6237l4956,5997e" filled="f" stroked="t" strokeweight=".477497pt" strokecolor="#232323">
                <v:path arrowok="t"/>
              </v:shape>
            </v:group>
            <v:group style="position:absolute;left:4918;top:6196;width:869;height:2" coordorigin="4918,6196" coordsize="869,2">
              <v:shape style="position:absolute;left:4918;top:6196;width:869;height:2" coordorigin="4918,6196" coordsize="869,0" path="m4918,6196l5787,6196e" filled="f" stroked="t" strokeweight=".716246pt" strokecolor="#484848">
                <v:path arrowok="t"/>
              </v:shape>
            </v:group>
            <v:group style="position:absolute;left:5730;top:6194;width:563;height:2" coordorigin="5730,6194" coordsize="563,2">
              <v:shape style="position:absolute;left:5730;top:6194;width:563;height:2" coordorigin="5730,6194" coordsize="563,0" path="m5730,6194l6293,6194e" filled="f" stroked="t" strokeweight=".477497pt" strokecolor="#2B2B2B">
                <v:path arrowok="t"/>
              </v:shape>
            </v:group>
            <v:group style="position:absolute;left:6236;top:6194;width:597;height:2" coordorigin="6236,6194" coordsize="597,2">
              <v:shape style="position:absolute;left:6236;top:6194;width:597;height:2" coordorigin="6236,6194" coordsize="597,0" path="m6236,6194l6833,6194e" filled="f" stroked="t" strokeweight=".477497pt" strokecolor="#484848">
                <v:path arrowok="t"/>
              </v:shape>
            </v:group>
            <v:group style="position:absolute;left:6666;top:6194;width:3810;height:2" coordorigin="6666,6194" coordsize="3810,2">
              <v:shape style="position:absolute;left:6666;top:6194;width:3810;height:2" coordorigin="6666,6194" coordsize="3810,0" path="m6666,6194l10476,6194e" filled="f" stroked="t" strokeweight=".716246pt" strokecolor="#606060">
                <v:path arrowok="t"/>
              </v:shape>
            </v:group>
            <v:group style="position:absolute;left:7826;top:6194;width:568;height:2" coordorigin="7826,6194" coordsize="568,2">
              <v:shape style="position:absolute;left:7826;top:6194;width:568;height:2" coordorigin="7826,6194" coordsize="568,0" path="m7826,6194l8394,6194e" filled="f" stroked="t" strokeweight=".477497pt" strokecolor="#3F3F3F">
                <v:path arrowok="t"/>
              </v:shape>
            </v:group>
            <v:group style="position:absolute;left:10419;top:6194;width:1213;height:2" coordorigin="10419,6194" coordsize="1213,2">
              <v:shape style="position:absolute;left:10419;top:6194;width:1213;height:2" coordorigin="10419,6194" coordsize="1213,0" path="m10419,6194l11632,6194e" filled="f" stroked="t" strokeweight=".477497pt" strokecolor="#444444">
                <v:path arrowok="t"/>
              </v:shape>
            </v:group>
            <v:group style="position:absolute;left:2397;top:6170;width:2;height:258" coordorigin="2397,6170" coordsize="2,258">
              <v:shape style="position:absolute;left:2397;top:6170;width:2;height:258" coordorigin="2397,6170" coordsize="0,258" path="m2397,6428l2397,6170e" filled="f" stroked="t" strokeweight=".477497pt" strokecolor="#282828">
                <v:path arrowok="t"/>
              </v:shape>
            </v:group>
            <v:group style="position:absolute;left:2392;top:6411;width:2082;height:2" coordorigin="2392,6411" coordsize="2082,2">
              <v:shape style="position:absolute;left:2392;top:6411;width:2082;height:2" coordorigin="2392,6411" coordsize="2082,0" path="m2392,6411l4474,6411e" filled="f" stroked="t" strokeweight=".716246pt" strokecolor="#606060">
                <v:path arrowok="t"/>
              </v:shape>
            </v:group>
            <v:group style="position:absolute;left:4345;top:6414;width:645;height:2" coordorigin="4345,6414" coordsize="645,2">
              <v:shape style="position:absolute;left:4345;top:6414;width:645;height:2" coordorigin="4345,6414" coordsize="645,0" path="m4345,6414l4990,6414e" filled="f" stroked="t" strokeweight=".716246pt" strokecolor="#4B4B4B">
                <v:path arrowok="t"/>
              </v:shape>
            </v:group>
            <v:group style="position:absolute;left:4959;top:6165;width:2;height:258" coordorigin="4959,6165" coordsize="2,258">
              <v:shape style="position:absolute;left:4959;top:6165;width:2;height:258" coordorigin="4959,6165" coordsize="0,258" path="m4959,6423l4959,6165e" filled="f" stroked="t" strokeweight=".477497pt" strokecolor="#383838">
                <v:path arrowok="t"/>
              </v:shape>
            </v:group>
            <v:group style="position:absolute;left:4761;top:6411;width:1151;height:2" coordorigin="4761,6411" coordsize="1151,2">
              <v:shape style="position:absolute;left:4761;top:6411;width:1151;height:2" coordorigin="4761,6411" coordsize="1151,0" path="m4761,6411l5911,6411e" filled="f" stroked="t" strokeweight=".954994pt" strokecolor="#606060">
                <v:path arrowok="t"/>
              </v:shape>
            </v:group>
            <v:group style="position:absolute;left:5730;top:6411;width:1299;height:2" coordorigin="5730,6411" coordsize="1299,2">
              <v:shape style="position:absolute;left:5730;top:6411;width:1299;height:2" coordorigin="5730,6411" coordsize="1299,0" path="m5730,6411l7029,6411e" filled="f" stroked="t" strokeweight=".477497pt" strokecolor="#484848">
                <v:path arrowok="t"/>
              </v:shape>
            </v:group>
            <v:group style="position:absolute;left:6971;top:6409;width:473;height:2" coordorigin="6971,6409" coordsize="473,2">
              <v:shape style="position:absolute;left:6971;top:6409;width:473;height:2" coordorigin="6971,6409" coordsize="473,0" path="m6971,6409l7444,6409e" filled="f" stroked="t" strokeweight=".477497pt" strokecolor="#282828">
                <v:path arrowok="t"/>
              </v:shape>
            </v:group>
            <v:group style="position:absolute;left:7387;top:6414;width:253;height:2" coordorigin="7387,6414" coordsize="253,2">
              <v:shape style="position:absolute;left:7387;top:6414;width:253;height:2" coordorigin="7387,6414" coordsize="253,0" path="m7387,6414l7640,6414e" filled="f" stroked="t" strokeweight=".716246pt" strokecolor="#545454">
                <v:path arrowok="t"/>
              </v:shape>
            </v:group>
            <v:group style="position:absolute;left:7487;top:6411;width:974;height:2" coordorigin="7487,6411" coordsize="974,2">
              <v:shape style="position:absolute;left:7487;top:6411;width:974;height:2" coordorigin="7487,6411" coordsize="974,0" path="m7487,6411l8461,6411e" filled="f" stroked="t" strokeweight=".954994pt" strokecolor="#676767">
                <v:path arrowok="t"/>
              </v:shape>
            </v:group>
            <v:group style="position:absolute;left:8337;top:6411;width:1294;height:2" coordorigin="8337,6411" coordsize="1294,2">
              <v:shape style="position:absolute;left:8337;top:6411;width:1294;height:2" coordorigin="8337,6411" coordsize="1294,0" path="m8337,6411l9631,6411e" filled="f" stroked="t" strokeweight=".477497pt" strokecolor="#484848">
                <v:path arrowok="t"/>
              </v:shape>
            </v:group>
            <v:group style="position:absolute;left:9574;top:6409;width:454;height:2" coordorigin="9574,6409" coordsize="454,2">
              <v:shape style="position:absolute;left:9574;top:6409;width:454;height:2" coordorigin="9574,6409" coordsize="454,0" path="m9574,6409l10027,6409e" filled="f" stroked="t" strokeweight=".477497pt" strokecolor="#2B2B2B">
                <v:path arrowok="t"/>
              </v:shape>
            </v:group>
            <v:group style="position:absolute;left:9970;top:6411;width:1662;height:2" coordorigin="9970,6411" coordsize="1662,2">
              <v:shape style="position:absolute;left:9970;top:6411;width:1662;height:2" coordorigin="9970,6411" coordsize="1662,0" path="m9970,6411l11632,6411e" filled="f" stroked="t" strokeweight=".954994pt" strokecolor="#606060">
                <v:path arrowok="t"/>
              </v:shape>
            </v:group>
            <v:group style="position:absolute;left:329;top:6631;width:1418;height:2" coordorigin="329,6631" coordsize="1418,2">
              <v:shape style="position:absolute;left:329;top:6631;width:1418;height:2" coordorigin="329,6631" coordsize="1418,0" path="m329,6631l1748,6631e" filled="f" stroked="t" strokeweight=".954994pt" strokecolor="#676767">
                <v:path arrowok="t"/>
              </v:shape>
            </v:group>
            <v:group style="position:absolute;left:1690;top:6629;width:731;height:2" coordorigin="1690,6629" coordsize="731,2">
              <v:shape style="position:absolute;left:1690;top:6629;width:731;height:2" coordorigin="1690,6629" coordsize="731,0" path="m1690,6629l2421,6629e" filled="f" stroked="t" strokeweight=".477497pt" strokecolor="#4B4B4B">
                <v:path arrowok="t"/>
              </v:shape>
            </v:group>
            <v:group style="position:absolute;left:2399;top:6371;width:2;height:306" coordorigin="2399,6371" coordsize="2,306">
              <v:shape style="position:absolute;left:2399;top:6371;width:2;height:306" coordorigin="2399,6371" coordsize="0,306" path="m2399,6677l2399,6371e" filled="f" stroked="t" strokeweight=".477497pt" strokecolor="#3F3F3F">
                <v:path arrowok="t"/>
              </v:shape>
            </v:group>
            <v:group style="position:absolute;left:2349;top:6631;width:9283;height:2" coordorigin="2349,6631" coordsize="9283,2">
              <v:shape style="position:absolute;left:2349;top:6631;width:9283;height:2" coordorigin="2349,6631" coordsize="9283,0" path="m2349,6631l11632,6631e" filled="f" stroked="t" strokeweight=".716246pt" strokecolor="#5B5B5B">
                <v:path arrowok="t"/>
              </v:shape>
            </v:group>
            <v:group style="position:absolute;left:4345;top:6629;width:286;height:2" coordorigin="4345,6629" coordsize="286,2">
              <v:shape style="position:absolute;left:4345;top:6629;width:286;height:2" coordorigin="4345,6629" coordsize="286,0" path="m4345,6629l4632,6629e" filled="f" stroked="t" strokeweight=".477497pt" strokecolor="#484848">
                <v:path arrowok="t"/>
              </v:shape>
            </v:group>
            <v:group style="position:absolute;left:6776;top:6629;width:668;height:2" coordorigin="6776,6629" coordsize="668,2">
              <v:shape style="position:absolute;left:6776;top:6629;width:668;height:2" coordorigin="6776,6629" coordsize="668,0" path="m6776,6629l7444,6629e" filled="f" stroked="t" strokeweight=".477497pt" strokecolor="#383838">
                <v:path arrowok="t"/>
              </v:shape>
            </v:group>
            <v:group style="position:absolute;left:9154;top:6629;width:874;height:2" coordorigin="9154,6629" coordsize="874,2">
              <v:shape style="position:absolute;left:9154;top:6629;width:874;height:2" coordorigin="9154,6629" coordsize="874,0" path="m9154,6629l10027,6629e" filled="f" stroked="t" strokeweight=".477497pt" strokecolor="#383838">
                <v:path arrowok="t"/>
              </v:shape>
            </v:group>
            <v:group style="position:absolute;left:334;top:7263;width:11298;height:2" coordorigin="334,7263" coordsize="11298,2">
              <v:shape style="position:absolute;left:334;top:7263;width:11298;height:2" coordorigin="334,7263" coordsize="11298,0" path="m334,7263l11632,7263e" filled="f" stroked="t" strokeweight=".716246pt" strokecolor="#575757">
                <v:path arrowok="t"/>
              </v:shape>
            </v:group>
            <v:group style="position:absolute;left:339;top:6605;width:2;height:680" coordorigin="339,6605" coordsize="2,680">
              <v:shape style="position:absolute;left:339;top:6605;width:2;height:680" coordorigin="339,6605" coordsize="0,680" path="m339,7285l339,6605e" filled="f" stroked="t" strokeweight=".477497pt" strokecolor="#3F3F3F">
                <v:path arrowok="t"/>
              </v:shape>
            </v:group>
            <v:group style="position:absolute;left:9154;top:7261;width:874;height:2" coordorigin="9154,7261" coordsize="874,2">
              <v:shape style="position:absolute;left:9154;top:7261;width:874;height:2" coordorigin="9154,7261" coordsize="874,0" path="m9154,7261l10027,7261e" filled="f" stroked="t" strokeweight=".477497pt" strokecolor="#343434">
                <v:path arrowok="t"/>
              </v:shape>
            </v:group>
            <v:group style="position:absolute;left:9970;top:7261;width:210;height:2" coordorigin="9970,7261" coordsize="210,2">
              <v:shape style="position:absolute;left:9970;top:7261;width:210;height:2" coordorigin="9970,7261" coordsize="210,0" path="m9970,7261l10180,7261e" filled="f" stroked="t" strokeweight=".477497pt" strokecolor="#484848">
                <v:path arrowok="t"/>
              </v:shape>
            </v:group>
            <v:group style="position:absolute;left:11622;top:6127;width:2;height:9664" coordorigin="11622,6127" coordsize="2,9664">
              <v:shape style="position:absolute;left:11622;top:6127;width:2;height:9664" coordorigin="11622,6127" coordsize="0,9664" path="m11622,15790l11622,6127e" filled="f" stroked="t" strokeweight=".716246pt" strokecolor="#575757">
                <v:path arrowok="t"/>
              </v:shape>
            </v:group>
            <v:group style="position:absolute;left:339;top:7213;width:2;height:292" coordorigin="339,7213" coordsize="2,292">
              <v:shape style="position:absolute;left:339;top:7213;width:2;height:292" coordorigin="339,7213" coordsize="0,292" path="m339,7505l339,7213e" filled="f" stroked="t" strokeweight=".477497pt" strokecolor="#282828">
                <v:path arrowok="t"/>
              </v:shape>
            </v:group>
            <v:group style="position:absolute;left:2399;top:6576;width:2;height:1962" coordorigin="2399,6576" coordsize="2,1962">
              <v:shape style="position:absolute;left:2399;top:6576;width:2;height:1962" coordorigin="2399,6576" coordsize="0,1962" path="m2399,8539l2399,6576e" filled="f" stroked="t" strokeweight=".954994pt" strokecolor="#545454">
                <v:path arrowok="t"/>
              </v:shape>
            </v:group>
            <v:group style="position:absolute;left:4947;top:7486;width:2994;height:2" coordorigin="4947,7486" coordsize="2994,2">
              <v:shape style="position:absolute;left:4947;top:7486;width:2994;height:2" coordorigin="4947,7486" coordsize="2994,0" path="m4947,7486l7941,7486e" filled="f" stroked="t" strokeweight=".716246pt" strokecolor="#4F4F4F">
                <v:path arrowok="t"/>
              </v:shape>
            </v:group>
            <v:group style="position:absolute;left:7831;top:7486;width:1380;height:2" coordorigin="7831,7486" coordsize="1380,2">
              <v:shape style="position:absolute;left:7831;top:7486;width:1380;height:2" coordorigin="7831,7486" coordsize="1380,0" path="m7831,7486l9211,7486e" filled="f" stroked="t" strokeweight=".477497pt" strokecolor="#383838">
                <v:path arrowok="t"/>
              </v:shape>
            </v:group>
            <v:group style="position:absolute;left:9154;top:7486;width:2478;height:2" coordorigin="9154,7486" coordsize="2478,2">
              <v:shape style="position:absolute;left:9154;top:7486;width:2478;height:2" coordorigin="9154,7486" coordsize="2478,0" path="m9154,7486l11632,7486e" filled="f" stroked="t" strokeweight=".716246pt" strokecolor="#5B5B5B">
                <v:path arrowok="t"/>
              </v:shape>
            </v:group>
            <v:group style="position:absolute;left:334;top:6706;width:2;height:1034" coordorigin="334,6706" coordsize="2,1034">
              <v:shape style="position:absolute;left:334;top:6706;width:2;height:1034" coordorigin="334,6706" coordsize="0,1034" path="m334,7740l334,6706e" filled="f" stroked="t" strokeweight=".954994pt" strokecolor="#444444">
                <v:path arrowok="t"/>
              </v:shape>
            </v:group>
            <v:group style="position:absolute;left:4956;top:7256;width:2;height:670" coordorigin="4956,7256" coordsize="2,670">
              <v:shape style="position:absolute;left:4956;top:7256;width:2;height:670" coordorigin="4956,7256" coordsize="0,670" path="m4956,7926l4956,7256e" filled="f" stroked="t" strokeweight=".954994pt" strokecolor="#545454">
                <v:path arrowok="t"/>
              </v:shape>
            </v:group>
            <v:group style="position:absolute;left:4947;top:7704;width:6685;height:2" coordorigin="4947,7704" coordsize="6685,2">
              <v:shape style="position:absolute;left:4947;top:7704;width:6685;height:2" coordorigin="4947,7704" coordsize="6685,0" path="m4947,7704l11632,7704e" filled="f" stroked="t" strokeweight=".716246pt" strokecolor="#575757">
                <v:path arrowok="t"/>
              </v:shape>
            </v:group>
            <v:group style="position:absolute;left:325;top:7921;width:2096;height:2" coordorigin="325,7921" coordsize="2096,2">
              <v:shape style="position:absolute;left:325;top:7921;width:2096;height:2" coordorigin="325,7921" coordsize="2096,0" path="m325,7921l2421,7921e" filled="f" stroked="t" strokeweight=".716246pt" strokecolor="#575757">
                <v:path arrowok="t"/>
              </v:shape>
            </v:group>
            <v:group style="position:absolute;left:337;top:7682;width:2;height:1642" coordorigin="337,7682" coordsize="2,1642">
              <v:shape style="position:absolute;left:337;top:7682;width:2;height:1642" coordorigin="337,7682" coordsize="0,1642" path="m337,9324l337,7682e" filled="f" stroked="t" strokeweight=".954994pt" strokecolor="#5B5B5B">
                <v:path arrowok="t"/>
              </v:shape>
            </v:group>
            <v:group style="position:absolute;left:2349;top:7921;width:454;height:2" coordorigin="2349,7921" coordsize="454,2">
              <v:shape style="position:absolute;left:2349;top:7921;width:454;height:2" coordorigin="2349,7921" coordsize="454,0" path="m2349,7921l2803,7921e" filled="f" stroked="t" strokeweight=".477497pt" strokecolor="#2B2B2B">
                <v:path arrowok="t"/>
              </v:shape>
            </v:group>
            <v:group style="position:absolute;left:2746;top:7921;width:382;height:2" coordorigin="2746,7921" coordsize="382,2">
              <v:shape style="position:absolute;left:2746;top:7921;width:382;height:2" coordorigin="2746,7921" coordsize="382,0" path="m2746,7921l3128,7921e" filled="f" stroked="t" strokeweight=".477497pt" strokecolor="#444444">
                <v:path arrowok="t"/>
              </v:shape>
            </v:group>
            <v:group style="position:absolute;left:3023;top:7919;width:1967;height:2" coordorigin="3023,7919" coordsize="1967,2">
              <v:shape style="position:absolute;left:3023;top:7919;width:1967;height:2" coordorigin="3023,7919" coordsize="1967,0" path="m3023,7919l4990,7919e" filled="f" stroked="t" strokeweight=".954994pt" strokecolor="#606060">
                <v:path arrowok="t"/>
              </v:shape>
            </v:group>
            <v:group style="position:absolute;left:4918;top:7919;width:869;height:2" coordorigin="4918,7919" coordsize="869,2">
              <v:shape style="position:absolute;left:4918;top:7919;width:869;height:2" coordorigin="4918,7919" coordsize="869,0" path="m4918,7919l5787,7919e" filled="f" stroked="t" strokeweight=".477497pt" strokecolor="#444444">
                <v:path arrowok="t"/>
              </v:shape>
            </v:group>
            <v:group style="position:absolute;left:5458;top:7919;width:1762;height:2" coordorigin="5458,7919" coordsize="1762,2">
              <v:shape style="position:absolute;left:5458;top:7919;width:1762;height:2" coordorigin="5458,7919" coordsize="1762,0" path="m5458,7919l7220,7919e" filled="f" stroked="t" strokeweight=".954994pt" strokecolor="#5B5B5B">
                <v:path arrowok="t"/>
              </v:shape>
            </v:group>
            <v:group style="position:absolute;left:6971;top:7917;width:473;height:2" coordorigin="6971,7917" coordsize="473,2">
              <v:shape style="position:absolute;left:6971;top:7917;width:473;height:2" coordorigin="6971,7917" coordsize="473,0" path="m6971,7917l7444,7917e" filled="f" stroked="t" strokeweight=".716246pt" strokecolor="#484848">
                <v:path arrowok="t"/>
              </v:shape>
            </v:group>
            <v:group style="position:absolute;left:7387;top:7921;width:501;height:2" coordorigin="7387,7921" coordsize="501,2">
              <v:shape style="position:absolute;left:7387;top:7921;width:501;height:2" coordorigin="7387,7921" coordsize="501,0" path="m7387,7921l7888,7921e" filled="f" stroked="t" strokeweight=".477497pt" strokecolor="#343434">
                <v:path arrowok="t"/>
              </v:shape>
            </v:group>
            <v:group style="position:absolute;left:7831;top:7919;width:1829;height:2" coordorigin="7831,7919" coordsize="1829,2">
              <v:shape style="position:absolute;left:7831;top:7919;width:1829;height:2" coordorigin="7831,7919" coordsize="1829,0" path="m7831,7919l9660,7919e" filled="f" stroked="t" strokeweight=".954994pt" strokecolor="#606060">
                <v:path arrowok="t"/>
              </v:shape>
            </v:group>
            <v:group style="position:absolute;left:9574;top:7921;width:902;height:2" coordorigin="9574,7921" coordsize="902,2">
              <v:shape style="position:absolute;left:9574;top:7921;width:902;height:2" coordorigin="9574,7921" coordsize="902,0" path="m9574,7921l10476,7921e" filled="f" stroked="t" strokeweight=".477497pt" strokecolor="#3F3F3F">
                <v:path arrowok="t"/>
              </v:shape>
            </v:group>
            <v:group style="position:absolute;left:10386;top:7921;width:1246;height:2" coordorigin="10386,7921" coordsize="1246,2">
              <v:shape style="position:absolute;left:10386;top:7921;width:1246;height:2" coordorigin="10386,7921" coordsize="1246,0" path="m10386,7921l11632,7921e" filled="f" stroked="t" strokeweight=".954994pt" strokecolor="#606060">
                <v:path arrowok="t"/>
              </v:shape>
            </v:group>
            <v:group style="position:absolute;left:329;top:8412;width:850;height:2" coordorigin="329,8412" coordsize="850,2">
              <v:shape style="position:absolute;left:329;top:8412;width:850;height:2" coordorigin="329,8412" coordsize="850,0" path="m329,8412l1179,8412e" filled="f" stroked="t" strokeweight=".954994pt" strokecolor="#676767">
                <v:path arrowok="t"/>
              </v:shape>
            </v:group>
            <v:group style="position:absolute;left:1103;top:8414;width:645;height:2" coordorigin="1103,8414" coordsize="645,2">
              <v:shape style="position:absolute;left:1103;top:8414;width:645;height:2" coordorigin="1103,8414" coordsize="645,0" path="m1103,8414l1748,8414e" filled="f" stroked="t" strokeweight=".477497pt" strokecolor="#3B3B3B">
                <v:path arrowok="t"/>
              </v:shape>
            </v:group>
            <v:group style="position:absolute;left:1690;top:8412;width:1805;height:2" coordorigin="1690,8412" coordsize="1805,2">
              <v:shape style="position:absolute;left:1690;top:8412;width:1805;height:2" coordorigin="1690,8412" coordsize="1805,0" path="m1690,8412l3495,8412e" filled="f" stroked="t" strokeweight=".954994pt" strokecolor="#5B5B5B">
                <v:path arrowok="t"/>
              </v:shape>
            </v:group>
            <v:group style="position:absolute;left:3400;top:8410;width:1232;height:2" coordorigin="3400,8410" coordsize="1232,2">
              <v:shape style="position:absolute;left:3400;top:8410;width:1232;height:2" coordorigin="3400,8410" coordsize="1232,0" path="m3400,8410l4632,8410e" filled="f" stroked="t" strokeweight=".716246pt" strokecolor="#484848">
                <v:path arrowok="t"/>
              </v:shape>
            </v:group>
            <v:group style="position:absolute;left:4574;top:8410;width:406;height:2" coordorigin="4574,8410" coordsize="406,2">
              <v:shape style="position:absolute;left:4574;top:8410;width:406;height:2" coordorigin="4574,8410" coordsize="406,0" path="m4574,8410l4980,8410e" filled="f" stroked="t" strokeweight=".477497pt" strokecolor="#2B2B2B">
                <v:path arrowok="t"/>
              </v:shape>
            </v:group>
            <v:group style="position:absolute;left:4923;top:8412;width:1370;height:2" coordorigin="4923,8412" coordsize="1370,2">
              <v:shape style="position:absolute;left:4923;top:8412;width:1370;height:2" coordorigin="4923,8412" coordsize="1370,0" path="m4923,8412l6293,8412e" filled="f" stroked="t" strokeweight=".954994pt" strokecolor="#5B5B5B">
                <v:path arrowok="t"/>
              </v:shape>
            </v:group>
            <v:group style="position:absolute;left:6236;top:8412;width:793;height:2" coordorigin="6236,8412" coordsize="793,2">
              <v:shape style="position:absolute;left:6236;top:8412;width:793;height:2" coordorigin="6236,8412" coordsize="793,0" path="m6236,8412l7029,8412e" filled="f" stroked="t" strokeweight=".477497pt" strokecolor="#444444">
                <v:path arrowok="t"/>
              </v:shape>
            </v:group>
            <v:group style="position:absolute;left:6971;top:8410;width:473;height:2" coordorigin="6971,8410" coordsize="473,2">
              <v:shape style="position:absolute;left:6971;top:8410;width:473;height:2" coordorigin="6971,8410" coordsize="473,0" path="m6971,8410l7444,8410e" filled="f" stroked="t" strokeweight=".477497pt" strokecolor="#2B2B2B">
                <v:path arrowok="t"/>
              </v:shape>
            </v:group>
            <v:group style="position:absolute;left:7387;top:8412;width:1824;height:2" coordorigin="7387,8412" coordsize="1824,2">
              <v:shape style="position:absolute;left:7387;top:8412;width:1824;height:2" coordorigin="7387,8412" coordsize="1824,0" path="m7387,8412l9211,8412e" filled="f" stroked="t" strokeweight=".954994pt" strokecolor="#5B5B5B">
                <v:path arrowok="t"/>
              </v:shape>
            </v:group>
            <v:group style="position:absolute;left:9154;top:8410;width:477;height:2" coordorigin="9154,8410" coordsize="477,2">
              <v:shape style="position:absolute;left:9154;top:8410;width:477;height:2" coordorigin="9154,8410" coordsize="477,0" path="m9154,8410l9631,8410e" filled="f" stroked="t" strokeweight=".477497pt" strokecolor="#444444">
                <v:path arrowok="t"/>
              </v:shape>
            </v:group>
            <v:group style="position:absolute;left:9574;top:8412;width:2058;height:2" coordorigin="9574,8412" coordsize="2058,2">
              <v:shape style="position:absolute;left:9574;top:8412;width:2058;height:2" coordorigin="9574,8412" coordsize="2058,0" path="m9574,8412l11632,8412e" filled="f" stroked="t" strokeweight=".954994pt" strokecolor="#606060">
                <v:path arrowok="t"/>
              </v:shape>
            </v:group>
            <v:group style="position:absolute;left:2402;top:8367;width:2;height:1536" coordorigin="2402,8367" coordsize="2,1536">
              <v:shape style="position:absolute;left:2402;top:8367;width:2;height:1536" coordorigin="2402,8367" coordsize="0,1536" path="m2402,9903l2402,8367e" filled="f" stroked="t" strokeweight=".716246pt" strokecolor="#3B3B3B">
                <v:path arrowok="t"/>
              </v:shape>
            </v:group>
            <v:group style="position:absolute;left:11622;top:8367;width:2;height:522" coordorigin="11622,8367" coordsize="2,522">
              <v:shape style="position:absolute;left:11622;top:8367;width:2;height:522" coordorigin="11622,8367" coordsize="0,522" path="m11622,8888l11622,8367e" filled="f" stroked="t" strokeweight=".477497pt" strokecolor="#3B3B3B">
                <v:path arrowok="t"/>
              </v:shape>
            </v:group>
            <v:group style="position:absolute;left:334;top:9297;width:7607;height:2" coordorigin="334,9297" coordsize="7607,2">
              <v:shape style="position:absolute;left:334;top:9297;width:7607;height:2" coordorigin="334,9297" coordsize="7607,0" path="m334,9297l7941,9297e" filled="f" stroked="t" strokeweight=".716246pt" strokecolor="#575757">
                <v:path arrowok="t"/>
              </v:shape>
            </v:group>
            <v:group style="position:absolute;left:7831;top:9295;width:563;height:2" coordorigin="7831,9295" coordsize="563,2">
              <v:shape style="position:absolute;left:7831;top:9295;width:563;height:2" coordorigin="7831,9295" coordsize="563,0" path="m7831,9295l8394,9295e" filled="f" stroked="t" strokeweight=".477497pt" strokecolor="#3F3F3F">
                <v:path arrowok="t"/>
              </v:shape>
            </v:group>
            <v:group style="position:absolute;left:8337;top:9297;width:3295;height:2" coordorigin="8337,9297" coordsize="3295,2">
              <v:shape style="position:absolute;left:8337;top:9297;width:3295;height:2" coordorigin="8337,9297" coordsize="3295,0" path="m8337,9297l11632,9297e" filled="f" stroked="t" strokeweight=".716246pt" strokecolor="#606060">
                <v:path arrowok="t"/>
              </v:shape>
            </v:group>
            <v:group style="position:absolute;left:334;top:9637;width:4068;height:2" coordorigin="334,9637" coordsize="4068,2">
              <v:shape style="position:absolute;left:334;top:9637;width:4068;height:2" coordorigin="334,9637" coordsize="4068,0" path="m334,9637l4403,9637e" filled="f" stroked="t" strokeweight=".716246pt" strokecolor="#5B5B5B">
                <v:path arrowok="t"/>
              </v:shape>
            </v:group>
            <v:group style="position:absolute;left:339;top:9252;width:2;height:1130" coordorigin="339,9252" coordsize="2,1130">
              <v:shape style="position:absolute;left:339;top:9252;width:2;height:1130" coordorigin="339,9252" coordsize="0,1130" path="m339,10382l339,9252e" filled="f" stroked="t" strokeweight=".477497pt" strokecolor="#2F2F2F">
                <v:path arrowok="t"/>
              </v:shape>
            </v:group>
            <v:group style="position:absolute;left:4345;top:9635;width:286;height:2" coordorigin="4345,9635" coordsize="286,2">
              <v:shape style="position:absolute;left:4345;top:9635;width:286;height:2" coordorigin="4345,9635" coordsize="286,0" path="m4345,9635l4632,9635e" filled="f" stroked="t" strokeweight=".477497pt" strokecolor="#3B3B3B">
                <v:path arrowok="t"/>
              </v:shape>
            </v:group>
            <v:group style="position:absolute;left:4574;top:9635;width:406;height:2" coordorigin="4574,9635" coordsize="406,2">
              <v:shape style="position:absolute;left:4574;top:9635;width:406;height:2" coordorigin="4574,9635" coordsize="406,0" path="m4574,9635l4980,9635e" filled="f" stroked="t" strokeweight=".477497pt" strokecolor="#282828">
                <v:path arrowok="t"/>
              </v:shape>
            </v:group>
            <v:group style="position:absolute;left:4923;top:9635;width:1910;height:2" coordorigin="4923,9635" coordsize="1910,2">
              <v:shape style="position:absolute;left:4923;top:9635;width:1910;height:2" coordorigin="4923,9635" coordsize="1910,0" path="m4923,9635l6833,9635e" filled="f" stroked="t" strokeweight=".716246pt" strokecolor="#575757">
                <v:path arrowok="t"/>
              </v:shape>
            </v:group>
            <v:group style="position:absolute;left:6776;top:9635;width:864;height:2" coordorigin="6776,9635" coordsize="864,2">
              <v:shape style="position:absolute;left:6776;top:9635;width:864;height:2" coordorigin="6776,9635" coordsize="864,0" path="m6776,9635l7640,9635e" filled="f" stroked="t" strokeweight=".477497pt" strokecolor="#2B2B2B">
                <v:path arrowok="t"/>
              </v:shape>
            </v:group>
            <v:group style="position:absolute;left:7583;top:9635;width:306;height:2" coordorigin="7583,9635" coordsize="306,2">
              <v:shape style="position:absolute;left:7583;top:9635;width:306;height:2" coordorigin="7583,9635" coordsize="306,0" path="m7583,9635l7888,9635e" filled="f" stroked="t" strokeweight=".477497pt" strokecolor="#3F3F3F">
                <v:path arrowok="t"/>
              </v:shape>
            </v:group>
            <v:group style="position:absolute;left:7831;top:9635;width:1380;height:2" coordorigin="7831,9635" coordsize="1380,2">
              <v:shape style="position:absolute;left:7831;top:9635;width:1380;height:2" coordorigin="7831,9635" coordsize="1380,0" path="m7831,9635l9211,9635e" filled="f" stroked="t" strokeweight=".954994pt" strokecolor="#606060">
                <v:path arrowok="t"/>
              </v:shape>
            </v:group>
            <v:group style="position:absolute;left:9154;top:9635;width:874;height:2" coordorigin="9154,9635" coordsize="874,2">
              <v:shape style="position:absolute;left:9154;top:9635;width:874;height:2" coordorigin="9154,9635" coordsize="874,0" path="m9154,9635l10027,9635e" filled="f" stroked="t" strokeweight=".477497pt" strokecolor="#383838">
                <v:path arrowok="t"/>
              </v:shape>
            </v:group>
            <v:group style="position:absolute;left:9970;top:9637;width:1662;height:2" coordorigin="9970,9637" coordsize="1662,2">
              <v:shape style="position:absolute;left:9970;top:9637;width:1662;height:2" coordorigin="9970,9637" coordsize="1662,0" path="m9970,9637l11632,9637e" filled="f" stroked="t" strokeweight=".954994pt" strokecolor="#646464">
                <v:path arrowok="t"/>
              </v:shape>
            </v:group>
            <v:group style="position:absolute;left:334;top:9874;width:1538;height:2" coordorigin="334,9874" coordsize="1538,2">
              <v:shape style="position:absolute;left:334;top:9874;width:1538;height:2" coordorigin="334,9874" coordsize="1538,0" path="m334,9874l1872,9874e" filled="f" stroked="t" strokeweight=".954994pt" strokecolor="#646464">
                <v:path arrowok="t"/>
              </v:shape>
            </v:group>
            <v:group style="position:absolute;left:1690;top:9874;width:731;height:2" coordorigin="1690,9874" coordsize="731,2">
              <v:shape style="position:absolute;left:1690;top:9874;width:731;height:2" coordorigin="1690,9874" coordsize="731,0" path="m1690,9874l2421,9874e" filled="f" stroked="t" strokeweight=".477497pt" strokecolor="#484848">
                <v:path arrowok="t"/>
              </v:shape>
            </v:group>
            <v:group style="position:absolute;left:2349;top:9874;width:454;height:2" coordorigin="2349,9874" coordsize="454,2">
              <v:shape style="position:absolute;left:2349;top:9874;width:454;height:2" coordorigin="2349,9874" coordsize="454,0" path="m2349,9874l2803,9874e" filled="f" stroked="t" strokeweight=".477497pt" strokecolor="#2F2F2F">
                <v:path arrowok="t"/>
              </v:shape>
            </v:group>
            <v:group style="position:absolute;left:2746;top:9872;width:1170;height:2" coordorigin="2746,9872" coordsize="1170,2">
              <v:shape style="position:absolute;left:2746;top:9872;width:1170;height:2" coordorigin="2746,9872" coordsize="1170,0" path="m2746,9872l3915,9872e" filled="f" stroked="t" strokeweight=".477497pt" strokecolor="#444444">
                <v:path arrowok="t"/>
              </v:shape>
            </v:group>
            <v:group style="position:absolute;left:3858;top:9872;width:1222;height:2" coordorigin="3858,9872" coordsize="1222,2">
              <v:shape style="position:absolute;left:3858;top:9872;width:1222;height:2" coordorigin="3858,9872" coordsize="1222,0" path="m3858,9872l5081,9872e" filled="f" stroked="t" strokeweight=".954994pt" strokecolor="#606060">
                <v:path arrowok="t"/>
              </v:shape>
            </v:group>
            <v:group style="position:absolute;left:4923;top:9872;width:864;height:2" coordorigin="4923,9872" coordsize="864,2">
              <v:shape style="position:absolute;left:4923;top:9872;width:864;height:2" coordorigin="4923,9872" coordsize="864,0" path="m4923,9872l5787,9872e" filled="f" stroked="t" strokeweight=".477497pt" strokecolor="#444444">
                <v:path arrowok="t"/>
              </v:shape>
            </v:group>
            <v:group style="position:absolute;left:5730;top:9869;width:563;height:2" coordorigin="5730,9869" coordsize="563,2">
              <v:shape style="position:absolute;left:5730;top:9869;width:563;height:2" coordorigin="5730,9869" coordsize="563,0" path="m5730,9869l6293,9869e" filled="f" stroked="t" strokeweight=".477497pt" strokecolor="#2F2F2F">
                <v:path arrowok="t"/>
              </v:shape>
            </v:group>
            <v:group style="position:absolute;left:6236;top:9872;width:5396;height:2" coordorigin="6236,9872" coordsize="5396,2">
              <v:shape style="position:absolute;left:6236;top:9872;width:5396;height:2" coordorigin="6236,9872" coordsize="5396,0" path="m6236,9872l11632,9872e" filled="f" stroked="t" strokeweight=".716246pt" strokecolor="#5B5B5B">
                <v:path arrowok="t"/>
              </v:shape>
            </v:group>
            <v:group style="position:absolute;left:2399;top:9831;width:2;height:1862" coordorigin="2399,9831" coordsize="2,1862">
              <v:shape style="position:absolute;left:2399;top:9831;width:2;height:1862" coordorigin="2399,9831" coordsize="0,1862" path="m2399,11693l2399,9831e" filled="f" stroked="t" strokeweight=".954994pt" strokecolor="#575757">
                <v:path arrowok="t"/>
              </v:shape>
            </v:group>
            <v:group style="position:absolute;left:334;top:10350;width:2087;height:2" coordorigin="334,10350" coordsize="2087,2">
              <v:shape style="position:absolute;left:334;top:10350;width:2087;height:2" coordorigin="334,10350" coordsize="2087,0" path="m334,10350l2421,10350e" filled="f" stroked="t" strokeweight=".954994pt" strokecolor="#606060">
                <v:path arrowok="t"/>
              </v:shape>
            </v:group>
            <v:group style="position:absolute;left:2349;top:10353;width:454;height:2" coordorigin="2349,10353" coordsize="454,2">
              <v:shape style="position:absolute;left:2349;top:10353;width:454;height:2" coordorigin="2349,10353" coordsize="454,0" path="m2349,10353l2803,10353e" filled="f" stroked="t" strokeweight=".477497pt" strokecolor="#2F2F2F">
                <v:path arrowok="t"/>
              </v:shape>
            </v:group>
            <v:group style="position:absolute;left:2746;top:10350;width:711;height:2" coordorigin="2746,10350" coordsize="711,2">
              <v:shape style="position:absolute;left:2746;top:10350;width:711;height:2" coordorigin="2746,10350" coordsize="711,0" path="m2746,10350l3457,10350e" filled="f" stroked="t" strokeweight=".477497pt" strokecolor="#4B4B4B">
                <v:path arrowok="t"/>
              </v:shape>
            </v:group>
            <v:group style="position:absolute;left:3400;top:10348;width:392;height:2" coordorigin="3400,10348" coordsize="392,2">
              <v:shape style="position:absolute;left:3400;top:10348;width:392;height:2" coordorigin="3400,10348" coordsize="392,0" path="m3400,10348l3791,10348e" filled="f" stroked="t" strokeweight=".477497pt" strokecolor="#383838">
                <v:path arrowok="t"/>
              </v:shape>
            </v:group>
            <v:group style="position:absolute;left:3705;top:10350;width:2082;height:2" coordorigin="3705,10350" coordsize="2082,2">
              <v:shape style="position:absolute;left:3705;top:10350;width:2082;height:2" coordorigin="3705,10350" coordsize="2082,0" path="m3705,10350l5787,10350e" filled="f" stroked="t" strokeweight=".954994pt" strokecolor="#606060">
                <v:path arrowok="t"/>
              </v:shape>
            </v:group>
            <v:group style="position:absolute;left:5730;top:10348;width:563;height:2" coordorigin="5730,10348" coordsize="563,2">
              <v:shape style="position:absolute;left:5730;top:10348;width:563;height:2" coordorigin="5730,10348" coordsize="563,0" path="m5730,10348l6293,10348e" filled="f" stroked="t" strokeweight=".477497pt" strokecolor="#383838">
                <v:path arrowok="t"/>
              </v:shape>
            </v:group>
            <v:group style="position:absolute;left:6188;top:10350;width:1256;height:2" coordorigin="6188,10350" coordsize="1256,2">
              <v:shape style="position:absolute;left:6188;top:10350;width:1256;height:2" coordorigin="6188,10350" coordsize="1256,0" path="m6188,10350l7444,10350e" filled="f" stroked="t" strokeweight=".954994pt" strokecolor="#646464">
                <v:path arrowok="t"/>
              </v:shape>
            </v:group>
            <v:group style="position:absolute;left:7387;top:10350;width:1008;height:2" coordorigin="7387,10350" coordsize="1008,2">
              <v:shape style="position:absolute;left:7387;top:10350;width:1008;height:2" coordorigin="7387,10350" coordsize="1008,0" path="m7387,10350l8394,10350e" filled="f" stroked="t" strokeweight=".477497pt" strokecolor="#484848">
                <v:path arrowok="t"/>
              </v:shape>
            </v:group>
            <v:group style="position:absolute;left:8337;top:10350;width:3295;height:2" coordorigin="8337,10350" coordsize="3295,2">
              <v:shape style="position:absolute;left:8337;top:10350;width:3295;height:2" coordorigin="8337,10350" coordsize="3295,0" path="m8337,10350l11632,10350e" filled="f" stroked="t" strokeweight=".716246pt" strokecolor="#646464">
                <v:path arrowok="t"/>
              </v:shape>
            </v:group>
            <v:group style="position:absolute;left:334;top:10568;width:1413;height:2" coordorigin="334,10568" coordsize="1413,2">
              <v:shape style="position:absolute;left:334;top:10568;width:1413;height:2" coordorigin="334,10568" coordsize="1413,0" path="m334,10568l1748,10568e" filled="f" stroked="t" strokeweight=".477497pt" strokecolor="#3F3F3F">
                <v:path arrowok="t"/>
              </v:shape>
            </v:group>
            <v:group style="position:absolute;left:339;top:10310;width:2;height:287" coordorigin="339,10310" coordsize="2,287">
              <v:shape style="position:absolute;left:339;top:10310;width:2;height:287" coordorigin="339,10310" coordsize="0,287" path="m339,10597l339,10310e" filled="f" stroked="t" strokeweight=".477497pt" strokecolor="#444444">
                <v:path arrowok="t"/>
              </v:shape>
            </v:group>
            <v:group style="position:absolute;left:1690;top:10566;width:2712;height:2" coordorigin="1690,10566" coordsize="2712,2">
              <v:shape style="position:absolute;left:1690;top:10566;width:2712;height:2" coordorigin="1690,10566" coordsize="2712,0" path="m1690,10566l4403,10566e" filled="f" stroked="t" strokeweight=".716246pt" strokecolor="#5B5B5B">
                <v:path arrowok="t"/>
              </v:shape>
            </v:group>
            <v:group style="position:absolute;left:4345;top:10563;width:286;height:2" coordorigin="4345,10563" coordsize="286,2">
              <v:shape style="position:absolute;left:4345;top:10563;width:286;height:2" coordorigin="4345,10563" coordsize="286,0" path="m4345,10563l4632,10563e" filled="f" stroked="t" strokeweight=".477497pt" strokecolor="#444444">
                <v:path arrowok="t"/>
              </v:shape>
            </v:group>
            <v:group style="position:absolute;left:4574;top:10563;width:406;height:2" coordorigin="4574,10563" coordsize="406,2">
              <v:shape style="position:absolute;left:4574;top:10563;width:406;height:2" coordorigin="4574,10563" coordsize="406,0" path="m4574,10563l4980,10563e" filled="f" stroked="t" strokeweight=".477497pt" strokecolor="#2B2B2B">
                <v:path arrowok="t"/>
              </v:shape>
            </v:group>
            <v:group style="position:absolute;left:4923;top:10566;width:6709;height:2" coordorigin="4923,10566" coordsize="6709,2">
              <v:shape style="position:absolute;left:4923;top:10566;width:6709;height:2" coordorigin="4923,10566" coordsize="6709,0" path="m4923,10566l11632,10566e" filled="f" stroked="t" strokeweight=".716246pt" strokecolor="#5B5B5B">
                <v:path arrowok="t"/>
              </v:shape>
            </v:group>
            <v:group style="position:absolute;left:9154;top:10563;width:874;height:2" coordorigin="9154,10563" coordsize="874,2">
              <v:shape style="position:absolute;left:9154;top:10563;width:874;height:2" coordorigin="9154,10563" coordsize="874,0" path="m9154,10563l10027,10563e" filled="f" stroked="t" strokeweight=".477497pt" strokecolor="#3B3B3B">
                <v:path arrowok="t"/>
              </v:shape>
            </v:group>
            <v:group style="position:absolute;left:11622;top:10310;width:2;height:957" coordorigin="11622,10310" coordsize="2,957">
              <v:shape style="position:absolute;left:11622;top:10310;width:2;height:957" coordorigin="11622,10310" coordsize="0,957" path="m11622,11267l11622,10310e" filled="f" stroked="t" strokeweight=".477497pt" strokecolor="#3F3F3F">
                <v:path arrowok="t"/>
              </v:shape>
            </v:group>
            <v:group style="position:absolute;left:341;top:10468;width:2;height:2096" coordorigin="341,10468" coordsize="2,2096">
              <v:shape style="position:absolute;left:341;top:10468;width:2;height:2096" coordorigin="341,10468" coordsize="0,2096" path="m341,12564l341,10468e" filled="f" stroked="t" strokeweight=".954994pt" strokecolor="#575757">
                <v:path arrowok="t"/>
              </v:shape>
            </v:group>
            <v:group style="position:absolute;left:1141;top:10563;width:2;height:1302" coordorigin="1141,10563" coordsize="2,1302">
              <v:shape style="position:absolute;left:1141;top:10563;width:2;height:1302" coordorigin="1141,10563" coordsize="0,1302" path="m1141,11865l1141,10563e" filled="f" stroked="t" strokeweight=".954994pt" strokecolor="#4F4F4F">
                <v:path arrowok="t"/>
              </v:shape>
            </v:group>
            <v:group style="position:absolute;left:1127;top:10745;width:602;height:2" coordorigin="1127,10745" coordsize="602,2">
              <v:shape style="position:absolute;left:1127;top:10745;width:602;height:2" coordorigin="1127,10745" coordsize="602,0" path="m1127,10745l1729,10745e" filled="f" stroked="t" strokeweight=".238749pt" strokecolor="#545454">
                <v:path arrowok="t"/>
              </v:shape>
            </v:group>
            <v:group style="position:absolute;left:1714;top:10745;width:678;height:2" coordorigin="1714,10745" coordsize="678,2">
              <v:shape style="position:absolute;left:1714;top:10745;width:678;height:2" coordorigin="1714,10745" coordsize="678,0" path="m1714,10745l2392,10745e" filled="f" stroked="t" strokeweight=".716246pt" strokecolor="#484848">
                <v:path arrowok="t"/>
              </v:shape>
            </v:group>
            <v:group style="position:absolute;left:4952;top:10745;width:807;height:2" coordorigin="4952,10745" coordsize="807,2">
              <v:shape style="position:absolute;left:4952;top:10745;width:807;height:2" coordorigin="4952,10745" coordsize="807,0" path="m4952,10745l5759,10745e" filled="f" stroked="t" strokeweight=".238749pt" strokecolor="#5B5B5B">
                <v:path arrowok="t"/>
              </v:shape>
            </v:group>
            <v:group style="position:absolute;left:5759;top:10745;width:1241;height:2" coordorigin="5759,10745" coordsize="1241,2">
              <v:shape style="position:absolute;left:5759;top:10745;width:1241;height:2" coordorigin="5759,10745" coordsize="1241,0" path="m5759,10745l7000,10745e" filled="f" stroked="t" strokeweight=".238749pt" strokecolor="#000000">
                <v:path arrowok="t"/>
              </v:shape>
            </v:group>
            <v:group style="position:absolute;left:7000;top:10745;width:611;height:2" coordorigin="7000,10745" coordsize="611,2">
              <v:shape style="position:absolute;left:7000;top:10745;width:611;height:2" coordorigin="7000,10745" coordsize="611,0" path="m7000,10745l7611,10745e" filled="f" stroked="t" strokeweight=".238749pt" strokecolor="#1F1F1F">
                <v:path arrowok="t"/>
              </v:shape>
            </v:group>
            <v:group style="position:absolute;left:7420;top:10559;width:2;height:220" coordorigin="7420,10559" coordsize="2,220">
              <v:shape style="position:absolute;left:7420;top:10559;width:2;height:220" coordorigin="7420,10559" coordsize="0,220" path="m7420,10779l7420,10559e" filled="f" stroked="t" strokeweight=".716246pt" strokecolor="#2F2F2F">
                <v:path arrowok="t"/>
              </v:shape>
            </v:group>
            <v:group style="position:absolute;left:7611;top:10745;width:754;height:2" coordorigin="7611,10745" coordsize="754,2">
              <v:shape style="position:absolute;left:7611;top:10745;width:754;height:2" coordorigin="7611,10745" coordsize="754,0" path="m7611,10745l8366,10745e" filled="f" stroked="t" strokeweight=".238749pt" strokecolor="#000000">
                <v:path arrowok="t"/>
              </v:shape>
            </v:group>
            <v:group style="position:absolute;left:8366;top:10745;width:1786;height:2" coordorigin="8366,10745" coordsize="1786,2">
              <v:shape style="position:absolute;left:8366;top:10745;width:1786;height:2" coordorigin="8366,10745" coordsize="1786,0" path="m8366,10745l10152,10745e" filled="f" stroked="t" strokeweight=".238749pt" strokecolor="#777777">
                <v:path arrowok="t"/>
              </v:shape>
            </v:group>
            <v:group style="position:absolute;left:10152;top:10745;width:1452;height:2" coordorigin="10152,10745" coordsize="1452,2">
              <v:shape style="position:absolute;left:10152;top:10745;width:1452;height:2" coordorigin="10152,10745" coordsize="1452,0" path="m10152,10745l11603,10745e" filled="f" stroked="t" strokeweight=".238749pt" strokecolor="#000000">
                <v:path arrowok="t"/>
              </v:shape>
            </v:group>
            <v:group style="position:absolute;left:1726;top:10559;width:2;height:5241" coordorigin="1726,10559" coordsize="2,5241">
              <v:shape style="position:absolute;left:1726;top:10559;width:2;height:5241" coordorigin="1726,10559" coordsize="0,5241" path="m1726,15800l1726,10559e" filled="f" stroked="t" strokeweight=".716246pt" strokecolor="#4F4F4F">
                <v:path arrowok="t"/>
              </v:shape>
            </v:group>
            <v:group style="position:absolute;left:2402;top:11636;width:2;height:230" coordorigin="2402,11636" coordsize="2,230">
              <v:shape style="position:absolute;left:2402;top:11636;width:2;height:230" coordorigin="2402,11636" coordsize="0,230" path="m2402,11865l2402,11636e" filled="f" stroked="t" strokeweight=".477497pt" strokecolor="#383838">
                <v:path arrowok="t"/>
              </v:shape>
            </v:group>
            <v:group style="position:absolute;left:1141;top:11808;width:2;height:756" coordorigin="1141,11808" coordsize="2,756">
              <v:shape style="position:absolute;left:1141;top:11808;width:2;height:756" coordorigin="1141,11808" coordsize="0,756" path="m1141,12564l1141,11808e" filled="f" stroked="t" strokeweight=".477497pt" strokecolor="#1F1F1F">
                <v:path arrowok="t"/>
              </v:shape>
            </v:group>
            <v:group style="position:absolute;left:2402;top:11808;width:2;height:756" coordorigin="2402,11808" coordsize="2,756">
              <v:shape style="position:absolute;left:2402;top:11808;width:2;height:756" coordorigin="2402,11808" coordsize="0,756" path="m2402,12564l2402,11808e" filled="f" stroked="t" strokeweight=".477497pt" strokecolor="#1F1F1F">
                <v:path arrowok="t"/>
              </v:shape>
            </v:group>
            <v:group style="position:absolute;left:341;top:12507;width:2;height:617" coordorigin="341,12507" coordsize="2,617">
              <v:shape style="position:absolute;left:341;top:12507;width:2;height:617" coordorigin="341,12507" coordsize="0,617" path="m341,13124l341,12507e" filled="f" stroked="t" strokeweight=".716246pt" strokecolor="#3F3F3F">
                <v:path arrowok="t"/>
              </v:shape>
            </v:group>
            <v:group style="position:absolute;left:1141;top:12507;width:2;height:3231" coordorigin="1141,12507" coordsize="2,3231">
              <v:shape style="position:absolute;left:1141;top:12507;width:2;height:3231" coordorigin="1141,12507" coordsize="0,3231" path="m1141,15738l1141,12507e" filled="f" stroked="t" strokeweight=".954994pt" strokecolor="#606060">
                <v:path arrowok="t"/>
              </v:shape>
            </v:group>
            <v:group style="position:absolute;left:2402;top:12507;width:2;height:402" coordorigin="2402,12507" coordsize="2,402">
              <v:shape style="position:absolute;left:2402;top:12507;width:2;height:402" coordorigin="2402,12507" coordsize="0,402" path="m2402,12909l2402,12507e" filled="f" stroked="t" strokeweight=".477497pt" strokecolor="#3B3B3B">
                <v:path arrowok="t"/>
              </v:shape>
            </v:group>
            <v:group style="position:absolute;left:334;top:12878;width:1423;height:2" coordorigin="334,12878" coordsize="1423,2">
              <v:shape style="position:absolute;left:334;top:12878;width:1423;height:2" coordorigin="334,12878" coordsize="1423,0" path="m334,12878l1757,12878e" filled="f" stroked="t" strokeweight=".477497pt" strokecolor="#3F3F3F">
                <v:path arrowok="t"/>
              </v:shape>
            </v:group>
            <v:group style="position:absolute;left:1686;top:12875;width:726;height:2" coordorigin="1686,12875" coordsize="726,2">
              <v:shape style="position:absolute;left:1686;top:12875;width:726;height:2" coordorigin="1686,12875" coordsize="726,0" path="m1686,12875l2411,12875e" filled="f" stroked="t" strokeweight=".954994pt" strokecolor="#646464">
                <v:path arrowok="t"/>
              </v:shape>
            </v:group>
            <v:group style="position:absolute;left:7420;top:10908;width:2;height:359" coordorigin="7420,10908" coordsize="2,359">
              <v:shape style="position:absolute;left:7420;top:10908;width:2;height:359" coordorigin="7420,10908" coordsize="0,359" path="m7420,11267l7420,10908e" filled="f" stroked="t" strokeweight=".477497pt" strokecolor="#282828">
                <v:path arrowok="t"/>
              </v:shape>
            </v:group>
            <v:group style="position:absolute;left:7423;top:11459;width:2;height:235" coordorigin="7423,11459" coordsize="2,235">
              <v:shape style="position:absolute;left:7423;top:11459;width:2;height:235" coordorigin="7423,11459" coordsize="0,235" path="m7423,11693l7423,11459e" filled="f" stroked="t" strokeweight=".716246pt" strokecolor="#575757">
                <v:path arrowok="t"/>
              </v:shape>
            </v:group>
            <v:group style="position:absolute;left:7425;top:11808;width:2;height:952" coordorigin="7425,11808" coordsize="2,952">
              <v:shape style="position:absolute;left:7425;top:11808;width:2;height:952" coordorigin="7425,11808" coordsize="0,952" path="m7425,12760l7425,11808e" filled="f" stroked="t" strokeweight=".477497pt" strokecolor="#2F2F2F">
                <v:path arrowok="t"/>
              </v:shape>
            </v:group>
            <v:group style="position:absolute;left:7425;top:10559;width:2;height:5236" coordorigin="7425,10559" coordsize="2,5236">
              <v:shape style="position:absolute;left:7425;top:10559;width:2;height:5236" coordorigin="7425,10559" coordsize="0,5236" path="m7425,15795l7425,10559e" filled="f" stroked="t" strokeweight=".716246pt" strokecolor="#4B4B4B">
                <v:path arrowok="t"/>
              </v:shape>
            </v:group>
            <v:group style="position:absolute;left:2404;top:12837;width:2;height:2441" coordorigin="2404,12837" coordsize="2,2441">
              <v:shape style="position:absolute;left:2404;top:12837;width:2;height:2441" coordorigin="2404,12837" coordsize="0,2441" path="m2404,15278l2404,12837e" filled="f" stroked="t" strokeweight=".954994pt" strokecolor="#5B5B5B">
                <v:path arrowok="t"/>
              </v:shape>
            </v:group>
            <v:group style="position:absolute;left:11622;top:12842;width:2;height:1048" coordorigin="11622,12842" coordsize="2,1048">
              <v:shape style="position:absolute;left:11622;top:12842;width:2;height:1048" coordorigin="11622,12842" coordsize="0,1048" path="m11622,13890l11622,12842e" filled="f" stroked="t" strokeweight=".477497pt" strokecolor="#3B3B3B">
                <v:path arrowok="t"/>
              </v:shape>
            </v:group>
            <v:group style="position:absolute;left:344;top:13067;width:2;height:728" coordorigin="344,13067" coordsize="2,728">
              <v:shape style="position:absolute;left:344;top:13067;width:2;height:728" coordorigin="344,13067" coordsize="0,728" path="m344,13794l344,13067e" filled="f" stroked="t" strokeweight=".477497pt" strokecolor="#1F1F1F">
                <v:path arrowok="t"/>
              </v:shape>
            </v:group>
            <v:group style="position:absolute;left:1729;top:13067;width:2;height:938" coordorigin="1729,13067" coordsize="2,938">
              <v:shape style="position:absolute;left:1729;top:13067;width:2;height:938" coordorigin="1729,13067" coordsize="0,938" path="m1729,14005l1729,13067e" filled="f" stroked="t" strokeweight=".477497pt" strokecolor="#2B2B2B">
                <v:path arrowok="t"/>
              </v:shape>
            </v:group>
            <v:group style="position:absolute;left:344;top:13737;width:2;height:378" coordorigin="344,13737" coordsize="2,378">
              <v:shape style="position:absolute;left:344;top:13737;width:2;height:378" coordorigin="344,13737" coordsize="0,378" path="m344,14115l344,13737e" filled="f" stroked="t" strokeweight=".477497pt" strokecolor="#3B3B3B">
                <v:path arrowok="t"/>
              </v:shape>
            </v:group>
            <v:group style="position:absolute;left:344;top:14058;width:2;height:1747" coordorigin="344,14058" coordsize="2,1747">
              <v:shape style="position:absolute;left:344;top:14058;width:2;height:1747" coordorigin="344,14058" coordsize="0,1747" path="m344,15805l344,14058e" filled="f" stroked="t" strokeweight=".954994pt" strokecolor="#606060">
                <v:path arrowok="t"/>
              </v:shape>
            </v:group>
            <v:group style="position:absolute;left:1733;top:14550;width:2;height:325" coordorigin="1733,14550" coordsize="2,325">
              <v:shape style="position:absolute;left:1733;top:14550;width:2;height:325" coordorigin="1733,14550" coordsize="0,325" path="m1733,14876l1733,14550e" filled="f" stroked="t" strokeweight=".477497pt" strokecolor="#2B2B2B">
                <v:path arrowok="t"/>
              </v:shape>
            </v:group>
            <v:group style="position:absolute;left:3510;top:14847;width:253;height:2" coordorigin="3510,14847" coordsize="253,2">
              <v:shape style="position:absolute;left:3510;top:14847;width:253;height:2" coordorigin="3510,14847" coordsize="253,0" path="m3510,14847l3763,14847e" filled="f" stroked="t" strokeweight=".716246pt" strokecolor="#8783AC">
                <v:path arrowok="t"/>
              </v:shape>
            </v:group>
            <v:group style="position:absolute;left:3682;top:14852;width:234;height:2" coordorigin="3682,14852" coordsize="234,2">
              <v:shape style="position:absolute;left:3682;top:14852;width:234;height:2" coordorigin="3682,14852" coordsize="234,0" path="m3682,14852l3915,14852e" filled="f" stroked="t" strokeweight=".954994pt" strokecolor="#77779C">
                <v:path arrowok="t"/>
              </v:shape>
            </v:group>
            <v:group style="position:absolute;left:3744;top:14869;width:573;height:2" coordorigin="3744,14869" coordsize="573,2">
              <v:shape style="position:absolute;left:3744;top:14869;width:573;height:2" coordorigin="3744,14869" coordsize="573,0" path="m3744,14869l4317,14869e" filled="f" stroked="t" strokeweight=".716246pt" strokecolor="#676B93">
                <v:path arrowok="t"/>
              </v:shape>
            </v:group>
            <v:group style="position:absolute;left:10706;top:12462;width:2;height:341" coordorigin="10706,12462" coordsize="2,341">
              <v:shape style="position:absolute;left:10706;top:12462;width:2;height:341" coordorigin="10706,12462" coordsize="0,341" path="m10706,12803l10706,12462e" filled="f" stroked="t" strokeweight="4.054375pt" strokecolor="#EBEBEB">
                <v:path arrowok="t"/>
              </v:shape>
            </v:group>
            <v:group style="position:absolute;left:9927;top:12789;width:2;height:229" coordorigin="9927,12789" coordsize="2,229">
              <v:shape style="position:absolute;left:9927;top:12789;width:2;height:229" coordorigin="9927,12789" coordsize="0,229" path="m9927,13018l9927,12789e" filled="f" stroked="t" strokeweight="1.7575pt" strokecolor="#EBEBEB">
                <v:path arrowok="t"/>
              </v:shape>
            </v:group>
            <v:group style="position:absolute;left:9146;top:12950;width:2;height:273" coordorigin="9146,12950" coordsize="2,273">
              <v:shape style="position:absolute;left:9146;top:12950;width:2;height:273" coordorigin="9146,12950" coordsize="0,273" path="m9146,13223l9146,12950e" filled="f" stroked="t" strokeweight="1.6984pt" strokecolor="#EBEBEB">
                <v:path arrowok="t"/>
              </v:shape>
            </v:group>
            <v:group style="position:absolute;left:10533;top:12877;width:2;height:368" coordorigin="10533,12877" coordsize="2,368">
              <v:shape style="position:absolute;left:10533;top:12877;width:2;height:368" coordorigin="10533,12877" coordsize="0,368" path="m10533,13245l10533,12877e" filled="f" stroked="t" strokeweight="2.752345pt" strokecolor="#C4CAD4">
                <v:path arrowok="t"/>
              </v:shape>
            </v:group>
            <v:group style="position:absolute;left:10840;top:12991;width:2;height:215" coordorigin="10840,12991" coordsize="2,215">
              <v:shape style="position:absolute;left:10840;top:12991;width:2;height:215" coordorigin="10840,12991" coordsize="0,215" path="m10840,13207l10840,12991e" filled="f" stroked="t" strokeweight="1.76pt" strokecolor="#EBEBEB">
                <v:path arrowok="t"/>
              </v:shape>
            </v:group>
            <v:group style="position:absolute;left:10821;top:12890;width:2;height:628" coordorigin="10821,12890" coordsize="2,628">
              <v:shape style="position:absolute;left:10821;top:12890;width:2;height:628" coordorigin="10821,12890" coordsize="0,628" path="m10821,13518l10821,12890e" filled="f" stroked="t" strokeweight="3.41292pt" strokecolor="#EBEBEB">
                <v:path arrowok="t"/>
              </v:shape>
            </v:group>
            <v:group style="position:absolute;left:10330;top:13291;width:102;height:185" coordorigin="10330,13291" coordsize="102,185">
              <v:shape style="position:absolute;left:10330;top:13291;width:102;height:185" coordorigin="10330,13291" coordsize="102,185" path="m10330,13291l10431,13291,10431,13476,10330,13476,10330,13291e" filled="t" fillcolor="#EBEBEB" stroked="f">
                <v:path arrowok="t"/>
                <v:fill/>
              </v:shape>
            </v:group>
            <v:group style="position:absolute;left:9308;top:13597;width:2;height:357" coordorigin="9308,13597" coordsize="2,357">
              <v:shape style="position:absolute;left:9308;top:13597;width:2;height:357" coordorigin="9308,13597" coordsize="0,357" path="m9308,13954l9308,13597e" filled="f" stroked="t" strokeweight="3.381715pt" strokecolor="#EBEBEB">
                <v:path arrowok="t"/>
              </v:shape>
            </v:group>
            <v:group style="position:absolute;left:9489;top:13597;width:2;height:357" coordorigin="9489,13597" coordsize="2,357">
              <v:shape style="position:absolute;left:9489;top:13597;width:2;height:357" coordorigin="9489,13597" coordsize="0,357" path="m9489,13954l9489,13597e" filled="f" stroked="t" strokeweight="1.403695pt" strokecolor="#EBEBEB">
                <v:path arrowok="t"/>
              </v:shape>
            </v:group>
            <v:group style="position:absolute;left:10187;top:13625;width:2;height:505" coordorigin="10187,13625" coordsize="2,505">
              <v:shape style="position:absolute;left:10187;top:13625;width:2;height:505" coordorigin="10187,13625" coordsize="0,505" path="m10187,14130l10187,13625e" filled="f" stroked="t" strokeweight="1.47085pt" strokecolor="#EBEBEB">
                <v:path arrowok="t"/>
              </v:shape>
            </v:group>
            <v:group style="position:absolute;left:10111;top:13892;width:2;height:238" coordorigin="10111,13892" coordsize="2,238">
              <v:shape style="position:absolute;left:10111;top:13892;width:2;height:238" coordorigin="10111,13892" coordsize="0,238" path="m10111,14130l10111,13892e" filled="f" stroked="t" strokeweight="3.16639pt" strokecolor="#EBEBEB">
                <v:path arrowok="t"/>
              </v:shape>
            </v:group>
            <v:group style="position:absolute;left:10275;top:13842;width:2;height:304" coordorigin="10275,13842" coordsize="2,304">
              <v:shape style="position:absolute;left:10275;top:13842;width:2;height:304" coordorigin="10275,13842" coordsize="0,304" path="m10275,14147l10275,13842e" filled="f" stroked="t" strokeweight="2.05304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83"/>
          <w:position w:val="-5"/>
        </w:rPr>
        <w:t>Ab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83"/>
          <w:position w:val="-5"/>
        </w:rPr>
        <w:t>i</w:t>
      </w:r>
      <w:r>
        <w:rPr>
          <w:rFonts w:ascii="Arial" w:hAnsi="Arial" w:cs="Arial" w:eastAsia="Arial"/>
          <w:sz w:val="24"/>
          <w:szCs w:val="24"/>
          <w:color w:val="545454"/>
          <w:spacing w:val="37"/>
          <w:w w:val="83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278"/>
          <w:position w:val="-5"/>
        </w:rPr>
        <w:t>OPÇL</w:t>
      </w:r>
      <w:r>
        <w:rPr>
          <w:rFonts w:ascii="Arial" w:hAnsi="Arial" w:cs="Arial" w:eastAsia="Arial"/>
          <w:sz w:val="24"/>
          <w:szCs w:val="24"/>
          <w:color w:val="383838"/>
          <w:spacing w:val="7"/>
          <w:w w:val="278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39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68"/>
          <w:b/>
          <w:bCs/>
        </w:rPr>
        <w:t>Me</w:t>
      </w:r>
      <w:r>
        <w:rPr>
          <w:rFonts w:ascii="Arial" w:hAnsi="Arial" w:cs="Arial" w:eastAsia="Arial"/>
          <w:sz w:val="23"/>
          <w:szCs w:val="23"/>
          <w:color w:val="545454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b/>
          <w:bCs/>
        </w:rPr>
        <w:t>ö</w:t>
      </w:r>
      <w:r>
        <w:rPr>
          <w:rFonts w:ascii="Arial" w:hAnsi="Arial" w:cs="Arial" w:eastAsia="Arial"/>
          <w:sz w:val="23"/>
          <w:szCs w:val="23"/>
          <w:color w:val="383838"/>
          <w:spacing w:val="-12"/>
          <w:w w:val="70"/>
          <w:b/>
          <w:bCs/>
        </w:rPr>
        <w:t>l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  <w:b/>
          <w:bCs/>
        </w:rPr>
        <w:t>ge</w:t>
      </w:r>
      <w:r>
        <w:rPr>
          <w:rFonts w:ascii="Arial" w:hAnsi="Arial" w:cs="Arial" w:eastAsia="Arial"/>
          <w:sz w:val="23"/>
          <w:szCs w:val="23"/>
          <w:color w:val="545454"/>
          <w:spacing w:val="5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Fatı!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</w:rPr>
        <w:t>öK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4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7" w:lineRule="exact"/>
        <w:ind w:left="24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180"/>
          <w:cols w:num="2" w:equalWidth="0">
            <w:col w:w="453" w:space="2135"/>
            <w:col w:w="8952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2" w:lineRule="auto"/>
        <w:ind w:left="599" w:right="-157" w:firstLine="9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2D2D2D"/>
          <w:spacing w:val="-601"/>
          <w:w w:val="138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D2D2D"/>
          <w:spacing w:val="4"/>
          <w:w w:val="111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1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2D2D2D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9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374" w:right="432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32" w:right="514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00" w:right="200"/>
          <w:cols w:num="2" w:equalWidth="0">
            <w:col w:w="1631" w:space="1692"/>
            <w:col w:w="8197"/>
          </w:cols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</w:sectPr>
      </w:pPr>
      <w:rPr/>
    </w:p>
    <w:p>
      <w:pPr>
        <w:spacing w:before="35" w:after="0" w:line="240" w:lineRule="auto"/>
        <w:ind w:left="116" w:right="-20"/>
        <w:jc w:val="left"/>
        <w:tabs>
          <w:tab w:pos="1760" w:val="left"/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4"/>
          <w:w w:val="109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5" w:right="-69"/>
        <w:jc w:val="left"/>
        <w:tabs>
          <w:tab w:pos="1760" w:val="left"/>
          <w:tab w:pos="318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3212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Gaziemir-Buca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otobankenan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5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Gaziemir-Buca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otobankenan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20.38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2" w:equalWidth="0">
            <w:col w:w="5130" w:space="462"/>
            <w:col w:w="5928"/>
          </w:cols>
        </w:sectPr>
      </w:pPr>
      <w:rPr/>
    </w:p>
    <w:p>
      <w:pPr>
        <w:spacing w:before="25" w:after="0" w:line="252" w:lineRule="auto"/>
        <w:ind w:left="135" w:right="562"/>
        <w:jc w:val="left"/>
        <w:tabs>
          <w:tab w:pos="1700" w:val="left"/>
          <w:tab w:pos="3720" w:val="left"/>
          <w:tab w:pos="4380" w:val="left"/>
          <w:tab w:pos="588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892395pt;margin-top:18.31727pt;width:67.143642pt;height:9.5pt;mso-position-horizontal-relative:page;mso-position-vertical-relative:paragraph;z-index:-1726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86"/>
                    </w:rPr>
                    <w:t>IJ&lt;:ullanım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9"/>
                      <w:w w:val="8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Şekli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26464"/>
                      <w:spacing w:val="0"/>
                      <w:w w:val="115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677"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5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304" w:lineRule="exact"/>
        <w:ind w:left="3663" w:right="-20"/>
        <w:jc w:val="left"/>
        <w:tabs>
          <w:tab w:pos="60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D2D2D"/>
          <w:w w:val="204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2D2D2D"/>
          <w:spacing w:val="2"/>
          <w:w w:val="204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444446"/>
          <w:spacing w:val="0"/>
          <w:w w:val="169"/>
          <w:position w:val="-1"/>
        </w:rPr>
        <w:t>---'</w:t>
      </w:r>
      <w:r>
        <w:rPr>
          <w:rFonts w:ascii="Arial" w:hAnsi="Arial" w:cs="Arial" w:eastAsia="Arial"/>
          <w:sz w:val="27"/>
          <w:szCs w:val="27"/>
          <w:color w:val="444446"/>
          <w:spacing w:val="-21"/>
          <w:w w:val="170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53"/>
          <w:position w:val="-1"/>
        </w:rPr>
        <w:t>j</w:t>
      </w:r>
      <w:r>
        <w:rPr>
          <w:rFonts w:ascii="Arial" w:hAnsi="Arial" w:cs="Arial" w:eastAsia="Arial"/>
          <w:sz w:val="27"/>
          <w:szCs w:val="27"/>
          <w:color w:val="1C1C1C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44446"/>
          <w:spacing w:val="0"/>
          <w:w w:val="112"/>
          <w:position w:val="-1"/>
        </w:rPr>
        <w:t>-----</w:t>
      </w:r>
      <w:r>
        <w:rPr>
          <w:rFonts w:ascii="Arial" w:hAnsi="Arial" w:cs="Arial" w:eastAsia="Arial"/>
          <w:sz w:val="27"/>
          <w:szCs w:val="27"/>
          <w:color w:val="444446"/>
          <w:spacing w:val="-19"/>
          <w:w w:val="111"/>
          <w:position w:val="-1"/>
        </w:rPr>
        <w:t>'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95"/>
          <w:position w:val="-1"/>
        </w:rPr>
        <w:t>j'-</w:t>
      </w:r>
      <w:r>
        <w:rPr>
          <w:rFonts w:ascii="Arial" w:hAnsi="Arial" w:cs="Arial" w:eastAsia="Arial"/>
          <w:sz w:val="27"/>
          <w:szCs w:val="27"/>
          <w:color w:val="2D2D2D"/>
          <w:spacing w:val="-23"/>
          <w:w w:val="96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444446"/>
          <w:spacing w:val="0"/>
          <w:w w:val="67"/>
          <w:position w:val="-1"/>
        </w:rPr>
        <w:t>---'</w:t>
      </w:r>
      <w:r>
        <w:rPr>
          <w:rFonts w:ascii="Arial" w:hAnsi="Arial" w:cs="Arial" w:eastAsia="Arial"/>
          <w:sz w:val="27"/>
          <w:szCs w:val="27"/>
          <w:color w:val="444446"/>
          <w:spacing w:val="-44"/>
          <w:w w:val="68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898990"/>
          <w:spacing w:val="8"/>
          <w:w w:val="44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ADADAD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ADADAD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ADADAD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5"/>
          <w:szCs w:val="5"/>
          <w:color w:val="9E9E9E"/>
          <w:spacing w:val="-62"/>
          <w:w w:val="272"/>
          <w:position w:val="-1"/>
        </w:rPr>
        <w:t>_</w:t>
      </w:r>
      <w:r>
        <w:rPr>
          <w:rFonts w:ascii="Arial" w:hAnsi="Arial" w:cs="Arial" w:eastAsia="Arial"/>
          <w:sz w:val="5"/>
          <w:szCs w:val="5"/>
          <w:color w:val="2D2D2D"/>
          <w:spacing w:val="0"/>
          <w:w w:val="502"/>
          <w:position w:val="-1"/>
        </w:rPr>
        <w:t>I</w:t>
      </w:r>
      <w:r>
        <w:rPr>
          <w:rFonts w:ascii="Arial" w:hAnsi="Arial" w:cs="Arial" w:eastAsia="Arial"/>
          <w:sz w:val="5"/>
          <w:szCs w:val="5"/>
          <w:color w:val="2D2D2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2D2D2D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9E9E9E"/>
          <w:spacing w:val="0"/>
          <w:w w:val="271"/>
          <w:position w:val="-1"/>
        </w:rPr>
        <w:t>,_</w:t>
      </w:r>
      <w:r>
        <w:rPr>
          <w:rFonts w:ascii="Arial" w:hAnsi="Arial" w:cs="Arial" w:eastAsia="Arial"/>
          <w:sz w:val="5"/>
          <w:szCs w:val="5"/>
          <w:color w:val="9E9E9E"/>
          <w:spacing w:val="0"/>
          <w:w w:val="271"/>
          <w:position w:val="-1"/>
        </w:rPr>
        <w:t>_</w:t>
      </w:r>
      <w:r>
        <w:rPr>
          <w:rFonts w:ascii="Arial" w:hAnsi="Arial" w:cs="Arial" w:eastAsia="Arial"/>
          <w:sz w:val="5"/>
          <w:szCs w:val="5"/>
          <w:color w:val="9E9E9E"/>
          <w:spacing w:val="-115"/>
          <w:w w:val="27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5"/>
          <w:w w:val="27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1"/>
          <w:w w:val="271"/>
          <w:u w:val="single" w:color="ADADAD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71"/>
          <w:u w:val="single" w:color="ADADAD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71"/>
          <w:u w:val="single" w:color="ADADAD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7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4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8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5" w:after="0" w:line="240" w:lineRule="auto"/>
        <w:ind w:left="135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16" w:right="2285" w:firstLine="2049"/>
        <w:jc w:val="left"/>
        <w:tabs>
          <w:tab w:pos="21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20.50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324" w:lineRule="exact"/>
        <w:ind w:left="135" w:right="-20"/>
        <w:jc w:val="left"/>
        <w:tabs>
          <w:tab w:pos="4740" w:val="left"/>
        </w:tabs>
        <w:rPr>
          <w:rFonts w:ascii="Courier New" w:hAnsi="Courier New" w:cs="Courier New" w:eastAsia="Courier New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136795pt;margin-top:11.997391pt;width:3.164944pt;height:13pt;mso-position-horizontal-relative:page;mso-position-vertical-relative:paragraph;z-index:-17268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2D2D2D"/>
                      <w:spacing w:val="-34"/>
                      <w:w w:val="166"/>
                    </w:rPr>
                    <w:t>ı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8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7"/>
          <w:w w:val="118"/>
          <w:position w:val="8"/>
        </w:rPr>
        <w:t>z</w:t>
      </w:r>
      <w:r>
        <w:rPr>
          <w:rFonts w:ascii="Courier New" w:hAnsi="Courier New" w:cs="Courier New" w:eastAsia="Courier New"/>
          <w:sz w:val="24"/>
          <w:szCs w:val="24"/>
          <w:color w:val="444446"/>
          <w:spacing w:val="-114"/>
          <w:w w:val="118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7"/>
          <w:w w:val="106"/>
          <w:position w:val="8"/>
        </w:rPr>
        <w:t>G</w:t>
      </w:r>
      <w:r>
        <w:rPr>
          <w:rFonts w:ascii="Courier New" w:hAnsi="Courier New" w:cs="Courier New" w:eastAsia="Courier New"/>
          <w:sz w:val="24"/>
          <w:szCs w:val="24"/>
          <w:color w:val="444446"/>
          <w:spacing w:val="-40"/>
          <w:w w:val="14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7"/>
          <w:w w:val="105"/>
          <w:position w:val="8"/>
        </w:rPr>
        <w:t>e</w:t>
      </w:r>
      <w:r>
        <w:rPr>
          <w:rFonts w:ascii="Courier New" w:hAnsi="Courier New" w:cs="Courier New" w:eastAsia="Courier New"/>
          <w:sz w:val="24"/>
          <w:szCs w:val="24"/>
          <w:color w:val="444446"/>
          <w:spacing w:val="-157"/>
          <w:w w:val="14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6"/>
          <w:position w:val="8"/>
        </w:rPr>
        <w:t>ş</w:t>
      </w:r>
      <w:r>
        <w:rPr>
          <w:rFonts w:ascii="Courier New" w:hAnsi="Courier New" w:cs="Courier New" w:eastAsia="Courier New"/>
          <w:sz w:val="24"/>
          <w:szCs w:val="24"/>
          <w:color w:val="444446"/>
          <w:spacing w:val="-83"/>
          <w:w w:val="14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4"/>
          <w:position w:val="8"/>
        </w:rPr>
        <w:t>S</w:t>
      </w:r>
      <w:r>
        <w:rPr>
          <w:rFonts w:ascii="Courier New" w:hAnsi="Courier New" w:cs="Courier New" w:eastAsia="Courier New"/>
          <w:sz w:val="24"/>
          <w:szCs w:val="24"/>
          <w:color w:val="2D2D2D"/>
          <w:spacing w:val="-124"/>
          <w:w w:val="84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6"/>
          <w:w w:val="103"/>
          <w:position w:val="8"/>
        </w:rPr>
        <w:t>a</w:t>
      </w:r>
      <w:r>
        <w:rPr>
          <w:rFonts w:ascii="Courier New" w:hAnsi="Courier New" w:cs="Courier New" w:eastAsia="Courier New"/>
          <w:sz w:val="24"/>
          <w:szCs w:val="24"/>
          <w:color w:val="2D2D2D"/>
          <w:spacing w:val="-61"/>
          <w:w w:val="84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3"/>
          <w:position w:val="8"/>
        </w:rPr>
        <w:t>t</w:t>
      </w:r>
      <w:r>
        <w:rPr>
          <w:rFonts w:ascii="Courier New" w:hAnsi="Courier New" w:cs="Courier New" w:eastAsia="Courier New"/>
          <w:sz w:val="24"/>
          <w:szCs w:val="24"/>
          <w:color w:val="2D2D2D"/>
          <w:spacing w:val="-138"/>
          <w:w w:val="84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8"/>
        </w:rPr>
        <w:t> </w:t>
      </w:r>
      <w:r>
        <w:rPr>
          <w:rFonts w:ascii="Courier New" w:hAnsi="Courier New" w:cs="Courier New" w:eastAsia="Courier New"/>
          <w:sz w:val="24"/>
          <w:szCs w:val="24"/>
          <w:color w:val="2D2D2D"/>
          <w:spacing w:val="0"/>
          <w:w w:val="100"/>
          <w:position w:val="-4"/>
        </w:rPr>
        <w:t>------------------------</w:t>
      </w:r>
      <w:r>
        <w:rPr>
          <w:rFonts w:ascii="Courier New" w:hAnsi="Courier New" w:cs="Courier New" w:eastAsia="Courier New"/>
          <w:sz w:val="24"/>
          <w:szCs w:val="24"/>
          <w:color w:val="2D2D2D"/>
          <w:spacing w:val="-24"/>
          <w:w w:val="100"/>
          <w:position w:val="-4"/>
        </w:rPr>
        <w:t>-</w:t>
      </w:r>
      <w:r>
        <w:rPr>
          <w:rFonts w:ascii="Courier New" w:hAnsi="Courier New" w:cs="Courier New" w:eastAsia="Courier New"/>
          <w:sz w:val="24"/>
          <w:szCs w:val="24"/>
          <w:color w:val="444446"/>
          <w:spacing w:val="0"/>
          <w:w w:val="100"/>
          <w:position w:val="-4"/>
        </w:rPr>
        <w:t>_,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4835" w:right="45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27" w:right="41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6" w:right="-20"/>
        <w:jc w:val="left"/>
        <w:tabs>
          <w:tab w:pos="216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217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2184" w:right="2495" w:firstLine="-2049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</w:sectPr>
      </w:pPr>
      <w:rPr/>
    </w:p>
    <w:p>
      <w:pPr>
        <w:spacing w:before="30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2" w:equalWidth="0">
            <w:col w:w="1581" w:space="603"/>
            <w:col w:w="9336"/>
          </w:cols>
        </w:sectPr>
      </w:pPr>
      <w:rPr/>
    </w:p>
    <w:p>
      <w:pPr>
        <w:spacing w:before="2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söndüone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right="-20"/>
        <w:jc w:val="left"/>
        <w:tabs>
          <w:tab w:pos="1920" w:val="left"/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5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3" w:equalWidth="0">
            <w:col w:w="1386" w:space="1051"/>
            <w:col w:w="1221" w:space="1091"/>
            <w:col w:w="6771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left="3458" w:right="3146"/>
        <w:jc w:val="center"/>
        <w:tabs>
          <w:tab w:pos="4460" w:val="left"/>
          <w:tab w:pos="60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1"/>
          <w:szCs w:val="21"/>
          <w:color w:val="2D2D2D"/>
          <w:spacing w:val="0"/>
          <w:w w:val="100"/>
          <w:position w:val="2"/>
        </w:rPr>
        <w:t>2</w:t>
      </w:r>
      <w:r>
        <w:rPr>
          <w:rFonts w:ascii="Courier New" w:hAnsi="Courier New" w:cs="Courier New" w:eastAsia="Courier New"/>
          <w:sz w:val="21"/>
          <w:szCs w:val="21"/>
          <w:color w:val="2D2D2D"/>
          <w:spacing w:val="-12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1"/>
          <w:szCs w:val="21"/>
          <w:color w:val="2D2D2D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1"/>
          <w:szCs w:val="21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444446"/>
          <w:spacing w:val="0"/>
          <w:w w:val="54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444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44446"/>
          <w:spacing w:val="0"/>
          <w:w w:val="100"/>
          <w:position w:val="2"/>
        </w:rPr>
      </w:r>
      <w:r>
        <w:rPr>
          <w:rFonts w:ascii="Arial" w:hAnsi="Arial" w:cs="Arial" w:eastAsia="Arial"/>
          <w:sz w:val="10"/>
          <w:szCs w:val="10"/>
          <w:color w:val="444446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38" w:right="41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göonüştür.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8" w:right="719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Zarar:500,00TL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50" w:firstLine="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352"/>
          <w:spacing w:val="7"/>
          <w:w w:val="20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araştıona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soruştuonada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düşürülm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tutuştuonası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burdanda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siraye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6"/>
          <w:w w:val="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200" w:right="200"/>
          <w:cols w:num="2" w:equalWidth="0">
            <w:col w:w="1854" w:space="330"/>
            <w:col w:w="9336"/>
          </w:cols>
        </w:sectPr>
      </w:pPr>
      <w:rPr/>
    </w:p>
    <w:p>
      <w:pPr>
        <w:spacing w:before="13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752714pt;margin-top:9.314206pt;width:62.056125pt;height:10pt;mso-position-horizontal-relative:page;mso-position-vertical-relative:paragraph;z-index:-172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118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44446"/>
                      <w:spacing w:val="0"/>
                      <w:w w:val="79"/>
                    </w:rPr>
                    <w:t>V"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4444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4444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23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36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9"/>
          <w:w w:val="13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99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9899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898990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i/>
        </w:rPr>
        <w:t>ı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i/>
        </w:rPr>
        <w:t>n</w:t>
      </w:r>
      <w:r>
        <w:rPr>
          <w:rFonts w:ascii="Arial" w:hAnsi="Arial" w:cs="Arial" w:eastAsia="Arial"/>
          <w:sz w:val="18"/>
          <w:szCs w:val="18"/>
          <w:color w:val="2D2D2D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3" w:equalWidth="0">
            <w:col w:w="1543" w:space="641"/>
            <w:col w:w="1054" w:space="3623"/>
            <w:col w:w="4659"/>
          </w:cols>
        </w:sectPr>
      </w:pPr>
      <w:rPr/>
    </w:p>
    <w:p>
      <w:pPr>
        <w:spacing w:before="35" w:after="0" w:line="240" w:lineRule="auto"/>
        <w:ind w:left="14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1" w:right="-69"/>
        <w:jc w:val="left"/>
        <w:tabs>
          <w:tab w:pos="104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7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3" w:equalWidth="0">
            <w:col w:w="4804" w:space="1324"/>
            <w:col w:w="1046" w:space="1520"/>
            <w:col w:w="2826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</w:sectPr>
      </w:pPr>
      <w:rPr/>
    </w:p>
    <w:p>
      <w:pPr>
        <w:spacing w:before="40" w:after="0" w:line="240" w:lineRule="auto"/>
        <w:ind w:left="23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718456pt;margin-top:30.805458pt;width:566.481073pt;height:792.055137pt;mso-position-horizontal-relative:page;mso-position-vertical-relative:page;z-index:-17270" coordorigin="294,616" coordsize="11330,15841">
            <v:group style="position:absolute;left:302;top:650;width:11267;height:2" coordorigin="302,650" coordsize="11267,2">
              <v:shape style="position:absolute;left:302;top:650;width:11267;height:2" coordorigin="302,650" coordsize="11267,0" path="m302,650l11569,650e" filled="f" stroked="t" strokeweight=".717973pt" strokecolor="#4B4B4B">
                <v:path arrowok="t"/>
              </v:shape>
            </v:group>
            <v:group style="position:absolute;left:328;top:623;width:2;height:15827" coordorigin="328,623" coordsize="2,15827">
              <v:shape style="position:absolute;left:328;top:623;width:2;height:15827" coordorigin="328,623" coordsize="0,15827" path="m328,16450l328,623e" filled="f" stroked="t" strokeweight=".717973pt" strokecolor="#545454">
                <v:path arrowok="t"/>
              </v:shape>
            </v:group>
            <v:group style="position:absolute;left:2357;top:628;width:2;height:1544" coordorigin="2357,628" coordsize="2,1544">
              <v:shape style="position:absolute;left:2357;top:628;width:2;height:1544" coordorigin="2357,628" coordsize="0,1544" path="m2357,2172l2357,628e" filled="f" stroked="t" strokeweight=".957298pt" strokecolor="#575757">
                <v:path arrowok="t"/>
              </v:shape>
            </v:group>
            <v:group style="position:absolute;left:9188;top:642;width:2;height:1544" coordorigin="9188,642" coordsize="2,1544">
              <v:shape style="position:absolute;left:9188;top:642;width:2;height:1544" coordorigin="9188,642" coordsize="0,1544" path="m9188,2186l9188,642e" filled="f" stroked="t" strokeweight=".717973pt" strokecolor="#5B5B5B">
                <v:path arrowok="t"/>
              </v:shape>
            </v:group>
            <v:group style="position:absolute;left:11579;top:633;width:2;height:15803" coordorigin="11579,633" coordsize="2,15803">
              <v:shape style="position:absolute;left:11579;top:633;width:2;height:15803" coordorigin="11579,633" coordsize="0,15803" path="m11579,16436l11579,633e" filled="f" stroked="t" strokeweight=".717973pt" strokecolor="#5B5B5B">
                <v:path arrowok="t"/>
              </v:shape>
            </v:group>
            <v:group style="position:absolute;left:306;top:2170;width:11272;height:2" coordorigin="306,2170" coordsize="11272,2">
              <v:shape style="position:absolute;left:306;top:2170;width:11272;height:2" coordorigin="306,2170" coordsize="11272,0" path="m306,2170l11579,2170e" filled="f" stroked="t" strokeweight=".717973pt" strokecolor="#4F4F4F">
                <v:path arrowok="t"/>
              </v:shape>
            </v:group>
            <v:group style="position:absolute;left:306;top:2409;width:11277;height:2" coordorigin="306,2409" coordsize="11277,2">
              <v:shape style="position:absolute;left:306;top:2409;width:11277;height:2" coordorigin="306,2409" coordsize="11277,0" path="m306,2409l11583,2409e" filled="f" stroked="t" strokeweight=".717973pt" strokecolor="#4F4F4F">
                <v:path arrowok="t"/>
              </v:shape>
            </v:group>
            <v:group style="position:absolute;left:306;top:2649;width:11277;height:2" coordorigin="306,2649" coordsize="11277,2">
              <v:shape style="position:absolute;left:306;top:2649;width:11277;height:2" coordorigin="306,2649" coordsize="11277,0" path="m306,2649l11583,2649e" filled="f" stroked="t" strokeweight=".717973pt" strokecolor="#484848">
                <v:path arrowok="t"/>
              </v:shape>
            </v:group>
            <v:group style="position:absolute;left:306;top:2891;width:11277;height:2" coordorigin="306,2891" coordsize="11277,2">
              <v:shape style="position:absolute;left:306;top:2891;width:11277;height:2" coordorigin="306,2891" coordsize="11277,0" path="m306,2891l11583,2891e" filled="f" stroked="t" strokeweight=".717973pt" strokecolor="#3F3F3F">
                <v:path arrowok="t"/>
              </v:shape>
            </v:group>
            <v:group style="position:absolute;left:306;top:3131;width:11277;height:2" coordorigin="306,3131" coordsize="11277,2">
              <v:shape style="position:absolute;left:306;top:3131;width:11277;height:2" coordorigin="306,3131" coordsize="11277,0" path="m306,3131l11583,3131e" filled="f" stroked="t" strokeweight=".717973pt" strokecolor="#4F4F4F">
                <v:path arrowok="t"/>
              </v:shape>
            </v:group>
            <v:group style="position:absolute;left:306;top:3375;width:11277;height:2" coordorigin="306,3375" coordsize="11277,2">
              <v:shape style="position:absolute;left:306;top:3375;width:11277;height:2" coordorigin="306,3375" coordsize="11277,0" path="m306,3375l11583,3375e" filled="f" stroked="t" strokeweight=".717973pt" strokecolor="#4B4F4B">
                <v:path arrowok="t"/>
              </v:shape>
            </v:group>
            <v:group style="position:absolute;left:3872;top:3366;width:2;height:988" coordorigin="3872,3366" coordsize="2,988">
              <v:shape style="position:absolute;left:3872;top:3366;width:2;height:988" coordorigin="3872,3366" coordsize="0,988" path="m3872,4353l3872,3366e" filled="f" stroked="t" strokeweight=".957298pt" strokecolor="#4F4F4F">
                <v:path arrowok="t"/>
              </v:shape>
            </v:group>
            <v:group style="position:absolute;left:6993;top:3745;width:4590;height:2" coordorigin="6993,3745" coordsize="4590,2">
              <v:shape style="position:absolute;left:6993;top:3745;width:4590;height:2" coordorigin="6993,3745" coordsize="4590,0" path="m6993,3745l11583,3745e" filled="f" stroked="t" strokeweight=".717973pt" strokecolor="#444444">
                <v:path arrowok="t"/>
              </v:shape>
            </v:group>
            <v:group style="position:absolute;left:7003;top:3371;width:2;height:988" coordorigin="7003,3371" coordsize="2,988">
              <v:shape style="position:absolute;left:7003;top:3371;width:2;height:988" coordorigin="7003,3371" coordsize="0,988" path="m7003,4358l7003,3371e" filled="f" stroked="t" strokeweight=".717973pt" strokecolor="#4B4B4B">
                <v:path arrowok="t"/>
              </v:shape>
            </v:group>
            <v:group style="position:absolute;left:2360;top:4869;width:9228;height:2" coordorigin="2360,4869" coordsize="9228,2">
              <v:shape style="position:absolute;left:2360;top:4869;width:9228;height:2" coordorigin="2360,4869" coordsize="9228,0" path="m2360,4869l11588,4869e" filled="f" stroked="t" strokeweight=".957298pt" strokecolor="#4F4F4F">
                <v:path arrowok="t"/>
              </v:shape>
            </v:group>
            <v:group style="position:absolute;left:4942;top:4852;width:2;height:2186" coordorigin="4942,4852" coordsize="2,2186">
              <v:shape style="position:absolute;left:4942;top:4852;width:2;height:2186" coordorigin="4942,4852" coordsize="0,2186" path="m4942,7038l4942,4852e" filled="f" stroked="t" strokeweight=".717973pt" strokecolor="#575757">
                <v:path arrowok="t"/>
              </v:shape>
            </v:group>
            <v:group style="position:absolute;left:4935;top:5355;width:6658;height:2" coordorigin="4935,5355" coordsize="6658,2">
              <v:shape style="position:absolute;left:4935;top:5355;width:6658;height:2" coordorigin="4935,5355" coordsize="6658,0" path="m4935,5355l11593,5355e" filled="f" stroked="t" strokeweight=".717973pt" strokecolor="#484848">
                <v:path arrowok="t"/>
              </v:shape>
            </v:group>
            <v:group style="position:absolute;left:4935;top:5835;width:6663;height:2" coordorigin="4935,5835" coordsize="6663,2">
              <v:shape style="position:absolute;left:4935;top:5835;width:6663;height:2" coordorigin="4935,5835" coordsize="6663,0" path="m4935,5835l11598,5835e" filled="f" stroked="t" strokeweight=".717973pt" strokecolor="#484848">
                <v:path arrowok="t"/>
              </v:shape>
            </v:group>
            <v:group style="position:absolute;left:2360;top:6075;width:9238;height:2" coordorigin="2360,6075" coordsize="9238,2">
              <v:shape style="position:absolute;left:2360;top:6075;width:9238;height:2" coordorigin="2360,6075" coordsize="9238,0" path="m2360,6075l11598,6075e" filled="f" stroked="t" strokeweight=".717973pt" strokecolor="#4F4F4F">
                <v:path arrowok="t"/>
              </v:shape>
            </v:group>
            <v:group style="position:absolute;left:302;top:4346;width:11282;height:2" coordorigin="302,4346" coordsize="11282,2">
              <v:shape style="position:absolute;left:302;top:4346;width:11282;height:2" coordorigin="302,4346" coordsize="11282,0" path="m302,4346l11583,4346e" filled="f" stroked="t" strokeweight=".478649pt" strokecolor="#3F3F3F">
                <v:path arrowok="t"/>
              </v:shape>
            </v:group>
            <v:group style="position:absolute;left:302;top:4627;width:11287;height:2" coordorigin="302,4627" coordsize="11287,2">
              <v:shape style="position:absolute;left:302;top:4627;width:11287;height:2" coordorigin="302,4627" coordsize="11287,0" path="m302,4627l11588,4627e" filled="f" stroked="t" strokeweight=".717973pt" strokecolor="#4F4F4F">
                <v:path arrowok="t"/>
              </v:shape>
            </v:group>
            <v:group style="position:absolute;left:7869;top:6305;width:2;height:729" coordorigin="7869,6305" coordsize="2,729">
              <v:shape style="position:absolute;left:7869;top:6305;width:2;height:729" coordorigin="7869,6305" coordsize="0,729" path="m7869,7034l7869,6305e" filled="f" stroked="t" strokeweight=".957298pt" strokecolor="#5B5B5B">
                <v:path arrowok="t"/>
              </v:shape>
            </v:group>
            <v:group style="position:absolute;left:2355;top:6789;width:9238;height:2" coordorigin="2355,6789" coordsize="9238,2">
              <v:shape style="position:absolute;left:2355;top:6789;width:9238;height:2" coordorigin="2355,6789" coordsize="9238,0" path="m2355,6789l11593,6789e" filled="f" stroked="t" strokeweight=".717973pt" strokecolor="#4F4F4F">
                <v:path arrowok="t"/>
              </v:shape>
            </v:group>
            <v:group style="position:absolute;left:2355;top:7029;width:9243;height:2" coordorigin="2355,7029" coordsize="9243,2">
              <v:shape style="position:absolute;left:2355;top:7029;width:9243;height:2" coordorigin="2355,7029" coordsize="9243,0" path="m2355,7029l11598,7029e" filled="f" stroked="t" strokeweight=".717973pt" strokecolor="#484848">
                <v:path arrowok="t"/>
              </v:shape>
            </v:group>
            <v:group style="position:absolute;left:316;top:7748;width:11287;height:2" coordorigin="316,7748" coordsize="11287,2">
              <v:shape style="position:absolute;left:316;top:7748;width:11287;height:2" coordorigin="316,7748" coordsize="11287,0" path="m316,7748l11602,7748e" filled="f" stroked="t" strokeweight=".717973pt" strokecolor="#545454">
                <v:path arrowok="t"/>
              </v:shape>
            </v:group>
            <v:group style="position:absolute;left:306;top:7273;width:11291;height:2" coordorigin="306,7273" coordsize="11291,2">
              <v:shape style="position:absolute;left:306;top:7273;width:11291;height:2" coordorigin="306,7273" coordsize="11291,0" path="m306,7273l11598,7273e" filled="f" stroked="t" strokeweight=".717973pt" strokecolor="#4B4B4B">
                <v:path arrowok="t"/>
              </v:shape>
            </v:group>
            <v:group style="position:absolute;left:4949;top:7738;width:2;height:748" coordorigin="4949,7738" coordsize="2,748">
              <v:shape style="position:absolute;left:4949;top:7738;width:2;height:748" coordorigin="4949,7738" coordsize="0,748" path="m4949,8486l4949,7738e" filled="f" stroked="t" strokeweight=".957298pt" strokecolor="#575757">
                <v:path arrowok="t"/>
              </v:shape>
            </v:group>
            <v:group style="position:absolute;left:4944;top:7988;width:6658;height:2" coordorigin="4944,7988" coordsize="6658,2">
              <v:shape style="position:absolute;left:4944;top:7988;width:6658;height:2" coordorigin="4944,7988" coordsize="6658,0" path="m4944,7988l11602,7988e" filled="f" stroked="t" strokeweight=".717973pt" strokecolor="#4F4F4F">
                <v:path arrowok="t"/>
              </v:shape>
            </v:group>
            <v:group style="position:absolute;left:4944;top:8227;width:6658;height:2" coordorigin="4944,8227" coordsize="6658,2">
              <v:shape style="position:absolute;left:4944;top:8227;width:6658;height:2" coordorigin="4944,8227" coordsize="6658,0" path="m4944,8227l11602,8227e" filled="f" stroked="t" strokeweight=".717973pt" strokecolor="#545454">
                <v:path arrowok="t"/>
              </v:shape>
            </v:group>
            <v:group style="position:absolute;left:321;top:10188;width:11287;height:2" coordorigin="321,10188" coordsize="11287,2">
              <v:shape style="position:absolute;left:321;top:10188;width:11287;height:2" coordorigin="321,10188" coordsize="11287,0" path="m321,10188l11607,10188e" filled="f" stroked="t" strokeweight=".717973pt" strokecolor="#4F4F4F">
                <v:path arrowok="t"/>
              </v:shape>
            </v:group>
            <v:group style="position:absolute;left:316;top:8477;width:11287;height:2" coordorigin="316,8477" coordsize="11287,2">
              <v:shape style="position:absolute;left:316;top:8477;width:11287;height:2" coordorigin="316,8477" coordsize="11287,0" path="m316,8477l11602,8477e" filled="f" stroked="t" strokeweight=".717973pt" strokecolor="#4B4B4B">
                <v:path arrowok="t"/>
              </v:shape>
            </v:group>
            <v:group style="position:absolute;left:311;top:9253;width:11296;height:2" coordorigin="311,9253" coordsize="11296,2">
              <v:shape style="position:absolute;left:311;top:9253;width:11296;height:2" coordorigin="311,9253" coordsize="11296,0" path="m311,9253l11607,9253e" filled="f" stroked="t" strokeweight=".717973pt" strokecolor="#4B4B4B">
                <v:path arrowok="t"/>
              </v:shape>
            </v:group>
            <v:group style="position:absolute;left:321;top:10428;width:11287;height:2" coordorigin="321,10428" coordsize="11287,2">
              <v:shape style="position:absolute;left:321;top:10428;width:11287;height:2" coordorigin="321,10428" coordsize="11287,0" path="m321,10428l11607,10428e" filled="f" stroked="t" strokeweight=".717973pt" strokecolor="#545454">
                <v:path arrowok="t"/>
              </v:shape>
            </v:group>
            <v:group style="position:absolute;left:316;top:11397;width:1015;height:2" coordorigin="316,11397" coordsize="1015,2">
              <v:shape style="position:absolute;left:316;top:11397;width:1015;height:2" coordorigin="316,11397" coordsize="1015,0" path="m316,11397l1331,11397e" filled="f" stroked="t" strokeweight=".478649pt" strokecolor="#3B3B3B">
                <v:path arrowok="t"/>
              </v:shape>
            </v:group>
            <v:group style="position:absolute;left:316;top:11150;width:11296;height:2" coordorigin="316,11150" coordsize="11296,2">
              <v:shape style="position:absolute;left:316;top:11150;width:11296;height:2" coordorigin="316,11150" coordsize="11296,0" path="m316,11150l11612,11150e" filled="f" stroked="t" strokeweight=".717973pt" strokecolor="#4F4F4F">
                <v:path arrowok="t"/>
              </v:shape>
            </v:group>
            <v:group style="position:absolute;left:1132;top:11392;width:2;height:5058" coordorigin="1132,11392" coordsize="2,5058">
              <v:shape style="position:absolute;left:1132;top:11392;width:2;height:5058" coordorigin="1132,11392" coordsize="0,5058" path="m1132,16450l1132,11392e" filled="f" stroked="t" strokeweight=".717973pt" strokecolor="#575757">
                <v:path arrowok="t"/>
              </v:shape>
            </v:group>
            <v:group style="position:absolute;left:316;top:11634;width:11296;height:2" coordorigin="316,11634" coordsize="11296,2">
              <v:shape style="position:absolute;left:316;top:11634;width:11296;height:2" coordorigin="316,11634" coordsize="11296,0" path="m316,11634l11612,11634e" filled="f" stroked="t" strokeweight=".717973pt" strokecolor="#4B4B4B">
                <v:path arrowok="t"/>
              </v:shape>
            </v:group>
            <v:group style="position:absolute;left:321;top:13736;width:2073;height:2" coordorigin="321,13736" coordsize="2073,2">
              <v:shape style="position:absolute;left:321;top:13736;width:2073;height:2" coordorigin="321,13736" coordsize="2073,0" path="m321,13736l2393,13736e" filled="f" stroked="t" strokeweight=".717973pt" strokecolor="#5B5B5B">
                <v:path arrowok="t"/>
              </v:shape>
            </v:group>
            <v:group style="position:absolute;left:335;top:16431;width:11282;height:2" coordorigin="335,16431" coordsize="11282,2">
              <v:shape style="position:absolute;left:335;top:16431;width:11282;height:2" coordorigin="335,16431" coordsize="11282,0" path="m335,16431l11617,16431e" filled="f" stroked="t" strokeweight=".717973pt" strokecolor="#676767">
                <v:path arrowok="t"/>
              </v:shape>
            </v:group>
            <v:group style="position:absolute;left:1718;top:11574;width:2;height:4871" coordorigin="1718,11574" coordsize="2,4871">
              <v:shape style="position:absolute;left:1718;top:11574;width:2;height:4871" coordorigin="1718,11574" coordsize="0,4871" path="m1718,16445l1718,11574e" filled="f" stroked="t" strokeweight=".717973pt" strokecolor="#4F4F4F">
                <v:path arrowok="t"/>
              </v:shape>
            </v:group>
            <v:group style="position:absolute;left:7441;top:11377;width:2;height:5058" coordorigin="7441,11377" coordsize="2,5058">
              <v:shape style="position:absolute;left:7441;top:11377;width:2;height:5058" coordorigin="7441,11377" coordsize="0,5058" path="m7441,16436l7441,11377e" filled="f" stroked="t" strokeweight=".717973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0001pt;height:33.6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12" w:right="1766"/>
        <w:jc w:val="center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626464"/>
          <w:spacing w:val="-157"/>
          <w:w w:val="88"/>
        </w:rPr>
        <w:t>A</w:t>
      </w:r>
      <w:r>
        <w:rPr>
          <w:rFonts w:ascii="Arial" w:hAnsi="Arial" w:cs="Arial" w:eastAsia="Arial"/>
          <w:sz w:val="32"/>
          <w:szCs w:val="32"/>
          <w:color w:val="898990"/>
          <w:spacing w:val="0"/>
          <w:w w:val="98"/>
        </w:rPr>
        <w:t>rı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61" w:after="0" w:line="240" w:lineRule="auto"/>
        <w:ind w:left="230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6"/>
          <w:spacing w:val="0"/>
          <w:w w:val="112"/>
        </w:rPr>
        <w:t>It</w:t>
      </w:r>
      <w:r>
        <w:rPr>
          <w:rFonts w:ascii="Arial" w:hAnsi="Arial" w:cs="Arial" w:eastAsia="Arial"/>
          <w:sz w:val="19"/>
          <w:szCs w:val="19"/>
          <w:color w:val="444446"/>
          <w:spacing w:val="11"/>
          <w:w w:val="112"/>
        </w:rPr>
        <w:t>f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12"/>
        </w:rPr>
        <w:t>a</w:t>
      </w:r>
      <w:r>
        <w:rPr>
          <w:rFonts w:ascii="Arial" w:hAnsi="Arial" w:cs="Arial" w:eastAsia="Arial"/>
          <w:sz w:val="19"/>
          <w:szCs w:val="19"/>
          <w:color w:val="626464"/>
          <w:spacing w:val="-17"/>
          <w:w w:val="112"/>
        </w:rPr>
        <w:t>i</w:t>
      </w:r>
      <w:r>
        <w:rPr>
          <w:rFonts w:ascii="Arial" w:hAnsi="Arial" w:cs="Arial" w:eastAsia="Arial"/>
          <w:sz w:val="19"/>
          <w:szCs w:val="19"/>
          <w:color w:val="444446"/>
          <w:spacing w:val="0"/>
          <w:w w:val="112"/>
        </w:rPr>
        <w:t>ye</w:t>
      </w:r>
      <w:r>
        <w:rPr>
          <w:rFonts w:ascii="Arial" w:hAnsi="Arial" w:cs="Arial" w:eastAsia="Arial"/>
          <w:sz w:val="19"/>
          <w:szCs w:val="19"/>
          <w:color w:val="444446"/>
          <w:spacing w:val="-1"/>
          <w:w w:val="11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3"/>
          <w:w w:val="97"/>
        </w:rPr>
        <w:t>B</w:t>
      </w:r>
      <w:r>
        <w:rPr>
          <w:rFonts w:ascii="Arial" w:hAnsi="Arial" w:cs="Arial" w:eastAsia="Arial"/>
          <w:sz w:val="19"/>
          <w:szCs w:val="19"/>
          <w:color w:val="444446"/>
          <w:spacing w:val="8"/>
          <w:w w:val="109"/>
        </w:rPr>
        <w:t>ö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4"/>
        </w:rPr>
        <w:t>i: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5"/>
        </w:rPr>
        <w:t>J</w:t>
      </w:r>
      <w:r>
        <w:rPr>
          <w:rFonts w:ascii="Arial" w:hAnsi="Arial" w:cs="Arial" w:eastAsia="Arial"/>
          <w:sz w:val="19"/>
          <w:szCs w:val="19"/>
          <w:color w:val="2D2D2D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26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5"/>
        </w:rPr>
        <w:t>Amirı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02" w:lineRule="exact"/>
        <w:ind w:right="758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64F90"/>
          <w:spacing w:val="0"/>
          <w:w w:val="108"/>
          <w:i/>
          <w:position w:val="-6"/>
        </w:rPr>
        <w:t>YI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4628C"/>
          <w:spacing w:val="-43"/>
          <w:w w:val="85"/>
          <w:b/>
          <w:bCs/>
          <w:position w:val="2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44446"/>
          <w:spacing w:val="0"/>
          <w:w w:val="76"/>
          <w:b/>
          <w:bCs/>
          <w:position w:val="2"/>
        </w:rPr>
        <w:t>ııa</w:t>
      </w:r>
      <w:r>
        <w:rPr>
          <w:rFonts w:ascii="Times New Roman" w:hAnsi="Times New Roman" w:cs="Times New Roman" w:eastAsia="Times New Roman"/>
          <w:sz w:val="29"/>
          <w:szCs w:val="29"/>
          <w:color w:val="444446"/>
          <w:spacing w:val="0"/>
          <w:w w:val="77"/>
          <w:b/>
          <w:bCs/>
          <w:position w:val="2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44446"/>
          <w:spacing w:val="-4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6"/>
          <w:spacing w:val="0"/>
          <w:w w:val="74"/>
          <w:b/>
          <w:bCs/>
          <w:position w:val="2"/>
        </w:rPr>
        <w:t>TOPÇU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right="-20"/>
        <w:jc w:val="right"/>
        <w:tabs>
          <w:tab w:pos="3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4628C"/>
          <w:w w:val="49"/>
          <w:b/>
          <w:bCs/>
        </w:rPr>
        <w:t>...</w:t>
      </w:r>
      <w:r>
        <w:rPr>
          <w:rFonts w:ascii="Arial" w:hAnsi="Arial" w:cs="Arial" w:eastAsia="Arial"/>
          <w:sz w:val="22"/>
          <w:szCs w:val="22"/>
          <w:color w:val="54628C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54628C"/>
          <w:w w:val="100"/>
          <w:b/>
          <w:bCs/>
        </w:rPr>
      </w:r>
      <w:r>
        <w:rPr>
          <w:rFonts w:ascii="Arial" w:hAnsi="Arial" w:cs="Arial" w:eastAsia="Arial"/>
          <w:sz w:val="22"/>
          <w:szCs w:val="22"/>
          <w:color w:val="444446"/>
          <w:w w:val="350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444446"/>
          <w:spacing w:val="-5"/>
          <w:w w:val="350"/>
          <w:b/>
          <w:bCs/>
        </w:rPr>
        <w:t>r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77"/>
          <w:b/>
          <w:bCs/>
        </w:rPr>
        <w:t>k</w:t>
      </w:r>
      <w:r>
        <w:rPr>
          <w:rFonts w:ascii="Arial" w:hAnsi="Arial" w:cs="Arial" w:eastAsia="Arial"/>
          <w:sz w:val="22"/>
          <w:szCs w:val="22"/>
          <w:color w:val="2D2D2D"/>
          <w:spacing w:val="-3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66"/>
          <w:b/>
          <w:bCs/>
        </w:rPr>
        <w:t>Oi</w:t>
      </w:r>
      <w:r>
        <w:rPr>
          <w:rFonts w:ascii="Arial" w:hAnsi="Arial" w:cs="Arial" w:eastAsia="Arial"/>
          <w:sz w:val="22"/>
          <w:szCs w:val="22"/>
          <w:color w:val="2D2D2D"/>
          <w:spacing w:val="-2"/>
          <w:w w:val="66"/>
          <w:b/>
          <w:bCs/>
        </w:rPr>
        <w:t>g</w:t>
      </w:r>
      <w:r>
        <w:rPr>
          <w:rFonts w:ascii="Arial" w:hAnsi="Arial" w:cs="Arial" w:eastAsia="Arial"/>
          <w:sz w:val="22"/>
          <w:szCs w:val="22"/>
          <w:color w:val="444446"/>
          <w:spacing w:val="0"/>
          <w:w w:val="143"/>
          <w:b/>
          <w:bCs/>
        </w:rPr>
        <w:t>t</w:t>
      </w:r>
      <w:r>
        <w:rPr>
          <w:rFonts w:ascii="Arial" w:hAnsi="Arial" w:cs="Arial" w:eastAsia="Arial"/>
          <w:sz w:val="22"/>
          <w:szCs w:val="22"/>
          <w:color w:val="444446"/>
          <w:spacing w:val="-2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77"/>
          <w:b/>
          <w:bCs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5" w:after="0" w:line="240" w:lineRule="auto"/>
        <w:ind w:left="31" w:right="2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58" w:right="6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1.600001pt;height:30.72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247" w:lineRule="auto"/>
        <w:ind w:left="598" w:right="-53" w:firstLine="-59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991791pt;margin-top:31.065445pt;width:82.882523pt;height:51.5pt;mso-position-horizontal-relative:page;mso-position-vertical-relative:paragraph;z-index:-17266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424667"/>
                      <w:w w:val="70"/>
                      <w:i/>
                      <w:position w:val="-1"/>
                    </w:rPr>
                    <w:t>AL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424667"/>
                      <w:spacing w:val="-59"/>
                      <w:w w:val="70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898990"/>
                      <w:spacing w:val="0"/>
                      <w:w w:val="94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2" w:lineRule="auto"/>
        <w:ind w:left="560" w:right="-3" w:firstLine="-50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444446"/>
          <w:spacing w:val="-156"/>
          <w:w w:val="27"/>
        </w:rPr>
        <w:t>Ç</w:t>
      </w:r>
      <w:r>
        <w:rPr>
          <w:rFonts w:ascii="Times New Roman" w:hAnsi="Times New Roman" w:cs="Times New Roman" w:eastAsia="Times New Roman"/>
          <w:sz w:val="72"/>
          <w:szCs w:val="72"/>
          <w:color w:val="424667"/>
          <w:spacing w:val="-35"/>
          <w:w w:val="168"/>
        </w:rPr>
        <w:t>!</w:t>
      </w:r>
      <w:r>
        <w:rPr>
          <w:rFonts w:ascii="Times New Roman" w:hAnsi="Times New Roman" w:cs="Times New Roman" w:eastAsia="Times New Roman"/>
          <w:sz w:val="72"/>
          <w:szCs w:val="72"/>
          <w:color w:val="424667"/>
          <w:spacing w:val="-194"/>
          <w:w w:val="167"/>
        </w:rPr>
        <w:t>l</w:t>
      </w:r>
      <w:r>
        <w:rPr>
          <w:rFonts w:ascii="Times New Roman" w:hAnsi="Times New Roman" w:cs="Times New Roman" w:eastAsia="Times New Roman"/>
          <w:sz w:val="72"/>
          <w:szCs w:val="72"/>
          <w:color w:val="2D2D2D"/>
          <w:spacing w:val="0"/>
          <w:w w:val="33"/>
        </w:rPr>
        <w:t>v</w:t>
      </w:r>
      <w:r>
        <w:rPr>
          <w:rFonts w:ascii="Times New Roman" w:hAnsi="Times New Roman" w:cs="Times New Roman" w:eastAsia="Times New Roman"/>
          <w:sz w:val="72"/>
          <w:szCs w:val="72"/>
          <w:color w:val="2D2D2D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2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shape style="position:absolute;margin-left:433.920013pt;margin-top:28.005409pt;width:120.959999pt;height:138.240005pt;mso-position-horizontal-relative:page;mso-position-vertical-relative:paragraph;z-index:-17271" type="#_x0000_t75">
            <v:imagedata r:id="rId42" o:title=""/>
          </v:shape>
        </w:pic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66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2D2D2D"/>
          <w:spacing w:val="25"/>
          <w:w w:val="66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66"/>
          <w:b/>
          <w:bCs/>
        </w:rPr>
        <w:t>l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66"/>
          <w:b/>
          <w:bCs/>
        </w:rPr>
        <w:t>f</w:t>
      </w:r>
      <w:r>
        <w:rPr>
          <w:rFonts w:ascii="Arial" w:hAnsi="Arial" w:cs="Arial" w:eastAsia="Arial"/>
          <w:sz w:val="28"/>
          <w:szCs w:val="28"/>
          <w:color w:val="2D2D2D"/>
          <w:spacing w:val="3"/>
          <w:w w:val="66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2D2D2D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00"/>
          <w:b/>
          <w:bCs/>
        </w:rPr>
        <w:t>&amp;17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200" w:right="200"/>
          <w:cols w:num="3" w:equalWidth="0">
            <w:col w:w="4428" w:space="393"/>
            <w:col w:w="1863" w:space="1794"/>
            <w:col w:w="3042"/>
          </w:cols>
        </w:sectPr>
      </w:pPr>
      <w:rPr/>
    </w:p>
    <w:p>
      <w:pPr>
        <w:spacing w:before="10" w:after="0" w:line="80" w:lineRule="exact"/>
        <w:jc w:val="left"/>
        <w:rPr>
          <w:sz w:val="8"/>
          <w:szCs w:val="8"/>
        </w:rPr>
      </w:pPr>
      <w:rPr/>
      <w:r>
        <w:rPr/>
        <w:pict>
          <v:shape style="position:absolute;margin-left:424.320007pt;margin-top:647.039978pt;width:122.879998pt;height:104.64pt;mso-position-horizontal-relative:page;mso-position-vertical-relative:page;z-index:-17265" type="#_x0000_t75">
            <v:imagedata r:id="rId43" o:title=""/>
          </v:shape>
        </w:pict>
      </w:r>
      <w:r>
        <w:rPr/>
        <w:pict>
          <v:group style="position:absolute;margin-left:203.040009pt;margin-top:598.080017pt;width:.1pt;height:49.92pt;mso-position-horizontal-relative:page;mso-position-vertical-relative:page;z-index:-17264" coordorigin="4061,11962" coordsize="2,998">
            <v:shape style="position:absolute;left:4061;top:11962;width:2;height:998" coordorigin="4061,11962" coordsize="0,998" path="m4061,12960l4061,11962e" filled="f" stroked="t" strokeweight="1.68pt" strokecolor="#343F77">
              <v:path arrowok="t"/>
            </v:shape>
          </v:group>
          <w10:wrap type="none"/>
        </w:pict>
      </w:r>
      <w:r>
        <w:rPr/>
        <w:pict>
          <v:group style="position:absolute;margin-left:193.919998pt;margin-top:172.680008pt;width:3.36pt;height:.1pt;mso-position-horizontal-relative:page;mso-position-vertical-relative:page;z-index:-17263" coordorigin="3878,3454" coordsize="67,2">
            <v:shape style="position:absolute;left:3878;top:3454;width:67;height:2" coordorigin="3878,3454" coordsize="67,0" path="m3878,3454l3946,3454e" filled="f" stroked="t" strokeweight=".24pt" strokecolor="#000000">
              <v:path arrowok="t"/>
            </v:shape>
          </v:group>
          <w10:wrap type="none"/>
        </w:pict>
      </w:r>
      <w:r>
        <w:rPr/>
        <w:pict>
          <v:group style="position:absolute;margin-left:248.209503pt;margin-top:175.722473pt;width:.1pt;height:7.404053pt;mso-position-horizontal-relative:page;mso-position-vertical-relative:page;z-index:-17262" coordorigin="4964,3514" coordsize="2,148">
            <v:shape style="position:absolute;left:4964;top:3514;width:2;height:148" coordorigin="4964,3514" coordsize="0,148" path="m4964,3663l4964,3514e" filled="f" stroked="t" strokeweight="1.475pt" strokecolor="#EBEBEB">
              <v:path arrowok="t"/>
            </v:shape>
          </v:group>
          <w10:wrap type="none"/>
        </w:pict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600004" w:type="dxa"/>
      </w:tblPr>
      <w:tblGrid/>
      <w:tr>
        <w:trPr>
          <w:trHeight w:val="1522" w:hRule="exact"/>
        </w:trPr>
        <w:tc>
          <w:tcPr>
            <w:tcW w:w="1949" w:type="dxa"/>
            <w:gridSpan w:val="3"/>
            <w:tcBorders>
              <w:top w:val="single" w:sz="5.76" w:space="0" w:color="707070"/>
              <w:bottom w:val="single" w:sz="3.84" w:space="0" w:color="4F4F4F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10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18" w:lineRule="exact"/>
              <w:ind w:left="492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color w:val="262626"/>
                <w:spacing w:val="0"/>
                <w:w w:val="116"/>
                <w:position w:val="-1"/>
              </w:rPr>
              <w:t>eo.ifı</w:t>
            </w:r>
            <w:r>
              <w:rPr>
                <w:rFonts w:ascii="Arial" w:hAnsi="Arial" w:cs="Arial" w:eastAsia="Arial"/>
                <w:sz w:val="20"/>
                <w:szCs w:val="20"/>
                <w:color w:val="262626"/>
                <w:spacing w:val="0"/>
                <w:w w:val="116"/>
                <w:position w:val="-1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262626"/>
                <w:spacing w:val="0"/>
                <w:w w:val="116"/>
                <w:position w:val="-1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262626"/>
                <w:spacing w:val="0"/>
                <w:w w:val="116"/>
                <w:position w:val="-1"/>
              </w:rPr>
              <w:t>HIR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1" w:lineRule="exact"/>
              <w:ind w:left="540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494B4B"/>
                <w:w w:val="102"/>
              </w:rPr>
              <w:t>BE</w:t>
            </w:r>
            <w:r>
              <w:rPr>
                <w:rFonts w:ascii="Arial" w:hAnsi="Arial" w:cs="Arial" w:eastAsia="Arial"/>
                <w:sz w:val="15"/>
                <w:szCs w:val="15"/>
                <w:color w:val="494B4B"/>
                <w:spacing w:val="-25"/>
                <w:w w:val="100"/>
              </w:rPr>
              <w:t> </w:t>
            </w:r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2"/>
                <w:w w:val="100"/>
              </w:rPr>
              <w:t>L</w:t>
            </w:r>
            <w:r>
              <w:rPr>
                <w:rFonts w:ascii="Arial" w:hAnsi="Arial" w:cs="Arial" w:eastAsia="Arial"/>
                <w:sz w:val="15"/>
                <w:szCs w:val="15"/>
                <w:color w:val="494B4B"/>
                <w:spacing w:val="0"/>
                <w:w w:val="106"/>
              </w:rPr>
              <w:t>E</w:t>
            </w:r>
            <w:r>
              <w:rPr>
                <w:rFonts w:ascii="Arial" w:hAnsi="Arial" w:cs="Arial" w:eastAsia="Arial"/>
                <w:sz w:val="15"/>
                <w:szCs w:val="15"/>
                <w:color w:val="494B4B"/>
                <w:spacing w:val="5"/>
                <w:w w:val="107"/>
              </w:rPr>
              <w:t>D</w:t>
            </w:r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-18"/>
                <w:w w:val="201"/>
              </w:rPr>
              <w:t>I</w:t>
            </w:r>
            <w:r>
              <w:rPr>
                <w:rFonts w:ascii="Arial" w:hAnsi="Arial" w:cs="Arial" w:eastAsia="Arial"/>
                <w:sz w:val="15"/>
                <w:szCs w:val="15"/>
                <w:color w:val="494B4B"/>
                <w:spacing w:val="0"/>
                <w:w w:val="103"/>
              </w:rPr>
              <w:t>YESI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</w:tc>
        <w:tc>
          <w:tcPr>
            <w:tcW w:w="6734" w:type="dxa"/>
            <w:gridSpan w:val="6"/>
            <w:tcBorders>
              <w:top w:val="single" w:sz="5.76" w:space="0" w:color="707070"/>
              <w:bottom w:val="single" w:sz="3.84" w:space="0" w:color="4F4F4F"/>
              <w:left w:val="single" w:sz="7.68" w:space="0" w:color="606060"/>
              <w:right w:val="single" w:sz="5.76" w:space="0" w:color="575757"/>
            </w:tcBorders>
          </w:tcPr>
          <w:p>
            <w:pPr>
              <w:spacing w:before="1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54" w:lineRule="exact"/>
              <w:ind w:left="1522" w:right="1708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9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6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9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10"/>
              </w:rPr>
              <w:t>İT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-1"/>
                <w:w w:val="11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10"/>
              </w:rPr>
              <w:t>AİY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1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3"/>
                <w:w w:val="11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DAİRE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9"/>
              </w:rPr>
              <w:t>BAŞKANL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2"/>
                <w:w w:val="109"/>
              </w:rPr>
              <w:t>I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262626"/>
                <w:spacing w:val="0"/>
                <w:w w:val="60"/>
              </w:rPr>
              <w:t>CH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13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13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8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3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8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24" w:after="0" w:line="240" w:lineRule="auto"/>
              <w:ind w:left="2279" w:right="255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5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6"/>
              </w:rPr>
              <w:t>ANGIN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37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6"/>
              </w:rPr>
              <w:t>RAPORU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90" w:type="dxa"/>
            <w:tcBorders>
              <w:top w:val="single" w:sz="5.76" w:space="0" w:color="707070"/>
              <w:bottom w:val="single" w:sz="3.84" w:space="0" w:color="4F4F4F"/>
              <w:left w:val="single" w:sz="5.76" w:space="0" w:color="575757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1074" w:type="dxa"/>
            <w:gridSpan w:val="10"/>
            <w:tcBorders>
              <w:top w:val="single" w:sz="3.84" w:space="0" w:color="4F4F4F"/>
              <w:bottom w:val="single" w:sz="3.84" w:space="0" w:color="4B4B4B"/>
              <w:left w:val="single" w:sz="5.76" w:space="0" w:color="444444"/>
              <w:right w:val="single" w:sz="5.76" w:space="0" w:color="646464"/>
            </w:tcBorders>
          </w:tcPr>
          <w:p>
            <w:pPr>
              <w:spacing w:before="10" w:after="0" w:line="240" w:lineRule="auto"/>
              <w:ind w:left="2" w:right="-20"/>
              <w:jc w:val="left"/>
              <w:tabs>
                <w:tab w:pos="1400" w:val="left"/>
                <w:tab w:pos="2940" w:val="left"/>
                <w:tab w:pos="5320" w:val="left"/>
                <w:tab w:pos="7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Qla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35"/>
              </w:rPr>
              <w:t>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7.05.20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54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9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8"/>
                <w:w w:val="9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074" w:type="dxa"/>
            <w:gridSpan w:val="10"/>
            <w:tcBorders>
              <w:top w:val="single" w:sz="3.84" w:space="0" w:color="4B4B4B"/>
              <w:bottom w:val="single" w:sz="3.84" w:space="0" w:color="4B4B4B"/>
              <w:left w:val="single" w:sz="5.76" w:space="0" w:color="444444"/>
              <w:right w:val="single" w:sz="5.76" w:space="0" w:color="646464"/>
            </w:tcBorders>
          </w:tcPr>
          <w:p>
            <w:pPr>
              <w:spacing w:before="5" w:after="0" w:line="240" w:lineRule="auto"/>
              <w:ind w:left="22" w:right="-20"/>
              <w:jc w:val="left"/>
              <w:tabs>
                <w:tab w:pos="1400" w:val="left"/>
                <w:tab w:pos="2940" w:val="left"/>
                <w:tab w:pos="4080" w:val="left"/>
                <w:tab w:pos="5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2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2"/>
              </w:rPr>
              <w:t>:ı7.05.20ı7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0"/>
                <w:w w:val="11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91"/>
              </w:rPr>
              <w:t>IKa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8"/>
              </w:rPr>
              <w:t>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8"/>
              </w:rPr>
              <w:t>:32ıı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9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074" w:type="dxa"/>
            <w:gridSpan w:val="10"/>
            <w:tcBorders>
              <w:top w:val="single" w:sz="3.84" w:space="0" w:color="4B4B4B"/>
              <w:bottom w:val="single" w:sz="3.84" w:space="0" w:color="4B4B4B"/>
              <w:left w:val="single" w:sz="5.76" w:space="0" w:color="444444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89"/>
              </w:rPr>
              <w:t>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42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demiryol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7"/>
              </w:rPr>
              <w:t>kenan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074" w:type="dxa"/>
            <w:gridSpan w:val="10"/>
            <w:tcBorders>
              <w:top w:val="single" w:sz="3.84" w:space="0" w:color="4B4B4B"/>
              <w:bottom w:val="single" w:sz="3.84" w:space="0" w:color="4F4F4F"/>
              <w:left w:val="single" w:sz="5.76" w:space="0" w:color="444444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17" w:right="-20"/>
              <w:jc w:val="left"/>
              <w:tabs>
                <w:tab w:pos="14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142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demiryol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kenan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7819" w:type="dxa"/>
            <w:gridSpan w:val="8"/>
            <w:tcBorders>
              <w:top w:val="single" w:sz="3.84" w:space="0" w:color="4F4F4F"/>
              <w:bottom w:val="nil" w:sz="6" w:space="0" w:color="auto"/>
              <w:left w:val="single" w:sz="5.76" w:space="0" w:color="444444"/>
              <w:right w:val="nil" w:sz="6" w:space="0" w:color="auto"/>
            </w:tcBorders>
          </w:tcPr>
          <w:p>
            <w:pPr>
              <w:spacing w:before="5" w:after="0" w:line="240" w:lineRule="auto"/>
              <w:ind w:left="17" w:right="-86"/>
              <w:jc w:val="left"/>
              <w:tabs>
                <w:tab w:pos="1400" w:val="left"/>
                <w:tab w:pos="4440" w:val="left"/>
                <w:tab w:pos="68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6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9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Seb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54" w:type="dxa"/>
            <w:vMerge w:val="restart"/>
            <w:gridSpan w:val="2"/>
            <w:tcBorders>
              <w:top w:val="single" w:sz="3.84" w:space="0" w:color="4F4F4F"/>
              <w:left w:val="nil" w:sz="6" w:space="0" w:color="auto"/>
              <w:right w:val="single" w:sz="5.76" w:space="0" w:color="646464"/>
            </w:tcBorders>
          </w:tcPr>
          <w:p>
            <w:pPr>
              <w:spacing w:before="5" w:after="0" w:line="240" w:lineRule="auto"/>
              <w:ind w:left="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60" w:after="0" w:line="240" w:lineRule="auto"/>
              <w:ind w:left="-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326" w:hRule="exact"/>
        </w:trPr>
        <w:tc>
          <w:tcPr>
            <w:tcW w:w="6528" w:type="dxa"/>
            <w:vMerge w:val="restart"/>
            <w:gridSpan w:val="5"/>
            <w:tcBorders>
              <w:top w:val="nil" w:sz="6" w:space="0" w:color="auto"/>
              <w:left w:val="single" w:sz="5.76" w:space="0" w:color="444444"/>
              <w:right w:val="single" w:sz="3.84" w:space="0" w:color="383838"/>
            </w:tcBorders>
          </w:tcPr>
          <w:p>
            <w:pPr>
              <w:spacing w:before="5" w:after="0" w:line="240" w:lineRule="auto"/>
              <w:ind w:left="12" w:right="-20"/>
              <w:jc w:val="left"/>
              <w:tabs>
                <w:tab w:pos="34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4"/>
              </w:rPr>
              <w:t>Şekl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6"/>
                <w:w w:val="104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162" w:lineRule="exact"/>
              <w:ind w:left="3416" w:right="6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w w:val="104"/>
                <w:position w:val="-3"/>
              </w:rPr>
              <w:t>Bet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1"/>
                <w:w w:val="105"/>
                <w:position w:val="-3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87"/>
                <w:position w:val="-3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3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  <w:position w:val="-3"/>
              </w:rPr>
              <w:t>anne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  <w:position w:val="-3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7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3"/>
              </w:rPr>
              <w:t>Kagi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3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4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  <w:position w:val="-3"/>
              </w:rPr>
              <w:t>Ahşap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0"/>
                <w:w w:val="100"/>
                <w:position w:val="-3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B4B"/>
                <w:spacing w:val="36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  <w:position w:val="-3"/>
              </w:rPr>
              <w:t>Çelik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  <w:position w:val="-3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3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4"/>
                <w:position w:val="-3"/>
              </w:rPr>
              <w:t>Diğer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16" w:lineRule="exact"/>
              <w:ind w:left="3974" w:right="555"/>
              <w:jc w:val="center"/>
              <w:tabs>
                <w:tab w:pos="4480" w:val="left"/>
                <w:tab w:pos="4960" w:val="left"/>
                <w:tab w:pos="5760" w:val="left"/>
              </w:tabs>
              <w:rPr>
                <w:rFonts w:ascii="Arial" w:hAnsi="Arial" w:cs="Arial" w:eastAsia="Arial"/>
                <w:sz w:val="41"/>
                <w:szCs w:val="41"/>
              </w:rPr>
            </w:pPr>
            <w:rPr/>
            <w:r>
              <w:rPr>
                <w:rFonts w:ascii="Arial" w:hAnsi="Arial" w:cs="Arial" w:eastAsia="Arial"/>
                <w:sz w:val="41"/>
                <w:szCs w:val="41"/>
                <w:color w:val="5E6062"/>
                <w:spacing w:val="0"/>
                <w:w w:val="52"/>
                <w:position w:val="-5"/>
              </w:rPr>
              <w:t>ı</w:t>
            </w:r>
            <w:r>
              <w:rPr>
                <w:rFonts w:ascii="Arial" w:hAnsi="Arial" w:cs="Arial" w:eastAsia="Arial"/>
                <w:sz w:val="41"/>
                <w:szCs w:val="41"/>
                <w:color w:val="5E6062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1"/>
                <w:szCs w:val="41"/>
                <w:color w:val="5E6062"/>
                <w:spacing w:val="0"/>
                <w:w w:val="100"/>
                <w:position w:val="-5"/>
              </w:rPr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ABABA"/>
                <w:spacing w:val="0"/>
                <w:w w:val="52"/>
                <w:position w:val="8"/>
              </w:rPr>
              <w:t>1</w:t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ABABA"/>
                <w:spacing w:val="0"/>
                <w:w w:val="100"/>
                <w:position w:val="8"/>
              </w:rPr>
              <w:tab/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ABABA"/>
                <w:spacing w:val="0"/>
                <w:w w:val="100"/>
                <w:position w:val="8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131313"/>
                <w:spacing w:val="0"/>
                <w:w w:val="52"/>
                <w:position w:val="-5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131313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31"/>
                <w:szCs w:val="31"/>
                <w:color w:val="131313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1"/>
                <w:szCs w:val="41"/>
                <w:color w:val="383838"/>
                <w:spacing w:val="0"/>
                <w:w w:val="52"/>
                <w:position w:val="-5"/>
              </w:rPr>
              <w:t>ı</w:t>
            </w:r>
            <w:r>
              <w:rPr>
                <w:rFonts w:ascii="Arial" w:hAnsi="Arial" w:cs="Arial" w:eastAsia="Arial"/>
                <w:sz w:val="41"/>
                <w:szCs w:val="41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91" w:type="dxa"/>
            <w:vMerge w:val="restart"/>
            <w:gridSpan w:val="3"/>
            <w:tcBorders>
              <w:top w:val="nil" w:sz="6" w:space="0" w:color="auto"/>
              <w:left w:val="single" w:sz="3.84" w:space="0" w:color="383838"/>
              <w:right w:val="nil" w:sz="6" w:space="0" w:color="auto"/>
            </w:tcBorders>
          </w:tcPr>
          <w:p>
            <w:pPr>
              <w:spacing w:before="53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" w:right="-93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54" w:type="dxa"/>
            <w:vMerge/>
            <w:gridSpan w:val="2"/>
            <w:tcBorders>
              <w:bottom w:val="single" w:sz="7.68" w:space="0" w:color="707070"/>
              <w:left w:val="nil" w:sz="6" w:space="0" w:color="auto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384" w:hRule="exact"/>
        </w:trPr>
        <w:tc>
          <w:tcPr>
            <w:tcW w:w="6528" w:type="dxa"/>
            <w:vMerge/>
            <w:gridSpan w:val="5"/>
            <w:tcBorders>
              <w:bottom w:val="single" w:sz="7.68" w:space="0" w:color="6B6B6B"/>
              <w:left w:val="single" w:sz="5.76" w:space="0" w:color="444444"/>
              <w:right w:val="single" w:sz="3.84" w:space="0" w:color="383838"/>
            </w:tcBorders>
          </w:tcPr>
          <w:p>
            <w:pPr/>
            <w:rPr/>
          </w:p>
        </w:tc>
        <w:tc>
          <w:tcPr>
            <w:tcW w:w="1291" w:type="dxa"/>
            <w:vMerge/>
            <w:gridSpan w:val="3"/>
            <w:tcBorders>
              <w:bottom w:val="single" w:sz="7.68" w:space="0" w:color="6B6B6B"/>
              <w:left w:val="single" w:sz="3.84" w:space="0" w:color="383838"/>
              <w:right w:val="nil" w:sz="6" w:space="0" w:color="auto"/>
            </w:tcBorders>
          </w:tcPr>
          <w:p>
            <w:pPr/>
            <w:rPr/>
          </w:p>
        </w:tc>
        <w:tc>
          <w:tcPr>
            <w:tcW w:w="3254" w:type="dxa"/>
            <w:gridSpan w:val="2"/>
            <w:tcBorders>
              <w:top w:val="single" w:sz="7.68" w:space="0" w:color="707070"/>
              <w:bottom w:val="single" w:sz="7.68" w:space="0" w:color="6B6B6B"/>
              <w:left w:val="nil" w:sz="6" w:space="0" w:color="auto"/>
              <w:right w:val="single" w:sz="5.76" w:space="0" w:color="646464"/>
            </w:tcBorders>
          </w:tcPr>
          <w:p>
            <w:pPr>
              <w:spacing w:before="67" w:after="0" w:line="240" w:lineRule="auto"/>
              <w:ind w:left="1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1"/>
              </w:rPr>
              <w:t>:20:ıs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307" w:hRule="exact"/>
        </w:trPr>
        <w:tc>
          <w:tcPr>
            <w:tcW w:w="1949" w:type="dxa"/>
            <w:gridSpan w:val="3"/>
            <w:tcBorders>
              <w:top w:val="single" w:sz="7.68" w:space="0" w:color="6B6B6B"/>
              <w:bottom w:val="single" w:sz="7.68" w:space="0" w:color="747474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4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7.68" w:space="0" w:color="6B6B6B"/>
              <w:bottom w:val="single" w:sz="7.68" w:space="0" w:color="747474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10" w:right="-20"/>
              <w:jc w:val="left"/>
              <w:tabs>
                <w:tab w:pos="3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Sahibi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6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0"/>
                <w:w w:val="80"/>
              </w:rPr>
              <w:t>[K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iracı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vMerge w:val="restart"/>
            <w:gridSpan w:val="3"/>
            <w:tcBorders>
              <w:top w:val="single" w:sz="7.68" w:space="0" w:color="747474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Giden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7.68" w:space="0" w:color="747474"/>
              <w:bottom w:val="single" w:sz="7.68" w:space="0" w:color="707070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Çavu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TİPO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27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 w:val="restart"/>
            <w:tcBorders>
              <w:top w:val="single" w:sz="7.68" w:space="0" w:color="707070"/>
              <w:left w:val="single" w:sz="7.68" w:space="0" w:color="606060"/>
              <w:right w:val="single" w:sz="3.84" w:space="0" w:color="343434"/>
            </w:tcBorders>
          </w:tcPr>
          <w:p>
            <w:pPr>
              <w:spacing w:before="0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w w:val="76"/>
              </w:rPr>
              <w:t>!A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Plakası: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CFE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4"/>
              </w:rPr>
              <w:t>ı6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86" w:type="dxa"/>
            <w:gridSpan w:val="6"/>
            <w:tcBorders>
              <w:top w:val="single" w:sz="7.68" w:space="0" w:color="707070"/>
              <w:bottom w:val="single" w:sz="3.84" w:space="0" w:color="3F3F3F"/>
              <w:left w:val="single" w:sz="3.84" w:space="0" w:color="343434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5" w:right="-20"/>
              <w:jc w:val="left"/>
              <w:tabs>
                <w:tab w:pos="29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11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8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4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20:12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:20:17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/>
            <w:tcBorders>
              <w:left w:val="single" w:sz="7.68" w:space="0" w:color="606060"/>
              <w:right w:val="single" w:sz="3.84" w:space="0" w:color="343434"/>
            </w:tcBorders>
          </w:tcPr>
          <w:p>
            <w:pPr/>
            <w:rPr/>
          </w:p>
        </w:tc>
        <w:tc>
          <w:tcPr>
            <w:tcW w:w="6586" w:type="dxa"/>
            <w:gridSpan w:val="6"/>
            <w:tcBorders>
              <w:top w:val="single" w:sz="3.84" w:space="0" w:color="3F3F3F"/>
              <w:bottom w:val="single" w:sz="3.84" w:space="0" w:color="4B4B4B"/>
              <w:left w:val="single" w:sz="3.84" w:space="0" w:color="343434"/>
              <w:right w:val="single" w:sz="5.76" w:space="0" w:color="646464"/>
            </w:tcBorders>
          </w:tcPr>
          <w:p>
            <w:pPr>
              <w:spacing w:before="5" w:after="0" w:line="240" w:lineRule="auto"/>
              <w:ind w:left="19" w:right="-20"/>
              <w:jc w:val="left"/>
              <w:tabs>
                <w:tab w:pos="24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6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3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/>
            <w:tcBorders>
              <w:left w:val="single" w:sz="7.68" w:space="0" w:color="606060"/>
              <w:right w:val="single" w:sz="3.84" w:space="0" w:color="343434"/>
            </w:tcBorders>
          </w:tcPr>
          <w:p>
            <w:pPr/>
            <w:rPr/>
          </w:p>
        </w:tc>
        <w:tc>
          <w:tcPr>
            <w:tcW w:w="6586" w:type="dxa"/>
            <w:gridSpan w:val="6"/>
            <w:tcBorders>
              <w:top w:val="single" w:sz="3.84" w:space="0" w:color="4B4B4B"/>
              <w:bottom w:val="single" w:sz="7.68" w:space="0" w:color="777777"/>
              <w:left w:val="single" w:sz="3.84" w:space="0" w:color="343434"/>
              <w:right w:val="single" w:sz="5.76" w:space="0" w:color="646464"/>
            </w:tcBorders>
          </w:tcPr>
          <w:p>
            <w:pPr>
              <w:spacing w:before="5" w:after="0" w:line="240" w:lineRule="auto"/>
              <w:ind w:left="29" w:right="-20"/>
              <w:jc w:val="left"/>
              <w:tabs>
                <w:tab w:pos="24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87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/>
            <w:tcBorders>
              <w:bottom w:val="single" w:sz="7.68" w:space="0" w:color="777777"/>
              <w:left w:val="single" w:sz="7.68" w:space="0" w:color="606060"/>
              <w:right w:val="single" w:sz="3.84" w:space="0" w:color="343434"/>
            </w:tcBorders>
          </w:tcPr>
          <w:p>
            <w:pPr/>
            <w:rPr/>
          </w:p>
        </w:tc>
        <w:tc>
          <w:tcPr>
            <w:tcW w:w="6586" w:type="dxa"/>
            <w:gridSpan w:val="6"/>
            <w:tcBorders>
              <w:top w:val="single" w:sz="7.68" w:space="0" w:color="777777"/>
              <w:bottom w:val="single" w:sz="7.68" w:space="0" w:color="777777"/>
              <w:left w:val="single" w:sz="3.84" w:space="0" w:color="343434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ınniyet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Jandarma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7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:Gelmedi.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vMerge/>
            <w:gridSpan w:val="3"/>
            <w:tcBorders>
              <w:bottom w:val="single" w:sz="5.76" w:space="0" w:color="6B6B6B"/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tcBorders>
              <w:top w:val="single" w:sz="7.68" w:space="0" w:color="777777"/>
              <w:bottom w:val="single" w:sz="5.76" w:space="0" w:color="6B6B6B"/>
              <w:left w:val="single" w:sz="7.68" w:space="0" w:color="606060"/>
              <w:right w:val="single" w:sz="3.84" w:space="0" w:color="343434"/>
            </w:tcBorders>
          </w:tcPr>
          <w:p>
            <w:pPr>
              <w:spacing w:before="0" w:after="0" w:line="21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86" w:type="dxa"/>
            <w:gridSpan w:val="6"/>
            <w:tcBorders>
              <w:top w:val="single" w:sz="7.68" w:space="0" w:color="777777"/>
              <w:bottom w:val="single" w:sz="5.76" w:space="0" w:color="6B6B6B"/>
              <w:left w:val="single" w:sz="3.84" w:space="0" w:color="343434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19" w:right="-20"/>
              <w:jc w:val="left"/>
              <w:tabs>
                <w:tab w:pos="2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1"/>
              </w:rPr>
              <w:t>:Gelmedi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1949" w:type="dxa"/>
            <w:vMerge w:val="restart"/>
            <w:gridSpan w:val="3"/>
            <w:tcBorders>
              <w:top w:val="single" w:sz="5.76" w:space="0" w:color="6B6B6B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1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Ekip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8"/>
              </w:rPr>
              <w:t>r''rrıişse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39" w:type="dxa"/>
            <w:tcBorders>
              <w:top w:val="single" w:sz="5.76" w:space="0" w:color="6B6B6B"/>
              <w:bottom w:val="single" w:sz="7.68" w:space="0" w:color="747474"/>
              <w:left w:val="single" w:sz="7.68" w:space="0" w:color="606060"/>
              <w:right w:val="single" w:sz="3.84" w:space="0" w:color="343434"/>
            </w:tcBorders>
          </w:tcPr>
          <w:p>
            <w:pPr>
              <w:spacing w:before="0" w:after="0" w:line="216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6"/>
              </w:rPr>
              <w:t>Saati:­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Saati:-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99" w:type="dxa"/>
            <w:gridSpan w:val="3"/>
            <w:tcBorders>
              <w:top w:val="single" w:sz="5.76" w:space="0" w:color="6B6B6B"/>
              <w:bottom w:val="single" w:sz="7.68" w:space="0" w:color="747474"/>
              <w:left w:val="single" w:sz="3.84" w:space="0" w:color="343434"/>
              <w:right w:val="single" w:sz="7.68" w:space="0" w:color="646464"/>
            </w:tcBorders>
          </w:tcPr>
          <w:p>
            <w:pPr>
              <w:spacing w:before="0" w:after="0" w:line="216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86" w:type="dxa"/>
            <w:gridSpan w:val="3"/>
            <w:tcBorders>
              <w:top w:val="single" w:sz="5.76" w:space="0" w:color="6B6B6B"/>
              <w:bottom w:val="single" w:sz="7.68" w:space="0" w:color="747474"/>
              <w:left w:val="single" w:sz="7.68" w:space="0" w:color="646464"/>
              <w:right w:val="single" w:sz="5.76" w:space="0" w:color="646464"/>
            </w:tcBorders>
          </w:tcPr>
          <w:p>
            <w:pPr>
              <w:spacing w:before="0" w:after="0" w:line="216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317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tcBorders>
              <w:top w:val="single" w:sz="7.68" w:space="0" w:color="747474"/>
              <w:bottom w:val="single" w:sz="5.76" w:space="0" w:color="707070"/>
              <w:left w:val="single" w:sz="7.68" w:space="0" w:color="606060"/>
              <w:right w:val="single" w:sz="3.84" w:space="0" w:color="343434"/>
            </w:tcBorders>
          </w:tcPr>
          <w:p>
            <w:pPr>
              <w:spacing w:before="0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Yardıma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99" w:type="dxa"/>
            <w:gridSpan w:val="3"/>
            <w:tcBorders>
              <w:top w:val="single" w:sz="7.68" w:space="0" w:color="747474"/>
              <w:bottom w:val="single" w:sz="5.76" w:space="0" w:color="707070"/>
              <w:left w:val="single" w:sz="3.84" w:space="0" w:color="343434"/>
              <w:right w:val="single" w:sz="7.68" w:space="0" w:color="646464"/>
            </w:tcBorders>
          </w:tcPr>
          <w:p>
            <w:pPr/>
            <w:rPr/>
          </w:p>
        </w:tc>
        <w:tc>
          <w:tcPr>
            <w:tcW w:w="3686" w:type="dxa"/>
            <w:gridSpan w:val="3"/>
            <w:tcBorders>
              <w:top w:val="single" w:sz="7.68" w:space="0" w:color="747474"/>
              <w:bottom w:val="single" w:sz="5.76" w:space="0" w:color="707070"/>
              <w:left w:val="single" w:sz="7.68" w:space="0" w:color="646464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949" w:type="dxa"/>
            <w:vMerge/>
            <w:gridSpan w:val="3"/>
            <w:tcBorders>
              <w:bottom w:val="single" w:sz="7.68" w:space="0" w:color="707070"/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9125" w:type="dxa"/>
            <w:gridSpan w:val="7"/>
            <w:tcBorders>
              <w:top w:val="single" w:sz="5.76" w:space="0" w:color="707070"/>
              <w:bottom w:val="single" w:sz="7.68" w:space="0" w:color="707070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16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Adı-Soyad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1949" w:type="dxa"/>
            <w:gridSpan w:val="3"/>
            <w:tcBorders>
              <w:top w:val="single" w:sz="7.68" w:space="0" w:color="707070"/>
              <w:bottom w:val="single" w:sz="7.68" w:space="0" w:color="777777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4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Görüldüğü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Durum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7.68" w:space="0" w:color="707070"/>
              <w:bottom w:val="single" w:sz="7.68" w:space="0" w:color="777777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7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otları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yanınakta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görüldü.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1949" w:type="dxa"/>
            <w:vMerge w:val="restart"/>
            <w:gridSpan w:val="3"/>
            <w:tcBorders>
              <w:top w:val="single" w:sz="7.68" w:space="0" w:color="777777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39" w:type="dxa"/>
            <w:vMerge w:val="restart"/>
            <w:tcBorders>
              <w:top w:val="single" w:sz="7.68" w:space="0" w:color="777777"/>
              <w:left w:val="single" w:sz="7.68" w:space="0" w:color="606060"/>
              <w:right w:val="single" w:sz="5.76" w:space="0" w:color="606060"/>
            </w:tcBorders>
          </w:tcPr>
          <w:p>
            <w:pPr>
              <w:spacing w:before="6" w:after="0" w:line="180" w:lineRule="exact"/>
              <w:jc w:val="left"/>
              <w:rPr>
                <w:sz w:val="18"/>
                <w:szCs w:val="18"/>
              </w:rPr>
            </w:pPr>
            <w:rPr/>
            <w:r>
              <w:rPr>
                <w:sz w:val="18"/>
                <w:szCs w:val="18"/>
              </w:rPr>
            </w:r>
          </w:p>
          <w:p>
            <w:pPr>
              <w:spacing w:before="0" w:after="0" w:line="240" w:lineRule="auto"/>
              <w:ind w:left="82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0"/>
                <w:w w:val="100"/>
              </w:rPr>
              <w:t>u</w:t>
            </w:r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-10"/>
                <w:w w:val="100"/>
              </w:rPr>
              <w:t> </w:t>
            </w:r>
            <w:r>
              <w:rPr>
                <w:rFonts w:ascii="Arial" w:hAnsi="Arial" w:cs="Arial" w:eastAsia="Arial"/>
                <w:sz w:val="15"/>
                <w:szCs w:val="15"/>
                <w:color w:val="262626"/>
                <w:spacing w:val="0"/>
                <w:w w:val="111"/>
              </w:rPr>
              <w:t>ile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</w:tc>
        <w:tc>
          <w:tcPr>
            <w:tcW w:w="6586" w:type="dxa"/>
            <w:gridSpan w:val="6"/>
            <w:tcBorders>
              <w:top w:val="single" w:sz="7.68" w:space="0" w:color="777777"/>
              <w:bottom w:val="single" w:sz="3.84" w:space="0" w:color="4F4F4F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Söndürmede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Ku1lanıla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vMerge/>
            <w:gridSpan w:val="3"/>
            <w:tcBorders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/>
            <w:tcBorders>
              <w:left w:val="single" w:sz="7.68" w:space="0" w:color="606060"/>
              <w:right w:val="single" w:sz="5.76" w:space="0" w:color="606060"/>
            </w:tcBorders>
          </w:tcPr>
          <w:p>
            <w:pPr/>
            <w:rPr/>
          </w:p>
        </w:tc>
        <w:tc>
          <w:tcPr>
            <w:tcW w:w="6586" w:type="dxa"/>
            <w:gridSpan w:val="6"/>
            <w:tcBorders>
              <w:top w:val="single" w:sz="3.84" w:space="0" w:color="4F4F4F"/>
              <w:bottom w:val="single" w:sz="3.84" w:space="0" w:color="484848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5" w:after="0" w:line="240" w:lineRule="auto"/>
              <w:ind w:left="2" w:right="-20"/>
              <w:jc w:val="left"/>
              <w:tabs>
                <w:tab w:pos="1900" w:val="left"/>
                <w:tab w:pos="3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5"/>
              </w:rPr>
              <w:t>IK.K.T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Kg.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83" w:hRule="exact"/>
        </w:trPr>
        <w:tc>
          <w:tcPr>
            <w:tcW w:w="1949" w:type="dxa"/>
            <w:vMerge/>
            <w:gridSpan w:val="3"/>
            <w:tcBorders>
              <w:bottom w:val="single" w:sz="7.68" w:space="0" w:color="707070"/>
              <w:left w:val="single" w:sz="5.76" w:space="0" w:color="444444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2539" w:type="dxa"/>
            <w:vMerge/>
            <w:tcBorders>
              <w:bottom w:val="single" w:sz="7.68" w:space="0" w:color="707070"/>
              <w:left w:val="single" w:sz="7.68" w:space="0" w:color="606060"/>
              <w:right w:val="single" w:sz="5.76" w:space="0" w:color="606060"/>
            </w:tcBorders>
          </w:tcPr>
          <w:p>
            <w:pPr/>
            <w:rPr/>
          </w:p>
        </w:tc>
        <w:tc>
          <w:tcPr>
            <w:tcW w:w="6586" w:type="dxa"/>
            <w:gridSpan w:val="6"/>
            <w:tcBorders>
              <w:top w:val="single" w:sz="3.84" w:space="0" w:color="484848"/>
              <w:bottom w:val="single" w:sz="7.68" w:space="0" w:color="707070"/>
              <w:left w:val="single" w:sz="5.76" w:space="0" w:color="606060"/>
              <w:right w:val="single" w:sz="5.76" w:space="0" w:color="646464"/>
            </w:tcBorders>
          </w:tcPr>
          <w:p>
            <w:pPr>
              <w:spacing w:before="0" w:after="0" w:line="269" w:lineRule="exact"/>
              <w:ind w:left="358" w:right="-20"/>
              <w:jc w:val="left"/>
              <w:tabs>
                <w:tab w:pos="1900" w:val="left"/>
                <w:tab w:pos="3460" w:val="left"/>
              </w:tabs>
              <w:rPr>
                <w:rFonts w:ascii="Arial" w:hAnsi="Arial" w:cs="Arial" w:eastAsia="Arial"/>
                <w:sz w:val="31"/>
                <w:szCs w:val="31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2"/>
              </w:rPr>
              <w:t>0,5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0"/>
                <w:w w:val="100"/>
                <w:position w:val="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2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2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383838"/>
                <w:spacing w:val="0"/>
                <w:w w:val="52"/>
                <w:position w:val="2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383838"/>
                <w:spacing w:val="0"/>
                <w:w w:val="100"/>
                <w:position w:val="2"/>
              </w:rPr>
              <w:tab/>
            </w:r>
            <w:r>
              <w:rPr>
                <w:rFonts w:ascii="Arial" w:hAnsi="Arial" w:cs="Arial" w:eastAsia="Arial"/>
                <w:sz w:val="31"/>
                <w:szCs w:val="31"/>
                <w:color w:val="383838"/>
                <w:spacing w:val="0"/>
                <w:w w:val="100"/>
                <w:position w:val="2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262626"/>
                <w:spacing w:val="0"/>
                <w:w w:val="52"/>
                <w:position w:val="-4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701" w:hRule="exact"/>
        </w:trPr>
        <w:tc>
          <w:tcPr>
            <w:tcW w:w="1949" w:type="dxa"/>
            <w:gridSpan w:val="3"/>
            <w:tcBorders>
              <w:top w:val="single" w:sz="7.68" w:space="0" w:color="707070"/>
              <w:bottom w:val="single" w:sz="7.68" w:space="0" w:color="707070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Hasa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7.68" w:space="0" w:color="707070"/>
              <w:bottom w:val="single" w:sz="7.68" w:space="0" w:color="707070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otla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yanmıştır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Maddi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ziya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yoktu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"/>
                <w:w w:val="105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4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1325" w:hRule="exact"/>
        </w:trPr>
        <w:tc>
          <w:tcPr>
            <w:tcW w:w="1949" w:type="dxa"/>
            <w:gridSpan w:val="3"/>
            <w:tcBorders>
              <w:top w:val="single" w:sz="7.68" w:space="0" w:color="707070"/>
              <w:bottom w:val="single" w:sz="5.76" w:space="0" w:color="777777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11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7.68" w:space="0" w:color="707070"/>
              <w:bottom w:val="single" w:sz="5.76" w:space="0" w:color="777777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48" w:right="-78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başlangıcını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demiryol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kenarındaki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otlarda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olup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6" w:after="0" w:line="247" w:lineRule="auto"/>
              <w:ind w:left="5" w:right="-58" w:firstLine="41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5"/>
              </w:rPr>
              <w:t>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5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soruşturmada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kimliği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belirsiz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kişi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kişilerce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yakıla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ateşin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otları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tutuşturması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neticesinde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çıktığı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varılmıştır.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gridSpan w:val="3"/>
            <w:tcBorders>
              <w:top w:val="single" w:sz="5.76" w:space="0" w:color="777777"/>
              <w:bottom w:val="single" w:sz="5.76" w:space="0" w:color="6B6B6B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1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Sigortalı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2"/>
              </w:rPr>
              <w:t>ise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5.76" w:space="0" w:color="777777"/>
              <w:bottom w:val="single" w:sz="5.76" w:space="0" w:color="6B6B6B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2" w:after="0" w:line="240" w:lineRule="auto"/>
              <w:ind w:left="-10" w:right="-20"/>
              <w:jc w:val="left"/>
              <w:tabs>
                <w:tab w:pos="4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7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irketi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Adı: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!Bedeli: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949" w:type="dxa"/>
            <w:gridSpan w:val="3"/>
            <w:tcBorders>
              <w:top w:val="single" w:sz="5.76" w:space="0" w:color="6B6B6B"/>
              <w:bottom w:val="single" w:sz="5.76" w:space="0" w:color="707070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6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5.76" w:space="0" w:color="6B6B6B"/>
              <w:bottom w:val="single" w:sz="5.76" w:space="0" w:color="707070"/>
              <w:left w:val="single" w:sz="7.68" w:space="0" w:color="606060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470" w:hRule="exact"/>
        </w:trPr>
        <w:tc>
          <w:tcPr>
            <w:tcW w:w="1949" w:type="dxa"/>
            <w:gridSpan w:val="3"/>
            <w:tcBorders>
              <w:top w:val="single" w:sz="5.76" w:space="0" w:color="707070"/>
              <w:bottom w:val="single" w:sz="5.76" w:space="0" w:color="6B6B6B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02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yn.,gı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Kime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6" w:after="0" w:line="240" w:lineRule="auto"/>
              <w:ind w:left="36" w:right="-20"/>
              <w:jc w:val="left"/>
              <w:tabs>
                <w:tab w:pos="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,im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5.76" w:space="0" w:color="707070"/>
              <w:bottom w:val="single" w:sz="5.76" w:space="0" w:color="6B6B6B"/>
              <w:left w:val="single" w:sz="7.68" w:space="0" w:color="606060"/>
              <w:right w:val="single" w:sz="5.76" w:space="0" w:color="646464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949" w:type="dxa"/>
            <w:gridSpan w:val="3"/>
            <w:tcBorders>
              <w:top w:val="single" w:sz="5.76" w:space="0" w:color="6B6B6B"/>
              <w:bottom w:val="single" w:sz="7.68" w:space="0" w:color="747474"/>
              <w:left w:val="single" w:sz="5.76" w:space="0" w:color="444444"/>
              <w:right w:val="single" w:sz="7.68" w:space="0" w:color="606060"/>
            </w:tcBorders>
          </w:tcPr>
          <w:p>
            <w:pPr>
              <w:spacing w:before="0" w:after="0" w:line="216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Dönüşü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125" w:type="dxa"/>
            <w:gridSpan w:val="7"/>
            <w:tcBorders>
              <w:top w:val="single" w:sz="5.76" w:space="0" w:color="6B6B6B"/>
              <w:bottom w:val="single" w:sz="7.68" w:space="0" w:color="747474"/>
              <w:left w:val="single" w:sz="7.68" w:space="0" w:color="606060"/>
              <w:right w:val="single" w:sz="5.76" w:space="0" w:color="646464"/>
            </w:tcBorders>
          </w:tcPr>
          <w:p>
            <w:pPr>
              <w:spacing w:before="7" w:after="0" w:line="216" w:lineRule="exact"/>
              <w:ind w:left="-10" w:right="-20"/>
              <w:jc w:val="left"/>
              <w:tabs>
                <w:tab w:pos="38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lfari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0"/>
              </w:rPr>
              <w:t>7.05.20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9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!Saati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2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845" w:type="dxa"/>
            <w:tcBorders>
              <w:top w:val="single" w:sz="7.68" w:space="0" w:color="747474"/>
              <w:bottom w:val="single" w:sz="7.68" w:space="0" w:color="707070"/>
              <w:left w:val="single" w:sz="5.76" w:space="0" w:color="444444"/>
              <w:right w:val="single" w:sz="7.68" w:space="0" w:color="575757"/>
            </w:tcBorders>
          </w:tcPr>
          <w:p>
            <w:pPr>
              <w:spacing w:before="0" w:after="0" w:line="214" w:lineRule="exact"/>
              <w:ind w:left="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6"/>
              </w:rPr>
              <w:t>Varsa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2" w:type="dxa"/>
            <w:tcBorders>
              <w:top w:val="single" w:sz="7.68" w:space="0" w:color="747474"/>
              <w:bottom w:val="single" w:sz="7.68" w:space="0" w:color="707070"/>
              <w:left w:val="single" w:sz="7.68" w:space="0" w:color="575757"/>
              <w:right w:val="single" w:sz="5.76" w:space="0" w:color="4F4F4F"/>
            </w:tcBorders>
          </w:tcPr>
          <w:p>
            <w:pPr>
              <w:spacing w:before="0" w:after="0" w:line="214" w:lineRule="exact"/>
              <w:ind w:left="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104"/>
              </w:rPr>
              <w:t>Öl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105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w w:val="100"/>
              </w:rPr>
            </w:r>
          </w:p>
        </w:tc>
        <w:tc>
          <w:tcPr>
            <w:tcW w:w="672" w:type="dxa"/>
            <w:tcBorders>
              <w:top w:val="single" w:sz="7.68" w:space="0" w:color="747474"/>
              <w:bottom w:val="single" w:sz="7.68" w:space="0" w:color="707070"/>
              <w:left w:val="single" w:sz="5.76" w:space="0" w:color="4F4F4F"/>
              <w:right w:val="single" w:sz="7.68" w:space="0" w:color="606060"/>
            </w:tcBorders>
          </w:tcPr>
          <w:p>
            <w:pPr>
              <w:spacing w:before="0" w:after="0" w:line="214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97" w:type="dxa"/>
            <w:gridSpan w:val="3"/>
            <w:tcBorders>
              <w:top w:val="single" w:sz="7.68" w:space="0" w:color="747474"/>
              <w:bottom w:val="single" w:sz="7.68" w:space="0" w:color="707070"/>
              <w:left w:val="single" w:sz="7.68" w:space="0" w:color="606060"/>
              <w:right w:val="single" w:sz="5.76" w:space="0" w:color="575757"/>
            </w:tcBorders>
          </w:tcPr>
          <w:p>
            <w:pPr>
              <w:spacing w:before="0" w:after="0" w:line="214" w:lineRule="exact"/>
              <w:ind w:left="-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4"/>
              </w:rPr>
              <w:t>piDE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EKiP: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Grup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9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9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9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128" w:type="dxa"/>
            <w:gridSpan w:val="4"/>
            <w:tcBorders>
              <w:top w:val="single" w:sz="7.68" w:space="0" w:color="747474"/>
              <w:bottom w:val="single" w:sz="7.68" w:space="0" w:color="707070"/>
              <w:left w:val="single" w:sz="5.76" w:space="0" w:color="575757"/>
              <w:right w:val="single" w:sz="5.76" w:space="0" w:color="646464"/>
            </w:tcBorders>
          </w:tcPr>
          <w:p>
            <w:pPr>
              <w:spacing w:before="0" w:after="0" w:line="214" w:lineRule="exact"/>
              <w:ind w:left="1394" w:right="1362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6"/>
              </w:rPr>
              <w:t>ONAY_LAYAN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1800" w:hRule="exact"/>
        </w:trPr>
        <w:tc>
          <w:tcPr>
            <w:tcW w:w="845" w:type="dxa"/>
            <w:tcBorders>
              <w:top w:val="single" w:sz="7.68" w:space="0" w:color="707070"/>
              <w:bottom w:val="single" w:sz="3.84" w:space="0" w:color="3B3B3B"/>
              <w:left w:val="single" w:sz="5.76" w:space="0" w:color="444444"/>
              <w:right w:val="single" w:sz="7.68" w:space="0" w:color="575757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6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3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İtfaiyeci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2" w:type="dxa"/>
            <w:tcBorders>
              <w:top w:val="single" w:sz="7.68" w:space="0" w:color="707070"/>
              <w:bottom w:val="single" w:sz="3.84" w:space="0" w:color="3B3B3B"/>
              <w:left w:val="single" w:sz="7.68" w:space="0" w:color="575757"/>
              <w:right w:val="single" w:sz="5.76" w:space="0" w:color="4F4F4F"/>
            </w:tcBorders>
          </w:tcPr>
          <w:p>
            <w:pPr/>
            <w:rPr/>
          </w:p>
        </w:tc>
        <w:tc>
          <w:tcPr>
            <w:tcW w:w="672" w:type="dxa"/>
            <w:tcBorders>
              <w:top w:val="single" w:sz="7.68" w:space="0" w:color="707070"/>
              <w:bottom w:val="single" w:sz="3.84" w:space="0" w:color="3B3B3B"/>
              <w:left w:val="single" w:sz="5.76" w:space="0" w:color="4F4F4F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4997" w:type="dxa"/>
            <w:vMerge w:val="restart"/>
            <w:gridSpan w:val="3"/>
            <w:tcBorders>
              <w:top w:val="single" w:sz="7.68" w:space="0" w:color="707070"/>
              <w:left w:val="single" w:sz="7.68" w:space="0" w:color="606060"/>
              <w:right w:val="single" w:sz="5.76" w:space="0" w:color="575757"/>
            </w:tcBorders>
          </w:tcPr>
          <w:p>
            <w:pPr>
              <w:spacing w:before="11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12" w:right="759"/>
              <w:jc w:val="center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Koyan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2" w:after="0" w:line="177" w:lineRule="exact"/>
              <w:ind w:left="29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4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4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  <w:position w:val="-4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12" w:lineRule="exact"/>
              <w:ind w:left="1282" w:right="-20"/>
              <w:jc w:val="left"/>
              <w:tabs>
                <w:tab w:pos="2720" w:val="left"/>
              </w:tabs>
              <w:rPr>
                <w:rFonts w:ascii="Times New Roman" w:hAnsi="Times New Roman" w:cs="Times New Roman" w:eastAsia="Times New Roman"/>
                <w:sz w:val="115"/>
                <w:szCs w:val="115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313A80"/>
                <w:spacing w:val="0"/>
                <w:w w:val="53"/>
                <w:i/>
                <w:position w:val="40"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13A80"/>
                <w:spacing w:val="0"/>
                <w:w w:val="100"/>
                <w:i/>
                <w:position w:val="40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13A80"/>
                <w:spacing w:val="0"/>
                <w:w w:val="100"/>
                <w:i/>
                <w:position w:val="40"/>
              </w:rPr>
            </w:r>
            <w:r>
              <w:rPr>
                <w:rFonts w:ascii="Times New Roman" w:hAnsi="Times New Roman" w:cs="Times New Roman" w:eastAsia="Times New Roman"/>
                <w:sz w:val="115"/>
                <w:szCs w:val="115"/>
                <w:color w:val="232A9A"/>
                <w:spacing w:val="0"/>
                <w:w w:val="81"/>
                <w:i/>
                <w:position w:val="-7"/>
              </w:rPr>
              <w:t>V4?-</w:t>
            </w:r>
            <w:r>
              <w:rPr>
                <w:rFonts w:ascii="Times New Roman" w:hAnsi="Times New Roman" w:cs="Times New Roman" w:eastAsia="Times New Roman"/>
                <w:sz w:val="115"/>
                <w:szCs w:val="1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67" w:lineRule="exact"/>
              <w:ind w:left="403" w:right="-20"/>
              <w:jc w:val="left"/>
              <w:tabs>
                <w:tab w:pos="27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Courier New" w:hAnsi="Courier New" w:cs="Courier New" w:eastAsia="Courier New"/>
                <w:sz w:val="31"/>
                <w:szCs w:val="31"/>
                <w:color w:val="898989"/>
                <w:spacing w:val="0"/>
                <w:w w:val="100"/>
                <w:position w:val="3"/>
              </w:rPr>
              <w:t>T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898989"/>
                <w:spacing w:val="-21"/>
                <w:w w:val="100"/>
                <w:position w:val="3"/>
              </w:rPr>
              <w:t>L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62626"/>
                <w:spacing w:val="0"/>
                <w:w w:val="100"/>
                <w:position w:val="3"/>
              </w:rPr>
              <w:t>U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62626"/>
                <w:spacing w:val="-158"/>
                <w:w w:val="100"/>
                <w:position w:val="3"/>
              </w:rPr>
              <w:t> 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62626"/>
                <w:spacing w:val="0"/>
                <w:w w:val="100"/>
                <w:position w:val="3"/>
              </w:rPr>
              <w:tab/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262626"/>
                <w:spacing w:val="0"/>
                <w:w w:val="100"/>
                <w:position w:val="3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İs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  <w:position w:val="-1"/>
              </w:rPr>
              <w:t>HATİPOGLU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16" w:lineRule="exact"/>
              <w:ind w:left="346" w:right="-20"/>
              <w:jc w:val="left"/>
              <w:tabs>
                <w:tab w:pos="31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83838"/>
                <w:spacing w:val="0"/>
                <w:w w:val="100"/>
                <w:position w:val="6"/>
              </w:rPr>
              <w:t>itf</w:t>
            </w:r>
            <w:r>
              <w:rPr>
                <w:rFonts w:ascii="Arial" w:hAnsi="Arial" w:cs="Arial" w:eastAsia="Arial"/>
                <w:sz w:val="19"/>
                <w:szCs w:val="19"/>
                <w:color w:val="383838"/>
                <w:spacing w:val="0"/>
                <w:w w:val="100"/>
                <w:position w:val="6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color w:val="383838"/>
                <w:spacing w:val="0"/>
                <w:w w:val="100"/>
                <w:position w:val="6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E6062"/>
                <w:spacing w:val="-7"/>
                <w:w w:val="100"/>
                <w:position w:val="6"/>
              </w:rPr>
              <w:t>ı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  <w:t>ye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35"/>
                <w:w w:val="100"/>
                <w:position w:val="6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  <w:t>Merkez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15"/>
                <w:w w:val="100"/>
                <w:position w:val="6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  <w:t>Bölge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1"/>
                <w:w w:val="100"/>
                <w:position w:val="6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  <w:tab/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6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3"/>
              </w:rPr>
              <w:t>İtf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1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  <w:position w:val="-3"/>
              </w:rPr>
              <w:t>Çvş.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62" w:lineRule="exact"/>
              <w:ind w:left="312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1"/>
              </w:rPr>
              <w:t>1.Post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position w:val="1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34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10"/>
                <w:position w:val="1"/>
              </w:rPr>
              <w:t>Grupla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10"/>
                <w:position w:val="1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7"/>
                <w:w w:val="110"/>
                <w:position w:val="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18"/>
                <w:position w:val="1"/>
              </w:rPr>
              <w:t>Amiri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6" w:after="0" w:line="140" w:lineRule="exact"/>
              <w:jc w:val="left"/>
              <w:rPr>
                <w:sz w:val="14"/>
                <w:szCs w:val="14"/>
              </w:rPr>
            </w:pPr>
            <w:rPr/>
            <w:r>
              <w:rPr>
                <w:sz w:val="14"/>
                <w:szCs w:val="14"/>
              </w:rPr>
            </w:r>
          </w:p>
          <w:p>
            <w:pPr>
              <w:spacing w:before="0" w:after="0" w:line="240" w:lineRule="auto"/>
              <w:ind w:right="1017"/>
              <w:jc w:val="righ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648A1"/>
                <w:spacing w:val="0"/>
                <w:w w:val="104"/>
                <w:i/>
              </w:rPr>
              <w:t>ıl"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7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57" w:lineRule="exact"/>
              <w:ind w:left="446" w:right="-20"/>
              <w:jc w:val="left"/>
              <w:tabs>
                <w:tab w:pos="1180" w:val="left"/>
                <w:tab w:pos="1700" w:val="left"/>
                <w:tab w:pos="3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0"/>
                <w:w w:val="74"/>
                <w:b/>
                <w:bCs/>
                <w:position w:val="-5"/>
              </w:rPr>
              <w:t>Abd</w:t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0"/>
                <w:w w:val="100"/>
                <w:b/>
                <w:bCs/>
                <w:position w:val="-5"/>
              </w:rPr>
              <w:tab/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0"/>
                <w:w w:val="100"/>
                <w:b/>
                <w:bCs/>
                <w:position w:val="-5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494F6D"/>
                <w:spacing w:val="0"/>
                <w:w w:val="181"/>
                <w:position w:val="-5"/>
              </w:rPr>
              <w:t>·</w:t>
            </w:r>
            <w:r>
              <w:rPr>
                <w:rFonts w:ascii="Arial" w:hAnsi="Arial" w:cs="Arial" w:eastAsia="Arial"/>
                <w:sz w:val="27"/>
                <w:szCs w:val="27"/>
                <w:color w:val="494B4B"/>
                <w:spacing w:val="0"/>
                <w:w w:val="123"/>
                <w:position w:val="-5"/>
              </w:rPr>
              <w:t>.</w:t>
            </w:r>
            <w:r>
              <w:rPr>
                <w:rFonts w:ascii="Arial" w:hAnsi="Arial" w:cs="Arial" w:eastAsia="Arial"/>
                <w:sz w:val="27"/>
                <w:szCs w:val="27"/>
                <w:color w:val="494B4B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27"/>
                <w:szCs w:val="27"/>
                <w:color w:val="494B4B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0"/>
                <w:w w:val="59"/>
                <w:position w:val="-5"/>
              </w:rPr>
              <w:t>••</w:t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-34"/>
                <w:w w:val="100"/>
                <w:position w:val="-5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0"/>
                <w:w w:val="78"/>
                <w:b/>
                <w:bCs/>
                <w:position w:val="-5"/>
              </w:rPr>
              <w:t>TOp</w:t>
            </w:r>
            <w:r>
              <w:rPr>
                <w:rFonts w:ascii="Arial" w:hAnsi="Arial" w:cs="Arial" w:eastAsia="Arial"/>
                <w:sz w:val="27"/>
                <w:szCs w:val="27"/>
                <w:color w:val="5E6062"/>
                <w:spacing w:val="52"/>
                <w:w w:val="78"/>
                <w:b/>
                <w:bCs/>
                <w:position w:val="-5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5E6062"/>
                <w:spacing w:val="0"/>
                <w:w w:val="78"/>
                <w:b/>
                <w:bCs/>
                <w:i/>
                <w:position w:val="-5"/>
              </w:rPr>
              <w:t>U</w:t>
            </w:r>
            <w:r>
              <w:rPr>
                <w:rFonts w:ascii="Arial" w:hAnsi="Arial" w:cs="Arial" w:eastAsia="Arial"/>
                <w:sz w:val="26"/>
                <w:szCs w:val="26"/>
                <w:color w:val="5E6062"/>
                <w:spacing w:val="-54"/>
                <w:w w:val="78"/>
                <w:b/>
                <w:bCs/>
                <w:i/>
                <w:position w:val="-5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5E6062"/>
                <w:spacing w:val="0"/>
                <w:w w:val="100"/>
                <w:b/>
                <w:bCs/>
                <w:i/>
                <w:position w:val="-5"/>
              </w:rPr>
              <w:tab/>
            </w:r>
            <w:r>
              <w:rPr>
                <w:rFonts w:ascii="Arial" w:hAnsi="Arial" w:cs="Arial" w:eastAsia="Arial"/>
                <w:sz w:val="26"/>
                <w:szCs w:val="26"/>
                <w:color w:val="5E6062"/>
                <w:spacing w:val="0"/>
                <w:w w:val="100"/>
                <w:b/>
                <w:bCs/>
                <w:i/>
                <w:position w:val="-5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5"/>
              </w:rPr>
              <w:t>İtf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0"/>
                <w:position w:val="-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5"/>
              </w:rPr>
              <w:t>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48" w:lineRule="exact"/>
              <w:ind w:left="442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494B4B"/>
                <w:spacing w:val="0"/>
                <w:w w:val="75"/>
                <w:position w:val="1"/>
              </w:rPr>
              <w:t>Itfaiy</w:t>
            </w:r>
            <w:r>
              <w:rPr>
                <w:rFonts w:ascii="Arial" w:hAnsi="Arial" w:cs="Arial" w:eastAsia="Arial"/>
                <w:sz w:val="23"/>
                <w:szCs w:val="23"/>
                <w:color w:val="494B4B"/>
                <w:spacing w:val="0"/>
                <w:w w:val="75"/>
                <w:position w:val="1"/>
              </w:rPr>
              <w:t>e</w:t>
            </w:r>
            <w:r>
              <w:rPr>
                <w:rFonts w:ascii="Arial" w:hAnsi="Arial" w:cs="Arial" w:eastAsia="Arial"/>
                <w:sz w:val="23"/>
                <w:szCs w:val="23"/>
                <w:color w:val="494B4B"/>
                <w:spacing w:val="29"/>
                <w:w w:val="75"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494B4B"/>
                <w:spacing w:val="0"/>
                <w:w w:val="75"/>
                <w:b/>
                <w:bCs/>
                <w:position w:val="1"/>
              </w:rPr>
              <w:t>Merk</w:t>
            </w:r>
            <w:r>
              <w:rPr>
                <w:rFonts w:ascii="Arial" w:hAnsi="Arial" w:cs="Arial" w:eastAsia="Arial"/>
                <w:sz w:val="24"/>
                <w:szCs w:val="24"/>
                <w:color w:val="494B4B"/>
                <w:spacing w:val="25"/>
                <w:w w:val="75"/>
                <w:b/>
                <w:bCs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5E6062"/>
                <w:spacing w:val="0"/>
                <w:w w:val="75"/>
                <w:i/>
                <w:position w:val="1"/>
              </w:rPr>
              <w:t>z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5E6062"/>
                <w:spacing w:val="0"/>
                <w:w w:val="100"/>
                <w:i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5E6062"/>
                <w:spacing w:val="0"/>
                <w:w w:val="100"/>
                <w:i/>
                <w:position w:val="1"/>
              </w:rPr>
            </w:r>
            <w:r>
              <w:rPr>
                <w:rFonts w:ascii="Arial" w:hAnsi="Arial" w:cs="Arial" w:eastAsia="Arial"/>
                <w:sz w:val="24"/>
                <w:szCs w:val="24"/>
                <w:color w:val="494B4B"/>
                <w:spacing w:val="0"/>
                <w:w w:val="70"/>
                <w:b/>
                <w:bCs/>
                <w:i/>
                <w:position w:val="-12"/>
              </w:rPr>
              <w:t>m</w:t>
            </w:r>
            <w:r>
              <w:rPr>
                <w:rFonts w:ascii="Arial" w:hAnsi="Arial" w:cs="Arial" w:eastAsia="Arial"/>
                <w:sz w:val="24"/>
                <w:szCs w:val="24"/>
                <w:color w:val="494B4B"/>
                <w:spacing w:val="-48"/>
                <w:w w:val="100"/>
                <w:b/>
                <w:bCs/>
                <w:i/>
                <w:position w:val="-12"/>
              </w:rPr>
              <w:t> 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5E6062"/>
                <w:spacing w:val="0"/>
                <w:w w:val="121"/>
                <w:position w:val="1"/>
              </w:rPr>
              <w:t>..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25" w:lineRule="exact"/>
              <w:ind w:left="2348" w:right="2363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color w:val="494B4B"/>
                <w:spacing w:val="-9"/>
                <w:w w:val="69"/>
                <w:b/>
                <w:bCs/>
                <w:i/>
                <w:position w:val="3"/>
              </w:rPr>
              <w:t>ı</w:t>
            </w:r>
            <w:r>
              <w:rPr>
                <w:rFonts w:ascii="Arial" w:hAnsi="Arial" w:cs="Arial" w:eastAsia="Arial"/>
                <w:sz w:val="21"/>
                <w:szCs w:val="21"/>
                <w:color w:val="5E6062"/>
                <w:spacing w:val="0"/>
                <w:w w:val="105"/>
                <w:b/>
                <w:bCs/>
                <w:position w:val="3"/>
              </w:rPr>
              <w:t>n</w:t>
            </w:r>
            <w:r>
              <w:rPr>
                <w:rFonts w:ascii="Arial" w:hAnsi="Arial" w:cs="Arial" w:eastAsia="Arial"/>
                <w:sz w:val="21"/>
                <w:szCs w:val="21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128" w:type="dxa"/>
            <w:vMerge w:val="restart"/>
            <w:gridSpan w:val="4"/>
            <w:tcBorders>
              <w:top w:val="single" w:sz="7.68" w:space="0" w:color="707070"/>
              <w:left w:val="single" w:sz="5.76" w:space="0" w:color="575757"/>
              <w:right w:val="single" w:sz="5.76" w:space="0" w:color="646464"/>
            </w:tcBorders>
          </w:tcPr>
          <w:p>
            <w:pPr>
              <w:spacing w:before="0" w:after="0" w:line="291" w:lineRule="exact"/>
              <w:ind w:left="1735" w:right="-2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262626"/>
                <w:spacing w:val="0"/>
                <w:w w:val="76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262626"/>
                <w:spacing w:val="2"/>
                <w:w w:val="76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262626"/>
                <w:spacing w:val="0"/>
                <w:w w:val="76"/>
                <w:b/>
                <w:bCs/>
              </w:rPr>
              <w:t>8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262626"/>
                <w:spacing w:val="18"/>
                <w:w w:val="76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262626"/>
                <w:spacing w:val="0"/>
                <w:w w:val="52"/>
              </w:rPr>
              <w:t>MaYı</w:t>
            </w:r>
            <w:r>
              <w:rPr>
                <w:rFonts w:ascii="Arial" w:hAnsi="Arial" w:cs="Arial" w:eastAsia="Arial"/>
                <w:sz w:val="25"/>
                <w:szCs w:val="25"/>
                <w:color w:val="262626"/>
                <w:spacing w:val="0"/>
                <w:w w:val="52"/>
              </w:rPr>
              <w:t>s</w:t>
            </w:r>
            <w:r>
              <w:rPr>
                <w:rFonts w:ascii="Arial" w:hAnsi="Arial" w:cs="Arial" w:eastAsia="Arial"/>
                <w:sz w:val="25"/>
                <w:szCs w:val="25"/>
                <w:color w:val="262626"/>
                <w:spacing w:val="32"/>
                <w:w w:val="52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262626"/>
                <w:spacing w:val="0"/>
                <w:w w:val="62"/>
                <w:b/>
                <w:bCs/>
              </w:rPr>
              <w:t>20T/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000000"/>
                <w:spacing w:val="0"/>
                <w:w w:val="100"/>
              </w:rPr>
            </w:r>
          </w:p>
          <w:p>
            <w:pPr>
              <w:spacing w:before="10" w:after="0" w:line="190" w:lineRule="exact"/>
              <w:jc w:val="left"/>
              <w:rPr>
                <w:sz w:val="19"/>
                <w:szCs w:val="19"/>
              </w:rPr>
            </w:pPr>
            <w:rPr/>
            <w:r>
              <w:rPr>
                <w:sz w:val="19"/>
                <w:szCs w:val="19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624" w:right="1465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48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0"/>
                <w:w w:val="84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262626"/>
                <w:spacing w:val="-4"/>
                <w:w w:val="84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9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355" w:right="1114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18" w:hRule="exact"/>
        </w:trPr>
        <w:tc>
          <w:tcPr>
            <w:tcW w:w="845" w:type="dxa"/>
            <w:tcBorders>
              <w:top w:val="single" w:sz="3.84" w:space="0" w:color="3B3B3B"/>
              <w:bottom w:val="single" w:sz="5.76" w:space="0" w:color="646467"/>
              <w:left w:val="single" w:sz="5.76" w:space="0" w:color="444444"/>
              <w:right w:val="single" w:sz="7.68" w:space="0" w:color="575757"/>
            </w:tcBorders>
          </w:tcPr>
          <w:p>
            <w:pPr>
              <w:spacing w:before="7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Halk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2" w:type="dxa"/>
            <w:tcBorders>
              <w:top w:val="single" w:sz="3.84" w:space="0" w:color="3B3B3B"/>
              <w:bottom w:val="single" w:sz="5.76" w:space="0" w:color="646467"/>
              <w:left w:val="single" w:sz="7.68" w:space="0" w:color="575757"/>
              <w:right w:val="single" w:sz="5.76" w:space="0" w:color="4F4F4F"/>
            </w:tcBorders>
          </w:tcPr>
          <w:p>
            <w:pPr/>
            <w:rPr/>
          </w:p>
        </w:tc>
        <w:tc>
          <w:tcPr>
            <w:tcW w:w="672" w:type="dxa"/>
            <w:tcBorders>
              <w:top w:val="single" w:sz="3.84" w:space="0" w:color="3B3B3B"/>
              <w:bottom w:val="single" w:sz="5.76" w:space="0" w:color="646467"/>
              <w:left w:val="single" w:sz="5.76" w:space="0" w:color="4F4F4F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4997" w:type="dxa"/>
            <w:vMerge/>
            <w:gridSpan w:val="3"/>
            <w:tcBorders>
              <w:bottom w:val="single" w:sz="5.76" w:space="0" w:color="646467"/>
              <w:left w:val="single" w:sz="7.68" w:space="0" w:color="606060"/>
              <w:right w:val="single" w:sz="5.76" w:space="0" w:color="575757"/>
            </w:tcBorders>
          </w:tcPr>
          <w:p>
            <w:pPr/>
            <w:rPr/>
          </w:p>
        </w:tc>
        <w:tc>
          <w:tcPr>
            <w:tcW w:w="4128" w:type="dxa"/>
            <w:vMerge/>
            <w:gridSpan w:val="4"/>
            <w:tcBorders>
              <w:bottom w:val="single" w:sz="5.76" w:space="0" w:color="646467"/>
              <w:left w:val="single" w:sz="5.76" w:space="0" w:color="575757"/>
              <w:right w:val="single" w:sz="5.76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240" w:bottom="280" w:left="300" w:right="28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391" w:right="4926" w:firstLine="-114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81"/>
        </w:rPr>
        <w:t>GI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26" w:after="0" w:line="159" w:lineRule="exact"/>
        <w:ind w:left="26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600" w:right="-20"/>
        <w:jc w:val="left"/>
        <w:tabs>
          <w:tab w:pos="12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311962pt;margin-top:-48.351833pt;width:445.149741pt;height:72pt;mso-position-horizontal-relative:page;mso-position-vertical-relative:paragraph;z-index:-1725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7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83838"/>
                      <w:spacing w:val="0"/>
                      <w:w w:val="471"/>
                      <w:position w:val="34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83838"/>
                      <w:spacing w:val="0"/>
                      <w:w w:val="100"/>
                      <w:position w:val="3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83838"/>
                      <w:spacing w:val="0"/>
                      <w:w w:val="100"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F4F4F"/>
                      <w:spacing w:val="0"/>
                      <w:w w:val="222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44"/>
          <w:position w:val="-2"/>
        </w:rPr>
        <w:t>BÜ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44"/>
          <w:position w:val="-2"/>
        </w:rPr>
        <w:t>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48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4" w:lineRule="auto"/>
        <w:ind w:left="140" w:right="4643" w:firstLine="-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IOiayTarihi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20.08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0"/>
        </w:rPr>
        <w:t>IKayıı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3210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ESİM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0" w:right="557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1" w:right="23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164" w:lineRule="auto"/>
        <w:ind w:left="2717" w:right="4483" w:firstLine="-2587"/>
        <w:jc w:val="left"/>
        <w:tabs>
          <w:tab w:pos="2700" w:val="left"/>
          <w:tab w:pos="5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1"/>
        </w:rPr>
        <w:t>Belonarnıe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1"/>
        </w:rPr>
        <w:t>Kag.i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0"/>
        </w:rPr>
        <w:t>Ç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>lik</w:t>
      </w:r>
      <w:r>
        <w:rPr>
          <w:rFonts w:ascii="Arial" w:hAnsi="Arial" w:cs="Arial" w:eastAsia="Arial"/>
          <w:sz w:val="18"/>
          <w:szCs w:val="18"/>
          <w:color w:val="383838"/>
          <w:spacing w:val="4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6"/>
          <w:position w:val="0"/>
        </w:rPr>
        <w:t>_Qi</w:t>
      </w:r>
      <w:r>
        <w:rPr>
          <w:rFonts w:ascii="Arial" w:hAnsi="Arial" w:cs="Arial" w:eastAsia="Arial"/>
          <w:sz w:val="18"/>
          <w:szCs w:val="18"/>
          <w:color w:val="606060"/>
          <w:spacing w:val="-3"/>
          <w:w w:val="107"/>
          <w:position w:val="0"/>
        </w:rPr>
        <w:t>c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2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3524" w:right="-20"/>
        <w:jc w:val="left"/>
        <w:tabs>
          <w:tab w:pos="410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83838"/>
          <w:spacing w:val="0"/>
          <w:w w:val="50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-42"/>
          <w:w w:val="50"/>
        </w:rPr>
        <w:t> 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9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4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9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35" w:right="51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0"/>
        </w:rPr>
        <w:t>Sahibi: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0"/>
        </w:rPr>
        <w:t>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5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17" w:right="-20"/>
        <w:jc w:val="left"/>
        <w:tabs>
          <w:tab w:pos="38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20.11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6" w:right="78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40" w:right="58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72" w:lineRule="auto"/>
        <w:ind w:left="1763" w:right="5319" w:firstLine="1979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5" w:right="3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2" w:lineRule="auto"/>
        <w:ind w:left="1759" w:right="7886" w:firstLine="-1642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1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Adı-Soyadt: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1" w:lineRule="auto"/>
        <w:ind w:left="135" w:right="5737" w:firstLine="-1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7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fgöndürmede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80" w:lineRule="exact"/>
        <w:ind w:left="171" w:right="-20"/>
        <w:jc w:val="left"/>
        <w:tabs>
          <w:tab w:pos="3740" w:val="left"/>
          <w:tab w:pos="56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-3"/>
        </w:rPr>
        <w:t>_IKöpük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3776" w:right="-20"/>
        <w:jc w:val="left"/>
        <w:tabs>
          <w:tab w:pos="5660" w:val="left"/>
          <w:tab w:pos="72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72"/>
          <w:position w:val="7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65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6" w:right="5749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4" w:lineRule="auto"/>
        <w:ind w:left="135" w:right="61" w:firstLine="1671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angmÇıkış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7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131" w:right="5164" w:firstLine="-14"/>
        <w:jc w:val="left"/>
        <w:tabs>
          <w:tab w:pos="180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ISigoıtalı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[esliı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58" w:lineRule="exact"/>
        <w:ind w:left="140" w:right="-20"/>
        <w:jc w:val="left"/>
        <w:tabs>
          <w:tab w:pos="700" w:val="left"/>
          <w:tab w:pos="186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6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87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77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  <w:position w:val="-6"/>
        </w:rPr>
        <w:t>riJı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3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8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-6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2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-5"/>
        </w:rPr>
        <w:t>20.24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0" w:bottom="280" w:left="140" w:right="100"/>
        </w:sectPr>
      </w:pPr>
      <w:rPr/>
    </w:p>
    <w:p>
      <w:pPr>
        <w:spacing w:before="61" w:after="0" w:line="244" w:lineRule="exact"/>
        <w:ind w:left="116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F4F4F"/>
          <w:w w:val="107"/>
          <w:position w:val="6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"/>
          <w:w w:val="107"/>
          <w:position w:val="6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49"/>
          <w:w w:val="107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7"/>
          <w:w w:val="102"/>
          <w:position w:val="-1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7"/>
          <w:position w:val="6"/>
        </w:rPr>
        <w:t>-'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44"/>
          <w:w w:val="107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4"/>
          <w:w w:val="107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20"/>
        <w:jc w:val="left"/>
        <w:tabs>
          <w:tab w:pos="22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3"/>
          <w:w w:val="100"/>
          <w:position w:val="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2" w:equalWidth="0">
            <w:col w:w="678" w:space="246"/>
            <w:col w:w="107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</w:sectPr>
      </w:pPr>
      <w:rPr/>
    </w:p>
    <w:p>
      <w:pPr>
        <w:spacing w:before="48" w:after="0" w:line="240" w:lineRule="auto"/>
        <w:ind w:left="1915" w:right="-73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Aınir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·: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2" w:lineRule="exact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6.803833pt;margin-top:1.264424pt;width:.1pt;height:11.2192pt;mso-position-horizontal-relative:page;mso-position-vertical-relative:paragraph;z-index:-17260" coordorigin="3536,25" coordsize="2,224">
            <v:shape style="position:absolute;left:3536;top:25;width:2;height:224" coordorigin="3536,25" coordsize="0,224" path="m3536,250l3536,25e" filled="f" stroked="t" strokeweight=".711962pt" strokecolor="#4848B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180878pt;margin-top:10.66764pt;width:5.069134pt;height:5pt;mso-position-horizontal-relative:page;mso-position-vertical-relative:paragraph;z-index:-1725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Courier New" w:hAnsi="Courier New" w:cs="Courier New" w:eastAsia="Courier New"/>
                      <w:sz w:val="10"/>
                      <w:szCs w:val="1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0"/>
                      <w:szCs w:val="10"/>
                      <w:color w:val="383838"/>
                      <w:w w:val="166"/>
                      <w:position w:val="1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10"/>
                      <w:szCs w:val="10"/>
                      <w:color w:val="383838"/>
                      <w:spacing w:val="-59"/>
                      <w:w w:val="166"/>
                      <w:position w:val="1"/>
                    </w:rPr>
                    <w:t>v</w:t>
                  </w:r>
                  <w:r>
                    <w:rPr>
                      <w:rFonts w:ascii="Courier New" w:hAnsi="Courier New" w:cs="Courier New" w:eastAsia="Courier New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F4F4F"/>
          <w:w w:val="131"/>
        </w:rPr>
        <w:t>2JM</w:t>
      </w:r>
      <w:r>
        <w:rPr>
          <w:rFonts w:ascii="Arial" w:hAnsi="Arial" w:cs="Arial" w:eastAsia="Arial"/>
          <w:sz w:val="26"/>
          <w:szCs w:val="26"/>
          <w:color w:val="4F4F4F"/>
          <w:spacing w:val="-2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31"/>
        </w:rPr>
        <w:t>1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2" w:equalWidth="0">
            <w:col w:w="5895" w:space="2565"/>
            <w:col w:w="3220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27" w:lineRule="exact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0A3A3"/>
          <w:w w:val="13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0A3A3"/>
          <w:spacing w:val="-3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74"/>
        </w:rPr>
        <w:t>?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74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exact"/>
        <w:ind w:right="-76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7"/>
          <w:w w:val="174"/>
          <w:position w:val="6"/>
        </w:rPr>
        <w:t>·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74"/>
          <w:position w:val="-1"/>
        </w:rPr>
        <w:t>ı.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7"/>
          <w:szCs w:val="17"/>
          <w:color w:val="383838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83"/>
          <w:position w:val="-1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7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09191"/>
          <w:w w:val="34"/>
          <w:position w:val="7"/>
        </w:rPr>
        <w:t>t_":</w:t>
      </w:r>
      <w:r>
        <w:rPr>
          <w:rFonts w:ascii="Times New Roman" w:hAnsi="Times New Roman" w:cs="Times New Roman" w:eastAsia="Times New Roman"/>
          <w:sz w:val="17"/>
          <w:szCs w:val="17"/>
          <w:color w:val="909191"/>
          <w:spacing w:val="7"/>
          <w:w w:val="35"/>
          <w:position w:val="7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0A3A3"/>
          <w:spacing w:val="-47"/>
          <w:w w:val="126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78"/>
          <w:position w:val="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909191"/>
          <w:spacing w:val="-19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00"/>
          <w:position w:val="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63"/>
          <w:position w:val="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29"/>
          <w:w w:val="197"/>
          <w:position w:val="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81"/>
          <w:position w:val="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5" w:equalWidth="0">
            <w:col w:w="779" w:space="7682"/>
            <w:col w:w="253" w:space="106"/>
            <w:col w:w="328" w:space="120"/>
            <w:col w:w="217" w:space="163"/>
            <w:col w:w="2032"/>
          </w:cols>
        </w:sectPr>
      </w:pPr>
      <w:rPr/>
    </w:p>
    <w:p>
      <w:pPr>
        <w:spacing w:before="3" w:after="0" w:line="249" w:lineRule="exact"/>
        <w:ind w:left="1996" w:right="-79"/>
        <w:jc w:val="left"/>
        <w:tabs>
          <w:tab w:pos="3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287086pt;margin-top:-36.089947pt;width:121.508134pt;height:53pt;mso-position-horizontal-relative:page;mso-position-vertical-relative:paragraph;z-index:-17256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2140" w:val="left"/>
                    </w:tabs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4F4F4F"/>
                      <w:spacing w:val="-20"/>
                      <w:w w:val="1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990"/>
                      <w:spacing w:val="0"/>
                      <w:w w:val="104"/>
                    </w:rPr>
                    <w:t>4o-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99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990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990"/>
                      <w:spacing w:val="6"/>
                      <w:w w:val="100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990"/>
                      <w:spacing w:val="6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80"/>
          <w:position w:val="-4"/>
        </w:rPr>
        <w:t>_N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0"/>
          <w:w w:val="116"/>
          <w:position w:val="-4"/>
        </w:rPr>
        <w:t>ŞEK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53" w:after="0" w:line="199" w:lineRule="exact"/>
        <w:ind w:right="-20"/>
        <w:jc w:val="left"/>
        <w:tabs>
          <w:tab w:pos="1280" w:val="left"/>
          <w:tab w:pos="18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A0A3A3"/>
          <w:spacing w:val="3"/>
          <w:w w:val="100"/>
          <w:i/>
          <w:position w:val="-7"/>
        </w:rPr>
        <w:t>J</w:t>
      </w:r>
      <w:r>
        <w:rPr>
          <w:rFonts w:ascii="Arial" w:hAnsi="Arial" w:cs="Arial" w:eastAsia="Arial"/>
          <w:sz w:val="15"/>
          <w:szCs w:val="15"/>
          <w:color w:val="A0A3A3"/>
          <w:spacing w:val="0"/>
          <w:w w:val="100"/>
          <w:i/>
          <w:position w:val="-7"/>
        </w:rPr>
        <w:t>,</w:t>
      </w:r>
      <w:r>
        <w:rPr>
          <w:rFonts w:ascii="Arial" w:hAnsi="Arial" w:cs="Arial" w:eastAsia="Arial"/>
          <w:sz w:val="15"/>
          <w:szCs w:val="15"/>
          <w:color w:val="A0A3A3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A0A3A3"/>
          <w:spacing w:val="4"/>
          <w:w w:val="100"/>
          <w:i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600"/>
          <w:position w:val="-7"/>
        </w:rPr>
        <w:t>;</w:t>
      </w:r>
      <w:r>
        <w:rPr>
          <w:rFonts w:ascii="Arial" w:hAnsi="Arial" w:cs="Arial" w:eastAsia="Arial"/>
          <w:sz w:val="23"/>
          <w:szCs w:val="23"/>
          <w:color w:val="4F4F4F"/>
          <w:spacing w:val="-185"/>
          <w:w w:val="6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BABABA"/>
          <w:spacing w:val="11"/>
          <w:w w:val="40"/>
          <w:position w:val="-7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91"/>
          <w:position w:val="-7"/>
        </w:rPr>
        <w:t>v</w:t>
      </w:r>
      <w:r>
        <w:rPr>
          <w:rFonts w:ascii="Arial" w:hAnsi="Arial" w:cs="Arial" w:eastAsia="Arial"/>
          <w:sz w:val="23"/>
          <w:szCs w:val="23"/>
          <w:color w:val="606060"/>
          <w:spacing w:val="-16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909191"/>
          <w:spacing w:val="0"/>
          <w:w w:val="40"/>
          <w:position w:val="-7"/>
        </w:rPr>
        <w:t>._</w:t>
      </w:r>
      <w:r>
        <w:rPr>
          <w:rFonts w:ascii="Arial" w:hAnsi="Arial" w:cs="Arial" w:eastAsia="Arial"/>
          <w:sz w:val="23"/>
          <w:szCs w:val="23"/>
          <w:color w:val="90919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3"/>
          <w:szCs w:val="23"/>
          <w:color w:val="909191"/>
          <w:spacing w:val="0"/>
          <w:w w:val="100"/>
          <w:position w:val="-7"/>
        </w:rPr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62"/>
          <w:position w:val="-7"/>
        </w:rPr>
        <w:t>·</w: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A0A3A3"/>
          <w:spacing w:val="0"/>
          <w:w w:val="334"/>
          <w:position w:val="2"/>
        </w:rPr>
        <w:t>,'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2" w:equalWidth="0">
            <w:col w:w="3914" w:space="4295"/>
            <w:col w:w="3471"/>
          </w:cols>
        </w:sectPr>
      </w:pPr>
      <w:rPr/>
    </w:p>
    <w:p>
      <w:pPr>
        <w:spacing w:before="0" w:after="0" w:line="282" w:lineRule="exact"/>
        <w:ind w:left="1996" w:right="-20"/>
        <w:jc w:val="left"/>
        <w:tabs>
          <w:tab w:pos="4160" w:val="left"/>
          <w:tab w:pos="4640" w:val="left"/>
          <w:tab w:pos="5420" w:val="left"/>
          <w:tab w:pos="6240" w:val="left"/>
          <w:tab w:pos="8160" w:val="left"/>
          <w:tab w:pos="8520" w:val="left"/>
          <w:tab w:pos="94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158875pt;margin-top:-12.605698pt;width:8.704276pt;height:12pt;mso-position-horizontal-relative:page;mso-position-vertical-relative:paragraph;z-index:-17254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83838"/>
                      <w:spacing w:val="7"/>
                      <w:w w:val="129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83838"/>
                      <w:spacing w:val="0"/>
                      <w:w w:val="13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83838"/>
                      <w:spacing w:val="-53"/>
                      <w:w w:val="1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51678pt;margin-top:4.526351pt;width:6.752196pt;height:22pt;mso-position-horizontal-relative:page;mso-position-vertical-relative:paragraph;z-index:-17253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3D4679"/>
                      <w:spacing w:val="-39"/>
                      <w:w w:val="300"/>
                    </w:rPr>
                    <w:t>'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ltfaıy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1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Kuze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y</w:t>
      </w:r>
      <w:r>
        <w:rPr>
          <w:rFonts w:ascii="Arial" w:hAnsi="Arial" w:cs="Arial" w:eastAsia="Arial"/>
          <w:sz w:val="21"/>
          <w:szCs w:val="21"/>
          <w:color w:val="383838"/>
          <w:spacing w:val="3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Bölge</w:t>
      </w:r>
      <w:r>
        <w:rPr>
          <w:rFonts w:ascii="Arial" w:hAnsi="Arial" w:cs="Arial" w:eastAsia="Arial"/>
          <w:sz w:val="21"/>
          <w:szCs w:val="21"/>
          <w:color w:val="383838"/>
          <w:spacing w:val="-3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9097BC"/>
          <w:spacing w:val="0"/>
          <w:w w:val="191"/>
          <w:i/>
        </w:rPr>
        <w:t>(</w:t>
      </w:r>
      <w:r>
        <w:rPr>
          <w:rFonts w:ascii="Arial" w:hAnsi="Arial" w:cs="Arial" w:eastAsia="Arial"/>
          <w:sz w:val="7"/>
          <w:szCs w:val="7"/>
          <w:color w:val="9097BC"/>
          <w:spacing w:val="0"/>
          <w:w w:val="191"/>
          <w:i/>
        </w:rPr>
        <w:t>,.</w:t>
      </w:r>
      <w:r>
        <w:rPr>
          <w:rFonts w:ascii="Arial" w:hAnsi="Arial" w:cs="Arial" w:eastAsia="Arial"/>
          <w:sz w:val="7"/>
          <w:szCs w:val="7"/>
          <w:color w:val="9097BC"/>
          <w:spacing w:val="-37"/>
          <w:w w:val="191"/>
          <w:i/>
        </w:rPr>
        <w:t> </w:t>
      </w:r>
      <w:r>
        <w:rPr>
          <w:rFonts w:ascii="Arial" w:hAnsi="Arial" w:cs="Arial" w:eastAsia="Arial"/>
          <w:sz w:val="7"/>
          <w:szCs w:val="7"/>
          <w:color w:val="9097BC"/>
          <w:spacing w:val="0"/>
          <w:w w:val="100"/>
          <w:i/>
        </w:rPr>
        <w:tab/>
      </w:r>
      <w:r>
        <w:rPr>
          <w:rFonts w:ascii="Arial" w:hAnsi="Arial" w:cs="Arial" w:eastAsia="Arial"/>
          <w:sz w:val="7"/>
          <w:szCs w:val="7"/>
          <w:color w:val="9097BC"/>
          <w:spacing w:val="0"/>
          <w:w w:val="100"/>
          <w:i/>
        </w:rPr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99"/>
        </w:rPr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99"/>
          <w:u w:val="single" w:color="A3ACD4"/>
        </w:rPr>
        <w:t> </w:t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  <w:u w:val="single" w:color="A3ACD4"/>
        </w:rPr>
        <w:tab/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  <w:u w:val="single" w:color="A3ACD4"/>
        </w:rPr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</w:rPr>
        <w:t>"'':S</w:t>
      </w:r>
      <w:r>
        <w:rPr>
          <w:rFonts w:ascii="Arial" w:hAnsi="Arial" w:cs="Arial" w:eastAsia="Arial"/>
          <w:sz w:val="21"/>
          <w:szCs w:val="21"/>
          <w:color w:val="A7AFCF"/>
          <w:spacing w:val="-5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A7AFCF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90A1E4"/>
          <w:spacing w:val="0"/>
          <w:w w:val="133"/>
        </w:rPr>
        <w:t>··-----</w:t>
      </w:r>
      <w:r>
        <w:rPr>
          <w:rFonts w:ascii="Times New Roman" w:hAnsi="Times New Roman" w:cs="Times New Roman" w:eastAsia="Times New Roman"/>
          <w:sz w:val="25"/>
          <w:szCs w:val="25"/>
          <w:color w:val="90A1E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0A1E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A0A3A3"/>
          <w:spacing w:val="-17"/>
          <w:w w:val="69"/>
          <w:position w:val="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98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97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266"/>
          <w:position w:val="5"/>
        </w:rPr>
        <w:t>-</w:t>
      </w:r>
      <w:r>
        <w:rPr>
          <w:rFonts w:ascii="Arial" w:hAnsi="Arial" w:cs="Arial" w:eastAsia="Arial"/>
          <w:sz w:val="21"/>
          <w:szCs w:val="21"/>
          <w:color w:val="757575"/>
          <w:spacing w:val="1"/>
          <w:w w:val="266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266"/>
          <w:position w:val="5"/>
        </w:rPr>
        <w:t>\!"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858" w:right="-20"/>
        <w:jc w:val="left"/>
        <w:tabs>
          <w:tab w:pos="81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14.361725pt;margin-top:8.037932pt;width:.1pt;height:13.128851pt;mso-position-horizontal-relative:page;mso-position-vertical-relative:paragraph;z-index:-17259" coordorigin="8287,161" coordsize="2,263">
            <v:shape style="position:absolute;left:8287;top:161;width:2;height:263" coordorigin="8287,161" coordsize="0,263" path="m8287,423l8287,161e" filled="f" stroked="t" strokeweight=".2373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-3"/>
        </w:rPr>
        <w:t>1;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Past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2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Grı-J</w:t>
      </w:r>
      <w:r>
        <w:rPr>
          <w:rFonts w:ascii="Arial" w:hAnsi="Arial" w:cs="Arial" w:eastAsia="Arial"/>
          <w:sz w:val="19"/>
          <w:szCs w:val="19"/>
          <w:color w:val="383838"/>
          <w:spacing w:val="34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Ia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53"/>
          <w:position w:val="-3"/>
        </w:rPr>
        <w:t>Amiri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53"/>
          <w:position w:val="-3"/>
        </w:rPr>
        <w:t>\ıl</w:t>
      </w:r>
      <w:r>
        <w:rPr>
          <w:rFonts w:ascii="Arial" w:hAnsi="Arial" w:cs="Arial" w:eastAsia="Arial"/>
          <w:sz w:val="22"/>
          <w:szCs w:val="22"/>
          <w:color w:val="4F4F4F"/>
          <w:spacing w:val="66"/>
          <w:w w:val="153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82"/>
          <w:position w:val="-3"/>
        </w:rPr>
        <w:t>a</w:t>
      </w:r>
      <w:r>
        <w:rPr>
          <w:rFonts w:ascii="Arial" w:hAnsi="Arial" w:cs="Arial" w:eastAsia="Arial"/>
          <w:sz w:val="22"/>
          <w:szCs w:val="22"/>
          <w:color w:val="4F4F4F"/>
          <w:spacing w:val="-11"/>
          <w:w w:val="181"/>
          <w:position w:val="-3"/>
        </w:rPr>
        <w:t>Q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1"/>
          <w:position w:val="-3"/>
        </w:rPr>
        <w:t>ve</w:t>
      </w:r>
      <w:r>
        <w:rPr>
          <w:rFonts w:ascii="Arial" w:hAnsi="Arial" w:cs="Arial" w:eastAsia="Arial"/>
          <w:sz w:val="22"/>
          <w:szCs w:val="22"/>
          <w:color w:val="383838"/>
          <w:spacing w:val="-22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8"/>
          <w:position w:val="-3"/>
        </w:rPr>
        <w:t>Acıf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4450" w:right="-20"/>
        <w:jc w:val="left"/>
        <w:tabs>
          <w:tab w:pos="8200" w:val="left"/>
          <w:tab w:pos="90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787567pt;margin-top:8.769170pt;width:10.927892pt;height:9pt;mso-position-horizontal-relative:page;mso-position-vertical-relative:paragraph;z-index:-1725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F4F4F"/>
                      <w:spacing w:val="-9"/>
                      <w:w w:val="43"/>
                      <w:i/>
                    </w:rPr>
                    <w:t>•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575"/>
                      <w:spacing w:val="0"/>
                      <w:w w:val="44"/>
                      <w:i/>
                    </w:rPr>
                    <w:t>!.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575"/>
                      <w:spacing w:val="5"/>
                      <w:w w:val="44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09191"/>
                      <w:spacing w:val="-15"/>
                      <w:w w:val="80"/>
                      <w:i/>
                    </w:rPr>
                    <w:t>q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09191"/>
                      <w:spacing w:val="0"/>
                      <w:w w:val="80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726318pt;margin-top:8.907232pt;width:.78255pt;height:5pt;mso-position-horizontal-relative:page;mso-position-vertical-relative:paragraph;z-index:-1725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606060"/>
                      <w:spacing w:val="0"/>
                      <w:w w:val="47"/>
                    </w:rPr>
                    <w:t>·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1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BABABA"/>
          <w:spacing w:val="0"/>
          <w:w w:val="35"/>
          <w:position w:val="-2"/>
        </w:rPr>
        <w:t>•</w:t>
      </w:r>
      <w:r>
        <w:rPr>
          <w:rFonts w:ascii="Arial" w:hAnsi="Arial" w:cs="Arial" w:eastAsia="Arial"/>
          <w:sz w:val="22"/>
          <w:szCs w:val="22"/>
          <w:color w:val="BABABA"/>
          <w:spacing w:val="0"/>
          <w:w w:val="35"/>
          <w:position w:val="-2"/>
        </w:rPr>
        <w:t>  </w:t>
      </w:r>
      <w:r>
        <w:rPr>
          <w:rFonts w:ascii="Arial" w:hAnsi="Arial" w:cs="Arial" w:eastAsia="Arial"/>
          <w:sz w:val="22"/>
          <w:szCs w:val="22"/>
          <w:color w:val="BABABA"/>
          <w:spacing w:val="8"/>
          <w:w w:val="35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1"/>
          <w:position w:val="-2"/>
        </w:rPr>
        <w:t>M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1"/>
          <w:position w:val="-2"/>
        </w:rPr>
        <w:t>   </w:t>
      </w:r>
      <w:r>
        <w:rPr>
          <w:rFonts w:ascii="Arial" w:hAnsi="Arial" w:cs="Arial" w:eastAsia="Arial"/>
          <w:sz w:val="22"/>
          <w:szCs w:val="22"/>
          <w:color w:val="4F4F4F"/>
          <w:spacing w:val="19"/>
          <w:w w:val="71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8"/>
          <w:w w:val="71"/>
          <w:position w:val="-2"/>
        </w:rPr>
        <w:t>a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71"/>
          <w:position w:val="-2"/>
        </w:rPr>
        <w:t>ti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0"/>
          <w:position w:val="-2"/>
        </w:rPr>
        <w:t>şeıb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1"/>
          <w:position w:val="-2"/>
        </w:rPr>
        <w:t>e</w:t>
      </w:r>
      <w:r>
        <w:rPr>
          <w:rFonts w:ascii="Arial" w:hAnsi="Arial" w:cs="Arial" w:eastAsia="Arial"/>
          <w:sz w:val="22"/>
          <w:szCs w:val="22"/>
          <w:color w:val="4F4F4F"/>
          <w:spacing w:val="-26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75"/>
          <w:position w:val="-2"/>
        </w:rPr>
        <w:t>Müd.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5"/>
          <w:position w:val="-2"/>
        </w:rPr>
        <w:t>ri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5"/>
          <w:position w:val="-2"/>
        </w:rPr>
        <w:t>f</w:t>
      </w:r>
      <w:r>
        <w:rPr>
          <w:rFonts w:ascii="Arial" w:hAnsi="Arial" w:cs="Arial" w:eastAsia="Arial"/>
          <w:sz w:val="22"/>
          <w:szCs w:val="22"/>
          <w:color w:val="383838"/>
          <w:spacing w:val="5"/>
          <w:w w:val="75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58"/>
          <w:position w:val="-2"/>
        </w:rPr>
        <w:t>V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</w:sectPr>
      </w:pPr>
      <w:rPr/>
    </w:p>
    <w:p>
      <w:pPr>
        <w:spacing w:before="32" w:after="0" w:line="10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9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62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6"/>
          <w:w w:val="90"/>
          <w:position w:val="-2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55"/>
          <w:position w:val="-2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330"/>
          <w:position w:val="-2"/>
        </w:rPr>
        <w:t>'</w:t>
      </w:r>
      <w:r>
        <w:rPr>
          <w:rFonts w:ascii="Arial" w:hAnsi="Arial" w:cs="Arial" w:eastAsia="Arial"/>
          <w:sz w:val="10"/>
          <w:szCs w:val="10"/>
          <w:color w:val="BABABA"/>
          <w:spacing w:val="-55"/>
          <w:w w:val="33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105"/>
          <w:position w:val="-2"/>
        </w:rPr>
        <w:t>'&gt;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left="309" w:right="-56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37.023773pt;margin-top:2.930349pt;width:.1pt;height:17.500489pt;mso-position-horizontal-relative:page;mso-position-vertical-relative:paragraph;z-index:-17258" coordorigin="8740,59" coordsize="2,350">
            <v:shape style="position:absolute;left:8740;top:59;width:2;height:350" coordorigin="8740,59" coordsize="0,350" path="m8740,409l8740,59e" filled="f" stroked="t" strokeweight="4.585pt" strokecolor="#DFE1D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41"/>
          <w:position w:val="-3"/>
        </w:rPr>
        <w:t>\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41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41"/>
          <w:position w:val="-3"/>
        </w:rPr>
        <w:t>/,:.ır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63" w:after="0" w:line="78" w:lineRule="exact"/>
        <w:ind w:right="-56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383838"/>
          <w:spacing w:val="-18"/>
          <w:w w:val="141"/>
          <w:position w:val="-4"/>
        </w:rPr>
        <w:t>.</w:t>
      </w:r>
      <w:r>
        <w:rPr>
          <w:rFonts w:ascii="Arial" w:hAnsi="Arial" w:cs="Arial" w:eastAsia="Arial"/>
          <w:sz w:val="11"/>
          <w:szCs w:val="11"/>
          <w:color w:val="757575"/>
          <w:spacing w:val="0"/>
          <w:w w:val="74"/>
          <w:position w:val="-4"/>
        </w:rPr>
        <w:t>&lt;·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3" w:after="0" w:line="128" w:lineRule="exact"/>
        <w:ind w:right="-20"/>
        <w:jc w:val="left"/>
        <w:tabs>
          <w:tab w:pos="2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00"/>
          <w:position w:val="-5"/>
        </w:rPr>
        <w:t>"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00"/>
          <w:position w:val="-5"/>
        </w:rPr>
      </w:r>
      <w:r>
        <w:rPr>
          <w:rFonts w:ascii="Arial" w:hAnsi="Arial" w:cs="Arial" w:eastAsia="Arial"/>
          <w:sz w:val="11"/>
          <w:szCs w:val="11"/>
          <w:color w:val="757575"/>
          <w:spacing w:val="-41"/>
          <w:w w:val="170"/>
          <w:position w:val="-5"/>
        </w:rPr>
        <w:t>\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131"/>
          <w:position w:val="-5"/>
        </w:rPr>
        <w:t>"</w:t>
      </w:r>
      <w:r>
        <w:rPr>
          <w:rFonts w:ascii="Arial" w:hAnsi="Arial" w:cs="Arial" w:eastAsia="Arial"/>
          <w:sz w:val="11"/>
          <w:szCs w:val="11"/>
          <w:color w:val="BABABA"/>
          <w:spacing w:val="12"/>
          <w:w w:val="100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BABABA"/>
          <w:spacing w:val="-8"/>
          <w:w w:val="235"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49"/>
          <w:b/>
          <w:bCs/>
          <w:i/>
          <w:position w:val="-5"/>
        </w:rPr>
        <w:t>f.'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4" w:equalWidth="0">
            <w:col w:w="5286" w:space="3170"/>
            <w:col w:w="664" w:space="0"/>
            <w:col w:w="102" w:space="194"/>
            <w:col w:w="2264"/>
          </w:cols>
        </w:sectPr>
      </w:pPr>
      <w:rPr/>
    </w:p>
    <w:p>
      <w:pPr>
        <w:spacing w:before="0" w:after="0" w:line="288" w:lineRule="exact"/>
        <w:ind w:right="176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063171pt;margin-top:6.133661pt;width:30.769436pt;height:10.5pt;mso-position-horizontal-relative:page;mso-position-vertical-relative:paragraph;z-index:-1725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4F4F4F"/>
                      <w:spacing w:val="-7"/>
                      <w:w w:val="61"/>
                    </w:rPr>
                    <w:t>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191"/>
                      <w:spacing w:val="0"/>
                      <w:w w:val="61"/>
                    </w:rPr>
                    <w:t>: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191"/>
                      <w:spacing w:val="-35"/>
                      <w:w w:val="61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19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19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57575"/>
                      <w:spacing w:val="0"/>
                      <w:w w:val="78"/>
                    </w:rPr>
                    <w:t>-"'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963654pt;margin-top:-4.839637pt;width:7.47252pt;height:34pt;mso-position-horizontal-relative:page;mso-position-vertical-relative:paragraph;z-index:-17249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757575"/>
                      <w:spacing w:val="0"/>
                      <w:w w:val="6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70"/>
          <w:position w:val="9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70"/>
          <w:position w:val="9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20"/>
          <w:w w:val="170"/>
          <w:position w:val="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0A3A3"/>
          <w:spacing w:val="0"/>
          <w:w w:val="138"/>
          <w:position w:val="-6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0A3A3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00"/>
          <w:position w:val="9"/>
        </w:rPr>
        <w:t>--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-30"/>
          <w:w w:val="81"/>
          <w:position w:val="-6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4"/>
          <w:w w:val="88"/>
          <w:position w:val="9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10"/>
          <w:w w:val="81"/>
          <w:position w:val="-6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-57"/>
          <w:w w:val="73"/>
          <w:position w:val="-6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94"/>
          <w:position w:val="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3"/>
          <w:w w:val="94"/>
          <w:position w:val="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-40"/>
          <w:w w:val="73"/>
          <w:position w:val="-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94"/>
          <w:position w:val="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11"/>
          <w:w w:val="74"/>
          <w:position w:val="-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4"/>
          <w:w w:val="130"/>
          <w:position w:val="9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86"/>
          <w:position w:val="9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0"/>
          <w:position w:val="-6"/>
        </w:rPr>
        <w:t>,,</w:t>
      </w:r>
      <w:r>
        <w:rPr>
          <w:rFonts w:ascii="Arial" w:hAnsi="Arial" w:cs="Arial" w:eastAsia="Arial"/>
          <w:sz w:val="21"/>
          <w:szCs w:val="21"/>
          <w:color w:val="383838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-33"/>
          <w:w w:val="100"/>
          <w:position w:val="-6"/>
        </w:rPr>
        <w:t>,</w:t>
      </w:r>
      <w:r>
        <w:rPr>
          <w:rFonts w:ascii="Arial" w:hAnsi="Arial" w:cs="Arial" w:eastAsia="Arial"/>
          <w:sz w:val="21"/>
          <w:szCs w:val="21"/>
          <w:color w:val="909191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21"/>
          <w:szCs w:val="21"/>
          <w:color w:val="909191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21"/>
          <w:szCs w:val="21"/>
          <w:color w:val="909191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00"/>
          <w:b/>
          <w:bCs/>
          <w:position w:val="9"/>
        </w:rPr>
        <w:t>4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-7"/>
          <w:w w:val="100"/>
          <w:b/>
          <w:bCs/>
          <w:position w:val="9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0"/>
          <w:w w:val="100"/>
          <w:b/>
          <w:bCs/>
          <w:position w:val="9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25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-74"/>
          <w:w w:val="133"/>
          <w:i/>
          <w:position w:val="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0A3A3"/>
          <w:spacing w:val="-16"/>
          <w:w w:val="74"/>
          <w:i/>
          <w:position w:val="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14"/>
          <w:i/>
          <w:position w:val="9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2729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09191"/>
          <w:spacing w:val="0"/>
          <w:w w:val="54"/>
          <w:position w:val="-6"/>
        </w:rPr>
        <w:t>.....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2481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09191"/>
          <w:spacing w:val="0"/>
          <w:w w:val="19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1" w:lineRule="exact"/>
        <w:ind w:left="140" w:right="-89"/>
        <w:jc w:val="left"/>
        <w:tabs>
          <w:tab w:pos="27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3"/>
          <w:b/>
          <w:bCs/>
          <w:position w:val="-1"/>
        </w:rPr>
        <w:t>im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5" w:after="0" w:line="202" w:lineRule="exact"/>
        <w:ind w:left="1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E&lt;d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2"/>
        </w:rPr>
        <w:t>ITOLUNAY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</w:rPr>
        <w:t>OSE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  <w:cols w:num="2" w:equalWidth="0">
            <w:col w:w="3093" w:space="265"/>
            <w:col w:w="8322"/>
          </w:cols>
        </w:sectPr>
      </w:pPr>
      <w:rPr/>
    </w:p>
    <w:p>
      <w:pPr>
        <w:spacing w:before="97" w:after="0" w:line="240" w:lineRule="auto"/>
        <w:ind w:left="195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1.747369pt;margin-top:15.398641pt;width:575.027763pt;height:787.249497pt;mso-position-horizontal-relative:page;mso-position-vertical-relative:page;z-index:-17261" coordorigin="235,308" coordsize="11501,15745">
            <v:group style="position:absolute;left:252;top:325;width:740;height:2" coordorigin="252,325" coordsize="740,2">
              <v:shape style="position:absolute;left:252;top:325;width:740;height:2" coordorigin="252,325" coordsize="740,0" path="m252,325l992,325e" filled="f" stroked="t" strokeweight=".474641pt" strokecolor="#676767">
                <v:path arrowok="t"/>
              </v:shape>
            </v:group>
            <v:group style="position:absolute;left:256;top:315;width:2;height:444" coordorigin="256,315" coordsize="2,444">
              <v:shape style="position:absolute;left:256;top:315;width:2;height:444" coordorigin="256,315" coordsize="0,444" path="m256,759l256,315e" filled="f" stroked="t" strokeweight=".474641pt" strokecolor="#878787">
                <v:path arrowok="t"/>
              </v:shape>
            </v:group>
            <v:group style="position:absolute;left:935;top:325;width:978;height:2" coordorigin="935,325" coordsize="978,2">
              <v:shape style="position:absolute;left:935;top:325;width:978;height:2" coordorigin="935,325" coordsize="978,0" path="m935,325l1913,325e" filled="f" stroked="t" strokeweight=".711962pt" strokecolor="#747474">
                <v:path arrowok="t"/>
              </v:shape>
            </v:group>
            <v:group style="position:absolute;left:1889;top:320;width:2;height:726" coordorigin="1889,320" coordsize="2,726">
              <v:shape style="position:absolute;left:1889;top:320;width:2;height:726" coordorigin="1889,320" coordsize="0,726" path="m1889,1046l1889,320e" filled="f" stroked="t" strokeweight=".474641pt" strokecolor="#808080">
                <v:path arrowok="t"/>
              </v:shape>
            </v:group>
            <v:group style="position:absolute;left:1842;top:329;width:6474;height:2" coordorigin="1842,329" coordsize="6474,2">
              <v:shape style="position:absolute;left:1842;top:329;width:6474;height:2" coordorigin="1842,329" coordsize="6474,0" path="m1842,329l8316,329e" filled="f" stroked="t" strokeweight=".711962pt" strokecolor="#5B5B5B">
                <v:path arrowok="t"/>
              </v:shape>
            </v:group>
            <v:group style="position:absolute;left:8093;top:320;width:2;height:726" coordorigin="8093,320" coordsize="2,726">
              <v:shape style="position:absolute;left:8093;top:320;width:2;height:726" coordorigin="8093,320" coordsize="0,726" path="m8093,1046l8093,320e" filled="f" stroked="t" strokeweight=".949282pt" strokecolor="#575757">
                <v:path arrowok="t"/>
              </v:shape>
            </v:group>
            <v:group style="position:absolute;left:8259;top:329;width:309;height:2" coordorigin="8259,329" coordsize="309,2">
              <v:shape style="position:absolute;left:8259;top:329;width:309;height:2" coordorigin="8259,329" coordsize="309,0" path="m8259,329l8567,329e" filled="f" stroked="t" strokeweight=".474641pt" strokecolor="#343434">
                <v:path arrowok="t"/>
              </v:shape>
            </v:group>
            <v:group style="position:absolute;left:8510;top:332;width:3194;height:2" coordorigin="8510,332" coordsize="3194,2">
              <v:shape style="position:absolute;left:8510;top:332;width:3194;height:2" coordorigin="8510,332" coordsize="3194,0" path="m8510,332l11705,332e" filled="f" stroked="t" strokeweight=".711962pt" strokecolor="#605B60">
                <v:path arrowok="t"/>
              </v:shape>
            </v:group>
            <v:group style="position:absolute;left:11695;top:320;width:2;height:1805" coordorigin="11695,320" coordsize="2,1805">
              <v:shape style="position:absolute;left:11695;top:320;width:2;height:1805" coordorigin="11695,320" coordsize="0,1805" path="m11695,2124l11695,320e" filled="f" stroked="t" strokeweight=".711962pt" strokecolor="#707070">
                <v:path arrowok="t"/>
              </v:shape>
            </v:group>
            <v:group style="position:absolute;left:256;top:315;width:2;height:1590" coordorigin="256,315" coordsize="2,1590">
              <v:shape style="position:absolute;left:256;top:315;width:2;height:1590" coordorigin="256,315" coordsize="0,1590" path="m256,1905l256,315e" filled="f" stroked="t" strokeweight=".711962pt" strokecolor="#808080">
                <v:path arrowok="t"/>
              </v:shape>
            </v:group>
            <v:group style="position:absolute;left:8093;top:988;width:2;height:306" coordorigin="8093,988" coordsize="2,306">
              <v:shape style="position:absolute;left:8093;top:988;width:2;height:306" coordorigin="8093,988" coordsize="0,306" path="m8093,1294l8093,988e" filled="f" stroked="t" strokeweight=".474641pt" strokecolor="#383838">
                <v:path arrowok="t"/>
              </v:shape>
            </v:group>
            <v:group style="position:absolute;left:252;top:1626;width:6460;height:2" coordorigin="252,1626" coordsize="6460,2">
              <v:shape style="position:absolute;left:252;top:1626;width:6460;height:2" coordorigin="252,1626" coordsize="6460,0" path="m252,1626l6711,1626e" filled="f" stroked="t" strokeweight=".711962pt" strokecolor="#5B5B5B">
                <v:path arrowok="t"/>
              </v:shape>
            </v:group>
            <v:group style="position:absolute;left:1887;top:926;width:2;height:702" coordorigin="1887,926" coordsize="2,702">
              <v:shape style="position:absolute;left:1887;top:926;width:2;height:702" coordorigin="1887,926" coordsize="0,702" path="m1887,1628l1887,926e" filled="f" stroked="t" strokeweight=".949282pt" strokecolor="#878787">
                <v:path arrowok="t"/>
              </v:shape>
            </v:group>
            <v:group style="position:absolute;left:6654;top:1626;width:631;height:2" coordorigin="6654,1626" coordsize="631,2">
              <v:shape style="position:absolute;left:6654;top:1626;width:631;height:2" coordorigin="6654,1626" coordsize="631,0" path="m6654,1626l7286,1626e" filled="f" stroked="t" strokeweight=".474641pt" strokecolor="#444444">
                <v:path arrowok="t"/>
              </v:shape>
            </v:group>
            <v:group style="position:absolute;left:7229;top:1628;width:598;height:2" coordorigin="7229,1628" coordsize="598,2">
              <v:shape style="position:absolute;left:7229;top:1628;width:598;height:2" coordorigin="7229,1628" coordsize="598,0" path="m7229,1628l7827,1628e" filled="f" stroked="t" strokeweight=".711962pt" strokecolor="#646464">
                <v:path arrowok="t"/>
              </v:shape>
            </v:group>
            <v:group style="position:absolute;left:7770;top:1628;width:546;height:2" coordorigin="7770,1628" coordsize="546,2">
              <v:shape style="position:absolute;left:7770;top:1628;width:546;height:2" coordorigin="7770,1628" coordsize="546,0" path="m7770,1628l8316,1628e" filled="f" stroked="t" strokeweight=".711962pt" strokecolor="#4F4F4F">
                <v:path arrowok="t"/>
              </v:shape>
            </v:group>
            <v:group style="position:absolute;left:8097;top:1236;width:2;height:396" coordorigin="8097,1236" coordsize="2,396">
              <v:shape style="position:absolute;left:8097;top:1236;width:2;height:396" coordorigin="8097,1236" coordsize="0,396" path="m8097,1633l8097,1236e" filled="f" stroked="t" strokeweight=".711962pt" strokecolor="#545454">
                <v:path arrowok="t"/>
              </v:shape>
            </v:group>
            <v:group style="position:absolute;left:8259;top:1628;width:309;height:2" coordorigin="8259,1628" coordsize="309,2">
              <v:shape style="position:absolute;left:8259;top:1628;width:309;height:2" coordorigin="8259,1628" coordsize="309,0" path="m8259,1628l8567,1628e" filled="f" stroked="t" strokeweight=".474641pt" strokecolor="#3B3B3B">
                <v:path arrowok="t"/>
              </v:shape>
            </v:group>
            <v:group style="position:absolute;left:8510;top:1626;width:3194;height:2" coordorigin="8510,1626" coordsize="3194,2">
              <v:shape style="position:absolute;left:8510;top:1626;width:3194;height:2" coordorigin="8510,1626" coordsize="3194,0" path="m8510,1626l11705,1626e" filled="f" stroked="t" strokeweight=".711962pt" strokecolor="#646464">
                <v:path arrowok="t"/>
              </v:shape>
            </v:group>
            <v:group style="position:absolute;left:252;top:1864;width:3883;height:2" coordorigin="252,1864" coordsize="3883,2">
              <v:shape style="position:absolute;left:252;top:1864;width:3883;height:2" coordorigin="252,1864" coordsize="3883,0" path="m252,1864l4134,1864e" filled="f" stroked="t" strokeweight=".711962pt" strokecolor="#5B5B5B">
                <v:path arrowok="t"/>
              </v:shape>
            </v:group>
            <v:group style="position:absolute;left:4077;top:1862;width:437;height:2" coordorigin="4077,1862" coordsize="437,2">
              <v:shape style="position:absolute;left:4077;top:1862;width:437;height:2" coordorigin="4077,1862" coordsize="437,0" path="m4077,1862l4514,1862e" filled="f" stroked="t" strokeweight=".474641pt" strokecolor="#3B3B3B">
                <v:path arrowok="t"/>
              </v:shape>
            </v:group>
            <v:group style="position:absolute;left:4457;top:1862;width:3370;height:2" coordorigin="4457,1862" coordsize="3370,2">
              <v:shape style="position:absolute;left:4457;top:1862;width:3370;height:2" coordorigin="4457,1862" coordsize="3370,0" path="m4457,1862l7827,1862e" filled="f" stroked="t" strokeweight=".711962pt" strokecolor="#606060">
                <v:path arrowok="t"/>
              </v:shape>
            </v:group>
            <v:group style="position:absolute;left:7770;top:1862;width:337;height:2" coordorigin="7770,1862" coordsize="337,2">
              <v:shape style="position:absolute;left:7770;top:1862;width:337;height:2" coordorigin="7770,1862" coordsize="337,0" path="m7770,1862l8107,1862e" filled="f" stroked="t" strokeweight=".474641pt" strokecolor="#343434">
                <v:path arrowok="t"/>
              </v:shape>
            </v:group>
            <v:group style="position:absolute;left:8050;top:1864;width:266;height:2" coordorigin="8050,1864" coordsize="266,2">
              <v:shape style="position:absolute;left:8050;top:1864;width:266;height:2" coordorigin="8050,1864" coordsize="266,0" path="m8050,1864l8316,1864e" filled="f" stroked="t" strokeweight=".474641pt" strokecolor="#4B4B4B">
                <v:path arrowok="t"/>
              </v:shape>
            </v:group>
            <v:group style="position:absolute;left:8207;top:1864;width:3493;height:2" coordorigin="8207,1864" coordsize="3493,2">
              <v:shape style="position:absolute;left:8207;top:1864;width:3493;height:2" coordorigin="8207,1864" coordsize="3493,0" path="m8207,1864l11700,1864e" filled="f" stroked="t" strokeweight=".711962pt" strokecolor="#606060">
                <v:path arrowok="t"/>
              </v:shape>
            </v:group>
            <v:group style="position:absolute;left:252;top:2098;width:4262;height:2" coordorigin="252,2098" coordsize="4262,2">
              <v:shape style="position:absolute;left:252;top:2098;width:4262;height:2" coordorigin="252,2098" coordsize="4262,0" path="m252,2098l4514,2098e" filled="f" stroked="t" strokeweight=".711962pt" strokecolor="#5B5B5B">
                <v:path arrowok="t"/>
              </v:shape>
            </v:group>
            <v:group style="position:absolute;left:4457;top:2101;width:7253;height:2" coordorigin="4457,2101" coordsize="7253,2">
              <v:shape style="position:absolute;left:4457;top:2101;width:7253;height:2" coordorigin="4457,2101" coordsize="7253,0" path="m4457,2101l11709,2101e" filled="f" stroked="t" strokeweight=".711962pt" strokecolor="#606060">
                <v:path arrowok="t"/>
              </v:shape>
            </v:group>
            <v:group style="position:absolute;left:7770;top:2101;width:337;height:2" coordorigin="7770,2101" coordsize="337,2">
              <v:shape style="position:absolute;left:7770;top:2101;width:337;height:2" coordorigin="7770,2101" coordsize="337,0" path="m7770,2101l8107,2101e" filled="f" stroked="t" strokeweight=".474641pt" strokecolor="#2F2F2F">
                <v:path arrowok="t"/>
              </v:shape>
            </v:group>
            <v:group style="position:absolute;left:247;top:2342;width:7613;height:2" coordorigin="247,2342" coordsize="7613,2">
              <v:shape style="position:absolute;left:247;top:2342;width:7613;height:2" coordorigin="247,2342" coordsize="7613,0" path="m247,2342l7860,2342e" filled="f" stroked="t" strokeweight=".711962pt" strokecolor="#606060">
                <v:path arrowok="t"/>
              </v:shape>
            </v:group>
            <v:group style="position:absolute;left:259;top:1795;width:2;height:592" coordorigin="259,1795" coordsize="2,592">
              <v:shape style="position:absolute;left:259;top:1795;width:2;height:592" coordorigin="259,1795" coordsize="0,592" path="m259,2387l259,1795e" filled="f" stroked="t" strokeweight=".949282pt" strokecolor="#5B5B5B">
                <v:path arrowok="t"/>
              </v:shape>
            </v:group>
            <v:group style="position:absolute;left:7770;top:2339;width:337;height:2" coordorigin="7770,2339" coordsize="337,2">
              <v:shape style="position:absolute;left:7770;top:2339;width:337;height:2" coordorigin="7770,2339" coordsize="337,0" path="m7770,2339l8107,2339e" filled="f" stroked="t" strokeweight=".474641pt" strokecolor="#4B4B4B">
                <v:path arrowok="t"/>
              </v:shape>
            </v:group>
            <v:group style="position:absolute;left:8050;top:2342;width:3655;height:2" coordorigin="8050,2342" coordsize="3655,2">
              <v:shape style="position:absolute;left:8050;top:2342;width:3655;height:2" coordorigin="8050,2342" coordsize="3655,0" path="m8050,2342l11705,2342e" filled="f" stroked="t" strokeweight=".711962pt" strokecolor="#646464">
                <v:path arrowok="t"/>
              </v:shape>
            </v:group>
            <v:group style="position:absolute;left:256;top:2578;width:7571;height:2" coordorigin="256,2578" coordsize="7571,2">
              <v:shape style="position:absolute;left:256;top:2578;width:7571;height:2" coordorigin="256,2578" coordsize="7571,0" path="m256,2578l7827,2578e" filled="f" stroked="t" strokeweight=".711962pt" strokecolor="#5B5B5B">
                <v:path arrowok="t"/>
              </v:shape>
            </v:group>
            <v:group style="position:absolute;left:7770;top:2578;width:337;height:2" coordorigin="7770,2578" coordsize="337,2">
              <v:shape style="position:absolute;left:7770;top:2578;width:337;height:2" coordorigin="7770,2578" coordsize="337,0" path="m7770,2578l8107,2578e" filled="f" stroked="t" strokeweight=".474641pt" strokecolor="#3B3B3B">
                <v:path arrowok="t"/>
              </v:shape>
            </v:group>
            <v:group style="position:absolute;left:8050;top:2580;width:3655;height:2" coordorigin="8050,2580" coordsize="3655,2">
              <v:shape style="position:absolute;left:8050;top:2580;width:3655;height:2" coordorigin="8050,2580" coordsize="3655,0" path="m8050,2580l11705,2580e" filled="f" stroked="t" strokeweight=".711962pt" strokecolor="#606060">
                <v:path arrowok="t"/>
              </v:shape>
            </v:group>
            <v:group style="position:absolute;left:11698;top:2005;width:2;height:602" coordorigin="11698,2005" coordsize="2,602">
              <v:shape style="position:absolute;left:11698;top:2005;width:2;height:602" coordorigin="11698,2005" coordsize="0,602" path="m11698,2607l11698,2005e" filled="f" stroked="t" strokeweight=".949282pt" strokecolor="#878787">
                <v:path arrowok="t"/>
              </v:shape>
            </v:group>
            <v:group style="position:absolute;left:252;top:2822;width:3313;height:2" coordorigin="252,2822" coordsize="3313,2">
              <v:shape style="position:absolute;left:252;top:2822;width:3313;height:2" coordorigin="252,2822" coordsize="3313,0" path="m252,2822l3565,2822e" filled="f" stroked="t" strokeweight=".711962pt" strokecolor="#5B5B5B">
                <v:path arrowok="t"/>
              </v:shape>
            </v:group>
            <v:group style="position:absolute;left:259;top:2296;width:2;height:793" coordorigin="259,2296" coordsize="2,793">
              <v:shape style="position:absolute;left:259;top:2296;width:2;height:793" coordorigin="259,2296" coordsize="0,793" path="m259,3089l259,2296e" filled="f" stroked="t" strokeweight=".474641pt" strokecolor="#444444">
                <v:path arrowok="t"/>
              </v:shape>
            </v:group>
            <v:group style="position:absolute;left:3508;top:2822;width:394;height:2" coordorigin="3508,2822" coordsize="394,2">
              <v:shape style="position:absolute;left:3508;top:2822;width:394;height:2" coordorigin="3508,2822" coordsize="394,0" path="m3508,2822l3902,2822e" filled="f" stroked="t" strokeweight=".474641pt" strokecolor="#343434">
                <v:path arrowok="t"/>
              </v:shape>
            </v:group>
            <v:group style="position:absolute;left:3845;top:2822;width:2117;height:2" coordorigin="3845,2822" coordsize="2117,2">
              <v:shape style="position:absolute;left:3845;top:2822;width:2117;height:2" coordorigin="3845,2822" coordsize="2117,0" path="m3845,2822l5961,2822e" filled="f" stroked="t" strokeweight=".711962pt" strokecolor="#5B5B5B">
                <v:path arrowok="t"/>
              </v:shape>
            </v:group>
            <v:group style="position:absolute;left:5905;top:2822;width:460;height:2" coordorigin="5905,2822" coordsize="460,2">
              <v:shape style="position:absolute;left:5905;top:2822;width:460;height:2" coordorigin="5905,2822" coordsize="460,0" path="m5905,2822l6365,2822e" filled="f" stroked="t" strokeweight=".474641pt" strokecolor="#484848">
                <v:path arrowok="t"/>
              </v:shape>
            </v:group>
            <v:group style="position:absolute;left:6261;top:2822;width:5444;height:2" coordorigin="6261,2822" coordsize="5444,2">
              <v:shape style="position:absolute;left:6261;top:2822;width:5444;height:2" coordorigin="6261,2822" coordsize="5444,0" path="m6261,2822l11705,2822e" filled="f" stroked="t" strokeweight=".711962pt" strokecolor="#606060">
                <v:path arrowok="t"/>
              </v:shape>
            </v:group>
            <v:group style="position:absolute;left:11700;top:2535;width:2;height:315" coordorigin="11700,2535" coordsize="2,315">
              <v:shape style="position:absolute;left:11700;top:2535;width:2;height:315" coordorigin="11700,2535" coordsize="0,315" path="m11700,2850l11700,2535e" filled="f" stroked="t" strokeweight=".474641pt" strokecolor="#707070">
                <v:path arrowok="t"/>
              </v:shape>
            </v:group>
            <v:group style="position:absolute;left:2838;top:2812;width:2;height:477" coordorigin="2838,2812" coordsize="2,477">
              <v:shape style="position:absolute;left:2838;top:2812;width:2;height:477" coordorigin="2838,2812" coordsize="0,477" path="m2838,3289l2838,2812e" filled="f" stroked="t" strokeweight=".474641pt" strokecolor="#3F3F3F">
                <v:path arrowok="t"/>
              </v:shape>
            </v:group>
            <v:group style="position:absolute;left:11702;top:2564;width:2;height:2034" coordorigin="11702,2564" coordsize="2,2034">
              <v:shape style="position:absolute;left:11702;top:2564;width:2;height:2034" coordorigin="11702,2564" coordsize="0,2034" path="m11702,4597l11702,2564e" filled="f" stroked="t" strokeweight=".711962pt" strokecolor="#747474">
                <v:path arrowok="t"/>
              </v:shape>
            </v:group>
            <v:group style="position:absolute;left:2834;top:3242;width:1951;height:2" coordorigin="2834,3242" coordsize="1951,2">
              <v:shape style="position:absolute;left:2834;top:3242;width:1951;height:2" coordorigin="2834,3242" coordsize="1951,0" path="m2834,3242l4784,3242e" filled="f" stroked="t" strokeweight=".711962pt" strokecolor="#606060">
                <v:path arrowok="t"/>
              </v:shape>
            </v:group>
            <v:group style="position:absolute;left:5928;top:3261;width:1329;height:2" coordorigin="5928,3261" coordsize="1329,2">
              <v:shape style="position:absolute;left:5928;top:3261;width:1329;height:2" coordorigin="5928,3261" coordsize="1329,0" path="m5928,3261l7257,3261e" filled="f" stroked="t" strokeweight=".237321pt" strokecolor="#606060">
                <v:path arrowok="t"/>
              </v:shape>
            </v:group>
            <v:group style="position:absolute;left:7257;top:3261;width:1723;height:2" coordorigin="7257,3261" coordsize="1723,2">
              <v:shape style="position:absolute;left:7257;top:3261;width:1723;height:2" coordorigin="7257,3261" coordsize="1723,0" path="m7257,3261l8980,3261e" filled="f" stroked="t" strokeweight=".237321pt" strokecolor="#000000">
                <v:path arrowok="t"/>
              </v:shape>
            </v:group>
            <v:group style="position:absolute;left:8980;top:3261;width:2720;height:2" coordorigin="8980,3261" coordsize="2720,2">
              <v:shape style="position:absolute;left:8980;top:3261;width:2720;height:2" coordorigin="8980,3261" coordsize="2720,0" path="m8980,3261l11700,3261e" filled="f" stroked="t" strokeweight=".237321pt" strokecolor="#7C7C7C">
                <v:path arrowok="t"/>
              </v:shape>
            </v:group>
            <v:group style="position:absolute;left:247;top:3554;width:1153;height:2" coordorigin="247,3554" coordsize="1153,2">
              <v:shape style="position:absolute;left:247;top:3554;width:1153;height:2" coordorigin="247,3554" coordsize="1153,0" path="m247,3554l1400,3554e" filled="f" stroked="t" strokeweight=".474641pt" strokecolor="#444444">
                <v:path arrowok="t"/>
              </v:shape>
            </v:group>
            <v:group style="position:absolute;left:1343;top:3557;width:1524;height:2" coordorigin="1343,3557" coordsize="1524,2">
              <v:shape style="position:absolute;left:1343;top:3557;width:1524;height:2" coordorigin="1343,3557" coordsize="1524,0" path="m1343,3557l2867,3557e" filled="f" stroked="t" strokeweight=".711962pt" strokecolor="#5B5B5B">
                <v:path arrowok="t"/>
              </v:shape>
            </v:group>
            <v:group style="position:absolute;left:2838;top:3232;width:2;height:334" coordorigin="2838,3232" coordsize="2,334">
              <v:shape style="position:absolute;left:2838;top:3232;width:2;height:334" coordorigin="2838,3232" coordsize="0,334" path="m2838,3566l2838,3232e" filled="f" stroked="t" strokeweight=".949282pt" strokecolor="#6B6B6B">
                <v:path arrowok="t"/>
              </v:shape>
            </v:group>
            <v:group style="position:absolute;left:2539;top:3552;width:2250;height:2" coordorigin="2539,3552" coordsize="2250,2">
              <v:shape style="position:absolute;left:2539;top:3552;width:2250;height:2" coordorigin="2539,3552" coordsize="2250,0" path="m2539,3552l4789,3552e" filled="f" stroked="t" strokeweight=".949282pt" strokecolor="#3F3F3F">
                <v:path arrowok="t"/>
              </v:shape>
            </v:group>
            <v:group style="position:absolute;left:4727;top:3554;width:6982;height:2" coordorigin="4727,3554" coordsize="6982,2">
              <v:shape style="position:absolute;left:4727;top:3554;width:6982;height:2" coordorigin="4727,3554" coordsize="6982,0" path="m4727,3554l11709,3554e" filled="f" stroked="t" strokeweight=".711962pt" strokecolor="#5B5B5B">
                <v:path arrowok="t"/>
              </v:shape>
            </v:group>
            <v:group style="position:absolute;left:5935;top:2817;width:2;height:745" coordorigin="5935,2817" coordsize="2,745">
              <v:shape style="position:absolute;left:5935;top:2817;width:2;height:745" coordorigin="5935,2817" coordsize="0,745" path="m5935,3561l5935,2817e" filled="f" stroked="t" strokeweight=".949282pt" strokecolor="#5B5B5B">
                <v:path arrowok="t"/>
              </v:shape>
            </v:group>
            <v:group style="position:absolute;left:259;top:3032;width:2;height:1079" coordorigin="259,3032" coordsize="2,1079">
              <v:shape style="position:absolute;left:259;top:3032;width:2;height:1079" coordorigin="259,3032" coordsize="0,1079" path="m259,4111l259,3032e" filled="f" stroked="t" strokeweight=".949282pt" strokecolor="#5B5B5B">
                <v:path arrowok="t"/>
              </v:shape>
            </v:group>
            <v:group style="position:absolute;left:252;top:3831;width:7599;height:2" coordorigin="252,3831" coordsize="7599,2">
              <v:shape style="position:absolute;left:252;top:3831;width:7599;height:2" coordorigin="252,3831" coordsize="7599,0" path="m252,3831l7851,3831e" filled="f" stroked="t" strokeweight=".711962pt" strokecolor="#5B5B5B">
                <v:path arrowok="t"/>
              </v:shape>
            </v:group>
            <v:group style="position:absolute;left:1884;top:3547;width:2;height:310" coordorigin="1884,3547" coordsize="2,310">
              <v:shape style="position:absolute;left:1884;top:3547;width:2;height:310" coordorigin="1884,3547" coordsize="0,310" path="m1884,3857l1884,3547e" filled="f" stroked="t" strokeweight=".474641pt" strokecolor="#2F2F2F">
                <v:path arrowok="t"/>
              </v:shape>
            </v:group>
            <v:group style="position:absolute;left:7770;top:3829;width:337;height:2" coordorigin="7770,3829" coordsize="337,2">
              <v:shape style="position:absolute;left:7770;top:3829;width:337;height:2" coordorigin="7770,3829" coordsize="337,0" path="m7770,3829l8107,3829e" filled="f" stroked="t" strokeweight=".474641pt" strokecolor="#3B3B3B">
                <v:path arrowok="t"/>
              </v:shape>
            </v:group>
            <v:group style="position:absolute;left:8050;top:3831;width:3659;height:2" coordorigin="8050,3831" coordsize="3659,2">
              <v:shape style="position:absolute;left:8050;top:3831;width:3659;height:2" coordorigin="8050,3831" coordsize="3659,0" path="m8050,3831l11709,3831e" filled="f" stroked="t" strokeweight=".711962pt" strokecolor="#606060">
                <v:path arrowok="t"/>
              </v:shape>
            </v:group>
            <v:group style="position:absolute;left:11702;top:3504;width:2;height:353" coordorigin="11702,3504" coordsize="2,353">
              <v:shape style="position:absolute;left:11702;top:3504;width:2;height:353" coordorigin="11702,3504" coordsize="0,353" path="m11702,3857l11702,3504e" filled="f" stroked="t" strokeweight=".474641pt" strokecolor="#575757">
                <v:path arrowok="t"/>
              </v:shape>
            </v:group>
            <v:group style="position:absolute;left:1884;top:3786;width:2;height:812" coordorigin="1884,3786" coordsize="2,812">
              <v:shape style="position:absolute;left:1884;top:3786;width:2;height:812" coordorigin="1884,3786" coordsize="0,812" path="m1884,4597l1884,3786e" filled="f" stroked="t" strokeweight=".949282pt" strokecolor="#545454">
                <v:path arrowok="t"/>
              </v:shape>
            </v:group>
            <v:group style="position:absolute;left:1875;top:4075;width:4087;height:2" coordorigin="1875,4075" coordsize="4087,2">
              <v:shape style="position:absolute;left:1875;top:4075;width:4087;height:2" coordorigin="1875,4075" coordsize="4087,0" path="m1875,4075l5961,4075e" filled="f" stroked="t" strokeweight=".711962pt" strokecolor="#646464">
                <v:path arrowok="t"/>
              </v:shape>
            </v:group>
            <v:group style="position:absolute;left:5905;top:4072;width:460;height:2" coordorigin="5905,4072" coordsize="460,2">
              <v:shape style="position:absolute;left:5905;top:4072;width:460;height:2" coordorigin="5905,4072" coordsize="460,0" path="m5905,4072l6365,4072e" filled="f" stroked="t" strokeweight=".474641pt" strokecolor="#444444">
                <v:path arrowok="t"/>
              </v:shape>
            </v:group>
            <v:group style="position:absolute;left:6308;top:4072;width:978;height:2" coordorigin="6308,4072" coordsize="978,2">
              <v:shape style="position:absolute;left:6308;top:4072;width:978;height:2" coordorigin="6308,4072" coordsize="978,0" path="m6308,4072l7286,4072e" filled="f" stroked="t" strokeweight=".711962pt" strokecolor="#646464">
                <v:path arrowok="t"/>
              </v:shape>
            </v:group>
            <v:group style="position:absolute;left:7229;top:4075;width:598;height:2" coordorigin="7229,4075" coordsize="598,2">
              <v:shape style="position:absolute;left:7229;top:4075;width:598;height:2" coordorigin="7229,4075" coordsize="598,0" path="m7229,4075l7827,4075e" filled="f" stroked="t" strokeweight=".474641pt" strokecolor="#4B4B4B">
                <v:path arrowok="t"/>
              </v:shape>
            </v:group>
            <v:group style="position:absolute;left:7770;top:4075;width:546;height:2" coordorigin="7770,4075" coordsize="546,2">
              <v:shape style="position:absolute;left:7770;top:4075;width:546;height:2" coordorigin="7770,4075" coordsize="546,0" path="m7770,4075l8316,4075e" filled="f" stroked="t" strokeweight=".949282pt" strokecolor="#6B6B6B">
                <v:path arrowok="t"/>
              </v:shape>
            </v:group>
            <v:group style="position:absolute;left:8259;top:4075;width:750;height:2" coordorigin="8259,4075" coordsize="750,2">
              <v:shape style="position:absolute;left:8259;top:4075;width:750;height:2" coordorigin="8259,4075" coordsize="750,0" path="m8259,4075l9009,4075e" filled="f" stroked="t" strokeweight=".474641pt" strokecolor="#4F4F4F">
                <v:path arrowok="t"/>
              </v:shape>
            </v:group>
            <v:group style="position:absolute;left:8814;top:4072;width:2900;height:2" coordorigin="8814,4072" coordsize="2900,2">
              <v:shape style="position:absolute;left:8814;top:4072;width:2900;height:2" coordorigin="8814,4072" coordsize="2900,0" path="m8814,4072l11714,4072e" filled="f" stroked="t" strokeweight=".711962pt" strokecolor="#646464">
                <v:path arrowok="t"/>
              </v:shape>
            </v:group>
            <v:group style="position:absolute;left:256;top:4053;width:2;height:277" coordorigin="256,4053" coordsize="2,277">
              <v:shape style="position:absolute;left:256;top:4053;width:2;height:277" coordorigin="256,4053" coordsize="0,277" path="m256,4330l256,4053e" filled="f" stroked="t" strokeweight=".474641pt" strokecolor="#2F2F2F">
                <v:path arrowok="t"/>
              </v:shape>
            </v:group>
            <v:group style="position:absolute;left:3880;top:4068;width:2;height:1270" coordorigin="3880,4068" coordsize="2,1270">
              <v:shape style="position:absolute;left:3880;top:4068;width:2;height:1270" coordorigin="3880,4068" coordsize="0,1270" path="m3880,5337l3880,4068e" filled="f" stroked="t" strokeweight=".949282pt" strokecolor="#545454">
                <v:path arrowok="t"/>
              </v:shape>
            </v:group>
            <v:group style="position:absolute;left:3873;top:4555;width:1552;height:2" coordorigin="3873,4555" coordsize="1552,2">
              <v:shape style="position:absolute;left:3873;top:4555;width:1552;height:2" coordorigin="3873,4555" coordsize="1552,0" path="m3873,4555l5425,4555e" filled="f" stroked="t" strokeweight=".711962pt" strokecolor="#606060">
                <v:path arrowok="t"/>
              </v:shape>
            </v:group>
            <v:group style="position:absolute;left:6683;top:4077;width:2;height:224" coordorigin="6683,4077" coordsize="2,224">
              <v:shape style="position:absolute;left:6683;top:4077;width:2;height:224" coordorigin="6683,4077" coordsize="0,224" path="m6683,4301l6683,4077e" filled="f" stroked="t" strokeweight=".237321pt" strokecolor="#575757">
                <v:path arrowok="t"/>
              </v:shape>
            </v:group>
            <v:group style="position:absolute;left:5368;top:4555;width:370;height:2" coordorigin="5368,4555" coordsize="370,2">
              <v:shape style="position:absolute;left:5368;top:4555;width:370;height:2" coordorigin="5368,4555" coordsize="370,0" path="m5368,4555l5738,4555e" filled="f" stroked="t" strokeweight=".474641pt" strokecolor="#3B3B3B">
                <v:path arrowok="t"/>
              </v:shape>
            </v:group>
            <v:group style="position:absolute;left:5681;top:4555;width:721;height:2" coordorigin="5681,4555" coordsize="721,2">
              <v:shape style="position:absolute;left:5681;top:4555;width:721;height:2" coordorigin="5681,4555" coordsize="721,0" path="m5681,4555l6403,4555e" filled="f" stroked="t" strokeweight=".949282pt" strokecolor="#676767">
                <v:path arrowok="t"/>
              </v:shape>
            </v:group>
            <v:group style="position:absolute;left:6308;top:4555;width:408;height:2" coordorigin="6308,4555" coordsize="408,2">
              <v:shape style="position:absolute;left:6308;top:4555;width:408;height:2" coordorigin="6308,4555" coordsize="408,0" path="m6308,4555l6716,4555e" filled="f" stroked="t" strokeweight=".474641pt" strokecolor="#4F4F4F">
                <v:path arrowok="t"/>
              </v:shape>
            </v:group>
            <v:group style="position:absolute;left:6683;top:4301;width:2;height:267" coordorigin="6683,4301" coordsize="2,267">
              <v:shape style="position:absolute;left:6683;top:4301;width:2;height:267" coordorigin="6683,4301" coordsize="0,267" path="m6683,4569l6683,4301e" filled="f" stroked="t" strokeweight=".237321pt" strokecolor="#343434">
                <v:path arrowok="t"/>
              </v:shape>
            </v:group>
            <v:group style="position:absolute;left:6654;top:4555;width:1172;height:2" coordorigin="6654,4555" coordsize="1172,2">
              <v:shape style="position:absolute;left:6654;top:4555;width:1172;height:2" coordorigin="6654,4555" coordsize="1172,0" path="m6654,4555l7827,4555e" filled="f" stroked="t" strokeweight=".711962pt" strokecolor="#5B5B5B">
                <v:path arrowok="t"/>
              </v:shape>
            </v:group>
            <v:group style="position:absolute;left:7770;top:4555;width:337;height:2" coordorigin="7770,4555" coordsize="337,2">
              <v:shape style="position:absolute;left:7770;top:4555;width:337;height:2" coordorigin="7770,4555" coordsize="337,0" path="m7770,4555l8107,4555e" filled="f" stroked="t" strokeweight=".474641pt" strokecolor="#383838">
                <v:path arrowok="t"/>
              </v:shape>
            </v:group>
            <v:group style="position:absolute;left:8050;top:4555;width:3659;height:2" coordorigin="8050,4555" coordsize="3659,2">
              <v:shape style="position:absolute;left:8050;top:4555;width:3659;height:2" coordorigin="8050,4555" coordsize="3659,0" path="m8050,4555l11709,4555e" filled="f" stroked="t" strokeweight=".711962pt" strokecolor="#5B5B5B">
                <v:path arrowok="t"/>
              </v:shape>
            </v:group>
            <v:group style="position:absolute;left:259;top:4273;width:2;height:1055" coordorigin="259,4273" coordsize="2,1055">
              <v:shape style="position:absolute;left:259;top:4273;width:2;height:1055" coordorigin="259,4273" coordsize="0,1055" path="m259,5328l259,4273e" filled="f" stroked="t" strokeweight=".711962pt" strokecolor="#575757">
                <v:path arrowok="t"/>
              </v:shape>
            </v:group>
            <v:group style="position:absolute;left:1884;top:4531;width:2;height:277" coordorigin="1884,4531" coordsize="2,277">
              <v:shape style="position:absolute;left:1884;top:4531;width:2;height:277" coordorigin="1884,4531" coordsize="0,277" path="m1884,4808l1884,4531e" filled="f" stroked="t" strokeweight=".474641pt" strokecolor="#383838">
                <v:path arrowok="t"/>
              </v:shape>
            </v:group>
            <v:group style="position:absolute;left:3873;top:4796;width:7841;height:2" coordorigin="3873,4796" coordsize="7841,2">
              <v:shape style="position:absolute;left:3873;top:4796;width:7841;height:2" coordorigin="3873,4796" coordsize="7841,0" path="m3873,4796l11714,4796e" filled="f" stroked="t" strokeweight=".711962pt" strokecolor="#747474">
                <v:path arrowok="t"/>
              </v:shape>
            </v:group>
            <v:group style="position:absolute;left:11705;top:4526;width:2;height:291" coordorigin="11705,4526" coordsize="2,291">
              <v:shape style="position:absolute;left:11705;top:4526;width:2;height:291" coordorigin="11705,4526" coordsize="0,291" path="m11705,4817l11705,4526e" filled="f" stroked="t" strokeweight=".474641pt" strokecolor="#646464">
                <v:path arrowok="t"/>
              </v:shape>
            </v:group>
            <v:group style="position:absolute;left:1884;top:4750;width:2;height:306" coordorigin="1884,4750" coordsize="2,306">
              <v:shape style="position:absolute;left:1884;top:4750;width:2;height:306" coordorigin="1884,4750" coordsize="0,306" path="m1884,5056l1884,4750e" filled="f" stroked="t" strokeweight=".474641pt" strokecolor="#232323">
                <v:path arrowok="t"/>
              </v:shape>
            </v:group>
            <v:group style="position:absolute;left:3873;top:5037;width:4234;height:2" coordorigin="3873,5037" coordsize="4234,2">
              <v:shape style="position:absolute;left:3873;top:5037;width:4234;height:2" coordorigin="3873,5037" coordsize="4234,0" path="m3873,5037l8107,5037e" filled="f" stroked="t" strokeweight=".711962pt" strokecolor="#777777">
                <v:path arrowok="t"/>
              </v:shape>
            </v:group>
            <v:group style="position:absolute;left:8050;top:5034;width:517;height:2" coordorigin="8050,5034" coordsize="517,2">
              <v:shape style="position:absolute;left:8050;top:5034;width:517;height:2" coordorigin="8050,5034" coordsize="517,0" path="m8050,5034l8567,5034e" filled="f" stroked="t" strokeweight=".474641pt" strokecolor="#606060">
                <v:path arrowok="t"/>
              </v:shape>
            </v:group>
            <v:group style="position:absolute;left:8510;top:5034;width:3204;height:2" coordorigin="8510,5034" coordsize="3204,2">
              <v:shape style="position:absolute;left:8510;top:5034;width:3204;height:2" coordorigin="8510,5034" coordsize="3204,0" path="m8510,5034l11714,5034e" filled="f" stroked="t" strokeweight=".711962pt" strokecolor="#777777">
                <v:path arrowok="t"/>
              </v:shape>
            </v:group>
            <v:group style="position:absolute;left:11705;top:4745;width:2;height:797" coordorigin="11705,4745" coordsize="2,797">
              <v:shape style="position:absolute;left:11705;top:4745;width:2;height:797" coordorigin="11705,4745" coordsize="0,797" path="m11705,5543l11705,4745e" filled="f" stroked="t" strokeweight=".711962pt" strokecolor="#707070">
                <v:path arrowok="t"/>
              </v:shape>
            </v:group>
            <v:group style="position:absolute;left:1884;top:4999;width:2;height:821" coordorigin="1884,4999" coordsize="2,821">
              <v:shape style="position:absolute;left:1884;top:4999;width:2;height:821" coordorigin="1884,4999" coordsize="0,821" path="m1884,5820l1884,4999e" filled="f" stroked="t" strokeweight=".949282pt" strokecolor="#545454">
                <v:path arrowok="t"/>
              </v:shape>
            </v:group>
            <v:group style="position:absolute;left:2800;top:5280;width:432;height:2" coordorigin="2800,5280" coordsize="432,2">
              <v:shape style="position:absolute;left:2800;top:5280;width:432;height:2" coordorigin="2800,5280" coordsize="432,0" path="m2800,5280l3232,5280e" filled="f" stroked="t" strokeweight=".474641pt" strokecolor="#444444">
                <v:path arrowok="t"/>
              </v:shape>
            </v:group>
            <v:group style="position:absolute;left:1875;top:5278;width:9839;height:2" coordorigin="1875,5278" coordsize="9839,2">
              <v:shape style="position:absolute;left:1875;top:5278;width:9839;height:2" coordorigin="1875,5278" coordsize="9839,0" path="m1875,5278l11714,5278e" filled="f" stroked="t" strokeweight=".711962pt" strokecolor="#606060">
                <v:path arrowok="t"/>
              </v:shape>
            </v:group>
            <v:group style="position:absolute;left:252;top:5519;width:740;height:2" coordorigin="252,5519" coordsize="740,2">
              <v:shape style="position:absolute;left:252;top:5519;width:740;height:2" coordorigin="252,5519" coordsize="740,0" path="m252,5519l992,5519e" filled="f" stroked="t" strokeweight=".474641pt" strokecolor="#484848">
                <v:path arrowok="t"/>
              </v:shape>
            </v:group>
            <v:group style="position:absolute;left:256;top:5271;width:2;height:272" coordorigin="256,5271" coordsize="2,272">
              <v:shape style="position:absolute;left:256;top:5271;width:2;height:272" coordorigin="256,5271" coordsize="0,272" path="m256,5543l256,5271e" filled="f" stroked="t" strokeweight=".474641pt" strokecolor="#282828">
                <v:path arrowok="t"/>
              </v:shape>
            </v:group>
            <v:group style="position:absolute;left:280;top:5519;width:1633;height:2" coordorigin="280,5519" coordsize="1633,2">
              <v:shape style="position:absolute;left:280;top:5519;width:1633;height:2" coordorigin="280,5519" coordsize="1633,0" path="m280,5519l1913,5519e" filled="f" stroked="t" strokeweight=".711962pt" strokecolor="#545454">
                <v:path arrowok="t"/>
              </v:shape>
            </v:group>
            <v:group style="position:absolute;left:1842;top:5519;width:1391;height:2" coordorigin="1842,5519" coordsize="1391,2">
              <v:shape style="position:absolute;left:1842;top:5519;width:1391;height:2" coordorigin="1842,5519" coordsize="1391,0" path="m1842,5519l3232,5519e" filled="f" stroked="t" strokeweight=".474641pt" strokecolor="#575757">
                <v:path arrowok="t"/>
              </v:shape>
            </v:group>
            <v:group style="position:absolute;left:3175;top:5519;width:3204;height:2" coordorigin="3175,5519" coordsize="3204,2">
              <v:shape style="position:absolute;left:3175;top:5519;width:3204;height:2" coordorigin="3175,5519" coordsize="3204,0" path="m3175,5519l6379,5519e" filled="f" stroked="t" strokeweight=".711962pt" strokecolor="#5B5B5B">
                <v:path arrowok="t"/>
              </v:shape>
            </v:group>
            <v:group style="position:absolute;left:3883;top:4068;width:2;height:2215" coordorigin="3883,4068" coordsize="2,2215">
              <v:shape style="position:absolute;left:3883;top:4068;width:2;height:2215" coordorigin="3883,4068" coordsize="0,2215" path="m3883,6283l3883,4068e" filled="f" stroked="t" strokeweight=".711962pt" strokecolor="#4B4B4B">
                <v:path arrowok="t"/>
              </v:shape>
            </v:group>
            <v:group style="position:absolute;left:6308;top:5519;width:403;height:2" coordorigin="6308,5519" coordsize="403,2">
              <v:shape style="position:absolute;left:6308;top:5519;width:403;height:2" coordorigin="6308,5519" coordsize="403,0" path="m6308,5519l6711,5519e" filled="f" stroked="t" strokeweight=".474641pt" strokecolor="#444444">
                <v:path arrowok="t"/>
              </v:shape>
            </v:group>
            <v:group style="position:absolute;left:6654;top:5517;width:5055;height:2" coordorigin="6654,5517" coordsize="5055,2">
              <v:shape style="position:absolute;left:6654;top:5517;width:5055;height:2" coordorigin="6654,5517" coordsize="5055,0" path="m6654,5517l11709,5517e" filled="f" stroked="t" strokeweight=".711962pt" strokecolor="#606060">
                <v:path arrowok="t"/>
              </v:shape>
            </v:group>
            <v:group style="position:absolute;left:6683;top:5500;width:2;height:272" coordorigin="6683,5500" coordsize="2,272">
              <v:shape style="position:absolute;left:6683;top:5500;width:2;height:272" coordorigin="6683,5500" coordsize="0,272" path="m6683,5772l6683,5500e" filled="f" stroked="t" strokeweight=".237321pt" strokecolor="#232323">
                <v:path arrowok="t"/>
              </v:shape>
            </v:group>
            <v:group style="position:absolute;left:11705;top:5471;width:2;height:329" coordorigin="11705,5471" coordsize="2,329">
              <v:shape style="position:absolute;left:11705;top:5471;width:2;height:329" coordorigin="11705,5471" coordsize="0,329" path="m11705,5801l11705,5471e" filled="f" stroked="t" strokeweight=".474641pt" strokecolor="#545454">
                <v:path arrowok="t"/>
              </v:shape>
            </v:group>
            <v:group style="position:absolute;left:1884;top:5743;width:2;height:306" coordorigin="1884,5743" coordsize="2,306">
              <v:shape style="position:absolute;left:1884;top:5743;width:2;height:306" coordorigin="1884,5743" coordsize="0,306" path="m1884,6049l1884,5743e" filled="f" stroked="t" strokeweight=".474641pt" strokecolor="#3B3B3B">
                <v:path arrowok="t"/>
              </v:shape>
            </v:group>
            <v:group style="position:absolute;left:1880;top:5992;width:5961;height:2" coordorigin="1880,5992" coordsize="5961,2">
              <v:shape style="position:absolute;left:1880;top:5992;width:5961;height:2" coordorigin="1880,5992" coordsize="5961,0" path="m1880,5992l7841,5992e" filled="f" stroked="t" strokeweight=".711962pt" strokecolor="#606060">
                <v:path arrowok="t"/>
              </v:shape>
            </v:group>
            <v:group style="position:absolute;left:3508;top:5992;width:403;height:2" coordorigin="3508,5992" coordsize="403,2">
              <v:shape style="position:absolute;left:3508;top:5992;width:403;height:2" coordorigin="3508,5992" coordsize="403,0" path="m3508,5992l3911,5992e" filled="f" stroked="t" strokeweight=".474641pt" strokecolor="#3B3B3B">
                <v:path arrowok="t"/>
              </v:shape>
            </v:group>
            <v:group style="position:absolute;left:3883;top:5743;width:2;height:539" coordorigin="3883,5743" coordsize="2,539">
              <v:shape style="position:absolute;left:3883;top:5743;width:2;height:539" coordorigin="3883,5743" coordsize="0,539" path="m3883,6283l3883,5743e" filled="f" stroked="t" strokeweight=".949282pt" strokecolor="#4F4F4F">
                <v:path arrowok="t"/>
              </v:shape>
            </v:group>
            <v:group style="position:absolute;left:6683;top:5772;width:2;height:253" coordorigin="6683,5772" coordsize="2,253">
              <v:shape style="position:absolute;left:6683;top:5772;width:2;height:253" coordorigin="6683,5772" coordsize="0,253" path="m6683,6025l6683,5772e" filled="f" stroked="t" strokeweight=".237321pt" strokecolor="#606060">
                <v:path arrowok="t"/>
              </v:shape>
            </v:group>
            <v:group style="position:absolute;left:7770;top:5992;width:3944;height:2" coordorigin="7770,5992" coordsize="3944,2">
              <v:shape style="position:absolute;left:7770;top:5992;width:3944;height:2" coordorigin="7770,5992" coordsize="3944,0" path="m7770,5992l11714,5992e" filled="f" stroked="t" strokeweight=".474641pt" strokecolor="#575757">
                <v:path arrowok="t"/>
              </v:shape>
            </v:group>
            <v:group style="position:absolute;left:11709;top:5743;width:2;height:10303" coordorigin="11709,5743" coordsize="2,10303">
              <v:shape style="position:absolute;left:11709;top:5743;width:2;height:10303" coordorigin="11709,5743" coordsize="0,10303" path="m11709,16046l11709,5743e" filled="f" stroked="t" strokeweight=".711962pt" strokecolor="#707070">
                <v:path arrowok="t"/>
              </v:shape>
            </v:group>
            <v:group style="position:absolute;left:1884;top:5992;width:2;height:306" coordorigin="1884,5992" coordsize="2,306">
              <v:shape style="position:absolute;left:1884;top:5992;width:2;height:306" coordorigin="1884,5992" coordsize="0,306" path="m1884,6297l1884,5992e" filled="f" stroked="t" strokeweight=".474641pt" strokecolor="#232323">
                <v:path arrowok="t"/>
              </v:shape>
            </v:group>
            <v:group style="position:absolute;left:1880;top:6278;width:2677;height:2" coordorigin="1880,6278" coordsize="2677,2">
              <v:shape style="position:absolute;left:1880;top:6278;width:2677;height:2" coordorigin="1880,6278" coordsize="2677,0" path="m1880,6278l4557,6278e" filled="f" stroked="t" strokeweight=".711962pt" strokecolor="#5B5B5B">
                <v:path arrowok="t"/>
              </v:shape>
            </v:group>
            <v:group style="position:absolute;left:4457;top:6278;width:328;height:2" coordorigin="4457,6278" coordsize="328,2">
              <v:shape style="position:absolute;left:4457;top:6278;width:328;height:2" coordorigin="4457,6278" coordsize="328,0" path="m4457,6278l4784,6278e" filled="f" stroked="t" strokeweight=".474641pt" strokecolor="#4F4F4F">
                <v:path arrowok="t"/>
              </v:shape>
            </v:group>
            <v:group style="position:absolute;left:4727;top:6276;width:1989;height:2" coordorigin="4727,6276" coordsize="1989,2">
              <v:shape style="position:absolute;left:4727;top:6276;width:1989;height:2" coordorigin="4727,6276" coordsize="1989,0" path="m4727,6276l6716,6276e" filled="f" stroked="t" strokeweight=".711962pt" strokecolor="#5B5B5B">
                <v:path arrowok="t"/>
              </v:shape>
            </v:group>
            <v:group style="position:absolute;left:6683;top:6020;width:2;height:258" coordorigin="6683,6020" coordsize="2,258">
              <v:shape style="position:absolute;left:6683;top:6020;width:2;height:258" coordorigin="6683,6020" coordsize="0,258" path="m6683,6278l6683,6020e" filled="f" stroked="t" strokeweight=".237321pt" strokecolor="#3F3F3F">
                <v:path arrowok="t"/>
              </v:shape>
            </v:group>
            <v:group style="position:absolute;left:6654;top:6276;width:631;height:2" coordorigin="6654,6276" coordsize="631,2">
              <v:shape style="position:absolute;left:6654;top:6276;width:631;height:2" coordorigin="6654,6276" coordsize="631,0" path="m6654,6276l7286,6276e" filled="f" stroked="t" strokeweight=".474641pt" strokecolor="#444444">
                <v:path arrowok="t"/>
              </v:shape>
            </v:group>
            <v:group style="position:absolute;left:7229;top:6276;width:4485;height:2" coordorigin="7229,6276" coordsize="4485,2">
              <v:shape style="position:absolute;left:7229;top:6276;width:4485;height:2" coordorigin="7229,6276" coordsize="4485,0" path="m7229,6276l11714,6276e" filled="f" stroked="t" strokeweight=".711962pt" strokecolor="#606060">
                <v:path arrowok="t"/>
              </v:shape>
            </v:group>
            <v:group style="position:absolute;left:242;top:6519;width:11472;height:2" coordorigin="242,6519" coordsize="11472,2">
              <v:shape style="position:absolute;left:242;top:6519;width:11472;height:2" coordorigin="242,6519" coordsize="11472,0" path="m242,6519l11714,6519e" filled="f" stroked="t" strokeweight=".711962pt" strokecolor="#606060">
                <v:path arrowok="t"/>
              </v:shape>
            </v:group>
            <v:group style="position:absolute;left:256;top:5471;width:2;height:1108" coordorigin="256,5471" coordsize="2,1108">
              <v:shape style="position:absolute;left:256;top:5471;width:2;height:1108" coordorigin="256,5471" coordsize="0,1108" path="m256,6579l256,5471e" filled="f" stroked="t" strokeweight=".949282pt" strokecolor="#606060">
                <v:path arrowok="t"/>
              </v:shape>
            </v:group>
            <v:group style="position:absolute;left:5905;top:6517;width:460;height:2" coordorigin="5905,6517" coordsize="460,2">
              <v:shape style="position:absolute;left:5905;top:6517;width:460;height:2" coordorigin="5905,6517" coordsize="460,0" path="m5905,6517l6365,6517e" filled="f" stroked="t" strokeweight=".474641pt" strokecolor="#3B3B3B">
                <v:path arrowok="t"/>
              </v:shape>
            </v:group>
            <v:group style="position:absolute;left:8259;top:6517;width:309;height:2" coordorigin="8259,6517" coordsize="309,2">
              <v:shape style="position:absolute;left:8259;top:6517;width:309;height:2" coordorigin="8259,6517" coordsize="309,0" path="m8259,6517l8567,6517e" filled="f" stroked="t" strokeweight=".474641pt" strokecolor="#3B3B3B">
                <v:path arrowok="t"/>
              </v:shape>
            </v:group>
            <v:group style="position:absolute;left:256;top:6493;width:2;height:525" coordorigin="256,6493" coordsize="2,525">
              <v:shape style="position:absolute;left:256;top:6493;width:2;height:525" coordorigin="256,6493" coordsize="0,525" path="m256,7018l256,6493e" filled="f" stroked="t" strokeweight=".474641pt" strokecolor="#3F3F3F">
                <v:path arrowok="t"/>
              </v:shape>
            </v:group>
            <v:group style="position:absolute;left:247;top:6994;width:745;height:2" coordorigin="247,6994" coordsize="745,2">
              <v:shape style="position:absolute;left:247;top:6994;width:745;height:2" coordorigin="247,6994" coordsize="745,0" path="m247,6994l992,6994e" filled="f" stroked="t" strokeweight=".949282pt" strokecolor="#646464">
                <v:path arrowok="t"/>
              </v:shape>
            </v:group>
            <v:group style="position:absolute;left:935;top:6994;width:465;height:2" coordorigin="935,6994" coordsize="465,2">
              <v:shape style="position:absolute;left:935;top:6994;width:465;height:2" coordorigin="935,6994" coordsize="465,0" path="m935,6994l1400,6994e" filled="f" stroked="t" strokeweight=".474641pt" strokecolor="#383838">
                <v:path arrowok="t"/>
              </v:shape>
            </v:group>
            <v:group style="position:absolute;left:1343;top:6992;width:10371;height:2" coordorigin="1343,6992" coordsize="10371,2">
              <v:shape style="position:absolute;left:1343;top:6992;width:10371;height:2" coordorigin="1343,6992" coordsize="10371,0" path="m1343,6992l11714,6992e" filled="f" stroked="t" strokeweight=".711962pt" strokecolor="#5B5B5B">
                <v:path arrowok="t"/>
              </v:shape>
            </v:group>
            <v:group style="position:absolute;left:4457;top:6994;width:328;height:2" coordorigin="4457,6994" coordsize="328,2">
              <v:shape style="position:absolute;left:4457;top:6994;width:328;height:2" coordorigin="4457,6994" coordsize="328,0" path="m4457,6994l4784,6994e" filled="f" stroked="t" strokeweight=".474641pt" strokecolor="#4F4F4F">
                <v:path arrowok="t"/>
              </v:shape>
            </v:group>
            <v:group style="position:absolute;left:5368;top:6989;width:370;height:2" coordorigin="5368,6989" coordsize="370,2">
              <v:shape style="position:absolute;left:5368;top:6989;width:370;height:2" coordorigin="5368,6989" coordsize="370,0" path="m5368,6989l5738,6989e" filled="f" stroked="t" strokeweight=".474641pt" strokecolor="#4B4B4B">
                <v:path arrowok="t"/>
              </v:shape>
            </v:group>
            <v:group style="position:absolute;left:7770;top:6989;width:337;height:2" coordorigin="7770,6989" coordsize="337,2">
              <v:shape style="position:absolute;left:7770;top:6989;width:337;height:2" coordorigin="7770,6989" coordsize="337,0" path="m7770,6989l8107,6989e" filled="f" stroked="t" strokeweight=".474641pt" strokecolor="#343434">
                <v:path arrowok="t"/>
              </v:shape>
            </v:group>
            <v:group style="position:absolute;left:256;top:6946;width:2;height:3194" coordorigin="256,6946" coordsize="2,3194">
              <v:shape style="position:absolute;left:256;top:6946;width:2;height:3194" coordorigin="256,6946" coordsize="0,3194" path="m256,10140l256,6946e" filled="f" stroked="t" strokeweight=".711962pt" strokecolor="#545454">
                <v:path arrowok="t"/>
              </v:shape>
            </v:group>
            <v:group style="position:absolute;left:1882;top:6240;width:2;height:1012" coordorigin="1882,6240" coordsize="2,1012">
              <v:shape style="position:absolute;left:1882;top:6240;width:2;height:1012" coordorigin="1882,6240" coordsize="0,1012" path="m1882,7252l1882,6240e" filled="f" stroked="t" strokeweight=".949282pt" strokecolor="#606060">
                <v:path arrowok="t"/>
              </v:shape>
            </v:group>
            <v:group style="position:absolute;left:3883;top:6980;width:2;height:764" coordorigin="3883,6980" coordsize="2,764">
              <v:shape style="position:absolute;left:3883;top:6980;width:2;height:764" coordorigin="3883,6980" coordsize="0,764" path="m3883,7744l3883,6980e" filled="f" stroked="t" strokeweight=".949282pt" strokecolor="#575757">
                <v:path arrowok="t"/>
              </v:shape>
            </v:group>
            <v:group style="position:absolute;left:3873;top:7230;width:7841;height:2" coordorigin="3873,7230" coordsize="7841,2">
              <v:shape style="position:absolute;left:3873;top:7230;width:7841;height:2" coordorigin="3873,7230" coordsize="7841,0" path="m3873,7230l11714,7230e" filled="f" stroked="t" strokeweight=".711962pt" strokecolor="#606060">
                <v:path arrowok="t"/>
              </v:shape>
            </v:group>
            <v:group style="position:absolute;left:1884;top:7195;width:2;height:315" coordorigin="1884,7195" coordsize="2,315">
              <v:shape style="position:absolute;left:1884;top:7195;width:2;height:315" coordorigin="1884,7195" coordsize="0,315" path="m1884,7510l1884,7195e" filled="f" stroked="t" strokeweight=".474641pt" strokecolor="#232323">
                <v:path arrowok="t"/>
              </v:shape>
            </v:group>
            <v:group style="position:absolute;left:3873;top:7476;width:641;height:2" coordorigin="3873,7476" coordsize="641,2">
              <v:shape style="position:absolute;left:3873;top:7476;width:641;height:2" coordorigin="3873,7476" coordsize="641,0" path="m3873,7476l4514,7476e" filled="f" stroked="t" strokeweight=".474641pt" strokecolor="#484848">
                <v:path arrowok="t"/>
              </v:shape>
            </v:group>
            <v:group style="position:absolute;left:3897;top:7474;width:4419;height:2" coordorigin="3897,7474" coordsize="4419,2">
              <v:shape style="position:absolute;left:3897;top:7474;width:4419;height:2" coordorigin="3897,7474" coordsize="4419,0" path="m3897,7474l8316,7474e" filled="f" stroked="t" strokeweight=".711962pt" strokecolor="#606060">
                <v:path arrowok="t"/>
              </v:shape>
            </v:group>
            <v:group style="position:absolute;left:8259;top:7472;width:309;height:2" coordorigin="8259,7472" coordsize="309,2">
              <v:shape style="position:absolute;left:8259;top:7472;width:309;height:2" coordorigin="8259,7472" coordsize="309,0" path="m8259,7472l8567,7472e" filled="f" stroked="t" strokeweight=".474641pt" strokecolor="#3F3F3F">
                <v:path arrowok="t"/>
              </v:shape>
            </v:group>
            <v:group style="position:absolute;left:8510;top:7472;width:3204;height:2" coordorigin="8510,7472" coordsize="3204,2">
              <v:shape style="position:absolute;left:8510;top:7472;width:3204;height:2" coordorigin="8510,7472" coordsize="3204,0" path="m8510,7472l11714,7472e" filled="f" stroked="t" strokeweight=".711962pt" strokecolor="#606060">
                <v:path arrowok="t"/>
              </v:shape>
            </v:group>
            <v:group style="position:absolute;left:1884;top:7452;width:2;height:310" coordorigin="1884,7452" coordsize="2,310">
              <v:shape style="position:absolute;left:1884;top:7452;width:2;height:310" coordorigin="1884,7452" coordsize="0,310" path="m1884,7763l1884,7452e" filled="f" stroked="t" strokeweight=".711962pt" strokecolor="#3F3F3F">
                <v:path arrowok="t"/>
              </v:shape>
            </v:group>
            <v:group style="position:absolute;left:3508;top:7739;width:403;height:2" coordorigin="3508,7739" coordsize="403,2">
              <v:shape style="position:absolute;left:3508;top:7739;width:403;height:2" coordorigin="3508,7739" coordsize="403,0" path="m3508,7739l3911,7739e" filled="f" stroked="t" strokeweight=".474641pt" strokecolor="#444444">
                <v:path arrowok="t"/>
              </v:shape>
            </v:group>
            <v:group style="position:absolute;left:247;top:7739;width:6465;height:2" coordorigin="247,7739" coordsize="6465,2">
              <v:shape style="position:absolute;left:247;top:7739;width:6465;height:2" coordorigin="247,7739" coordsize="6465,0" path="m247,7739l6711,7739e" filled="f" stroked="t" strokeweight=".711962pt" strokecolor="#676767">
                <v:path arrowok="t"/>
              </v:shape>
            </v:group>
            <v:group style="position:absolute;left:6654;top:7736;width:631;height:2" coordorigin="6654,7736" coordsize="631,2">
              <v:shape style="position:absolute;left:6654;top:7736;width:631;height:2" coordorigin="6654,7736" coordsize="631,0" path="m6654,7736l7286,7736e" filled="f" stroked="t" strokeweight=".474641pt" strokecolor="#444444">
                <v:path arrowok="t"/>
              </v:shape>
            </v:group>
            <v:group style="position:absolute;left:7229;top:7734;width:4485;height:2" coordorigin="7229,7734" coordsize="4485,2">
              <v:shape style="position:absolute;left:7229;top:7734;width:4485;height:2" coordorigin="7229,7734" coordsize="4485,0" path="m7229,7734l11714,7734e" filled="f" stroked="t" strokeweight=".711962pt" strokecolor="#5B5B5B">
                <v:path arrowok="t"/>
              </v:shape>
            </v:group>
            <v:group style="position:absolute;left:256;top:7691;width:2;height:554" coordorigin="256,7691" coordsize="2,554">
              <v:shape style="position:absolute;left:256;top:7691;width:2;height:554" coordorigin="256,7691" coordsize="0,554" path="m256,8245l256,7691e" filled="f" stroked="t" strokeweight=".474641pt" strokecolor="#383838">
                <v:path arrowok="t"/>
              </v:shape>
            </v:group>
            <v:group style="position:absolute;left:1884;top:7648;width:2;height:611" coordorigin="1884,7648" coordsize="2,611">
              <v:shape style="position:absolute;left:1884;top:7648;width:2;height:611" coordorigin="1884,7648" coordsize="0,611" path="m1884,8259l1884,7648e" filled="f" stroked="t" strokeweight=".949282pt" strokecolor="#575757">
                <v:path arrowok="t"/>
              </v:shape>
            </v:group>
            <v:group style="position:absolute;left:1884;top:8188;width:2;height:506" coordorigin="1884,8188" coordsize="2,506">
              <v:shape style="position:absolute;left:1884;top:8188;width:2;height:506" coordorigin="1884,8188" coordsize="0,506" path="m1884,8694l1884,8188e" filled="f" stroked="t" strokeweight=".474641pt" strokecolor="#343434">
                <v:path arrowok="t"/>
              </v:shape>
            </v:group>
            <v:group style="position:absolute;left:247;top:8672;width:3887;height:2" coordorigin="247,8672" coordsize="3887,2">
              <v:shape style="position:absolute;left:247;top:8672;width:3887;height:2" coordorigin="247,8672" coordsize="3887,0" path="m247,8672l4134,8672e" filled="f" stroked="t" strokeweight=".711962pt" strokecolor="#606060">
                <v:path arrowok="t"/>
              </v:shape>
            </v:group>
            <v:group style="position:absolute;left:4077;top:8670;width:437;height:2" coordorigin="4077,8670" coordsize="437,2">
              <v:shape style="position:absolute;left:4077;top:8670;width:437;height:2" coordorigin="4077,8670" coordsize="437,0" path="m4077,8670l4514,8670e" filled="f" stroked="t" strokeweight=".474641pt" strokecolor="#3F3F3F">
                <v:path arrowok="t"/>
              </v:shape>
            </v:group>
            <v:group style="position:absolute;left:4457;top:8670;width:968;height:2" coordorigin="4457,8670" coordsize="968,2">
              <v:shape style="position:absolute;left:4457;top:8670;width:968;height:2" coordorigin="4457,8670" coordsize="968,0" path="m4457,8670l5425,8670e" filled="f" stroked="t" strokeweight=".711962pt" strokecolor="#646464">
                <v:path arrowok="t"/>
              </v:shape>
            </v:group>
            <v:group style="position:absolute;left:5368;top:8670;width:370;height:2" coordorigin="5368,8670" coordsize="370,2">
              <v:shape style="position:absolute;left:5368;top:8670;width:370;height:2" coordorigin="5368,8670" coordsize="370,0" path="m5368,8670l5738,8670e" filled="f" stroked="t" strokeweight=".474641pt" strokecolor="#3B3B3B">
                <v:path arrowok="t"/>
              </v:shape>
            </v:group>
            <v:group style="position:absolute;left:5681;top:8670;width:683;height:2" coordorigin="5681,8670" coordsize="683,2">
              <v:shape style="position:absolute;left:5681;top:8670;width:683;height:2" coordorigin="5681,8670" coordsize="683,0" path="m5681,8670l6365,8670e" filled="f" stroked="t" strokeweight=".949282pt" strokecolor="#676767">
                <v:path arrowok="t"/>
              </v:shape>
            </v:group>
            <v:group style="position:absolute;left:6308;top:8670;width:403;height:2" coordorigin="6308,8670" coordsize="403,2">
              <v:shape style="position:absolute;left:6308;top:8670;width:403;height:2" coordorigin="6308,8670" coordsize="403,0" path="m6308,8670l6711,8670e" filled="f" stroked="t" strokeweight=".474641pt" strokecolor="#545454">
                <v:path arrowok="t"/>
              </v:shape>
            </v:group>
            <v:group style="position:absolute;left:6654;top:8667;width:5060;height:2" coordorigin="6654,8667" coordsize="5060,2">
              <v:shape style="position:absolute;left:6654;top:8667;width:5060;height:2" coordorigin="6654,8667" coordsize="5060,0" path="m6654,8667l11714,8667e" filled="f" stroked="t" strokeweight=".711962pt" strokecolor="#606060">
                <v:path arrowok="t"/>
              </v:shape>
            </v:group>
            <v:group style="position:absolute;left:11709;top:8417;width:2;height:277" coordorigin="11709,8417" coordsize="2,277">
              <v:shape style="position:absolute;left:11709;top:8417;width:2;height:277" coordorigin="11709,8417" coordsize="0,277" path="m11709,8694l11709,8417e" filled="f" stroked="t" strokeweight=".474641pt" strokecolor="#545454">
                <v:path arrowok="t"/>
              </v:shape>
            </v:group>
            <v:group style="position:absolute;left:1887;top:8622;width:2;height:1743" coordorigin="1887,8622" coordsize="2,1743">
              <v:shape style="position:absolute;left:1887;top:8622;width:2;height:1743" coordorigin="1887,8622" coordsize="0,1743" path="m1887,10365l1887,8622e" filled="f" stroked="t" strokeweight=".949282pt" strokecolor="#545454">
                <v:path arrowok="t"/>
              </v:shape>
            </v:group>
            <v:group style="position:absolute;left:256;top:8899;width:2;height:291" coordorigin="256,8899" coordsize="2,291">
              <v:shape style="position:absolute;left:256;top:8899;width:2;height:291" coordorigin="256,8899" coordsize="0,291" path="m256,9190l256,8899e" filled="f" stroked="t" strokeweight=".474641pt" strokecolor="#2F2F2F">
                <v:path arrowok="t"/>
              </v:shape>
            </v:group>
            <v:group style="position:absolute;left:247;top:9606;width:745;height:2" coordorigin="247,9606" coordsize="745,2">
              <v:shape style="position:absolute;left:247;top:9606;width:745;height:2" coordorigin="247,9606" coordsize="745,0" path="m247,9606l992,9606e" filled="f" stroked="t" strokeweight=".474641pt" strokecolor="#575757">
                <v:path arrowok="t"/>
              </v:shape>
            </v:group>
            <v:group style="position:absolute;left:1343;top:9606;width:570;height:2" coordorigin="1343,9606" coordsize="570,2">
              <v:shape style="position:absolute;left:1343;top:9606;width:570;height:2" coordorigin="1343,9606" coordsize="570,0" path="m1343,9606l1913,9606e" filled="f" stroked="t" strokeweight=".474641pt" strokecolor="#444444">
                <v:path arrowok="t"/>
              </v:shape>
            </v:group>
            <v:group style="position:absolute;left:275;top:9606;width:2582;height:2" coordorigin="275,9606" coordsize="2582,2">
              <v:shape style="position:absolute;left:275;top:9606;width:2582;height:2" coordorigin="275,9606" coordsize="2582,0" path="m275,9606l2857,9606e" filled="f" stroked="t" strokeweight=".711962pt" strokecolor="#5B5B5B">
                <v:path arrowok="t"/>
              </v:shape>
            </v:group>
            <v:group style="position:absolute;left:2800;top:9606;width:432;height:2" coordorigin="2800,9606" coordsize="432,2">
              <v:shape style="position:absolute;left:2800;top:9606;width:432;height:2" coordorigin="2800,9606" coordsize="432,0" path="m2800,9606l3232,9606e" filled="f" stroked="t" strokeweight=".474641pt" strokecolor="#444444">
                <v:path arrowok="t"/>
              </v:shape>
            </v:group>
            <v:group style="position:absolute;left:3175;top:9603;width:726;height:2" coordorigin="3175,9603" coordsize="726,2">
              <v:shape style="position:absolute;left:3175;top:9603;width:726;height:2" coordorigin="3175,9603" coordsize="726,0" path="m3175,9603l3902,9603e" filled="f" stroked="t" strokeweight=".711962pt" strokecolor="#646464">
                <v:path arrowok="t"/>
              </v:shape>
            </v:group>
            <v:group style="position:absolute;left:3845;top:9603;width:290;height:2" coordorigin="3845,9603" coordsize="290,2">
              <v:shape style="position:absolute;left:3845;top:9603;width:290;height:2" coordorigin="3845,9603" coordsize="290,0" path="m3845,9603l4134,9603e" filled="f" stroked="t" strokeweight=".474641pt" strokecolor="#4F4F4F">
                <v:path arrowok="t"/>
              </v:shape>
            </v:group>
            <v:group style="position:absolute;left:4077;top:9603;width:1884;height:2" coordorigin="4077,9603" coordsize="1884,2">
              <v:shape style="position:absolute;left:4077;top:9603;width:1884;height:2" coordorigin="4077,9603" coordsize="1884,0" path="m4077,9603l5961,9603e" filled="f" stroked="t" strokeweight=".711962pt" strokecolor="#646464">
                <v:path arrowok="t"/>
              </v:shape>
            </v:group>
            <v:group style="position:absolute;left:5905;top:9601;width:460;height:2" coordorigin="5905,9601" coordsize="460,2">
              <v:shape style="position:absolute;left:5905;top:9601;width:460;height:2" coordorigin="5905,9601" coordsize="460,0" path="m5905,9601l6365,9601e" filled="f" stroked="t" strokeweight=".474641pt" strokecolor="#3F3F3F">
                <v:path arrowok="t"/>
              </v:shape>
            </v:group>
            <v:group style="position:absolute;left:6308;top:9598;width:5411;height:2" coordorigin="6308,9598" coordsize="5411,2">
              <v:shape style="position:absolute;left:6308;top:9598;width:5411;height:2" coordorigin="6308,9598" coordsize="5411,0" path="m6308,9598l11719,9598e" filled="f" stroked="t" strokeweight=".711962pt" strokecolor="#646464">
                <v:path arrowok="t"/>
              </v:shape>
            </v:group>
            <v:group style="position:absolute;left:247;top:9844;width:2696;height:2" coordorigin="247,9844" coordsize="2696,2">
              <v:shape style="position:absolute;left:247;top:9844;width:2696;height:2" coordorigin="247,9844" coordsize="2696,0" path="m247,9844l2943,9844e" filled="f" stroked="t" strokeweight=".711962pt" strokecolor="#606060">
                <v:path arrowok="t"/>
              </v:shape>
            </v:group>
            <v:group style="position:absolute;left:2886;top:9844;width:346;height:2" coordorigin="2886,9844" coordsize="346,2">
              <v:shape style="position:absolute;left:2886;top:9844;width:346;height:2" coordorigin="2886,9844" coordsize="346,0" path="m2886,9844l3232,9844e" filled="f" stroked="t" strokeweight=".474641pt" strokecolor="#343434">
                <v:path arrowok="t"/>
              </v:shape>
            </v:group>
            <v:group style="position:absolute;left:3175;top:9842;width:5140;height:2" coordorigin="3175,9842" coordsize="5140,2">
              <v:shape style="position:absolute;left:3175;top:9842;width:5140;height:2" coordorigin="3175,9842" coordsize="5140,0" path="m3175,9842l8316,9842e" filled="f" stroked="t" strokeweight=".711962pt" strokecolor="#646464">
                <v:path arrowok="t"/>
              </v:shape>
            </v:group>
            <v:group style="position:absolute;left:8259;top:9839;width:309;height:2" coordorigin="8259,9839" coordsize="309,2">
              <v:shape style="position:absolute;left:8259;top:9839;width:309;height:2" coordorigin="8259,9839" coordsize="309,0" path="m8259,9839l8567,9839e" filled="f" stroked="t" strokeweight=".474641pt" strokecolor="#3F3F3F">
                <v:path arrowok="t"/>
              </v:shape>
            </v:group>
            <v:group style="position:absolute;left:8510;top:9839;width:3213;height:2" coordorigin="8510,9839" coordsize="3213,2">
              <v:shape style="position:absolute;left:8510;top:9839;width:3213;height:2" coordorigin="8510,9839" coordsize="3213,0" path="m8510,9839l11724,9839e" filled="f" stroked="t" strokeweight=".711962pt" strokecolor="#646464">
                <v:path arrowok="t"/>
              </v:shape>
            </v:group>
            <v:group style="position:absolute;left:252;top:10085;width:3883;height:2" coordorigin="252,10085" coordsize="3883,2">
              <v:shape style="position:absolute;left:252;top:10085;width:3883;height:2" coordorigin="252,10085" coordsize="3883,0" path="m252,10085l4134,10085e" filled="f" stroked="t" strokeweight=".711962pt" strokecolor="#676767">
                <v:path arrowok="t"/>
              </v:shape>
            </v:group>
            <v:group style="position:absolute;left:4077;top:10083;width:437;height:2" coordorigin="4077,10083" coordsize="437,2">
              <v:shape style="position:absolute;left:4077;top:10083;width:437;height:2" coordorigin="4077,10083" coordsize="437,0" path="m4077,10083l4514,10083e" filled="f" stroked="t" strokeweight=".474641pt" strokecolor="#383838">
                <v:path arrowok="t"/>
              </v:shape>
            </v:group>
            <v:group style="position:absolute;left:4457;top:10083;width:968;height:2" coordorigin="4457,10083" coordsize="968,2">
              <v:shape style="position:absolute;left:4457;top:10083;width:968;height:2" coordorigin="4457,10083" coordsize="968,0" path="m4457,10083l5425,10083e" filled="f" stroked="t" strokeweight=".711962pt" strokecolor="#606060">
                <v:path arrowok="t"/>
              </v:shape>
            </v:group>
            <v:group style="position:absolute;left:5368;top:10083;width:370;height:2" coordorigin="5368,10083" coordsize="370,2">
              <v:shape style="position:absolute;left:5368;top:10083;width:370;height:2" coordorigin="5368,10083" coordsize="370,0" path="m5368,10083l5738,10083e" filled="f" stroked="t" strokeweight=".474641pt" strokecolor="#3B3B3B">
                <v:path arrowok="t"/>
              </v:shape>
            </v:group>
            <v:group style="position:absolute;left:5681;top:10083;width:750;height:2" coordorigin="5681,10083" coordsize="750,2">
              <v:shape style="position:absolute;left:5681;top:10083;width:750;height:2" coordorigin="5681,10083" coordsize="750,0" path="m5681,10083l6431,10083e" filled="f" stroked="t" strokeweight=".949282pt" strokecolor="#646464">
                <v:path arrowok="t"/>
              </v:shape>
            </v:group>
            <v:group style="position:absolute;left:6308;top:10083;width:403;height:2" coordorigin="6308,10083" coordsize="403,2">
              <v:shape style="position:absolute;left:6308;top:10083;width:403;height:2" coordorigin="6308,10083" coordsize="403,0" path="m6308,10083l6711,10083e" filled="f" stroked="t" strokeweight=".474641pt" strokecolor="#4F4F4F">
                <v:path arrowok="t"/>
              </v:shape>
            </v:group>
            <v:group style="position:absolute;left:6654;top:10081;width:1913;height:2" coordorigin="6654,10081" coordsize="1913,2">
              <v:shape style="position:absolute;left:6654;top:10081;width:1913;height:2" coordorigin="6654,10081" coordsize="1913,0" path="m6654,10081l8567,10081e" filled="f" stroked="t" strokeweight=".711962pt" strokecolor="#646464">
                <v:path arrowok="t"/>
              </v:shape>
            </v:group>
            <v:group style="position:absolute;left:8510;top:10081;width:498;height:2" coordorigin="8510,10081" coordsize="498,2">
              <v:shape style="position:absolute;left:8510;top:10081;width:498;height:2" coordorigin="8510,10081" coordsize="498,0" path="m8510,10081l9009,10081e" filled="f" stroked="t" strokeweight=".474641pt" strokecolor="#4B4B4B">
                <v:path arrowok="t"/>
              </v:shape>
            </v:group>
            <v:group style="position:absolute;left:8952;top:10078;width:2772;height:2" coordorigin="8952,10078" coordsize="2772,2">
              <v:shape style="position:absolute;left:8952;top:10078;width:2772;height:2" coordorigin="8952,10078" coordsize="2772,0" path="m8952,10078l11724,10078e" filled="f" stroked="t" strokeweight=".711962pt" strokecolor="#606060">
                <v:path arrowok="t"/>
              </v:shape>
            </v:group>
            <v:group style="position:absolute;left:256;top:10069;width:2;height:296" coordorigin="256,10069" coordsize="2,296">
              <v:shape style="position:absolute;left:256;top:10069;width:2;height:296" coordorigin="256,10069" coordsize="0,296" path="m256,10365l256,10069e" filled="f" stroked="t" strokeweight=".474641pt" strokecolor="#383838">
                <v:path arrowok="t"/>
              </v:shape>
            </v:group>
            <v:group style="position:absolute;left:252;top:10618;width:2577;height:2" coordorigin="252,10618" coordsize="2577,2">
              <v:shape style="position:absolute;left:252;top:10618;width:2577;height:2" coordorigin="252,10618" coordsize="2577,0" path="m252,10618l2829,10618e" filled="f" stroked="t" strokeweight=".237321pt" strokecolor="#676767">
                <v:path arrowok="t"/>
              </v:shape>
            </v:group>
            <v:group style="position:absolute;left:1889;top:10307;width:2;height:344" coordorigin="1889,10307" coordsize="2,344">
              <v:shape style="position:absolute;left:1889;top:10307;width:2;height:344" coordorigin="1889,10307" coordsize="0,344" path="m1889,10651l1889,10307e" filled="f" stroked="t" strokeweight=".474641pt" strokecolor="#282828">
                <v:path arrowok="t"/>
              </v:shape>
            </v:group>
            <v:group style="position:absolute;left:2838;top:10637;width:71;height:2" coordorigin="2838,10637" coordsize="71,2">
              <v:shape style="position:absolute;left:2838;top:10637;width:71;height:2" coordorigin="2838,10637" coordsize="71,0" path="m2838,10637l2910,10637e" filled="f" stroked="t" strokeweight=".949282pt" strokecolor="#3B3B3B">
                <v:path arrowok="t"/>
              </v:shape>
            </v:group>
            <v:group style="position:absolute;left:2914;top:10618;width:622;height:2" coordorigin="2914,10618" coordsize="622,2">
              <v:shape style="position:absolute;left:2914;top:10618;width:622;height:2" coordorigin="2914,10618" coordsize="622,0" path="m2914,10618l3536,10618e" filled="f" stroked="t" strokeweight=".237321pt" strokecolor="#4B4B4B">
                <v:path arrowok="t"/>
              </v:shape>
            </v:group>
            <v:group style="position:absolute;left:3536;top:10618;width:337;height:2" coordorigin="3536,10618" coordsize="337,2">
              <v:shape style="position:absolute;left:3536;top:10618;width:337;height:2" coordorigin="3536,10618" coordsize="337,0" path="m3536,10618l3873,10618e" filled="f" stroked="t" strokeweight=".237321pt" strokecolor="#2F2F2F">
                <v:path arrowok="t"/>
              </v:shape>
            </v:group>
            <v:group style="position:absolute;left:3873;top:10618;width:883;height:2" coordorigin="3873,10618" coordsize="883,2">
              <v:shape style="position:absolute;left:3873;top:10618;width:883;height:2" coordorigin="3873,10618" coordsize="883,0" path="m3873,10618l4756,10618e" filled="f" stroked="t" strokeweight=".237321pt" strokecolor="#000000">
                <v:path arrowok="t"/>
              </v:shape>
            </v:group>
            <v:group style="position:absolute;left:4756;top:10618;width:954;height:2" coordorigin="4756,10618" coordsize="954,2">
              <v:shape style="position:absolute;left:4756;top:10618;width:954;height:2" coordorigin="4756,10618" coordsize="954,0" path="m4756,10618l5710,10618e" filled="f" stroked="t" strokeweight=".237321pt" strokecolor="#747474">
                <v:path arrowok="t"/>
              </v:shape>
            </v:group>
            <v:group style="position:absolute;left:5710;top:10618;width:627;height:2" coordorigin="5710,10618" coordsize="627,2">
              <v:shape style="position:absolute;left:5710;top:10618;width:627;height:2" coordorigin="5710,10618" coordsize="627,0" path="m5710,10618l6336,10618e" filled="f" stroked="t" strokeweight=".237321pt" strokecolor="#444444">
                <v:path arrowok="t"/>
              </v:shape>
            </v:group>
            <v:group style="position:absolute;left:6336;top:10618;width:5359;height:2" coordorigin="6336,10618" coordsize="5359,2">
              <v:shape style="position:absolute;left:6336;top:10618;width:5359;height:2" coordorigin="6336,10618" coordsize="5359,0" path="m6336,10618l11695,10618e" filled="f" stroked="t" strokeweight=".237321pt" strokecolor="#000000">
                <v:path arrowok="t"/>
              </v:shape>
            </v:group>
            <v:group style="position:absolute;left:11714;top:10307;width:2;height:344" coordorigin="11714,10307" coordsize="2,344">
              <v:shape style="position:absolute;left:11714;top:10307;width:2;height:344" coordorigin="11714,10307" coordsize="0,344" path="m11714,10651l11714,10307e" filled="f" stroked="t" strokeweight=".474641pt" strokecolor="#4F4F4F">
                <v:path arrowok="t"/>
              </v:shape>
            </v:group>
            <v:group style="position:absolute;left:793;top:10809;width:1120;height:2" coordorigin="793,10809" coordsize="1120,2">
              <v:shape style="position:absolute;left:793;top:10809;width:1120;height:2" coordorigin="793,10809" coordsize="1120,0" path="m793,10809l1913,10809e" filled="f" stroked="t" strokeweight=".474641pt" strokecolor="#606060">
                <v:path arrowok="t"/>
              </v:shape>
            </v:group>
            <v:group style="position:absolute;left:1891;top:10589;width:2;height:2077" coordorigin="1891,10589" coordsize="2,2077">
              <v:shape style="position:absolute;left:1891;top:10589;width:2;height:2077" coordorigin="1891,10589" coordsize="0,2077" path="m1891,12666l1891,10589e" filled="f" stroked="t" strokeweight=".711962pt" strokecolor="#4F4F4F">
                <v:path arrowok="t"/>
              </v:shape>
            </v:group>
            <v:group style="position:absolute;left:1842;top:10801;width:5985;height:2" coordorigin="1842,10801" coordsize="5985,2">
              <v:shape style="position:absolute;left:1842;top:10801;width:5985;height:2" coordorigin="1842,10801" coordsize="5985,0" path="m1842,10801l7827,10801e" filled="f" stroked="t" strokeweight=".711962pt" strokecolor="#6B6B6B">
                <v:path arrowok="t"/>
              </v:shape>
            </v:group>
            <v:group style="position:absolute;left:7770;top:10799;width:337;height:2" coordorigin="7770,10799" coordsize="337,2">
              <v:shape style="position:absolute;left:7770;top:10799;width:337;height:2" coordorigin="7770,10799" coordsize="337,0" path="m7770,10799l8107,10799e" filled="f" stroked="t" strokeweight=".474641pt" strokecolor="#3B3B3B">
                <v:path arrowok="t"/>
              </v:shape>
            </v:group>
            <v:group style="position:absolute;left:8050;top:10799;width:3678;height:2" coordorigin="8050,10799" coordsize="3678,2">
              <v:shape style="position:absolute;left:8050;top:10799;width:3678;height:2" coordorigin="8050,10799" coordsize="3678,0" path="m8050,10799l11728,10799e" filled="f" stroked="t" strokeweight=".711962pt" strokecolor="#606060">
                <v:path arrowok="t"/>
              </v:shape>
            </v:group>
            <v:group style="position:absolute;left:11719;top:10589;width:2;height:659" coordorigin="11719,10589" coordsize="2,659">
              <v:shape style="position:absolute;left:11719;top:10589;width:2;height:659" coordorigin="11719,10589" coordsize="0,659" path="m11719,11248l11719,10589e" filled="f" stroked="t" strokeweight=".711962pt" strokecolor="#777777">
                <v:path arrowok="t"/>
              </v:shape>
            </v:group>
            <v:group style="position:absolute;left:259;top:10307;width:2;height:2029" coordorigin="259,10307" coordsize="2,2029">
              <v:shape style="position:absolute;left:259;top:10307;width:2;height:2029" coordorigin="259,10307" coordsize="0,2029" path="m259,12336l259,10307e" filled="f" stroked="t" strokeweight=".711962pt" strokecolor="#575757">
                <v:path arrowok="t"/>
              </v:shape>
            </v:group>
            <v:group style="position:absolute;left:1372;top:10790;width:2;height:72" coordorigin="1372,10790" coordsize="2,72">
              <v:shape style="position:absolute;left:1372;top:10790;width:2;height:72" coordorigin="1372,10790" coordsize="0,72" path="m1372,10861l1372,10790e" filled="f" stroked="t" strokeweight=".711962pt" strokecolor="#545454">
                <v:path arrowok="t"/>
              </v:shape>
            </v:group>
            <v:group style="position:absolute;left:6341;top:10790;width:2;height:1537" coordorigin="6341,10790" coordsize="2,1537">
              <v:shape style="position:absolute;left:6341;top:10790;width:2;height:1537" coordorigin="6341,10790" coordsize="0,1537" path="m6341,12327l6341,10790e" filled="f" stroked="t" strokeweight=".711962pt" strokecolor="#575757">
                <v:path arrowok="t"/>
              </v:shape>
            </v:group>
            <v:group style="position:absolute;left:6303;top:11269;width:5420;height:2" coordorigin="6303,11269" coordsize="5420,2">
              <v:shape style="position:absolute;left:6303;top:11269;width:5420;height:2" coordorigin="6303,11269" coordsize="5420,0" path="m6303,11269l11724,11269e" filled="f" stroked="t" strokeweight=".711962pt" strokecolor="#5B5B5B">
                <v:path arrowok="t"/>
              </v:shape>
            </v:group>
            <v:group style="position:absolute;left:252;top:11274;width:5710;height:2" coordorigin="252,11274" coordsize="5710,2">
              <v:shape style="position:absolute;left:252;top:11274;width:5710;height:2" coordorigin="252,11274" coordsize="5710,0" path="m252,11274l5961,11274e" filled="f" stroked="t" strokeweight=".711962pt" strokecolor="#5B5B5B">
                <v:path arrowok="t"/>
              </v:shape>
            </v:group>
            <v:group style="position:absolute;left:5905;top:11272;width:470;height:2" coordorigin="5905,11272" coordsize="470,2">
              <v:shape style="position:absolute;left:5905;top:11272;width:470;height:2" coordorigin="5905,11272" coordsize="470,0" path="m5905,11272l6374,11272e" filled="f" stroked="t" strokeweight=".474641pt" strokecolor="#3B3B3B">
                <v:path arrowok="t"/>
              </v:shape>
            </v:group>
            <v:group style="position:absolute;left:964;top:11253;width:2;height:740" coordorigin="964,11253" coordsize="2,740">
              <v:shape style="position:absolute;left:964;top:11253;width:2;height:740" coordorigin="964,11253" coordsize="0,740" path="m964,11993l964,11253e" filled="f" stroked="t" strokeweight=".237321pt" strokecolor="#646464">
                <v:path arrowok="t"/>
              </v:shape>
            </v:group>
            <v:group style="position:absolute;left:964;top:11993;width:2;height:1184" coordorigin="964,11993" coordsize="2,1184">
              <v:shape style="position:absolute;left:964;top:11993;width:2;height:1184" coordorigin="964,11993" coordsize="0,1184" path="m964,13177l964,11993e" filled="f" stroked="t" strokeweight=".237321pt" strokecolor="#000000">
                <v:path arrowok="t"/>
              </v:shape>
            </v:group>
            <v:group style="position:absolute;left:1381;top:10799;width:2;height:5242" coordorigin="1381,10799" coordsize="2,5242">
              <v:shape style="position:absolute;left:1381;top:10799;width:2;height:5242" coordorigin="1381,10799" coordsize="0,5242" path="m1381,16041l1381,10799e" filled="f" stroked="t" strokeweight=".711962pt" strokecolor="#4F4F4F">
                <v:path arrowok="t"/>
              </v:shape>
            </v:group>
            <v:group style="position:absolute;left:1381;top:12188;width:2;height:138" coordorigin="1381,12188" coordsize="2,138">
              <v:shape style="position:absolute;left:1381;top:12188;width:2;height:138" coordorigin="1381,12188" coordsize="0,138" path="m1381,12327l1381,12188e" filled="f" stroked="t" strokeweight=".474641pt" strokecolor="#131313">
                <v:path arrowok="t"/>
              </v:shape>
            </v:group>
            <v:group style="position:absolute;left:256;top:12270;width:2;height:396" coordorigin="256,12270" coordsize="2,396">
              <v:shape style="position:absolute;left:256;top:12270;width:2;height:396" coordorigin="256,12270" coordsize="0,396" path="m256,12666l256,12270e" filled="f" stroked="t" strokeweight=".474641pt" strokecolor="#4F4F4F">
                <v:path arrowok="t"/>
              </v:shape>
            </v:group>
            <v:group style="position:absolute;left:1381;top:12270;width:2;height:177" coordorigin="1381,12270" coordsize="2,177">
              <v:shape style="position:absolute;left:1381;top:12270;width:2;height:177" coordorigin="1381,12270" coordsize="0,177" path="m1381,12446l1381,12270e" filled="f" stroked="t" strokeweight=".474641pt" strokecolor="#282828">
                <v:path arrowok="t"/>
              </v:shape>
            </v:group>
            <v:group style="position:absolute;left:6346;top:12270;width:2;height:177" coordorigin="6346,12270" coordsize="2,177">
              <v:shape style="position:absolute;left:6346;top:12270;width:2;height:177" coordorigin="6346,12270" coordsize="0,177" path="m6346,12446l6346,12270e" filled="f" stroked="t" strokeweight=".474641pt" strokecolor="#2F2F2F">
                <v:path arrowok="t"/>
              </v:shape>
            </v:group>
            <v:group style="position:absolute;left:11719;top:12270;width:2;height:177" coordorigin="11719,12270" coordsize="2,177">
              <v:shape style="position:absolute;left:11719;top:12270;width:2;height:177" coordorigin="11719,12270" coordsize="0,177" path="m11719,12446l11719,12270e" filled="f" stroked="t" strokeweight=".474641pt" strokecolor="#4F4F4F">
                <v:path arrowok="t"/>
              </v:shape>
            </v:group>
            <v:group style="position:absolute;left:6346;top:12389;width:2;height:277" coordorigin="6346,12389" coordsize="2,277">
              <v:shape style="position:absolute;left:6346;top:12389;width:2;height:277" coordorigin="6346,12389" coordsize="0,277" path="m6346,12666l6346,12389e" filled="f" stroked="t" strokeweight=".474641pt" strokecolor="#545454">
                <v:path arrowok="t"/>
              </v:shape>
            </v:group>
            <v:group style="position:absolute;left:256;top:12608;width:2;height:201" coordorigin="256,12608" coordsize="2,201">
              <v:shape style="position:absolute;left:256;top:12608;width:2;height:201" coordorigin="256,12608" coordsize="0,201" path="m256,12809l256,12608e" filled="f" stroked="t" strokeweight=".474641pt" strokecolor="#3B3B3B">
                <v:path arrowok="t"/>
              </v:shape>
            </v:group>
            <v:group style="position:absolute;left:1889;top:12608;width:2;height:201" coordorigin="1889,12608" coordsize="2,201">
              <v:shape style="position:absolute;left:1889;top:12608;width:2;height:201" coordorigin="1889,12608" coordsize="0,201" path="m1889,12809l1889,12608e" filled="f" stroked="t" strokeweight=".474641pt" strokecolor="#2B2B2B">
                <v:path arrowok="t"/>
              </v:shape>
            </v:group>
            <v:group style="position:absolute;left:4742;top:12814;width:646;height:2" coordorigin="4742,12814" coordsize="646,2">
              <v:shape style="position:absolute;left:4742;top:12814;width:646;height:2" coordorigin="4742,12814" coordsize="646,0" path="m4742,12814l5387,12814e" filled="f" stroked="t" strokeweight="1.661244pt" strokecolor="#7080C3">
                <v:path arrowok="t"/>
              </v:shape>
            </v:group>
            <v:group style="position:absolute;left:5368;top:12809;width:370;height:2" coordorigin="5368,12809" coordsize="370,2">
              <v:shape style="position:absolute;left:5368;top:12809;width:370;height:2" coordorigin="5368,12809" coordsize="370,0" path="m5368,12809l5738,12809e" filled="f" stroked="t" strokeweight=".949282pt" strokecolor="#8393B8">
                <v:path arrowok="t"/>
              </v:shape>
            </v:group>
            <v:group style="position:absolute;left:5681;top:12816;width:275;height:2" coordorigin="5681,12816" coordsize="275,2">
              <v:shape style="position:absolute;left:5681;top:12816;width:275;height:2" coordorigin="5681,12816" coordsize="275,0" path="m5681,12816l5957,12816e" filled="f" stroked="t" strokeweight=".474641pt" strokecolor="#AFB8D4">
                <v:path arrowok="t"/>
              </v:shape>
            </v:group>
            <v:group style="position:absolute;left:5933;top:12780;width:413;height:2" coordorigin="5933,12780" coordsize="413,2">
              <v:shape style="position:absolute;left:5933;top:12780;width:413;height:2" coordorigin="5933,12780" coordsize="413,0" path="m5933,12780l6346,12780e" filled="f" stroked="t" strokeweight=".711962pt" strokecolor="#575754">
                <v:path arrowok="t"/>
              </v:shape>
            </v:group>
            <v:group style="position:absolute;left:6346;top:12585;width:2;height:649" coordorigin="6346,12585" coordsize="2,649">
              <v:shape style="position:absolute;left:6346;top:12585;width:2;height:649" coordorigin="6346,12585" coordsize="0,649" path="m6346,13234l6346,12585e" filled="f" stroked="t" strokeweight=".949282pt" strokecolor="#5B5B5B">
                <v:path arrowok="t"/>
              </v:shape>
            </v:group>
            <v:group style="position:absolute;left:8287;top:12780;width:3408;height:2" coordorigin="8287,12780" coordsize="3408,2">
              <v:shape style="position:absolute;left:8287;top:12780;width:3408;height:2" coordorigin="8287,12780" coordsize="3408,0" path="m8287,12780l11695,12780e" filled="f" stroked="t" strokeweight="2.610526pt" strokecolor="#4F5783">
                <v:path arrowok="t"/>
              </v:shape>
            </v:group>
            <v:group style="position:absolute;left:1894;top:12752;width:2;height:267" coordorigin="1894,12752" coordsize="2,267">
              <v:shape style="position:absolute;left:1894;top:12752;width:2;height:267" coordorigin="1894,12752" coordsize="0,267" path="m1894,13019l1894,12752e" filled="f" stroked="t" strokeweight=".711962pt" strokecolor="#3F3F3F">
                <v:path arrowok="t"/>
              </v:shape>
            </v:group>
            <v:group style="position:absolute;left:8287;top:12780;width:2;height:210" coordorigin="8287,12780" coordsize="2,210">
              <v:shape style="position:absolute;left:8287;top:12780;width:2;height:210" coordorigin="8287,12780" coordsize="0,210" path="m8287,12990l8287,12780e" filled="f" stroked="t" strokeweight=".237321pt" strokecolor="#4F57AC">
                <v:path arrowok="t"/>
              </v:shape>
            </v:group>
            <v:group style="position:absolute;left:256;top:13358;width:1153;height:2" coordorigin="256,13358" coordsize="1153,2">
              <v:shape style="position:absolute;left:256;top:13358;width:1153;height:2" coordorigin="256,13358" coordsize="1153,0" path="m256,13358l1410,13358e" filled="f" stroked="t" strokeweight=".711962pt" strokecolor="#6B6B6B">
                <v:path arrowok="t"/>
              </v:shape>
            </v:group>
            <v:group style="position:absolute;left:261;top:12752;width:2;height:3289" coordorigin="261,12752" coordsize="2,3289">
              <v:shape style="position:absolute;left:261;top:12752;width:2;height:3289" coordorigin="261,12752" coordsize="0,3289" path="m261,16041l261,12752e" filled="f" stroked="t" strokeweight=".711962pt" strokecolor="#5B5B5B">
                <v:path arrowok="t"/>
              </v:shape>
            </v:group>
            <v:group style="position:absolute;left:964;top:13177;width:2;height:220" coordorigin="964,13177" coordsize="2,220">
              <v:shape style="position:absolute;left:964;top:13177;width:2;height:220" coordorigin="964,13177" coordsize="0,220" path="m964,13396l964,13177e" filled="f" stroked="t" strokeweight=".237321pt" strokecolor="#747474">
                <v:path arrowok="t"/>
              </v:shape>
            </v:group>
            <v:group style="position:absolute;left:1384;top:10799;width:2;height:5242" coordorigin="1384,10799" coordsize="2,5242">
              <v:shape style="position:absolute;left:1384;top:10799;width:2;height:5242" coordorigin="1384,10799" coordsize="0,5242" path="m1384,16041l1384,10799e" filled="f" stroked="t" strokeweight=".711962pt" strokecolor="#4F4F4F">
                <v:path arrowok="t"/>
              </v:shape>
            </v:group>
            <v:group style="position:absolute;left:1338;top:13358;width:560;height:2" coordorigin="1338,13358" coordsize="560,2">
              <v:shape style="position:absolute;left:1338;top:13358;width:560;height:2" coordorigin="1338,13358" coordsize="560,0" path="m1338,13358l1899,13358e" filled="f" stroked="t" strokeweight=".474641pt" strokecolor="#5B5B5B">
                <v:path arrowok="t"/>
              </v:shape>
            </v:group>
            <v:group style="position:absolute;left:1891;top:12909;width:2;height:511" coordorigin="1891,12909" coordsize="2,511">
              <v:shape style="position:absolute;left:1891;top:12909;width:2;height:511" coordorigin="1891,12909" coordsize="0,511" path="m1891,13420l1891,12909e" filled="f" stroked="t" strokeweight=".949282pt" strokecolor="#575757">
                <v:path arrowok="t"/>
              </v:shape>
            </v:group>
            <v:group style="position:absolute;left:6348;top:13148;width:2;height:267" coordorigin="6348,13148" coordsize="2,267">
              <v:shape style="position:absolute;left:6348;top:13148;width:2;height:267" coordorigin="6348,13148" coordsize="0,267" path="m6348,13415l6348,13148e" filled="f" stroked="t" strokeweight=".711962pt" strokecolor="#484848">
                <v:path arrowok="t"/>
              </v:shape>
            </v:group>
            <v:group style="position:absolute;left:261;top:13353;width:2;height:377" coordorigin="261,13353" coordsize="2,377">
              <v:shape style="position:absolute;left:261;top:13353;width:2;height:377" coordorigin="261,13353" coordsize="0,377" path="m261,13730l261,13353e" filled="f" stroked="t" strokeweight=".474641pt" strokecolor="#2F2F2F">
                <v:path arrowok="t"/>
              </v:shape>
            </v:group>
            <v:group style="position:absolute;left:964;top:13382;width:2;height:1690" coordorigin="964,13382" coordsize="2,1690">
              <v:shape style="position:absolute;left:964;top:13382;width:2;height:1690" coordorigin="964,13382" coordsize="0,1690" path="m964,15072l964,13382e" filled="f" stroked="t" strokeweight=".237321pt" strokecolor="#000000">
                <v:path arrowok="t"/>
              </v:shape>
            </v:group>
            <v:group style="position:absolute;left:1894;top:13353;width:2;height:377" coordorigin="1894,13353" coordsize="2,377">
              <v:shape style="position:absolute;left:1894;top:13353;width:2;height:377" coordorigin="1894,13353" coordsize="0,377" path="m1894,13730l1894,13353e" filled="f" stroked="t" strokeweight=".474641pt" strokecolor="#282828">
                <v:path arrowok="t"/>
              </v:shape>
            </v:group>
            <v:group style="position:absolute;left:11719;top:13358;width:2;height:215" coordorigin="11719,13358" coordsize="2,215">
              <v:shape style="position:absolute;left:11719;top:13358;width:2;height:215" coordorigin="11719,13358" coordsize="0,215" path="m11719,13573l11719,13358e" filled="f" stroked="t" strokeweight=".474641pt" strokecolor="#575757">
                <v:path arrowok="t"/>
              </v:shape>
            </v:group>
            <v:group style="position:absolute;left:1381;top:13411;width:2;height:162" coordorigin="1381,13411" coordsize="2,162">
              <v:shape style="position:absolute;left:1381;top:13411;width:2;height:162" coordorigin="1381,13411" coordsize="0,162" path="m1381,13573l1381,13411e" filled="f" stroked="t" strokeweight=".474641pt" strokecolor="#1F1F1F">
                <v:path arrowok="t"/>
              </v:shape>
            </v:group>
            <v:group style="position:absolute;left:1894;top:13673;width:2;height:869" coordorigin="1894,13673" coordsize="2,869">
              <v:shape style="position:absolute;left:1894;top:13673;width:2;height:869" coordorigin="1894,13673" coordsize="0,869" path="m1894,14542l1894,13673e" filled="f" stroked="t" strokeweight=".711962pt" strokecolor="#4B4B4B">
                <v:path arrowok="t"/>
              </v:shape>
            </v:group>
            <v:group style="position:absolute;left:6351;top:13344;width:2;height:2697" coordorigin="6351,13344" coordsize="2,2697">
              <v:shape style="position:absolute;left:6351;top:13344;width:2;height:2697" coordorigin="6351,13344" coordsize="0,2697" path="m6351,16041l6351,13344e" filled="f" stroked="t" strokeweight=".711962pt" strokecolor="#575757">
                <v:path arrowok="t"/>
              </v:shape>
            </v:group>
            <v:group style="position:absolute;left:1894;top:14485;width:2;height:382" coordorigin="1894,14485" coordsize="2,382">
              <v:shape style="position:absolute;left:1894;top:14485;width:2;height:382" coordorigin="1894,14485" coordsize="0,382" path="m1894,14867l1894,14485e" filled="f" stroked="t" strokeweight=".474641pt" strokecolor="#383838">
                <v:path arrowok="t"/>
              </v:shape>
            </v:group>
            <v:group style="position:absolute;left:1386;top:14809;width:2;height:291" coordorigin="1386,14809" coordsize="2,291">
              <v:shape style="position:absolute;left:1386;top:14809;width:2;height:291" coordorigin="1386,14809" coordsize="0,291" path="m1386,15101l1386,14809e" filled="f" stroked="t" strokeweight=".949282pt" strokecolor="#646464">
                <v:path arrowok="t"/>
              </v:shape>
            </v:group>
            <v:group style="position:absolute;left:1896;top:14762;width:2;height:1284" coordorigin="1896,14762" coordsize="2,1284">
              <v:shape style="position:absolute;left:1896;top:14762;width:2;height:1284" coordorigin="1896,14762" coordsize="0,1284" path="m1896,16046l1896,14762e" filled="f" stroked="t" strokeweight=".711962pt" strokecolor="#575757">
                <v:path arrowok="t"/>
              </v:shape>
            </v:group>
            <v:group style="position:absolute;left:263;top:14676;width:2;height:1365" coordorigin="263,14676" coordsize="2,1365">
              <v:shape style="position:absolute;left:263;top:14676;width:2;height:1365" coordorigin="263,14676" coordsize="0,1365" path="m263,16041l263,14676e" filled="f" stroked="t" strokeweight=".711962pt" strokecolor="#606060">
                <v:path arrowok="t"/>
              </v:shape>
            </v:group>
            <v:group style="position:absolute;left:964;top:15072;width:2;height:960" coordorigin="964,15072" coordsize="2,960">
              <v:shape style="position:absolute;left:964;top:15072;width:2;height:960" coordorigin="964,15072" coordsize="0,960" path="m964,16032l964,15072e" filled="f" stroked="t" strokeweight=".237321pt" strokecolor="#747474">
                <v:path arrowok="t"/>
              </v:shape>
            </v:group>
            <v:group style="position:absolute;left:935;top:16036;width:475;height:2" coordorigin="935,16036" coordsize="475,2">
              <v:shape style="position:absolute;left:935;top:16036;width:475;height:2" coordorigin="935,16036" coordsize="475,0" path="m935,16036l1410,16036e" filled="f" stroked="t" strokeweight=".474641pt" strokecolor="#5B5B5B">
                <v:path arrowok="t"/>
              </v:shape>
            </v:group>
            <v:group style="position:absolute;left:256;top:16034;width:6137;height:2" coordorigin="256,16034" coordsize="6137,2">
              <v:shape style="position:absolute;left:256;top:16034;width:6137;height:2" coordorigin="256,16034" coordsize="6137,0" path="m256,16034l6393,16034e" filled="f" stroked="t" strokeweight=".711962pt" strokecolor="#6B6B6B">
                <v:path arrowok="t"/>
              </v:shape>
            </v:group>
            <v:group style="position:absolute;left:6303;top:16032;width:408;height:2" coordorigin="6303,16032" coordsize="408,2">
              <v:shape style="position:absolute;left:6303;top:16032;width:408;height:2" coordorigin="6303,16032" coordsize="408,0" path="m6303,16032l6711,16032e" filled="f" stroked="t" strokeweight=".474641pt" strokecolor="#4B4B4B">
                <v:path arrowok="t"/>
              </v:shape>
            </v:group>
            <v:group style="position:absolute;left:6654;top:16029;width:5069;height:2" coordorigin="6654,16029" coordsize="5069,2">
              <v:shape style="position:absolute;left:6654;top:16029;width:5069;height:2" coordorigin="6654,16029" coordsize="5069,0" path="m6654,16029l11724,16029e" filled="f" stroked="t" strokeweight=".711962pt" strokecolor="#676767">
                <v:path arrowok="t"/>
              </v:shape>
            </v:group>
            <v:group style="position:absolute;left:256;top:10558;width:328;height:2" coordorigin="256,10558" coordsize="328,2">
              <v:shape style="position:absolute;left:256;top:10558;width:328;height:2" coordorigin="256,10558" coordsize="328,0" path="m256,10558l584,10558e" filled="f" stroked="t" strokeweight=".237321pt" strokecolor="#000000">
                <v:path arrowok="t"/>
              </v:shape>
            </v:group>
            <v:group style="position:absolute;left:8662;top:12697;width:2;height:269" coordorigin="8662,12697" coordsize="2,269">
              <v:shape style="position:absolute;left:8662;top:12697;width:2;height:269" coordorigin="8662,12697" coordsize="0,269" path="m8662,12966l8662,12697e" filled="f" stroked="t" strokeweight="2.3977pt" strokecolor="#BFC1C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7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6"/>
          <w:w w:val="97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2"/>
        </w:rPr>
        <w:t>Amir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40" w:right="100"/>
        </w:sectPr>
      </w:pPr>
      <w:rPr/>
    </w:p>
    <w:p>
      <w:pPr>
        <w:spacing w:before="82" w:after="0" w:line="218" w:lineRule="auto"/>
        <w:ind w:left="599" w:right="-148" w:firstLine="-7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181A1A"/>
          <w:spacing w:val="-419"/>
          <w:w w:val="18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4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4"/>
          <w:b/>
          <w:bCs/>
          <w:position w:val="0"/>
        </w:rPr>
        <w:t>BÜVÜKSEHIR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630" w:right="4881" w:firstLine="-9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-36" w:right="460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983" w:right="57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360" w:right="300"/>
          <w:cols w:num="2" w:equalWidth="0">
            <w:col w:w="1640" w:space="1360"/>
            <w:col w:w="8260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8.21332" w:type="dxa"/>
      </w:tblPr>
      <w:tblGrid/>
      <w:tr>
        <w:trPr>
          <w:trHeight w:val="220" w:hRule="exact"/>
        </w:trPr>
        <w:tc>
          <w:tcPr>
            <w:tcW w:w="1064" w:type="dxa"/>
            <w:tcBorders>
              <w:top w:val="single" w:sz="5.727664" w:space="0" w:color="575757"/>
              <w:bottom w:val="single" w:sz="5.727664" w:space="0" w:color="545454"/>
              <w:left w:val="single" w:sz="5.727664" w:space="0" w:color="545454"/>
              <w:right w:val="nil" w:sz="6" w:space="0" w:color="auto"/>
            </w:tcBorders>
          </w:tcPr>
          <w:p>
            <w:pPr>
              <w:spacing w:before="0" w:after="0" w:line="20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95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5"/>
              </w:rPr>
              <w:t>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50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17.05.2017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55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1"/>
              </w:rPr>
              <w:t>32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32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35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81A1A"/>
                <w:spacing w:val="-21"/>
                <w:w w:val="95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5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19.58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36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single" w:sz="5.727664" w:space="0" w:color="575757"/>
            </w:tcBorders>
          </w:tcPr>
          <w:p>
            <w:pPr>
              <w:spacing w:before="2" w:after="0" w:line="204" w:lineRule="exact"/>
              <w:ind w:left="17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05304154483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64" w:type="dxa"/>
            <w:tcBorders>
              <w:top w:val="single" w:sz="5.727664" w:space="0" w:color="545454"/>
              <w:bottom w:val="single" w:sz="5.727664" w:space="0" w:color="545454"/>
              <w:left w:val="single" w:sz="5.727664" w:space="0" w:color="545454"/>
              <w:right w:val="nil" w:sz="6" w:space="0" w:color="auto"/>
            </w:tcBorders>
          </w:tcPr>
          <w:p>
            <w:pPr>
              <w:spacing w:before="0" w:after="0" w:line="199" w:lineRule="exact"/>
              <w:ind w:left="2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8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76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50" w:type="dxa"/>
            <w:tcBorders>
              <w:top w:val="single" w:sz="5.727664" w:space="0" w:color="545454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55" w:type="dxa"/>
            <w:tcBorders>
              <w:top w:val="single" w:sz="5.727664" w:space="0" w:color="545454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347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8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7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3209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32" w:type="dxa"/>
            <w:tcBorders>
              <w:top w:val="single" w:sz="5.727664" w:space="0" w:color="545454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35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36" w:type="dxa"/>
            <w:tcBorders>
              <w:top w:val="single" w:sz="5.727664" w:space="0" w:color="545454"/>
              <w:bottom w:val="single" w:sz="5.727664" w:space="0" w:color="545454"/>
              <w:left w:val="nil" w:sz="6" w:space="0" w:color="auto"/>
              <w:right w:val="single" w:sz="5.727664" w:space="0" w:color="575757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0" w:bottom="280" w:left="360" w:right="300"/>
        </w:sectPr>
      </w:pPr>
      <w:rPr/>
    </w:p>
    <w:p>
      <w:pPr>
        <w:spacing w:before="0" w:after="0" w:line="190" w:lineRule="exact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Yeşilbağla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647/5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Yeşilbağla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9" w:lineRule="auto"/>
        <w:ind w:left="127" w:right="332"/>
        <w:jc w:val="left"/>
        <w:tabs>
          <w:tab w:pos="1340" w:val="left"/>
          <w:tab w:pos="3400" w:val="left"/>
          <w:tab w:pos="4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Yanl!,ı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34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583969pt;margin-top:1.95128pt;width:33.095076pt;height:26pt;mso-position-horizontal-relative:page;mso-position-vertical-relative:paragraph;z-index:-1724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Betonıırnıc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ııp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0" w:after="0" w:line="240" w:lineRule="auto"/>
        <w:ind w:left="37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7" w:right="245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0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A1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81A1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3" w:equalWidth="0">
            <w:col w:w="5750" w:space="195"/>
            <w:col w:w="394" w:space="203"/>
            <w:col w:w="4718"/>
          </w:cols>
        </w:sectPr>
      </w:pPr>
      <w:rPr/>
    </w:p>
    <w:p>
      <w:pPr>
        <w:spacing w:before="23" w:after="0" w:line="240" w:lineRule="auto"/>
        <w:ind w:left="13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52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ŞAN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28"/>
        </w:rPr>
        <w:t>Ll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KILIÇTAŞ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1073" w:space="829"/>
            <w:col w:w="9358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2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39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19.59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8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66" w:lineRule="auto"/>
        <w:ind w:right="4438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3" w:equalWidth="0">
            <w:col w:w="583" w:space="1320"/>
            <w:col w:w="1814" w:space="764"/>
            <w:col w:w="6779"/>
          </w:cols>
        </w:sectPr>
      </w:pPr>
      <w:rPr/>
    </w:p>
    <w:p>
      <w:pPr>
        <w:spacing w:before="4" w:after="0" w:line="206" w:lineRule="exact"/>
        <w:ind w:left="1917" w:right="976" w:firstLine="-180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6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6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90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191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3" w:equalWidth="0">
            <w:col w:w="3859" w:space="602"/>
            <w:col w:w="959" w:space="1991"/>
            <w:col w:w="3849"/>
          </w:cols>
        </w:sectPr>
      </w:pPr>
      <w:rPr/>
    </w:p>
    <w:p>
      <w:pPr>
        <w:spacing w:before="17" w:after="0" w:line="240" w:lineRule="auto"/>
        <w:ind w:left="10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02" w:lineRule="exact"/>
        <w:ind w:right="164" w:firstLine="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gerçekleştirilmedi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1421" w:space="481"/>
            <w:col w:w="9358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3" w:lineRule="exact"/>
        <w:ind w:left="1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öndürınede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160" w:lineRule="exact"/>
        <w:ind w:right="-20"/>
        <w:jc w:val="left"/>
        <w:tabs>
          <w:tab w:pos="1920" w:val="left"/>
          <w:tab w:pos="3500" w:val="left"/>
          <w:tab w:pos="51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  <w:position w:val="-4"/>
        </w:rPr>
        <w:t>ISu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-4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46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4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5"/>
        </w:rPr>
        <w:t>K02KJ!..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1239" w:space="3222"/>
            <w:col w:w="67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4496" w:right="-20"/>
        <w:jc w:val="left"/>
        <w:tabs>
          <w:tab w:pos="6060" w:val="left"/>
          <w:tab w:pos="76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53"/>
        </w:rPr>
        <w:t>ı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53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tencere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uretiyle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1663" w:space="239"/>
            <w:col w:w="9358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4" w:lineRule="auto"/>
        <w:ind w:right="140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unutulmu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yemeğiıı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yanınası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1620" w:space="282"/>
            <w:col w:w="93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</w:sectPr>
      </w:pPr>
      <w:rPr/>
    </w:p>
    <w:p>
      <w:pPr>
        <w:spacing w:before="36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8" w:lineRule="auto"/>
        <w:ind w:left="108" w:right="-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ııilşU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6" w:lineRule="exact"/>
        <w:ind w:left="475" w:right="-67"/>
        <w:jc w:val="left"/>
        <w:tabs>
          <w:tab w:pos="1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0"/>
          <w:position w:val="-2"/>
        </w:rPr>
        <w:t>;a</w: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Ölli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9" w:after="0" w:line="480" w:lineRule="atLeast"/>
        <w:ind w:left="33" w:right="-51" w:firstLine="-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ŞANLI'ya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17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7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0"/>
        </w:rPr>
        <w:t>jBe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1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8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4" w:equalWidth="0">
            <w:col w:w="1657" w:space="245"/>
            <w:col w:w="3029" w:space="890"/>
            <w:col w:w="1262" w:space="1420"/>
            <w:col w:w="2757"/>
          </w:cols>
        </w:sectPr>
      </w:pPr>
      <w:rPr/>
    </w:p>
    <w:p>
      <w:pPr>
        <w:spacing w:before="0" w:after="0" w:line="133" w:lineRule="exact"/>
        <w:ind w:left="108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95959"/>
          <w:spacing w:val="0"/>
          <w:w w:val="149"/>
        </w:rPr>
        <w:t>:-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412"/>
        <w:jc w:val="right"/>
        <w:tabs>
          <w:tab w:pos="36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8"/>
          <w:szCs w:val="28"/>
          <w:color w:val="363A82"/>
          <w:w w:val="69"/>
          <w:b/>
          <w:bCs/>
          <w:i/>
        </w:rPr>
        <w:t>1</w:t>
      </w:r>
      <w:r>
        <w:rPr>
          <w:rFonts w:ascii="Arial" w:hAnsi="Arial" w:cs="Arial" w:eastAsia="Arial"/>
          <w:sz w:val="28"/>
          <w:szCs w:val="28"/>
          <w:color w:val="363A82"/>
          <w:w w:val="100"/>
          <w:b/>
          <w:bCs/>
          <w:i/>
        </w:rPr>
        <w:tab/>
      </w:r>
      <w:r>
        <w:rPr>
          <w:rFonts w:ascii="Arial" w:hAnsi="Arial" w:cs="Arial" w:eastAsia="Arial"/>
          <w:sz w:val="28"/>
          <w:szCs w:val="28"/>
          <w:color w:val="363A82"/>
          <w:w w:val="100"/>
          <w:b/>
          <w:bCs/>
          <w:i/>
        </w:rPr>
      </w:r>
      <w:r>
        <w:rPr>
          <w:rFonts w:ascii="Arial" w:hAnsi="Arial" w:cs="Arial" w:eastAsia="Arial"/>
          <w:sz w:val="44"/>
          <w:szCs w:val="44"/>
          <w:color w:val="363A82"/>
          <w:spacing w:val="0"/>
          <w:w w:val="51"/>
          <w:b/>
          <w:bCs/>
          <w:i/>
        </w:rPr>
        <w:t>lfA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53" w:after="0" w:line="680" w:lineRule="exact"/>
        <w:ind w:left="2065" w:right="-20"/>
        <w:jc w:val="lef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55"/>
          <w:szCs w:val="55"/>
          <w:color w:val="707070"/>
          <w:spacing w:val="0"/>
          <w:w w:val="133"/>
          <w:position w:val="-4"/>
        </w:rPr>
        <w:t>ı!</w:t>
      </w:r>
      <w:r>
        <w:rPr>
          <w:rFonts w:ascii="Arial" w:hAnsi="Arial" w:cs="Arial" w:eastAsia="Arial"/>
          <w:sz w:val="55"/>
          <w:szCs w:val="55"/>
          <w:color w:val="707070"/>
          <w:spacing w:val="-85"/>
          <w:w w:val="133"/>
          <w:position w:val="-4"/>
        </w:rPr>
        <w:t> </w:t>
      </w:r>
      <w:r>
        <w:rPr>
          <w:rFonts w:ascii="Arial" w:hAnsi="Arial" w:cs="Arial" w:eastAsia="Arial"/>
          <w:sz w:val="62"/>
          <w:szCs w:val="62"/>
          <w:color w:val="595959"/>
          <w:spacing w:val="0"/>
          <w:w w:val="49"/>
          <w:position w:val="-4"/>
        </w:rPr>
        <w:t>ı:</w:t>
      </w:r>
      <w:r>
        <w:rPr>
          <w:rFonts w:ascii="Arial" w:hAnsi="Arial" w:cs="Arial" w:eastAsia="Arial"/>
          <w:sz w:val="62"/>
          <w:szCs w:val="62"/>
          <w:color w:val="595959"/>
          <w:spacing w:val="-51"/>
          <w:w w:val="49"/>
          <w:position w:val="-4"/>
        </w:rPr>
        <w:t>:</w:t>
      </w:r>
      <w:r>
        <w:rPr>
          <w:rFonts w:ascii="Arial" w:hAnsi="Arial" w:cs="Arial" w:eastAsia="Arial"/>
          <w:sz w:val="62"/>
          <w:szCs w:val="62"/>
          <w:color w:val="3D416D"/>
          <w:spacing w:val="0"/>
          <w:w w:val="122"/>
          <w:position w:val="-4"/>
        </w:rPr>
        <w:t>:</w:t>
      </w:r>
      <w:r>
        <w:rPr>
          <w:rFonts w:ascii="Arial" w:hAnsi="Arial" w:cs="Arial" w:eastAsia="Arial"/>
          <w:sz w:val="62"/>
          <w:szCs w:val="62"/>
          <w:color w:val="3D416D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62"/>
          <w:szCs w:val="62"/>
          <w:color w:val="3A3A3A"/>
          <w:spacing w:val="0"/>
          <w:w w:val="251"/>
          <w:position w:val="-4"/>
        </w:rPr>
        <w:t>.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041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.A:miri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93" w:right="557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329" w:right="58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48.320007pt;margin-top:6.179779pt;width:58.560001pt;height:14.4pt;mso-position-horizontal-relative:page;mso-position-vertical-relative:paragraph;z-index:-17247" type="#_x0000_t75">
            <v:imagedata r:id="rId44" o:title=""/>
          </v:shape>
        </w:pict>
      </w:r>
      <w:r>
        <w:rPr/>
        <w:pict>
          <v:shape style="position:absolute;margin-left:418.559998pt;margin-top:33.059792pt;width:130.559998pt;height:99.839996pt;mso-position-horizontal-relative:page;mso-position-vertical-relative:paragraph;z-index:-17246" type="#_x0000_t75">
            <v:imagedata r:id="rId45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92511pt;margin-top:15.183558pt;width:75.363537pt;height:70.0pt;mso-position-horizontal-relative:page;mso-position-vertical-relative:paragraph;z-index:-17243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rPr>
                      <w:rFonts w:ascii="Times New Roman" w:hAnsi="Times New Roman" w:cs="Times New Roman" w:eastAsia="Times New Roman"/>
                      <w:sz w:val="140"/>
                      <w:szCs w:val="1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0"/>
                      <w:szCs w:val="140"/>
                      <w:color w:val="3A3A3A"/>
                      <w:spacing w:val="-11"/>
                      <w:w w:val="15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40"/>
                      <w:szCs w:val="140"/>
                      <w:color w:val="3D416D"/>
                      <w:spacing w:val="0"/>
                      <w:w w:val="89"/>
                      <w:position w:val="-1"/>
                    </w:rPr>
                    <w:t>M.</w:t>
                  </w:r>
                  <w:r>
                    <w:rPr>
                      <w:rFonts w:ascii="Times New Roman" w:hAnsi="Times New Roman" w:cs="Times New Roman" w:eastAsia="Times New Roman"/>
                      <w:sz w:val="140"/>
                      <w:szCs w:val="1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9" w:lineRule="exact"/>
        <w:ind w:left="4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4033" w:space="132"/>
            <w:col w:w="709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</w:sectPr>
      </w:pPr>
      <w:rPr/>
    </w:p>
    <w:p>
      <w:pPr>
        <w:spacing w:before="21" w:after="0" w:line="240" w:lineRule="auto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2.075382pt;margin-top:30.762135pt;width:554.151735pt;height:736.108188pt;mso-position-horizontal-relative:page;mso-position-vertical-relative:page;z-index:-17245" coordorigin="442,615" coordsize="11083,14722">
            <v:group style="position:absolute;left:473;top:642;width:11040;height:2" coordorigin="473,642" coordsize="11040,2">
              <v:shape style="position:absolute;left:473;top:642;width:11040;height:2" coordorigin="473,642" coordsize="11040,0" path="m473,642l11513,642e" filled="f" stroked="t" strokeweight=".715958pt" strokecolor="#5B5B5B">
                <v:path arrowok="t"/>
              </v:shape>
            </v:group>
            <v:group style="position:absolute;left:465;top:622;width:2;height:14684" coordorigin="465,622" coordsize="2,14684">
              <v:shape style="position:absolute;left:465;top:622;width:2;height:14684" coordorigin="465,622" coordsize="0,14684" path="m465,15306l465,622e" filled="f" stroked="t" strokeweight=".715958pt" strokecolor="#545454">
                <v:path arrowok="t"/>
              </v:shape>
            </v:group>
            <v:group style="position:absolute;left:2267;top:632;width:2;height:1513" coordorigin="2267,632" coordsize="2,1513">
              <v:shape style="position:absolute;left:2267;top:632;width:2;height:1513" coordorigin="2267,632" coordsize="0,1513" path="m2267,2145l2267,632e" filled="f" stroked="t" strokeweight=".715958pt" strokecolor="#838383">
                <v:path arrowok="t"/>
              </v:shape>
            </v:group>
            <v:group style="position:absolute;left:9083;top:637;width:2;height:1508" coordorigin="9083,637" coordsize="2,1508">
              <v:shape style="position:absolute;left:9083;top:637;width:2;height:1508" coordorigin="9083,637" coordsize="0,1508" path="m9083,2145l9083,637e" filled="f" stroked="t" strokeweight=".715958pt" strokecolor="#545454">
                <v:path arrowok="t"/>
              </v:shape>
            </v:group>
            <v:group style="position:absolute;left:11503;top:637;width:2;height:3337" coordorigin="11503,637" coordsize="2,3337">
              <v:shape style="position:absolute;left:11503;top:637;width:2;height:3337" coordorigin="11503,637" coordsize="0,3337" path="m11503,3974l11503,637e" filled="f" stroked="t" strokeweight=".715958pt" strokecolor="#575757">
                <v:path arrowok="t"/>
              </v:shape>
            </v:group>
            <v:group style="position:absolute;left:468;top:2791;width:11045;height:2" coordorigin="468,2791" coordsize="11045,2">
              <v:shape style="position:absolute;left:468;top:2791;width:11045;height:2" coordorigin="468,2791" coordsize="11045,0" path="m468,2791l11513,2791e" filled="f" stroked="t" strokeweight=".715958pt" strokecolor="#575757">
                <v:path arrowok="t"/>
              </v:shape>
            </v:group>
            <v:group style="position:absolute;left:473;top:3007;width:11040;height:2" coordorigin="473,3007" coordsize="11040,2">
              <v:shape style="position:absolute;left:473;top:3007;width:11040;height:2" coordorigin="473,3007" coordsize="11040,0" path="m473,3007l11513,3007e" filled="f" stroked="t" strokeweight=".715958pt" strokecolor="#575757">
                <v:path arrowok="t"/>
              </v:shape>
            </v:group>
            <v:group style="position:absolute;left:6897;top:3217;width:2;height:756" coordorigin="6897,3217" coordsize="2,756">
              <v:shape style="position:absolute;left:6897;top:3217;width:2;height:756" coordorigin="6897,3217" coordsize="0,756" path="m6897,3974l6897,3217e" filled="f" stroked="t" strokeweight=".954611pt" strokecolor="#545454">
                <v:path arrowok="t"/>
              </v:shape>
            </v:group>
            <v:group style="position:absolute;left:473;top:3959;width:11045;height:2" coordorigin="473,3959" coordsize="11045,2">
              <v:shape style="position:absolute;left:473;top:3959;width:11045;height:2" coordorigin="473,3959" coordsize="11045,0" path="m473,3959l11517,3959e" filled="f" stroked="t" strokeweight=".715958pt" strokecolor="#4B4B4B">
                <v:path arrowok="t"/>
              </v:shape>
            </v:group>
            <v:group style="position:absolute;left:2253;top:3955;width:2;height:11376" coordorigin="2253,3955" coordsize="2,11376">
              <v:shape style="position:absolute;left:2253;top:3955;width:2;height:11376" coordorigin="2253,3955" coordsize="0,11376" path="m2253,15330l2253,3955e" filled="f" stroked="t" strokeweight=".715958pt" strokecolor="#4F4F4F">
                <v:path arrowok="t"/>
              </v:shape>
            </v:group>
            <v:group style="position:absolute;left:468;top:4237;width:11045;height:2" coordorigin="468,4237" coordsize="11045,2">
              <v:shape style="position:absolute;left:468;top:4237;width:11045;height:2" coordorigin="468,4237" coordsize="11045,0" path="m468,4237l11513,4237e" filled="f" stroked="t" strokeweight=".715958pt" strokecolor="#575757">
                <v:path arrowok="t"/>
              </v:shape>
            </v:group>
            <v:group style="position:absolute;left:11505;top:4232;width:2;height:11084" coordorigin="11505,4232" coordsize="2,11084">
              <v:shape style="position:absolute;left:11505;top:4232;width:2;height:11084" coordorigin="11505,4232" coordsize="0,11084" path="m11505,15316l11505,4232e" filled="f" stroked="t" strokeweight=".715958pt" strokecolor="#5B5B5B">
                <v:path arrowok="t"/>
              </v:shape>
            </v:group>
            <v:group style="position:absolute;left:2253;top:4457;width:9265;height:2" coordorigin="2253,4457" coordsize="9265,2">
              <v:shape style="position:absolute;left:2253;top:4457;width:9265;height:2" coordorigin="2253,4457" coordsize="9265,0" path="m2253,4457l11517,4457e" filled="f" stroked="t" strokeweight=".715958pt" strokecolor="#575757">
                <v:path arrowok="t"/>
              </v:shape>
            </v:group>
            <v:group style="position:absolute;left:4821;top:4453;width:2;height:2073" coordorigin="4821,4453" coordsize="2,2073">
              <v:shape style="position:absolute;left:4821;top:4453;width:2;height:2073" coordorigin="4821,4453" coordsize="0,2073" path="m4821,6526l4821,4453e" filled="f" stroked="t" strokeweight=".715958pt" strokecolor="#4B4B4B">
                <v:path arrowok="t"/>
              </v:shape>
            </v:group>
            <v:group style="position:absolute;left:4811;top:4941;width:6701;height:2" coordorigin="4811,4941" coordsize="6701,2">
              <v:shape style="position:absolute;left:4811;top:4941;width:6701;height:2" coordorigin="4811,4941" coordsize="6701,0" path="m4811,4941l11513,4941e" filled="f" stroked="t" strokeweight=".715958pt" strokecolor="#575757">
                <v:path arrowok="t"/>
              </v:shape>
            </v:group>
            <v:group style="position:absolute;left:4811;top:5185;width:6701;height:2" coordorigin="4811,5185" coordsize="6701,2">
              <v:shape style="position:absolute;left:4811;top:5185;width:6701;height:2" coordorigin="4811,5185" coordsize="6701,0" path="m4811,5185l11513,5185e" filled="f" stroked="t" strokeweight=".715958pt" strokecolor="#5B5B5B">
                <v:path arrowok="t"/>
              </v:shape>
            </v:group>
            <v:group style="position:absolute;left:4811;top:5424;width:6701;height:2" coordorigin="4811,5424" coordsize="6701,2">
              <v:shape style="position:absolute;left:4811;top:5424;width:6701;height:2" coordorigin="4811,5424" coordsize="6701,0" path="m4811,5424l11513,5424e" filled="f" stroked="t" strokeweight=".715958pt" strokecolor="#545454">
                <v:path arrowok="t"/>
              </v:shape>
            </v:group>
            <v:group style="position:absolute;left:2248;top:5645;width:9269;height:2" coordorigin="2248,5645" coordsize="9269,2">
              <v:shape style="position:absolute;left:2248;top:5645;width:9269;height:2" coordorigin="2248,5645" coordsize="9269,0" path="m2248,5645l11517,5645e" filled="f" stroked="t" strokeweight=".715958pt" strokecolor="#545454">
                <v:path arrowok="t"/>
              </v:shape>
            </v:group>
            <v:group style="position:absolute;left:7751;top:5870;width:2;height:661" coordorigin="7751,5870" coordsize="2,661">
              <v:shape style="position:absolute;left:7751;top:5870;width:2;height:661" coordorigin="7751,5870" coordsize="0,661" path="m7751,6530l7751,5870e" filled="f" stroked="t" strokeweight=".477306pt" strokecolor="#2F2F2F">
                <v:path arrowok="t"/>
              </v:shape>
            </v:group>
            <v:group style="position:absolute;left:463;top:5875;width:11054;height:2" coordorigin="463,5875" coordsize="11054,2">
              <v:shape style="position:absolute;left:463;top:5875;width:11054;height:2" coordorigin="463,5875" coordsize="11054,0" path="m463,5875l11517,5875e" filled="f" stroked="t" strokeweight=".715958pt" strokecolor="#545454">
                <v:path arrowok="t"/>
              </v:shape>
            </v:group>
            <v:group style="position:absolute;left:2248;top:6301;width:9269;height:2" coordorigin="2248,6301" coordsize="9269,2">
              <v:shape style="position:absolute;left:2248;top:6301;width:9269;height:2" coordorigin="2248,6301" coordsize="9269,0" path="m2248,6301l11517,6301e" filled="f" stroked="t" strokeweight=".715958pt" strokecolor="#5B5B5B">
                <v:path arrowok="t"/>
              </v:shape>
            </v:group>
            <v:group style="position:absolute;left:2248;top:6521;width:9269;height:2" coordorigin="2248,6521" coordsize="9269,2">
              <v:shape style="position:absolute;left:2248;top:6521;width:9269;height:2" coordorigin="2248,6521" coordsize="9269,0" path="m2248,6521l11517,6521e" filled="f" stroked="t" strokeweight=".715958pt" strokecolor="#575757">
                <v:path arrowok="t"/>
              </v:shape>
            </v:group>
            <v:group style="position:absolute;left:458;top:6734;width:11059;height:2" coordorigin="458,6734" coordsize="11059,2">
              <v:shape style="position:absolute;left:458;top:6734;width:11059;height:2" coordorigin="458,6734" coordsize="11059,0" path="m458,6734l11517,6734e" filled="f" stroked="t" strokeweight=".715958pt" strokecolor="#545454">
                <v:path arrowok="t"/>
              </v:shape>
            </v:group>
            <v:group style="position:absolute;left:458;top:7162;width:11054;height:2" coordorigin="458,7162" coordsize="11054,2">
              <v:shape style="position:absolute;left:458;top:7162;width:11054;height:2" coordorigin="458,7162" coordsize="11054,0" path="m458,7162l11513,7162e" filled="f" stroked="t" strokeweight=".715958pt" strokecolor="#575757">
                <v:path arrowok="t"/>
              </v:shape>
            </v:group>
            <v:group style="position:absolute;left:4821;top:7153;width:2;height:670" coordorigin="4821,7153" coordsize="2,670">
              <v:shape style="position:absolute;left:4821;top:7153;width:2;height:670" coordorigin="4821,7153" coordsize="0,670" path="m4821,7823l4821,7153e" filled="f" stroked="t" strokeweight=".954611pt" strokecolor="#4F4F4F">
                <v:path arrowok="t"/>
              </v:shape>
            </v:group>
            <v:group style="position:absolute;left:4811;top:7387;width:6701;height:2" coordorigin="4811,7387" coordsize="6701,2">
              <v:shape style="position:absolute;left:4811;top:7387;width:6701;height:2" coordorigin="4811,7387" coordsize="6701,0" path="m4811,7387l11513,7387e" filled="f" stroked="t" strokeweight=".715958pt" strokecolor="#575757">
                <v:path arrowok="t"/>
              </v:shape>
            </v:group>
            <v:group style="position:absolute;left:4811;top:7603;width:6701;height:2" coordorigin="4811,7603" coordsize="6701,2">
              <v:shape style="position:absolute;left:4811;top:7603;width:6701;height:2" coordorigin="4811,7603" coordsize="6701,0" path="m4811,7603l11513,7603e" filled="f" stroked="t" strokeweight=".715958pt" strokecolor="#545454">
                <v:path arrowok="t"/>
              </v:shape>
            </v:group>
            <v:group style="position:absolute;left:458;top:7818;width:11054;height:2" coordorigin="458,7818" coordsize="11054,2">
              <v:shape style="position:absolute;left:458;top:7818;width:11054;height:2" coordorigin="458,7818" coordsize="11054,0" path="m458,7818l11513,7818e" filled="f" stroked="t" strokeweight=".715958pt" strokecolor="#545454">
                <v:path arrowok="t"/>
              </v:shape>
            </v:group>
            <v:group style="position:absolute;left:453;top:8450;width:11064;height:2" coordorigin="453,8450" coordsize="11064,2">
              <v:shape style="position:absolute;left:453;top:8450;width:11064;height:2" coordorigin="453,8450" coordsize="11064,0" path="m453,8450l11517,8450e" filled="f" stroked="t" strokeweight=".715958pt" strokecolor="#676767">
                <v:path arrowok="t"/>
              </v:shape>
            </v:group>
            <v:group style="position:absolute;left:449;top:9336;width:11064;height:2" coordorigin="449,9336" coordsize="11064,2">
              <v:shape style="position:absolute;left:449;top:9336;width:11064;height:2" coordorigin="449,9336" coordsize="11064,0" path="m449,9336l11513,9336e" filled="f" stroked="t" strokeweight=".715958pt" strokecolor="#575757">
                <v:path arrowok="t"/>
              </v:shape>
            </v:group>
            <v:group style="position:absolute;left:458;top:9671;width:11054;height:2" coordorigin="458,9671" coordsize="11054,2">
              <v:shape style="position:absolute;left:458;top:9671;width:11054;height:2" coordorigin="458,9671" coordsize="11054,0" path="m458,9671l11513,9671e" filled="f" stroked="t" strokeweight=".715958pt" strokecolor="#5B5B5B">
                <v:path arrowok="t"/>
              </v:shape>
            </v:group>
            <v:group style="position:absolute;left:458;top:9908;width:11054;height:2" coordorigin="458,9908" coordsize="11054,2">
              <v:shape style="position:absolute;left:458;top:9908;width:11054;height:2" coordorigin="458,9908" coordsize="11054,0" path="m458,9908l11513,9908e" filled="f" stroked="t" strokeweight=".715958pt" strokecolor="#575757">
                <v:path arrowok="t"/>
              </v:shape>
            </v:group>
            <v:group style="position:absolute;left:453;top:10389;width:11059;height:2" coordorigin="453,10389" coordsize="11059,2">
              <v:shape style="position:absolute;left:453;top:10389;width:11059;height:2" coordorigin="453,10389" coordsize="11059,0" path="m453,10389l11513,10389e" filled="f" stroked="t" strokeweight=".715958pt" strokecolor="#5B5B5B">
                <v:path arrowok="t"/>
              </v:shape>
            </v:group>
            <v:group style="position:absolute;left:1546;top:10595;width:2;height:4706" coordorigin="1546,10595" coordsize="2,4706">
              <v:shape style="position:absolute;left:1546;top:10595;width:2;height:4706" coordorigin="1546,10595" coordsize="0,4706" path="m1546,15302l1546,10595e" filled="f" stroked="t" strokeweight=".715958pt" strokecolor="#4F4F4F">
                <v:path arrowok="t"/>
              </v:shape>
            </v:group>
            <v:group style="position:absolute;left:7293;top:10600;width:2;height:4711" coordorigin="7293,10600" coordsize="2,4711">
              <v:shape style="position:absolute;left:7293;top:10600;width:2;height:4711" coordorigin="7293,10600" coordsize="0,4711" path="m7293,15311l7293,10600e" filled="f" stroked="t" strokeweight=".715958pt" strokecolor="#545757">
                <v:path arrowok="t"/>
              </v:shape>
            </v:group>
            <v:group style="position:absolute;left:749;top:10849;width:10758;height:2" coordorigin="749,10849" coordsize="10758,2">
              <v:shape style="position:absolute;left:749;top:10849;width:10758;height:2" coordorigin="749,10849" coordsize="10758,0" path="m749,10849l11508,10849e" filled="f" stroked="t" strokeweight=".715958pt" strokecolor="#606060">
                <v:path arrowok="t"/>
              </v:shape>
            </v:group>
            <v:group style="position:absolute;left:453;top:12920;width:1804;height:2" coordorigin="453,12920" coordsize="1804,2">
              <v:shape style="position:absolute;left:453;top:12920;width:1804;height:2" coordorigin="453,12920" coordsize="1804,0" path="m453,12920l2258,12920e" filled="f" stroked="t" strokeweight=".477306pt" strokecolor="#444448">
                <v:path arrowok="t"/>
              </v:shape>
            </v:group>
            <v:group style="position:absolute;left:453;top:15302;width:11050;height:2" coordorigin="453,15302" coordsize="11050,2">
              <v:shape style="position:absolute;left:453;top:15302;width:11050;height:2" coordorigin="453,15302" coordsize="11050,0" path="m453,15302l11503,15302e" filled="f" stroked="t" strokeweight=".715958pt" strokecolor="#676B6B">
                <v:path arrowok="t"/>
              </v:shape>
            </v:group>
            <v:group style="position:absolute;left:974;top:10772;width:2;height:4534" coordorigin="974,10772" coordsize="2,4534">
              <v:shape style="position:absolute;left:974;top:10772;width:2;height:4534" coordorigin="974,10772" coordsize="0,4534" path="m974,15306l974,10772e" filled="f" stroked="t" strokeweight=".715958pt" strokecolor="#4F4F4F">
                <v:path arrowok="t"/>
              </v:shape>
            </v:group>
            <v:group style="position:absolute;left:768;top:10600;width:768;height:2" coordorigin="768,10600" coordsize="768,2">
              <v:shape style="position:absolute;left:768;top:10600;width:768;height:2" coordorigin="768,10600" coordsize="768,0" path="m768,10600l1537,10600e" filled="f" stroked="t" strokeweight=".47730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65"/>
          <w:b/>
          <w:bCs/>
        </w:rPr>
        <w:t>A'bda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3"/>
          <w:w w:val="65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5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5"/>
          <w:b/>
          <w:bCs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14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71"/>
          <w:b/>
          <w:bCs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2" w:after="0" w:line="240" w:lineRule="auto"/>
        <w:ind w:right="533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A3A3A"/>
          <w:w w:val="73"/>
          <w:b/>
          <w:bCs/>
        </w:rPr>
        <w:t>lt</w:t>
      </w:r>
      <w:r>
        <w:rPr>
          <w:rFonts w:ascii="Arial" w:hAnsi="Arial" w:cs="Arial" w:eastAsia="Arial"/>
          <w:sz w:val="23"/>
          <w:szCs w:val="23"/>
          <w:color w:val="3A3A3A"/>
          <w:spacing w:val="2"/>
          <w:w w:val="74"/>
          <w:b/>
          <w:bCs/>
        </w:rPr>
        <w:t>f</w:t>
      </w:r>
      <w:r>
        <w:rPr>
          <w:rFonts w:ascii="Arial" w:hAnsi="Arial" w:cs="Arial" w:eastAsia="Arial"/>
          <w:sz w:val="23"/>
          <w:szCs w:val="23"/>
          <w:color w:val="595959"/>
          <w:spacing w:val="-7"/>
          <w:w w:val="77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9"/>
          <w:b/>
          <w:bCs/>
        </w:rPr>
        <w:t>iy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3" w:after="0" w:line="240" w:lineRule="auto"/>
        <w:ind w:left="22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A3A3A"/>
          <w:w w:val="87"/>
          <w:b/>
          <w:bCs/>
        </w:rPr>
        <w:t>OP</w:t>
      </w:r>
      <w:r>
        <w:rPr>
          <w:rFonts w:ascii="Arial" w:hAnsi="Arial" w:cs="Arial" w:eastAsia="Arial"/>
          <w:sz w:val="26"/>
          <w:szCs w:val="26"/>
          <w:color w:val="3A3A3A"/>
          <w:w w:val="88"/>
          <w:b/>
          <w:bCs/>
        </w:rPr>
        <w:t>Ç</w:t>
      </w:r>
      <w:r>
        <w:rPr>
          <w:rFonts w:ascii="Arial" w:hAnsi="Arial" w:cs="Arial" w:eastAsia="Arial"/>
          <w:sz w:val="26"/>
          <w:szCs w:val="26"/>
          <w:color w:val="C1C1C1"/>
          <w:w w:val="39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000000"/>
          <w:w w:val="100"/>
        </w:rPr>
      </w:r>
    </w:p>
    <w:p>
      <w:pPr>
        <w:spacing w:before="0" w:after="0" w:line="260" w:lineRule="exact"/>
        <w:ind w:right="-20"/>
        <w:jc w:val="left"/>
        <w:tabs>
          <w:tab w:pos="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8.639999pt;margin-top:-35.745144pt;width:41.279999pt;height:37.439999pt;mso-position-horizontal-relative:page;mso-position-vertical-relative:paragraph;z-index:-17248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80"/>
        </w:rPr>
        <w:t>öl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0"/>
        </w:rPr>
        <w:t>Amiröme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0"/>
        </w:rPr>
        <w:t>r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4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ERTOSUN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1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60" w:right="300"/>
          <w:cols w:num="2" w:equalWidth="0">
            <w:col w:w="3179" w:space="346"/>
            <w:col w:w="7735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auto"/>
        <w:ind w:left="3721" w:right="4365" w:firstLine="-1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32132pt;margin-top:-11.200415pt;width:39.231362pt;height:49pt;mso-position-horizontal-relative:page;mso-position-vertical-relative:paragraph;z-index:-17236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343434"/>
                      <w:spacing w:val="0"/>
                      <w:w w:val="144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1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2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9" w:lineRule="exact"/>
        <w:ind w:left="87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79"/>
          <w:position w:val="-2"/>
        </w:rPr>
        <w:t>IZMIR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22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22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2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2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2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641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72"/>
          <w:position w:val="1"/>
        </w:rPr>
        <w:t>BÜYÜKŞEHIR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20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2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2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68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74"/>
          <w:position w:val="1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1" w:right="-20"/>
        <w:jc w:val="left"/>
        <w:tabs>
          <w:tab w:pos="1480" w:val="left"/>
          <w:tab w:pos="3140" w:val="left"/>
          <w:tab w:pos="550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2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12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12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2"/>
          <w:position w:val="0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6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19:23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2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0544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939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69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61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77" w:lineRule="auto"/>
        <w:ind w:left="125" w:right="3260"/>
        <w:jc w:val="left"/>
        <w:tabs>
          <w:tab w:pos="1480" w:val="left"/>
          <w:tab w:pos="3140" w:val="left"/>
          <w:tab w:pos="446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17.05.2017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3208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2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7"/>
        </w:rPr>
        <w:t>a.r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</w:rPr>
        <w:t>mam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2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89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kat: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dair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Kayaca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exact"/>
        <w:ind w:left="170" w:right="1583"/>
        <w:jc w:val="left"/>
        <w:tabs>
          <w:tab w:pos="1880" w:val="left"/>
          <w:tab w:pos="3600" w:val="left"/>
          <w:tab w:pos="4440" w:val="left"/>
          <w:tab w:pos="674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parlaması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6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left="36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3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-1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-1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  <w:position w:val="-13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99"/>
          <w:position w:val="-1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  <w:position w:val="-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0"/>
          <w:position w:val="-1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8"/>
          <w:w w:val="8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3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1"/>
          <w:position w:val="-1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101"/>
          <w:position w:val="-1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4"/>
          <w:position w:val="-1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2"/>
          <w:position w:val="-13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00" w:right="180"/>
        </w:sectPr>
      </w:pPr>
      <w:rPr/>
    </w:p>
    <w:p>
      <w:pPr>
        <w:spacing w:before="0" w:after="0" w:line="419" w:lineRule="exact"/>
        <w:ind w:left="3945" w:right="-112"/>
        <w:jc w:val="left"/>
        <w:tabs>
          <w:tab w:pos="4420" w:val="left"/>
          <w:tab w:pos="5020" w:val="left"/>
          <w:tab w:pos="5520" w:val="left"/>
          <w:tab w:pos="59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X</w:t>
      </w:r>
      <w:r>
        <w:rPr>
          <w:rFonts w:ascii="Arial" w:hAnsi="Arial" w:cs="Arial" w:eastAsia="Arial"/>
          <w:sz w:val="19"/>
          <w:szCs w:val="19"/>
          <w:color w:val="343434"/>
          <w:spacing w:val="-45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44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5"/>
        </w:rPr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44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53"/>
          <w:position w:val="-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22"/>
          <w:w w:val="53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53"/>
          <w:position w:val="-5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3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B1B1B1"/>
          <w:spacing w:val="6"/>
          <w:w w:val="589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2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6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6"/>
          <w:position w:val="2"/>
        </w:rPr>
        <w:t>19:40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  <w:cols w:num="2" w:equalWidth="0">
            <w:col w:w="6044" w:space="374"/>
            <w:col w:w="5022"/>
          </w:cols>
        </w:sectPr>
      </w:pPr>
      <w:rPr/>
    </w:p>
    <w:p>
      <w:pPr>
        <w:spacing w:before="0" w:after="0" w:line="311" w:lineRule="exact"/>
        <w:ind w:left="111" w:right="-20"/>
        <w:jc w:val="left"/>
        <w:tabs>
          <w:tab w:pos="2080" w:val="left"/>
          <w:tab w:pos="2980" w:val="left"/>
          <w:tab w:pos="570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0"/>
          <w:szCs w:val="30"/>
          <w:color w:val="343434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43434"/>
          <w:spacing w:val="-1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1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7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9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7"/>
          <w:position w:val="1"/>
        </w:rPr>
        <w:t>Gürbü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7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1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KÖKSAL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0"/>
        </w:rPr>
        <w:t>IK.iracı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1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0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KAR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YEL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9" w:lineRule="auto"/>
        <w:ind w:left="111" w:right="2266" w:firstLine="1967"/>
        <w:jc w:val="left"/>
        <w:tabs>
          <w:tab w:pos="2080" w:val="left"/>
          <w:tab w:pos="4720" w:val="left"/>
          <w:tab w:pos="7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9:24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4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2496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3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650" w:right="453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82" w:lineRule="auto"/>
        <w:ind w:left="2092" w:right="4164" w:firstLine="2583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9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125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8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dımcı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5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5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5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9:27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52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0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19:55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209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</w:rPr>
        <w:t>378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0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Adı-So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Abdulla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ISIK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22" w:lineRule="auto"/>
        <w:ind w:left="130" w:right="61" w:firstLine="-1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96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gerçekleştiril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di.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165" w:lineRule="exact"/>
        <w:ind w:right="-20"/>
        <w:jc w:val="left"/>
        <w:tabs>
          <w:tab w:pos="1900" w:val="left"/>
          <w:tab w:pos="3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ls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jKöpü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1963" w:right="-20"/>
        <w:jc w:val="left"/>
        <w:tabs>
          <w:tab w:pos="35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  <w:cols w:num="2" w:equalWidth="0">
            <w:col w:w="1373" w:space="3284"/>
            <w:col w:w="6783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94" w:lineRule="auto"/>
        <w:ind w:left="94" w:right="108" w:firstLine="30"/>
        <w:jc w:val="righ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4"/>
          <w:position w:val="-4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4"/>
          <w:position w:val="-4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içerisnde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bölümünde,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set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ocak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narak,balkona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6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ksamı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ısıda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eriye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,camı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kırılara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7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mutfaktaki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perde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komij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yanarak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13000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kilmanı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aksarnı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yüksek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ısıda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eriyerek,ınutfaktaki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gurub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diğe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eşya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badana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boyası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dumanda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nere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7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ydana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gelmiştir.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şyadaki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9000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himini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10000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0" w:lineRule="auto"/>
        <w:ind w:left="94" w:right="107" w:firstLine="2106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tetkikte,yangını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katın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irenin,girişine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ııutfa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inceleıne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,yangını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ınut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halde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0"/>
        </w:rPr>
        <w:t>ı:ıuıunna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tavadaki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yağı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yükse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0"/>
        </w:rPr>
        <w:t>ısında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9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96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rlayara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erindeki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dolabını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sonuncunda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17" w:lineRule="exact"/>
        <w:ind w:left="111" w:right="-20"/>
        <w:jc w:val="left"/>
        <w:tabs>
          <w:tab w:pos="20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ISigortalı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72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Garanti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eureko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121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2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25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27"/>
          <w:w w:val="5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7"/>
          <w:w w:val="8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6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25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4D4D4D"/>
          <w:spacing w:val="0"/>
          <w:w w:val="131"/>
        </w:rPr>
        <w:t>\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5"/>
          <w:w w:val="9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5"/>
        </w:rPr>
        <w:t>Ye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9"/>
          <w:w w:val="106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20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-6"/>
        </w:rPr>
        <w:t>sahibine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135" w:right="-20"/>
        <w:jc w:val="left"/>
        <w:tabs>
          <w:tab w:pos="2140" w:val="left"/>
          <w:tab w:pos="326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8"/>
          <w:position w:val="0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  <w:position w:val="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1"/>
        </w:rPr>
        <w:t>17.0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1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8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19:55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16" w:right="-20"/>
        <w:jc w:val="left"/>
        <w:tabs>
          <w:tab w:pos="920" w:val="left"/>
          <w:tab w:pos="142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Pl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K.İ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4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94.341278pt;margin-top:11.513477pt;width:.1pt;height:13.162458pt;mso-position-horizontal-relative:page;mso-position-vertical-relative:paragraph;z-index:-17241" coordorigin="3887,230" coordsize="2,263">
            <v:shape style="position:absolute;left:3887;top:230;width:2;height:263" coordorigin="3887,230" coordsize="0,263" path="m3887,494l3887,230e" filled="f" stroked="t" strokeweight=".71624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364" w:lineRule="exact"/>
        <w:ind w:left="3692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Arial" w:hAnsi="Arial" w:cs="Arial" w:eastAsia="Arial"/>
          <w:sz w:val="23"/>
          <w:szCs w:val="23"/>
          <w:color w:val="596EB1"/>
          <w:spacing w:val="0"/>
          <w:w w:val="100"/>
          <w:position w:val="7"/>
        </w:rPr>
        <w:t>ı</w:t>
      </w:r>
      <w:r>
        <w:rPr>
          <w:rFonts w:ascii="Arial" w:hAnsi="Arial" w:cs="Arial" w:eastAsia="Arial"/>
          <w:sz w:val="23"/>
          <w:szCs w:val="23"/>
          <w:color w:val="596EB1"/>
          <w:spacing w:val="-53"/>
          <w:w w:val="100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596EB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3"/>
          <w:szCs w:val="23"/>
          <w:color w:val="596EB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68"/>
          <w:position w:val="-6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9"/>
          <w:position w:val="-6"/>
        </w:rPr>
        <w:t>MaY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9"/>
          <w:position w:val="-6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2"/>
          <w:w w:val="59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9"/>
          <w:position w:val="-6"/>
        </w:rPr>
        <w:t>ı9V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483" w:right="6950"/>
        <w:jc w:val="center"/>
        <w:tabs>
          <w:tab w:pos="37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w w:val="122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8"/>
          <w:w w:val="122"/>
          <w:u w:val="thick" w:color="545B6B"/>
          <w:position w:val="2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8"/>
          <w:w w:val="122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8"/>
          <w:w w:val="122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37"/>
          <w:u w:val="thick" w:color="545B6B"/>
          <w:position w:val="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37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2"/>
          <w:w w:val="137"/>
          <w:u w:val="thick" w:color="545B6B"/>
          <w:position w:val="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2"/>
          <w:w w:val="137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2"/>
          <w:w w:val="137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63D67"/>
          <w:spacing w:val="0"/>
          <w:w w:val="76"/>
          <w:u w:val="thick" w:color="545B6B"/>
          <w:position w:val="2"/>
        </w:rPr>
        <w:t>ri.l.</w:t>
      </w:r>
      <w:r>
        <w:rPr>
          <w:rFonts w:ascii="Times New Roman" w:hAnsi="Times New Roman" w:cs="Times New Roman" w:eastAsia="Times New Roman"/>
          <w:sz w:val="25"/>
          <w:szCs w:val="25"/>
          <w:color w:val="363D67"/>
          <w:spacing w:val="0"/>
          <w:w w:val="76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63D67"/>
          <w:spacing w:val="-10"/>
          <w:w w:val="77"/>
          <w:u w:val="thick" w:color="545B6B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63D67"/>
          <w:spacing w:val="-10"/>
          <w:w w:val="77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63D67"/>
          <w:spacing w:val="-10"/>
          <w:w w:val="77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23"/>
          <w:u w:val="thick" w:color="545B6B"/>
          <w:position w:val="2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23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00"/>
          <w:u w:val="thick" w:color="545B6B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00"/>
          <w:u w:val="thick" w:color="545B6B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00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B428C"/>
          <w:spacing w:val="0"/>
          <w:w w:val="100"/>
          <w:u w:val="thick" w:color="545B6B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32"/>
          <w:u w:val="thick" w:color="545B6B"/>
          <w:position w:val="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1"/>
          <w:w w:val="132"/>
          <w:u w:val="thick" w:color="545B6B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32"/>
          <w:u w:val="thick" w:color="545B6B"/>
          <w:position w:val="2"/>
        </w:rPr>
        <w:t>EK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32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2" w:after="0" w:line="280" w:lineRule="exact"/>
        <w:ind w:left="158" w:right="-20"/>
        <w:jc w:val="left"/>
        <w:tabs>
          <w:tab w:pos="2280" w:val="left"/>
          <w:tab w:pos="8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4"/>
          <w:szCs w:val="24"/>
          <w:color w:val="363D67"/>
          <w:spacing w:val="0"/>
          <w:w w:val="102"/>
          <w:position w:val="-1"/>
        </w:rPr>
        <w:t>--rrraf</w:t>
      </w:r>
      <w:r>
        <w:rPr>
          <w:rFonts w:ascii="Times New Roman" w:hAnsi="Times New Roman" w:cs="Times New Roman" w:eastAsia="Times New Roman"/>
          <w:sz w:val="24"/>
          <w:szCs w:val="24"/>
          <w:color w:val="363D67"/>
          <w:spacing w:val="14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63D67"/>
          <w:spacing w:val="0"/>
          <w:w w:val="184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63D67"/>
          <w:spacing w:val="-16"/>
          <w:w w:val="185"/>
          <w:position w:val="-1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9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-1"/>
        </w:rPr>
        <w:t>Bölge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2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0"/>
          <w:position w:val="-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10"/>
          <w:position w:val="-5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-5"/>
        </w:rPr>
        <w:t>ai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10"/>
          <w:position w:val="-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0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1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>Biriiii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-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340" w:right="-20"/>
        <w:jc w:val="left"/>
        <w:tabs>
          <w:tab w:pos="23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86.091949pt;margin-top:2.755945pt;width:.1pt;height:9.333379pt;mso-position-horizontal-relative:page;mso-position-vertical-relative:paragraph;z-index:-17240" coordorigin="9722,55" coordsize="2,187">
            <v:shape style="position:absolute;left:9722;top:55;width:2;height:187" coordorigin="9722,55" coordsize="0,187" path="m9722,242l9722,55e" filled="f" stroked="t" strokeweight="1.909988pt" strokecolor="#2B38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  <w:t>ci</w:t>
      </w:r>
      <w:r>
        <w:rPr>
          <w:rFonts w:ascii="Arial" w:hAnsi="Arial" w:cs="Arial" w:eastAsia="Arial"/>
          <w:sz w:val="19"/>
          <w:szCs w:val="19"/>
          <w:color w:val="343434"/>
          <w:spacing w:val="-3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6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6"/>
        </w:rPr>
        <w:t>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43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1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111"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11"/>
          <w:position w:val="-6"/>
        </w:rPr>
        <w:t>upl</w:t>
      </w:r>
      <w:r>
        <w:rPr>
          <w:rFonts w:ascii="Arial" w:hAnsi="Arial" w:cs="Arial" w:eastAsia="Arial"/>
          <w:sz w:val="20"/>
          <w:szCs w:val="20"/>
          <w:color w:val="606060"/>
          <w:spacing w:val="14"/>
          <w:w w:val="111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1"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14"/>
          <w:w w:val="111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9"/>
          <w:position w:val="-6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</w:sectPr>
      </w:pPr>
      <w:rPr/>
    </w:p>
    <w:p>
      <w:pPr>
        <w:spacing w:before="0" w:after="0" w:line="184" w:lineRule="exact"/>
        <w:ind w:right="12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85.85321pt;margin-top:11.430114pt;width:1.909988pt;height:.1pt;mso-position-horizontal-relative:page;mso-position-vertical-relative:paragraph;z-index:-17239" coordorigin="9717,229" coordsize="38,2">
            <v:shape style="position:absolute;left:9717;top:229;width:38;height:2" coordorigin="9717,229" coordsize="38,0" path="m9717,229l9755,229e" filled="f" stroked="t" strokeweight="2.632491pt" strokecolor="#3B448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11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YEL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4" w:after="0" w:line="427" w:lineRule="exact"/>
        <w:ind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9E9E9E"/>
          <w:spacing w:val="5"/>
          <w:w w:val="31"/>
          <w:position w:val="-15"/>
        </w:rPr>
        <w:t>.</w:t>
      </w:r>
      <w:r>
        <w:rPr>
          <w:rFonts w:ascii="Arial" w:hAnsi="Arial" w:cs="Arial" w:eastAsia="Arial"/>
          <w:sz w:val="45"/>
          <w:szCs w:val="45"/>
          <w:color w:val="9E9E9E"/>
          <w:spacing w:val="0"/>
          <w:w w:val="20"/>
          <w:position w:val="-15"/>
        </w:rPr>
        <w:t>.</w:t>
      </w:r>
      <w:r>
        <w:rPr>
          <w:rFonts w:ascii="Arial" w:hAnsi="Arial" w:cs="Arial" w:eastAsia="Arial"/>
          <w:sz w:val="45"/>
          <w:szCs w:val="45"/>
          <w:color w:val="9E9E9E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5"/>
          <w:szCs w:val="45"/>
          <w:color w:val="9E9E9E"/>
          <w:spacing w:val="0"/>
          <w:w w:val="100"/>
          <w:position w:val="-15"/>
        </w:rPr>
      </w:r>
      <w:r>
        <w:rPr>
          <w:rFonts w:ascii="Arial" w:hAnsi="Arial" w:cs="Arial" w:eastAsia="Arial"/>
          <w:sz w:val="6"/>
          <w:szCs w:val="6"/>
          <w:color w:val="9E9E9E"/>
          <w:spacing w:val="0"/>
          <w:w w:val="343"/>
          <w:position w:val="16"/>
        </w:rPr>
        <w:t>A-</w:t>
      </w:r>
      <w:r>
        <w:rPr>
          <w:rFonts w:ascii="Arial" w:hAnsi="Arial" w:cs="Arial" w:eastAsia="Arial"/>
          <w:sz w:val="6"/>
          <w:szCs w:val="6"/>
          <w:color w:val="9E9E9E"/>
          <w:spacing w:val="18"/>
          <w:w w:val="343"/>
          <w:position w:val="1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898989"/>
          <w:spacing w:val="0"/>
          <w:w w:val="70"/>
          <w:position w:val="-5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898989"/>
          <w:spacing w:val="-42"/>
          <w:w w:val="70"/>
          <w:position w:val="-5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0"/>
          <w:w w:val="211"/>
          <w:position w:val="-5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  <w:cols w:num="2" w:equalWidth="0">
            <w:col w:w="5651" w:space="2699"/>
            <w:col w:w="3090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55" w:right="-20"/>
        <w:jc w:val="left"/>
        <w:rPr>
          <w:rFonts w:ascii="Courier New" w:hAnsi="Courier New" w:cs="Courier New" w:eastAsia="Courier New"/>
          <w:sz w:val="38"/>
          <w:szCs w:val="38"/>
        </w:rPr>
      </w:pPr>
      <w:rPr/>
      <w:r>
        <w:rPr>
          <w:rFonts w:ascii="Courier New" w:hAnsi="Courier New" w:cs="Courier New" w:eastAsia="Courier New"/>
          <w:sz w:val="38"/>
          <w:szCs w:val="38"/>
          <w:color w:val="4F52A1"/>
          <w:spacing w:val="0"/>
          <w:w w:val="116"/>
        </w:rPr>
        <w:t>_//</w:t>
      </w:r>
      <w:r>
        <w:rPr>
          <w:rFonts w:ascii="Courier New" w:hAnsi="Courier New" w:cs="Courier New" w:eastAsia="Courier New"/>
          <w:sz w:val="38"/>
          <w:szCs w:val="38"/>
          <w:color w:val="000000"/>
          <w:spacing w:val="0"/>
          <w:w w:val="100"/>
        </w:rPr>
      </w:r>
    </w:p>
    <w:p>
      <w:pPr>
        <w:spacing w:before="4" w:after="0" w:line="51" w:lineRule="exact"/>
        <w:ind w:right="-20"/>
        <w:jc w:val="right"/>
        <w:tabs>
          <w:tab w:pos="8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36.564148pt;margin-top:9.848125pt;width:72.102048pt;height:.1pt;mso-position-horizontal-relative:page;mso-position-vertical-relative:paragraph;z-index:-17237" coordorigin="2731,197" coordsize="1442,2">
            <v:shape style="position:absolute;left:2731;top:197;width:1442;height:2" coordorigin="2731,197" coordsize="1442,0" path="m2731,197l4173,197e" filled="f" stroked="t" strokeweight="1.67124pt" strokecolor="#3F4BA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388428pt;margin-top:-45.079182pt;width:22.975211pt;height:41.5pt;mso-position-horizontal-relative:page;mso-position-vertical-relative:paragraph;z-index:-17235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606060"/>
                      <w:spacing w:val="-174"/>
                      <w:w w:val="70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606060"/>
                      <w:spacing w:val="-123"/>
                      <w:w w:val="93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25779"/>
                      <w:spacing w:val="-123"/>
                      <w:w w:val="8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25779"/>
                      <w:spacing w:val="-87"/>
                      <w:w w:val="80"/>
                      <w:embos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25779"/>
                      <w:spacing w:val="-87"/>
                      <w:w w:val="80"/>
                      <w:embos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25779"/>
                      <w:spacing w:val="-87"/>
                      <w:w w:val="8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25779"/>
                      <w:spacing w:val="-87"/>
                      <w:w w:val="8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606060"/>
                      <w:spacing w:val="-186"/>
                      <w:w w:val="92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B1B1B1"/>
                      <w:spacing w:val="0"/>
                      <w:w w:val="3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12872"/>
          <w:spacing w:val="0"/>
          <w:w w:val="100"/>
          <w:i/>
          <w:position w:val="-12"/>
        </w:rPr>
        <w:t>J</w:t>
      </w:r>
      <w:r>
        <w:rPr>
          <w:rFonts w:ascii="Arial" w:hAnsi="Arial" w:cs="Arial" w:eastAsia="Arial"/>
          <w:sz w:val="17"/>
          <w:szCs w:val="17"/>
          <w:color w:val="212872"/>
          <w:spacing w:val="25"/>
          <w:w w:val="100"/>
          <w:i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3B428C"/>
          <w:spacing w:val="0"/>
          <w:w w:val="100"/>
          <w:i/>
          <w:position w:val="-12"/>
        </w:rPr>
        <w:t>A</w:t>
        <w:tab/>
      </w:r>
      <w:r>
        <w:rPr>
          <w:rFonts w:ascii="Arial" w:hAnsi="Arial" w:cs="Arial" w:eastAsia="Arial"/>
          <w:sz w:val="17"/>
          <w:szCs w:val="17"/>
          <w:color w:val="3B428C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17"/>
          <w:szCs w:val="17"/>
          <w:color w:val="3B428C"/>
          <w:spacing w:val="0"/>
          <w:w w:val="241"/>
          <w:position w:val="-12"/>
        </w:rPr>
        <w:t>/</w:t>
      </w:r>
      <w:r>
        <w:rPr>
          <w:rFonts w:ascii="Arial" w:hAnsi="Arial" w:cs="Arial" w:eastAsia="Arial"/>
          <w:sz w:val="17"/>
          <w:szCs w:val="17"/>
          <w:color w:val="3B428C"/>
          <w:spacing w:val="49"/>
          <w:w w:val="241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3B428C"/>
          <w:spacing w:val="0"/>
          <w:w w:val="156"/>
          <w:position w:val="-12"/>
        </w:rPr>
        <w:t>./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3586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606060"/>
          <w:w w:val="83"/>
        </w:rPr>
        <w:t>lıfaıj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14"/>
          <w:w w:val="83"/>
        </w:rPr>
        <w:t>e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35"/>
        </w:rPr>
        <w:t>nm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136"/>
          <w:w w:val="42"/>
          <w:i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107"/>
          <w:i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98989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982" w:right="-20"/>
        <w:jc w:val="left"/>
        <w:tabs>
          <w:tab w:pos="43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24.411072pt;margin-top:-3.352141pt;width:.1pt;height:14.598362pt;mso-position-horizontal-relative:page;mso-position-vertical-relative:paragraph;z-index:-17238" coordorigin="10488,-67" coordsize="2,292">
            <v:shape style="position:absolute;left:10488;top:-67;width:2;height:292" coordorigin="10488,-67" coordsize="0,292" path="m10488,225l10488,-67e" filled="f" stroked="t" strokeweight="1.193743pt" strokecolor="#8C8C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72"/>
          <w:position w:val="-3"/>
        </w:rPr>
        <w:t>./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00"/>
          <w:i/>
          <w:position w:val="-3"/>
        </w:rPr>
        <w:t>'!;ı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7"/>
          <w:w w:val="100"/>
          <w:i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54"/>
          <w:i/>
          <w:position w:val="-3"/>
        </w:rPr>
        <w:t>!.;.r"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54"/>
          <w:i/>
          <w:position w:val="-3"/>
        </w:rPr>
        <w:t>  </w:t>
      </w:r>
      <w:r>
        <w:rPr>
          <w:rFonts w:ascii="Arial" w:hAnsi="Arial" w:cs="Arial" w:eastAsia="Arial"/>
          <w:sz w:val="25"/>
          <w:szCs w:val="25"/>
          <w:color w:val="898989"/>
          <w:spacing w:val="17"/>
          <w:w w:val="54"/>
          <w:i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77777B"/>
          <w:spacing w:val="0"/>
          <w:w w:val="171"/>
          <w:position w:val="-3"/>
        </w:rPr>
        <w:t>'</w:t>
      </w:r>
      <w:r>
        <w:rPr>
          <w:rFonts w:ascii="Arial" w:hAnsi="Arial" w:cs="Arial" w:eastAsia="Arial"/>
          <w:sz w:val="25"/>
          <w:szCs w:val="25"/>
          <w:color w:val="77777B"/>
          <w:spacing w:val="-58"/>
          <w:w w:val="171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95"/>
          <w:position w:val="-3"/>
        </w:rPr>
        <w:t>·</w:t>
      </w:r>
      <w:r>
        <w:rPr>
          <w:rFonts w:ascii="Arial" w:hAnsi="Arial" w:cs="Arial" w:eastAsia="Arial"/>
          <w:sz w:val="25"/>
          <w:szCs w:val="25"/>
          <w:color w:val="B1B1B1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77777B"/>
          <w:spacing w:val="0"/>
          <w:w w:val="72"/>
          <w:i/>
          <w:position w:val="-3"/>
        </w:rPr>
        <w:t>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072922pt;margin-top:6.304841pt;width:341.11130pt;height:31.5pt;mso-position-horizontal-relative:page;mso-position-vertical-relative:paragraph;z-index:-17234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880" w:val="left"/>
                      <w:tab w:pos="666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646D89"/>
                      <w:spacing w:val="0"/>
                      <w:w w:val="78"/>
                      <w:position w:val="-1"/>
                    </w:rPr>
                    <w:t>-: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46D89"/>
                      <w:spacing w:val="-133"/>
                      <w:w w:val="7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46D8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46D8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B428C"/>
                      <w:spacing w:val="0"/>
                      <w:w w:val="78"/>
                      <w:i/>
                      <w:position w:val="-1"/>
                    </w:rPr>
                    <w:t>car.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B428C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B428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9E9E9E"/>
                      <w:spacing w:val="-1"/>
                      <w:w w:val="72"/>
                      <w:position w:val="0"/>
                    </w:rPr>
                    <w:t>-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9E9E9E"/>
                      <w:spacing w:val="-96"/>
                      <w:w w:val="72"/>
                      <w:position w:val="0"/>
                    </w:rPr>
                    <w:t>·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1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9E9E9E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E9E9E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E9E9E"/>
          <w:spacing w:val="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0"/>
          <w:w w:val="61"/>
          <w:i/>
          <w:position w:val="-9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2"/>
          <w:w w:val="61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0"/>
          <w:w w:val="61"/>
          <w:i/>
          <w:position w:val="-9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1"/>
          <w:w w:val="61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0"/>
          <w:w w:val="61"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0"/>
          <w:w w:val="61"/>
          <w:i/>
          <w:position w:val="-9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27"/>
          <w:w w:val="61"/>
          <w:i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50"/>
          <w:position w:val="-9"/>
        </w:rPr>
        <w:t>n</w:t>
      </w:r>
      <w:r>
        <w:rPr>
          <w:rFonts w:ascii="Arial" w:hAnsi="Arial" w:cs="Arial" w:eastAsia="Arial"/>
          <w:sz w:val="22"/>
          <w:szCs w:val="22"/>
          <w:color w:val="343434"/>
          <w:spacing w:val="1"/>
          <w:w w:val="50"/>
          <w:position w:val="-9"/>
        </w:rPr>
        <w:t>(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52"/>
          <w:position w:val="-9"/>
        </w:rPr>
        <w:t>::.</w:t>
      </w:r>
      <w:r>
        <w:rPr>
          <w:rFonts w:ascii="Arial" w:hAnsi="Arial" w:cs="Arial" w:eastAsia="Arial"/>
          <w:sz w:val="22"/>
          <w:szCs w:val="22"/>
          <w:color w:val="606060"/>
          <w:spacing w:val="-37"/>
          <w:w w:val="100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5"/>
          <w:position w:val="-9"/>
        </w:rPr>
        <w:t>!</w:t>
      </w:r>
      <w:r>
        <w:rPr>
          <w:rFonts w:ascii="Arial" w:hAnsi="Arial" w:cs="Arial" w:eastAsia="Arial"/>
          <w:sz w:val="22"/>
          <w:szCs w:val="22"/>
          <w:color w:val="343434"/>
          <w:spacing w:val="-32"/>
          <w:w w:val="85"/>
          <w:position w:val="-9"/>
        </w:rPr>
        <w:t>,</w:t>
      </w:r>
      <w:r>
        <w:rPr>
          <w:rFonts w:ascii="Arial" w:hAnsi="Arial" w:cs="Arial" w:eastAsia="Arial"/>
          <w:sz w:val="22"/>
          <w:szCs w:val="22"/>
          <w:color w:val="9E9E9E"/>
          <w:spacing w:val="0"/>
          <w:w w:val="149"/>
          <w:position w:val="-9"/>
        </w:rPr>
        <w:t>''</w:t>
      </w:r>
      <w:r>
        <w:rPr>
          <w:rFonts w:ascii="Arial" w:hAnsi="Arial" w:cs="Arial" w:eastAsia="Arial"/>
          <w:sz w:val="22"/>
          <w:szCs w:val="22"/>
          <w:color w:val="9E9E9E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9E9E9E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57"/>
          <w:position w:val="-9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-31"/>
          <w:w w:val="58"/>
          <w:position w:val="-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212"/>
          <w:position w:val="-9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  <w:cols w:num="2" w:equalWidth="0">
            <w:col w:w="3945" w:space="816"/>
            <w:col w:w="6679"/>
          </w:cols>
        </w:sectPr>
      </w:pPr>
      <w:rPr/>
    </w:p>
    <w:p>
      <w:pPr>
        <w:spacing w:before="2" w:after="0" w:line="237" w:lineRule="exact"/>
        <w:ind w:left="5053" w:right="-20"/>
        <w:jc w:val="left"/>
        <w:tabs>
          <w:tab w:pos="8520" w:val="left"/>
          <w:tab w:pos="95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9.09988pt;margin-top:28.958544pt;width:561.894597pt;height:798.001902pt;mso-position-horizontal-relative:page;mso-position-vertical-relative:page;z-index:-17242" coordorigin="382,579" coordsize="11238,15960">
            <v:group style="position:absolute;left:392;top:598;width:129;height:2" coordorigin="392,598" coordsize="129,2">
              <v:shape style="position:absolute;left:392;top:598;width:129;height:2" coordorigin="392,598" coordsize="129,0" path="m392,598l520,598e" filled="f" stroked="t" strokeweight=".477497pt" strokecolor="#4F4F4F">
                <v:path arrowok="t"/>
              </v:shape>
            </v:group>
            <v:group style="position:absolute;left:406;top:589;width:2;height:15910" coordorigin="406,589" coordsize="2,15910">
              <v:shape style="position:absolute;left:406;top:589;width:2;height:15910" coordorigin="406,589" coordsize="0,15910" path="m406,16499l406,589e" filled="f" stroked="t" strokeweight=".716246pt" strokecolor="#4B4B4B">
                <v:path arrowok="t"/>
              </v:shape>
            </v:group>
            <v:group style="position:absolute;left:463;top:598;width:1466;height:2" coordorigin="463,598" coordsize="1466,2">
              <v:shape style="position:absolute;left:463;top:598;width:1466;height:2" coordorigin="463,598" coordsize="1466,0" path="m463,598l1929,598e" filled="f" stroked="t" strokeweight=".954994pt" strokecolor="#575757">
                <v:path arrowok="t"/>
              </v:shape>
            </v:group>
            <v:group style="position:absolute;left:1872;top:598;width:520;height:2" coordorigin="1872,598" coordsize="520,2">
              <v:shape style="position:absolute;left:1872;top:598;width:520;height:2" coordorigin="1872,598" coordsize="520,0" path="m1872,598l2392,598e" filled="f" stroked="t" strokeweight=".477497pt" strokecolor="#2F2F34">
                <v:path arrowok="t"/>
              </v:shape>
            </v:group>
            <v:group style="position:absolute;left:2366;top:594;width:2;height:1512" coordorigin="2366,594" coordsize="2,1512">
              <v:shape style="position:absolute;left:2366;top:594;width:2;height:1512" coordorigin="2366,594" coordsize="0,1512" path="m2366,2106l2366,594e" filled="f" stroked="t" strokeweight=".954994pt" strokecolor="#606060">
                <v:path arrowok="t"/>
              </v:shape>
            </v:group>
            <v:group style="position:absolute;left:2321;top:601;width:5167;height:2" coordorigin="2321,601" coordsize="5167,2">
              <v:shape style="position:absolute;left:2321;top:601;width:5167;height:2" coordorigin="2321,601" coordsize="5167,0" path="m2321,601l7487,601e" filled="f" stroked="t" strokeweight=".716246pt" strokecolor="#545454">
                <v:path arrowok="t"/>
              </v:shape>
            </v:group>
            <v:group style="position:absolute;left:7430;top:598;width:497;height:2" coordorigin="7430,598" coordsize="497,2">
              <v:shape style="position:absolute;left:7430;top:598;width:497;height:2" coordorigin="7430,598" coordsize="497,0" path="m7430,598l7926,598e" filled="f" stroked="t" strokeweight=".477497pt" strokecolor="#383838">
                <v:path arrowok="t"/>
              </v:shape>
            </v:group>
            <v:group style="position:absolute;left:7869;top:598;width:1385;height:2" coordorigin="7869,598" coordsize="1385,2">
              <v:shape style="position:absolute;left:7869;top:598;width:1385;height:2" coordorigin="7869,598" coordsize="1385,0" path="m7869,598l9254,598e" filled="f" stroked="t" strokeweight=".954994pt" strokecolor="#57575B">
                <v:path arrowok="t"/>
              </v:shape>
            </v:group>
            <v:group style="position:absolute;left:9232;top:594;width:2;height:1512" coordorigin="9232,594" coordsize="2,1512">
              <v:shape style="position:absolute;left:9232;top:594;width:2;height:1512" coordorigin="9232,594" coordsize="0,1512" path="m9232,2106l9232,594e" filled="f" stroked="t" strokeweight=".954994pt" strokecolor="#676767">
                <v:path arrowok="t"/>
              </v:shape>
            </v:group>
            <v:group style="position:absolute;left:9182;top:598;width:583;height:2" coordorigin="9182,598" coordsize="583,2">
              <v:shape style="position:absolute;left:9182;top:598;width:583;height:2" coordorigin="9182,598" coordsize="583,0" path="m9182,598l9765,598e" filled="f" stroked="t" strokeweight=".477497pt" strokecolor="#3F3F3F">
                <v:path arrowok="t"/>
              </v:shape>
            </v:group>
            <v:group style="position:absolute;left:9631;top:601;width:1958;height:2" coordorigin="9631,601" coordsize="1958,2">
              <v:shape style="position:absolute;left:9631;top:601;width:1958;height:2" coordorigin="9631,601" coordsize="1958,0" path="m9631,601l11589,601e" filled="f" stroked="t" strokeweight=".954994pt" strokecolor="#5B5B5B">
                <v:path arrowok="t"/>
              </v:shape>
            </v:group>
            <v:group style="position:absolute;left:11589;top:589;width:2;height:8524" coordorigin="11589,589" coordsize="2,8524">
              <v:shape style="position:absolute;left:11589;top:589;width:2;height:8524" coordorigin="11589,589" coordsize="0,8524" path="m11589,9113l11589,589e" filled="f" stroked="t" strokeweight=".954994pt" strokecolor="#575757">
                <v:path arrowok="t"/>
              </v:shape>
            </v:group>
            <v:group style="position:absolute;left:401;top:637;width:2;height:996" coordorigin="401,637" coordsize="2,996">
              <v:shape style="position:absolute;left:401;top:637;width:2;height:996" coordorigin="401,637" coordsize="0,996" path="m401,1632l401,637e" filled="f" stroked="t" strokeweight=".477497pt" strokecolor="#343434">
                <v:path arrowok="t"/>
              </v:shape>
            </v:group>
            <v:group style="position:absolute;left:401;top:2082;width:1963;height:2" coordorigin="401,2082" coordsize="1963,2">
              <v:shape style="position:absolute;left:401;top:2082;width:1963;height:2" coordorigin="401,2082" coordsize="1963,0" path="m401,2082l2364,2082e" filled="f" stroked="t" strokeweight=".716246pt" strokecolor="#676767">
                <v:path arrowok="t"/>
              </v:shape>
            </v:group>
            <v:group style="position:absolute;left:2321;top:2099;width:1127;height:2" coordorigin="2321,2099" coordsize="1127,2">
              <v:shape style="position:absolute;left:2321;top:2099;width:1127;height:2" coordorigin="2321,2099" coordsize="1127,0" path="m2321,2099l3448,2099e" filled="f" stroked="t" strokeweight=".716246pt" strokecolor="#444444">
                <v:path arrowok="t"/>
              </v:shape>
            </v:group>
            <v:group style="position:absolute;left:3390;top:2096;width:153;height:2" coordorigin="3390,2096" coordsize="153,2">
              <v:shape style="position:absolute;left:3390;top:2096;width:153;height:2" coordorigin="3390,2096" coordsize="153,0" path="m3390,2096l3543,2096e" filled="f" stroked="t" strokeweight=".477497pt" strokecolor="#2F2F2F">
                <v:path arrowok="t"/>
              </v:shape>
            </v:group>
            <v:group style="position:absolute;left:3486;top:2101;width:430;height:2" coordorigin="3486,2101" coordsize="430,2">
              <v:shape style="position:absolute;left:3486;top:2101;width:430;height:2" coordorigin="3486,2101" coordsize="430,0" path="m3486,2101l3915,2101e" filled="f" stroked="t" strokeweight=".716246pt" strokecolor="#444444">
                <v:path arrowok="t"/>
              </v:shape>
            </v:group>
            <v:group style="position:absolute;left:3810;top:2099;width:7783;height:2" coordorigin="3810,2099" coordsize="7783,2">
              <v:shape style="position:absolute;left:3810;top:2099;width:7783;height:2" coordorigin="3810,2099" coordsize="7783,0" path="m3810,2099l11594,2099e" filled="f" stroked="t" strokeweight=".954994pt" strokecolor="#575757">
                <v:path arrowok="t"/>
              </v:shape>
            </v:group>
            <v:group style="position:absolute;left:401;top:2336;width:9364;height:2" coordorigin="401,2336" coordsize="9364,2">
              <v:shape style="position:absolute;left:401;top:2336;width:9364;height:2" coordorigin="401,2336" coordsize="9364,0" path="m401,2336l9765,2336e" filled="f" stroked="t" strokeweight=".716246pt" strokecolor="#575757">
                <v:path arrowok="t"/>
              </v:shape>
            </v:group>
            <v:group style="position:absolute;left:3428;top:2092;width:2;height:498" coordorigin="3428,2092" coordsize="2,498">
              <v:shape style="position:absolute;left:3428;top:2092;width:2;height:498" coordorigin="3428,2092" coordsize="0,498" path="m3428,2589l3428,2092e" filled="f" stroked="t" strokeweight=".954994pt" strokecolor="#5B5B5B">
                <v:path arrowok="t"/>
              </v:shape>
            </v:group>
            <v:group style="position:absolute;left:9708;top:2338;width:525;height:2" coordorigin="9708,2338" coordsize="525,2">
              <v:shape style="position:absolute;left:9708;top:2338;width:525;height:2" coordorigin="9708,2338" coordsize="525,0" path="m9708,2338l10233,2338e" filled="f" stroked="t" strokeweight=".477497pt" strokecolor="#383838">
                <v:path arrowok="t"/>
              </v:shape>
            </v:group>
            <v:group style="position:absolute;left:10104;top:2338;width:563;height:2" coordorigin="10104,2338" coordsize="563,2">
              <v:shape style="position:absolute;left:10104;top:2338;width:563;height:2" coordorigin="10104,2338" coordsize="563,0" path="m10104,2338l10667,2338e" filled="f" stroked="t" strokeweight=".716246pt" strokecolor="#4B4B4B">
                <v:path arrowok="t"/>
              </v:shape>
            </v:group>
            <v:group style="position:absolute;left:10457;top:2336;width:1136;height:2" coordorigin="10457,2336" coordsize="1136,2">
              <v:shape style="position:absolute;left:10457;top:2336;width:1136;height:2" coordorigin="10457,2336" coordsize="1136,0" path="m10457,2336l11594,2336e" filled="f" stroked="t" strokeweight=".477497pt" strokecolor="#2F2F2F">
                <v:path arrowok="t"/>
              </v:shape>
            </v:group>
            <v:group style="position:absolute;left:401;top:2582;width:11193;height:2" coordorigin="401,2582" coordsize="11193,2">
              <v:shape style="position:absolute;left:401;top:2582;width:11193;height:2" coordorigin="401,2582" coordsize="11193,0" path="m401,2582l11594,2582e" filled="f" stroked="t" strokeweight=".716246pt" strokecolor="#545454">
                <v:path arrowok="t"/>
              </v:shape>
            </v:group>
            <v:group style="position:absolute;left:406;top:2288;width:2;height:321" coordorigin="406,2288" coordsize="2,321">
              <v:shape style="position:absolute;left:406;top:2288;width:2;height:321" coordorigin="406,2288" coordsize="0,321" path="m406,2609l406,2288e" filled="f" stroked="t" strokeweight=".477497pt" strokecolor="#1C1C1C">
                <v:path arrowok="t"/>
              </v:shape>
            </v:group>
            <v:group style="position:absolute;left:392;top:2822;width:11202;height:2" coordorigin="392,2822" coordsize="11202,2">
              <v:shape style="position:absolute;left:392;top:2822;width:11202;height:2" coordorigin="392,2822" coordsize="11202,0" path="m392,2822l11594,2822e" filled="f" stroked="t" strokeweight=".954994pt" strokecolor="#545454">
                <v:path arrowok="t"/>
              </v:shape>
            </v:group>
            <v:group style="position:absolute;left:406;top:2537;width:2;height:306" coordorigin="406,2537" coordsize="2,306">
              <v:shape style="position:absolute;left:406;top:2537;width:2;height:306" coordorigin="406,2537" coordsize="0,306" path="m406,2843l406,2537e" filled="f" stroked="t" strokeweight=".477497pt" strokecolor="#2F2F2F">
                <v:path arrowok="t"/>
              </v:shape>
            </v:group>
            <v:group style="position:absolute;left:392;top:3061;width:11207;height:2" coordorigin="392,3061" coordsize="11207,2">
              <v:shape style="position:absolute;left:392;top:3061;width:11207;height:2" coordorigin="392,3061" coordsize="11207,0" path="m392,3061l11598,3061e" filled="f" stroked="t" strokeweight=".716246pt" strokecolor="#545454">
                <v:path arrowok="t"/>
              </v:shape>
            </v:group>
            <v:group style="position:absolute;left:408;top:637;width:2;height:15862" coordorigin="408,637" coordsize="2,15862">
              <v:shape style="position:absolute;left:408;top:637;width:2;height:15862" coordorigin="408,637" coordsize="0,15862" path="m408,16499l408,637e" filled="f" stroked="t" strokeweight=".716246pt" strokecolor="#4B4B4B">
                <v:path arrowok="t"/>
              </v:shape>
            </v:group>
            <v:group style="position:absolute;left:396;top:3300;width:11202;height:2" coordorigin="396,3300" coordsize="11202,2">
              <v:shape style="position:absolute;left:396;top:3300;width:11202;height:2" coordorigin="396,3300" coordsize="11202,0" path="m396,3300l11598,3300e" filled="f" stroked="t" strokeweight=".716246pt" strokecolor="#606060">
                <v:path arrowok="t"/>
              </v:shape>
            </v:group>
            <v:group style="position:absolute;left:3892;top:3288;width:2;height:747" coordorigin="3892,3288" coordsize="2,747">
              <v:shape style="position:absolute;left:3892;top:3288;width:2;height:747" coordorigin="3892,3288" coordsize="0,747" path="m3892,4035l3892,3288e" filled="f" stroked="t" strokeweight=".954994pt" strokecolor="#4B4B4B">
                <v:path arrowok="t"/>
              </v:shape>
            </v:group>
            <v:group style="position:absolute;left:7043;top:3293;width:2;height:747" coordorigin="7043,3293" coordsize="2,747">
              <v:shape style="position:absolute;left:7043;top:3293;width:2;height:747" coordorigin="7043,3293" coordsize="0,747" path="m7043,4040l7043,3293e" filled="f" stroked="t" strokeweight=".954994pt" strokecolor="#545454">
                <v:path arrowok="t"/>
              </v:shape>
            </v:group>
            <v:group style="position:absolute;left:7038;top:3719;width:2177;height:2" coordorigin="7038,3719" coordsize="2177,2">
              <v:shape style="position:absolute;left:7038;top:3719;width:2177;height:2" coordorigin="7038,3719" coordsize="2177,0" path="m7038,3719l9216,3719e" filled="f" stroked="t" strokeweight=".238749pt" strokecolor="#484848">
                <v:path arrowok="t"/>
              </v:shape>
            </v:group>
            <v:group style="position:absolute;left:3882;top:3721;width:3128;height:2" coordorigin="3882,3721" coordsize="3128,2">
              <v:shape style="position:absolute;left:3882;top:3721;width:3128;height:2" coordorigin="3882,3721" coordsize="3128,0" path="m3882,3721l7010,3721e" filled="f" stroked="t" strokeweight=".954994pt" strokecolor="#777777">
                <v:path arrowok="t"/>
              </v:shape>
            </v:group>
            <v:group style="position:absolute;left:9216;top:3719;width:1270;height:2" coordorigin="9216,3719" coordsize="1270,2">
              <v:shape style="position:absolute;left:9216;top:3719;width:1270;height:2" coordorigin="9216,3719" coordsize="1270,0" path="m9216,3719l10486,3719e" filled="f" stroked="t" strokeweight=".238749pt" strokecolor="#000000">
                <v:path arrowok="t"/>
              </v:shape>
            </v:group>
            <v:group style="position:absolute;left:10486;top:3719;width:1103;height:2" coordorigin="10486,3719" coordsize="1103,2">
              <v:shape style="position:absolute;left:10486;top:3719;width:1103;height:2" coordorigin="10486,3719" coordsize="1103,0" path="m10486,3719l11589,3719e" filled="f" stroked="t" strokeweight=".238749pt" strokecolor="#484848">
                <v:path arrowok="t"/>
              </v:shape>
            </v:group>
            <v:group style="position:absolute;left:396;top:4025;width:10118;height:2" coordorigin="396,4025" coordsize="10118,2">
              <v:shape style="position:absolute;left:396;top:4025;width:10118;height:2" coordorigin="396,4025" coordsize="10118,0" path="m396,4025l10514,4025e" filled="f" stroked="t" strokeweight=".954994pt" strokecolor="#4B4B4B">
                <v:path arrowok="t"/>
              </v:shape>
            </v:group>
            <v:group style="position:absolute;left:10457;top:4030;width:1136;height:2" coordorigin="10457,4030" coordsize="1136,2">
              <v:shape style="position:absolute;left:10457;top:4030;width:1136;height:2" coordorigin="10457,4030" coordsize="1136,0" path="m10457,4030l11594,4030e" filled="f" stroked="t" strokeweight=".477497pt" strokecolor="#2B2B2B">
                <v:path arrowok="t"/>
              </v:shape>
            </v:group>
            <v:group style="position:absolute;left:396;top:4301;width:8867;height:2" coordorigin="396,4301" coordsize="8867,2">
              <v:shape style="position:absolute;left:396;top:4301;width:8867;height:2" coordorigin="396,4301" coordsize="8867,0" path="m396,4301l9263,4301e" filled="f" stroked="t" strokeweight=".716246pt" strokecolor="#545454">
                <v:path arrowok="t"/>
              </v:shape>
            </v:group>
            <v:group style="position:absolute;left:2371;top:4021;width:2;height:311" coordorigin="2371,4021" coordsize="2,311">
              <v:shape style="position:absolute;left:2371;top:4021;width:2;height:311" coordorigin="2371,4021" coordsize="0,311" path="m2371,4332l2371,4021e" filled="f" stroked="t" strokeweight=".716246pt" strokecolor="#575757">
                <v:path arrowok="t"/>
              </v:shape>
            </v:group>
            <v:group style="position:absolute;left:9187;top:4301;width:1327;height:2" coordorigin="9187,4301" coordsize="1327,2">
              <v:shape style="position:absolute;left:9187;top:4301;width:1327;height:2" coordorigin="9187,4301" coordsize="1327,0" path="m9187,4301l10514,4301e" filled="f" stroked="t" strokeweight=".477497pt" strokecolor="#3B3B3B">
                <v:path arrowok="t"/>
              </v:shape>
            </v:group>
            <v:group style="position:absolute;left:10390;top:4303;width:1203;height:2" coordorigin="10390,4303" coordsize="1203,2">
              <v:shape style="position:absolute;left:10390;top:4303;width:1203;height:2" coordorigin="10390,4303" coordsize="1203,0" path="m10390,4303l11594,4303e" filled="f" stroked="t" strokeweight=".954994pt" strokecolor="#5B5B5B">
                <v:path arrowok="t"/>
              </v:shape>
            </v:group>
            <v:group style="position:absolute;left:2373;top:4260;width:2;height:306" coordorigin="2373,4260" coordsize="2,306">
              <v:shape style="position:absolute;left:2373;top:4260;width:2;height:306" coordorigin="2373,4260" coordsize="0,306" path="m2373,4566l2373,4260e" filled="f" stroked="t" strokeweight=".477497pt" strokecolor="#444444">
                <v:path arrowok="t"/>
              </v:shape>
            </v:group>
            <v:group style="position:absolute;left:2368;top:4547;width:3300;height:2" coordorigin="2368,4547" coordsize="3300,2">
              <v:shape style="position:absolute;left:2368;top:4547;width:3300;height:2" coordorigin="2368,4547" coordsize="3300,0" path="m2368,4547l5668,4547e" filled="f" stroked="t" strokeweight=".716246pt" strokecolor="#545454">
                <v:path arrowok="t"/>
              </v:shape>
            </v:group>
            <v:group style="position:absolute;left:5558;top:4547;width:1323;height:2" coordorigin="5558,4547" coordsize="1323,2">
              <v:shape style="position:absolute;left:5558;top:4547;width:1323;height:2" coordorigin="5558,4547" coordsize="1323,0" path="m5558,4547l6881,4547e" filled="f" stroked="t" strokeweight=".477497pt" strokecolor="#3F3F3F">
                <v:path arrowok="t"/>
              </v:shape>
            </v:group>
            <v:group style="position:absolute;left:6723;top:4547;width:1203;height:2" coordorigin="6723,4547" coordsize="1203,2">
              <v:shape style="position:absolute;left:6723;top:4547;width:1203;height:2" coordorigin="6723,4547" coordsize="1203,0" path="m6723,4547l7926,4547e" filled="f" stroked="t" strokeweight=".954994pt" strokecolor="#5B5B5B">
                <v:path arrowok="t"/>
              </v:shape>
            </v:group>
            <v:group style="position:absolute;left:7869;top:4547;width:578;height:2" coordorigin="7869,4547" coordsize="578,2">
              <v:shape style="position:absolute;left:7869;top:4547;width:578;height:2" coordorigin="7869,4547" coordsize="578,0" path="m7869,4547l8447,4547e" filled="f" stroked="t" strokeweight=".477497pt" strokecolor="#383838">
                <v:path arrowok="t"/>
              </v:shape>
            </v:group>
            <v:group style="position:absolute;left:8390;top:4549;width:2125;height:2" coordorigin="8390,4549" coordsize="2125,2">
              <v:shape style="position:absolute;left:8390;top:4549;width:2125;height:2" coordorigin="8390,4549" coordsize="2125,0" path="m8390,4549l10514,4549e" filled="f" stroked="t" strokeweight=".954994pt" strokecolor="#575757">
                <v:path arrowok="t"/>
              </v:shape>
            </v:group>
            <v:group style="position:absolute;left:10457;top:4547;width:1136;height:2" coordorigin="10457,4547" coordsize="1136,2">
              <v:shape style="position:absolute;left:10457;top:4547;width:1136;height:2" coordorigin="10457,4547" coordsize="1136,0" path="m10457,4547l11594,4547e" filled="f" stroked="t" strokeweight=".477497pt" strokecolor="#2F2F2F">
                <v:path arrowok="t"/>
              </v:shape>
            </v:group>
            <v:group style="position:absolute;left:2373;top:4509;width:2;height:771" coordorigin="2373,4509" coordsize="2,771">
              <v:shape style="position:absolute;left:2373;top:4509;width:2;height:771" coordorigin="2373,4509" coordsize="0,771" path="m2373,5279l2373,4509e" filled="f" stroked="t" strokeweight=".477497pt" strokecolor="#282828">
                <v:path arrowok="t"/>
              </v:shape>
            </v:group>
            <v:group style="position:absolute;left:4956;top:4537;width:2;height:1034" coordorigin="4956,4537" coordsize="2,1034">
              <v:shape style="position:absolute;left:4956;top:4537;width:2;height:1034" coordorigin="4956,4537" coordsize="0,1034" path="m4956,5571l4956,4537e" filled="f" stroked="t" strokeweight=".954994pt" strokecolor="#484848">
                <v:path arrowok="t"/>
              </v:shape>
            </v:group>
            <v:group style="position:absolute;left:7907;top:4542;width:2;height:493" coordorigin="7907,4542" coordsize="2,493">
              <v:shape style="position:absolute;left:7907;top:4542;width:2;height:493" coordorigin="7907,4542" coordsize="0,493" path="m7907,5035l7907,4542e" filled="f" stroked="t" strokeweight=".954994pt" strokecolor="#575757">
                <v:path arrowok="t"/>
              </v:shape>
            </v:group>
            <v:group style="position:absolute;left:4947;top:5023;width:1934;height:2" coordorigin="4947,5023" coordsize="1934,2">
              <v:shape style="position:absolute;left:4947;top:5023;width:1934;height:2" coordorigin="4947,5023" coordsize="1934,0" path="m4947,5023l6881,5023e" filled="f" stroked="t" strokeweight=".954994pt" strokecolor="#606060">
                <v:path arrowok="t"/>
              </v:shape>
            </v:group>
            <v:group style="position:absolute;left:6823;top:5021;width:248;height:2" coordorigin="6823,5021" coordsize="248,2">
              <v:shape style="position:absolute;left:6823;top:5021;width:248;height:2" coordorigin="6823,5021" coordsize="248,0" path="m6823,5021l7072,5021e" filled="f" stroked="t" strokeweight=".477497pt" strokecolor="#3F3F3F">
                <v:path arrowok="t"/>
              </v:shape>
            </v:group>
            <v:group style="position:absolute;left:7014;top:5023;width:1432;height:2" coordorigin="7014,5023" coordsize="1432,2">
              <v:shape style="position:absolute;left:7014;top:5023;width:1432;height:2" coordorigin="7014,5023" coordsize="1432,0" path="m7014,5023l8447,5023e" filled="f" stroked="t" strokeweight=".954994pt" strokecolor="#646464">
                <v:path arrowok="t"/>
              </v:shape>
            </v:group>
            <v:group style="position:absolute;left:8390;top:5026;width:855;height:2" coordorigin="8390,5026" coordsize="855,2">
              <v:shape style="position:absolute;left:8390;top:5026;width:855;height:2" coordorigin="8390,5026" coordsize="855,0" path="m8390,5026l9244,5026e" filled="f" stroked="t" strokeweight=".477497pt" strokecolor="#3F3F3F">
                <v:path arrowok="t"/>
              </v:shape>
            </v:group>
            <v:group style="position:absolute;left:9168;top:5023;width:1404;height:2" coordorigin="9168,5023" coordsize="1404,2">
              <v:shape style="position:absolute;left:9168;top:5023;width:1404;height:2" coordorigin="9168,5023" coordsize="1404,0" path="m9168,5023l10572,5023e" filled="f" stroked="t" strokeweight=".954994pt" strokecolor="#6B6B6B">
                <v:path arrowok="t"/>
              </v:shape>
            </v:group>
            <v:group style="position:absolute;left:10457;top:5026;width:1141;height:2" coordorigin="10457,5026" coordsize="1141,2">
              <v:shape style="position:absolute;left:10457;top:5026;width:1141;height:2" coordorigin="10457,5026" coordsize="1141,0" path="m10457,5026l11598,5026e" filled="f" stroked="t" strokeweight=".477497pt" strokecolor="#484848">
                <v:path arrowok="t"/>
              </v:shape>
            </v:group>
            <v:group style="position:absolute;left:4947;top:5265;width:2125;height:2" coordorigin="4947,5265" coordsize="2125,2">
              <v:shape style="position:absolute;left:4947;top:5265;width:2125;height:2" coordorigin="4947,5265" coordsize="2125,0" path="m4947,5265l7072,5265e" filled="f" stroked="t" strokeweight=".477497pt" strokecolor="#484848">
                <v:path arrowok="t"/>
              </v:shape>
            </v:group>
            <v:group style="position:absolute;left:6723;top:5265;width:1222;height:2" coordorigin="6723,5265" coordsize="1222,2">
              <v:shape style="position:absolute;left:6723;top:5265;width:1222;height:2" coordorigin="6723,5265" coordsize="1222,0" path="m6723,5265l7946,5265e" filled="f" stroked="t" strokeweight=".954994pt" strokecolor="#575757">
                <v:path arrowok="t"/>
              </v:shape>
            </v:group>
            <v:group style="position:absolute;left:7869;top:5265;width:578;height:2" coordorigin="7869,5265" coordsize="578,2">
              <v:shape style="position:absolute;left:7869;top:5265;width:578;height:2" coordorigin="7869,5265" coordsize="578,0" path="m7869,5265l8447,5265e" filled="f" stroked="t" strokeweight=".477497pt" strokecolor="#383838">
                <v:path arrowok="t"/>
              </v:shape>
            </v:group>
            <v:group style="position:absolute;left:8390;top:5267;width:3209;height:2" coordorigin="8390,5267" coordsize="3209,2">
              <v:shape style="position:absolute;left:8390;top:5267;width:3209;height:2" coordorigin="8390,5267" coordsize="3209,0" path="m8390,5267l11598,5267e" filled="f" stroked="t" strokeweight=".716246pt" strokecolor="#4F4F4F">
                <v:path arrowok="t"/>
              </v:shape>
            </v:group>
            <v:group style="position:absolute;left:2373;top:5222;width:2;height:330" coordorigin="2373,5222" coordsize="2,330">
              <v:shape style="position:absolute;left:2373;top:5222;width:2;height:330" coordorigin="2373,5222" coordsize="0,330" path="m2373,5552l2373,5222e" filled="f" stroked="t" strokeweight=".477497pt" strokecolor="#4F4F4F">
                <v:path arrowok="t"/>
              </v:shape>
            </v:group>
            <v:group style="position:absolute;left:4947;top:5507;width:5568;height:2" coordorigin="4947,5507" coordsize="5568,2">
              <v:shape style="position:absolute;left:4947;top:5507;width:5568;height:2" coordorigin="4947,5507" coordsize="5568,0" path="m4947,5507l10514,5507e" filled="f" stroked="t" strokeweight=".716246pt" strokecolor="#545454">
                <v:path arrowok="t"/>
              </v:shape>
            </v:group>
            <v:group style="position:absolute;left:10457;top:5504;width:1141;height:2" coordorigin="10457,5504" coordsize="1141,2">
              <v:shape style="position:absolute;left:10457;top:5504;width:1141;height:2" coordorigin="10457,5504" coordsize="1141,0" path="m10457,5504l11598,5504e" filled="f" stroked="t" strokeweight=".477497pt" strokecolor="#383838">
                <v:path arrowok="t"/>
              </v:shape>
            </v:group>
            <v:group style="position:absolute;left:2376;top:5476;width:2;height:1522" coordorigin="2376,5476" coordsize="2,1522">
              <v:shape style="position:absolute;left:2376;top:5476;width:2;height:1522" coordorigin="2376,5476" coordsize="0,1522" path="m2376,6998l2376,5476e" filled="f" stroked="t" strokeweight=".954994pt" strokecolor="#646464">
                <v:path arrowok="t"/>
              </v:shape>
            </v:group>
            <v:group style="position:absolute;left:2364;top:5739;width:482;height:2" coordorigin="2364,5739" coordsize="482,2">
              <v:shape style="position:absolute;left:2364;top:5739;width:482;height:2" coordorigin="2364,5739" coordsize="482,0" path="m2364,5739l2846,5739e" filled="f" stroked="t" strokeweight=".477497pt" strokecolor="#232323">
                <v:path arrowok="t"/>
              </v:shape>
            </v:group>
            <v:group style="position:absolute;left:2789;top:5739;width:1986;height:2" coordorigin="2789,5739" coordsize="1986,2">
              <v:shape style="position:absolute;left:2789;top:5739;width:1986;height:2" coordorigin="2789,5739" coordsize="1986,0" path="m2789,5739l4775,5739e" filled="f" stroked="t" strokeweight=".716246pt" strokecolor="#4B4B4B">
                <v:path arrowok="t"/>
              </v:shape>
            </v:group>
            <v:group style="position:absolute;left:4718;top:5739;width:272;height:2" coordorigin="4718,5739" coordsize="272,2">
              <v:shape style="position:absolute;left:4718;top:5739;width:272;height:2" coordorigin="4718,5739" coordsize="272,0" path="m4718,5739l4990,5739e" filled="f" stroked="t" strokeweight=".477497pt" strokecolor="#2B2B2B">
                <v:path arrowok="t"/>
              </v:shape>
            </v:group>
            <v:group style="position:absolute;left:4956;top:5495;width:2;height:1206" coordorigin="4956,5495" coordsize="2,1206">
              <v:shape style="position:absolute;left:4956;top:5495;width:2;height:1206" coordorigin="4956,5495" coordsize="0,1206" path="m4956,6701l4956,5495e" filled="f" stroked="t" strokeweight=".477497pt" strokecolor="#2F2F2F">
                <v:path arrowok="t"/>
              </v:shape>
            </v:group>
            <v:group style="position:absolute;left:4847;top:5741;width:6723;height:2" coordorigin="4847,5741" coordsize="6723,2">
              <v:shape style="position:absolute;left:4847;top:5741;width:6723;height:2" coordorigin="4847,5741" coordsize="6723,0" path="m4847,5741l11570,5741e" filled="f" stroked="t" strokeweight=".716246pt" strokecolor="#4F4F4F">
                <v:path arrowok="t"/>
              </v:shape>
            </v:group>
            <v:group style="position:absolute;left:8390;top:5744;width:855;height:2" coordorigin="8390,5744" coordsize="855,2">
              <v:shape style="position:absolute;left:8390;top:5744;width:855;height:2" coordorigin="8390,5744" coordsize="855,0" path="m8390,5744l9244,5744e" filled="f" stroked="t" strokeweight=".477497pt" strokecolor="#3B3B3B">
                <v:path arrowok="t"/>
              </v:shape>
            </v:group>
            <v:group style="position:absolute;left:10175;top:5746;width:1423;height:2" coordorigin="10175,5746" coordsize="1423,2">
              <v:shape style="position:absolute;left:10175;top:5746;width:1423;height:2" coordorigin="10175,5746" coordsize="1423,0" path="m10175,5746l11598,5746e" filled="f" stroked="t" strokeweight=".477497pt" strokecolor="#383838">
                <v:path arrowok="t"/>
              </v:shape>
            </v:group>
            <v:group style="position:absolute;left:396;top:5983;width:9368;height:2" coordorigin="396,5983" coordsize="9368,2">
              <v:shape style="position:absolute;left:396;top:5983;width:9368;height:2" coordorigin="396,5983" coordsize="9368,0" path="m396,5983l9765,5983e" filled="f" stroked="t" strokeweight=".716246pt" strokecolor="#545454">
                <v:path arrowok="t"/>
              </v:shape>
            </v:group>
            <v:group style="position:absolute;left:9708;top:5988;width:525;height:2" coordorigin="9708,5988" coordsize="525,2">
              <v:shape style="position:absolute;left:9708;top:5988;width:525;height:2" coordorigin="9708,5988" coordsize="525,0" path="m9708,5988l10233,5988e" filled="f" stroked="t" strokeweight=".477497pt" strokecolor="#282828">
                <v:path arrowok="t"/>
              </v:shape>
            </v:group>
            <v:group style="position:absolute;left:10175;top:5985;width:339;height:2" coordorigin="10175,5985" coordsize="339,2">
              <v:shape style="position:absolute;left:10175;top:5985;width:339;height:2" coordorigin="10175,5985" coordsize="339,0" path="m10175,5985l10514,5985e" filled="f" stroked="t" strokeweight=".477497pt" strokecolor="#444444">
                <v:path arrowok="t"/>
              </v:shape>
            </v:group>
            <v:group style="position:absolute;left:10390;top:5988;width:1208;height:2" coordorigin="10390,5988" coordsize="1208,2">
              <v:shape style="position:absolute;left:10390;top:5988;width:1208;height:2" coordorigin="10390,5988" coordsize="1208,0" path="m10390,5988l11598,5988e" filled="f" stroked="t" strokeweight=".954994pt" strokecolor="#575757">
                <v:path arrowok="t"/>
              </v:shape>
            </v:group>
            <v:group style="position:absolute;left:7912;top:5978;width:2;height:732" coordorigin="7912,5978" coordsize="2,732">
              <v:shape style="position:absolute;left:7912;top:5978;width:2;height:732" coordorigin="7912,5978" coordsize="0,732" path="m7912,6710l7912,5978e" filled="f" stroked="t" strokeweight=".954994pt" strokecolor="#4F4F4F">
                <v:path arrowok="t"/>
              </v:shape>
            </v:group>
            <v:group style="position:absolute;left:11594;top:5940;width:2;height:541" coordorigin="11594,5940" coordsize="2,541">
              <v:shape style="position:absolute;left:11594;top:5940;width:2;height:541" coordorigin="11594,5940" coordsize="0,541" path="m11594,6481l11594,5940e" filled="f" stroked="t" strokeweight=".477497pt" strokecolor="#2F2F2F">
                <v:path arrowok="t"/>
              </v:shape>
            </v:group>
            <v:group style="position:absolute;left:2364;top:6457;width:2411;height:2" coordorigin="2364,6457" coordsize="2411,2">
              <v:shape style="position:absolute;left:2364;top:6457;width:2411;height:2" coordorigin="2364,6457" coordsize="2411,0" path="m2364,6457l4775,6457e" filled="f" stroked="t" strokeweight=".716246pt" strokecolor="#545454">
                <v:path arrowok="t"/>
              </v:shape>
            </v:group>
            <v:group style="position:absolute;left:4718;top:6457;width:272;height:2" coordorigin="4718,6457" coordsize="272,2">
              <v:shape style="position:absolute;left:4718;top:6457;width:272;height:2" coordorigin="4718,6457" coordsize="272,0" path="m4718,6457l4990,6457e" filled="f" stroked="t" strokeweight=".477497pt" strokecolor="#232323">
                <v:path arrowok="t"/>
              </v:shape>
            </v:group>
            <v:group style="position:absolute;left:4918;top:6457;width:1963;height:2" coordorigin="4918,6457" coordsize="1963,2">
              <v:shape style="position:absolute;left:4918;top:6457;width:1963;height:2" coordorigin="4918,6457" coordsize="1963,0" path="m4918,6457l6881,6457e" filled="f" stroked="t" strokeweight=".954994pt" strokecolor="#575757">
                <v:path arrowok="t"/>
              </v:shape>
            </v:group>
            <v:group style="position:absolute;left:6823;top:6457;width:248;height:2" coordorigin="6823,6457" coordsize="248,2">
              <v:shape style="position:absolute;left:6823;top:6457;width:248;height:2" coordorigin="6823,6457" coordsize="248,0" path="m6823,6457l7072,6457e" filled="f" stroked="t" strokeweight=".477497pt" strokecolor="#3B3B3B">
                <v:path arrowok="t"/>
              </v:shape>
            </v:group>
            <v:group style="position:absolute;left:7014;top:6457;width:473;height:2" coordorigin="7014,6457" coordsize="473,2">
              <v:shape style="position:absolute;left:7014;top:6457;width:473;height:2" coordorigin="7014,6457" coordsize="473,0" path="m7014,6457l7487,6457e" filled="f" stroked="t" strokeweight=".477497pt" strokecolor="#282828">
                <v:path arrowok="t"/>
              </v:shape>
            </v:group>
            <v:group style="position:absolute;left:7430;top:6457;width:506;height:2" coordorigin="7430,6457" coordsize="506,2">
              <v:shape style="position:absolute;left:7430;top:6457;width:506;height:2" coordorigin="7430,6457" coordsize="506,0" path="m7430,6457l7936,6457e" filled="f" stroked="t" strokeweight=".477497pt" strokecolor="#3B3B3B">
                <v:path arrowok="t"/>
              </v:shape>
            </v:group>
            <v:group style="position:absolute;left:7817;top:6459;width:3782;height:2" coordorigin="7817,6459" coordsize="3782,2">
              <v:shape style="position:absolute;left:7817;top:6459;width:3782;height:2" coordorigin="7817,6459" coordsize="3782,0" path="m7817,6459l11598,6459e" filled="f" stroked="t" strokeweight=".954994pt" strokecolor="#575757">
                <v:path arrowok="t"/>
              </v:shape>
            </v:group>
            <v:group style="position:absolute;left:2364;top:6698;width:6141;height:2" coordorigin="2364,6698" coordsize="6141,2">
              <v:shape style="position:absolute;left:2364;top:6698;width:6141;height:2" coordorigin="2364,6698" coordsize="6141,0" path="m2364,6698l8504,6698e" filled="f" stroked="t" strokeweight=".716246pt" strokecolor="#545454">
                <v:path arrowok="t"/>
              </v:shape>
            </v:group>
            <v:group style="position:absolute;left:8390;top:6701;width:855;height:2" coordorigin="8390,6701" coordsize="855,2">
              <v:shape style="position:absolute;left:8390;top:6701;width:855;height:2" coordorigin="8390,6701" coordsize="855,0" path="m8390,6701l9244,6701e" filled="f" stroked="t" strokeweight=".477497pt" strokecolor="#383838">
                <v:path arrowok="t"/>
              </v:shape>
            </v:group>
            <v:group style="position:absolute;left:9111;top:6701;width:1404;height:2" coordorigin="9111,6701" coordsize="1404,2">
              <v:shape style="position:absolute;left:9111;top:6701;width:1404;height:2" coordorigin="9111,6701" coordsize="1404,0" path="m9111,6701l10514,6701e" filled="f" stroked="t" strokeweight=".954994pt" strokecolor="#545454">
                <v:path arrowok="t"/>
              </v:shape>
            </v:group>
            <v:group style="position:absolute;left:10457;top:6701;width:1146;height:2" coordorigin="10457,6701" coordsize="1146,2">
              <v:shape style="position:absolute;left:10457;top:6701;width:1146;height:2" coordorigin="10457,6701" coordsize="1146,0" path="m10457,6701l11603,6701e" filled="f" stroked="t" strokeweight=".477497pt" strokecolor="#2F2F2F">
                <v:path arrowok="t"/>
              </v:shape>
            </v:group>
            <v:group style="position:absolute;left:401;top:6933;width:7735;height:2" coordorigin="401,6933" coordsize="7735,2">
              <v:shape style="position:absolute;left:401;top:6933;width:7735;height:2" coordorigin="401,6933" coordsize="7735,0" path="m401,6933l8137,6933e" filled="f" stroked="t" strokeweight=".716246pt" strokecolor="#575757">
                <v:path arrowok="t"/>
              </v:shape>
            </v:group>
            <v:group style="position:absolute;left:7869;top:6938;width:578;height:2" coordorigin="7869,6938" coordsize="578,2">
              <v:shape style="position:absolute;left:7869;top:6938;width:578;height:2" coordorigin="7869,6938" coordsize="578,0" path="m7869,6938l8447,6938e" filled="f" stroked="t" strokeweight=".477497pt" strokecolor="#545454">
                <v:path arrowok="t"/>
              </v:shape>
            </v:group>
            <v:group style="position:absolute;left:8390;top:6940;width:855;height:2" coordorigin="8390,6940" coordsize="855,2">
              <v:shape style="position:absolute;left:8390;top:6940;width:855;height:2" coordorigin="8390,6940" coordsize="855,0" path="m8390,6940l9244,6940e" filled="f" stroked="t" strokeweight=".477497pt" strokecolor="#343434">
                <v:path arrowok="t"/>
              </v:shape>
            </v:group>
            <v:group style="position:absolute;left:9163;top:6940;width:1351;height:2" coordorigin="9163,6940" coordsize="1351,2">
              <v:shape style="position:absolute;left:9163;top:6940;width:1351;height:2" coordorigin="9163,6940" coordsize="1351,0" path="m9163,6940l10514,6940e" filled="f" stroked="t" strokeweight=".954994pt" strokecolor="#575757">
                <v:path arrowok="t"/>
              </v:shape>
            </v:group>
            <v:group style="position:absolute;left:10457;top:6940;width:1146;height:2" coordorigin="10457,6940" coordsize="1146,2">
              <v:shape style="position:absolute;left:10457;top:6940;width:1146;height:2" coordorigin="10457,6940" coordsize="1146,0" path="m10457,6940l11603,6940e" filled="f" stroked="t" strokeweight=".477497pt" strokecolor="#2F2F2F">
                <v:path arrowok="t"/>
              </v:shape>
            </v:group>
            <v:group style="position:absolute;left:2373;top:6911;width:2;height:1177" coordorigin="2373,6911" coordsize="2,1177">
              <v:shape style="position:absolute;left:2373;top:6911;width:2;height:1177" coordorigin="2373,6911" coordsize="0,1177" path="m2373,8089l2373,6911e" filled="f" stroked="t" strokeweight=".477497pt" strokecolor="#383838">
                <v:path arrowok="t"/>
              </v:shape>
            </v:group>
            <v:group style="position:absolute;left:401;top:7407;width:5214;height:2" coordorigin="401,7407" coordsize="5214,2">
              <v:shape style="position:absolute;left:401;top:7407;width:5214;height:2" coordorigin="401,7407" coordsize="5214,0" path="m401,7407l5615,7407e" filled="f" stroked="t" strokeweight=".716246pt" strokecolor="#545454">
                <v:path arrowok="t"/>
              </v:shape>
            </v:group>
            <v:group style="position:absolute;left:5558;top:7409;width:415;height:2" coordorigin="5558,7409" coordsize="415,2">
              <v:shape style="position:absolute;left:5558;top:7409;width:415;height:2" coordorigin="5558,7409" coordsize="415,0" path="m5558,7409l5973,7409e" filled="f" stroked="t" strokeweight=".477497pt" strokecolor="#2F2F2F">
                <v:path arrowok="t"/>
              </v:shape>
            </v:group>
            <v:group style="position:absolute;left:5916;top:7412;width:1222;height:2" coordorigin="5916,7412" coordsize="1222,2">
              <v:shape style="position:absolute;left:5916;top:7412;width:1222;height:2" coordorigin="5916,7412" coordsize="1222,0" path="m5916,7412l7139,7412e" filled="f" stroked="t" strokeweight=".716246pt" strokecolor="#575757">
                <v:path arrowok="t"/>
              </v:shape>
            </v:group>
            <v:group style="position:absolute;left:7014;top:7414;width:473;height:2" coordorigin="7014,7414" coordsize="473,2">
              <v:shape style="position:absolute;left:7014;top:7414;width:473;height:2" coordorigin="7014,7414" coordsize="473,0" path="m7014,7414l7487,7414e" filled="f" stroked="t" strokeweight=".477497pt" strokecolor="#343434">
                <v:path arrowok="t"/>
              </v:shape>
            </v:group>
            <v:group style="position:absolute;left:7430;top:7412;width:2335;height:2" coordorigin="7430,7412" coordsize="2335,2">
              <v:shape style="position:absolute;left:7430;top:7412;width:2335;height:2" coordorigin="7430,7412" coordsize="2335,0" path="m7430,7412l9765,7412e" filled="f" stroked="t" strokeweight=".716246pt" strokecolor="#4F4F4F">
                <v:path arrowok="t"/>
              </v:shape>
            </v:group>
            <v:group style="position:absolute;left:9708;top:7414;width:525;height:2" coordorigin="9708,7414" coordsize="525,2">
              <v:shape style="position:absolute;left:9708;top:7414;width:525;height:2" coordorigin="9708,7414" coordsize="525,0" path="m9708,7414l10233,7414e" filled="f" stroked="t" strokeweight=".477497pt" strokecolor="#2B2B2B">
                <v:path arrowok="t"/>
              </v:shape>
            </v:group>
            <v:group style="position:absolute;left:10175;top:7414;width:1428;height:2" coordorigin="10175,7414" coordsize="1428,2">
              <v:shape style="position:absolute;left:10175;top:7414;width:1428;height:2" coordorigin="10175,7414" coordsize="1428,0" path="m10175,7414l11603,7414e" filled="f" stroked="t" strokeweight=".954994pt" strokecolor="#5B5B5B">
                <v:path arrowok="t"/>
              </v:shape>
            </v:group>
            <v:group style="position:absolute;left:4959;top:7400;width:2;height:273" coordorigin="4959,7400" coordsize="2,273">
              <v:shape style="position:absolute;left:4959;top:7400;width:2;height:273" coordorigin="4959,7400" coordsize="0,273" path="m4959,7673l4959,7400e" filled="f" stroked="t" strokeweight=".716246pt" strokecolor="#4B4B4B">
                <v:path arrowok="t"/>
              </v:shape>
            </v:group>
            <v:group style="position:absolute;left:4952;top:7651;width:4813;height:2" coordorigin="4952,7651" coordsize="4813,2">
              <v:shape style="position:absolute;left:4952;top:7651;width:4813;height:2" coordorigin="4952,7651" coordsize="4813,0" path="m4952,7651l9765,7651e" filled="f" stroked="t" strokeweight=".716246pt" strokecolor="#545454">
                <v:path arrowok="t"/>
              </v:shape>
            </v:group>
            <v:group style="position:absolute;left:9708;top:7653;width:525;height:2" coordorigin="9708,7653" coordsize="525,2">
              <v:shape style="position:absolute;left:9708;top:7653;width:525;height:2" coordorigin="9708,7653" coordsize="525,0" path="m9708,7653l10233,7653e" filled="f" stroked="t" strokeweight=".477497pt" strokecolor="#2F2F2F">
                <v:path arrowok="t"/>
              </v:shape>
            </v:group>
            <v:group style="position:absolute;left:10175;top:7656;width:1428;height:2" coordorigin="10175,7656" coordsize="1428,2">
              <v:shape style="position:absolute;left:10175;top:7656;width:1428;height:2" coordorigin="10175,7656" coordsize="1428,0" path="m10175,7656l11603,7656e" filled="f" stroked="t" strokeweight=".954994pt" strokecolor="#606060">
                <v:path arrowok="t"/>
              </v:shape>
            </v:group>
            <v:group style="position:absolute;left:4959;top:7615;width:2;height:550" coordorigin="4959,7615" coordsize="2,550">
              <v:shape style="position:absolute;left:4959;top:7615;width:2;height:550" coordorigin="4959,7615" coordsize="0,550" path="m4959,8166l4959,7615e" filled="f" stroked="t" strokeweight=".954994pt" strokecolor="#606060">
                <v:path arrowok="t"/>
              </v:shape>
            </v:group>
            <v:group style="position:absolute;left:4947;top:7893;width:668;height:2" coordorigin="4947,7893" coordsize="668,2">
              <v:shape style="position:absolute;left:4947;top:7893;width:668;height:2" coordorigin="4947,7893" coordsize="668,0" path="m4947,7893l5615,7893e" filled="f" stroked="t" strokeweight=".477497pt" strokecolor="#3B3B3B">
                <v:path arrowok="t"/>
              </v:shape>
            </v:group>
            <v:group style="position:absolute;left:5448;top:7893;width:1432;height:2" coordorigin="5448,7893" coordsize="1432,2">
              <v:shape style="position:absolute;left:5448;top:7893;width:1432;height:2" coordorigin="5448,7893" coordsize="1432,0" path="m5448,7893l6881,7893e" filled="f" stroked="t" strokeweight=".954994pt" strokecolor="#5B5B5B">
                <v:path arrowok="t"/>
              </v:shape>
            </v:group>
            <v:group style="position:absolute;left:6823;top:7893;width:1103;height:2" coordorigin="6823,7893" coordsize="1103,2">
              <v:shape style="position:absolute;left:6823;top:7893;width:1103;height:2" coordorigin="6823,7893" coordsize="1103,0" path="m6823,7893l7926,7893e" filled="f" stroked="t" strokeweight=".477497pt" strokecolor="#3B3B3B">
                <v:path arrowok="t"/>
              </v:shape>
            </v:group>
            <v:group style="position:absolute;left:7826;top:7895;width:3782;height:2" coordorigin="7826,7895" coordsize="3782,2">
              <v:shape style="position:absolute;left:7826;top:7895;width:3782;height:2" coordorigin="7826,7895" coordsize="3782,0" path="m7826,7895l11608,7895e" filled="f" stroked="t" strokeweight=".954994pt" strokecolor="#5B5B5B">
                <v:path arrowok="t"/>
              </v:shape>
            </v:group>
            <v:group style="position:absolute;left:401;top:8151;width:3046;height:2" coordorigin="401,8151" coordsize="3046,2">
              <v:shape style="position:absolute;left:401;top:8151;width:3046;height:2" coordorigin="401,8151" coordsize="3046,0" path="m401,8151l3448,8151e" filled="f" stroked="t" strokeweight=".954994pt" strokecolor="#575757">
                <v:path arrowok="t"/>
              </v:shape>
            </v:group>
            <v:group style="position:absolute;left:2378;top:7874;width:2;height:8635" coordorigin="2378,7874" coordsize="2,8635">
              <v:shape style="position:absolute;left:2378;top:7874;width:2;height:8635" coordorigin="2378,7874" coordsize="0,8635" path="m2378,16508l2378,7874e" filled="f" stroked="t" strokeweight=".477497pt" strokecolor="#4F4F4F">
                <v:path arrowok="t"/>
              </v:shape>
            </v:group>
            <v:group style="position:absolute;left:3390;top:8156;width:525;height:2" coordorigin="3390,8156" coordsize="525,2">
              <v:shape style="position:absolute;left:3390;top:8156;width:525;height:2" coordorigin="3390,8156" coordsize="525,0" path="m3390,8156l3915,8156e" filled="f" stroked="t" strokeweight=".477497pt" strokecolor="#232323">
                <v:path arrowok="t"/>
              </v:shape>
            </v:group>
            <v:group style="position:absolute;left:3858;top:8158;width:3214;height:2" coordorigin="3858,8158" coordsize="3214,2">
              <v:shape style="position:absolute;left:3858;top:8158;width:3214;height:2" coordorigin="3858,8158" coordsize="3214,0" path="m3858,8158l7072,8158e" filled="f" stroked="t" strokeweight=".954994pt" strokecolor="#575757">
                <v:path arrowok="t"/>
              </v:shape>
            </v:group>
            <v:group style="position:absolute;left:7014;top:8161;width:473;height:2" coordorigin="7014,8161" coordsize="473,2">
              <v:shape style="position:absolute;left:7014;top:8161;width:473;height:2" coordorigin="7014,8161" coordsize="473,0" path="m7014,8161l7487,8161e" filled="f" stroked="t" strokeweight=".477497pt" strokecolor="#282828">
                <v:path arrowok="t"/>
              </v:shape>
            </v:group>
            <v:group style="position:absolute;left:7430;top:8163;width:1843;height:2" coordorigin="7430,8163" coordsize="1843,2">
              <v:shape style="position:absolute;left:7430;top:8163;width:1843;height:2" coordorigin="7430,8163" coordsize="1843,0" path="m7430,8163l9273,8163e" filled="f" stroked="t" strokeweight=".954994pt" strokecolor="#545454">
                <v:path arrowok="t"/>
              </v:shape>
            </v:group>
            <v:group style="position:absolute;left:9187;top:8161;width:578;height:2" coordorigin="9187,8161" coordsize="578,2">
              <v:shape style="position:absolute;left:9187;top:8161;width:578;height:2" coordorigin="9187,8161" coordsize="578,0" path="m9187,8161l9765,8161e" filled="f" stroked="t" strokeweight=".477497pt" strokecolor="#343434">
                <v:path arrowok="t"/>
              </v:shape>
            </v:group>
            <v:group style="position:absolute;left:9665;top:8163;width:1943;height:2" coordorigin="9665,8163" coordsize="1943,2">
              <v:shape style="position:absolute;left:9665;top:8163;width:1943;height:2" coordorigin="9665,8163" coordsize="1943,0" path="m9665,8163l11608,8163e" filled="f" stroked="t" strokeweight=".716246pt" strokecolor="#545454">
                <v:path arrowok="t"/>
              </v:shape>
            </v:group>
            <v:group style="position:absolute;left:413;top:8113;width:2;height:1369" coordorigin="413,8113" coordsize="2,1369">
              <v:shape style="position:absolute;left:413;top:8113;width:2;height:1369" coordorigin="413,8113" coordsize="0,1369" path="m413,9482l413,8113e" filled="f" stroked="t" strokeweight=".477497pt" strokecolor="#383838">
                <v:path arrowok="t"/>
              </v:shape>
            </v:group>
            <v:group style="position:absolute;left:406;top:9443;width:2641;height:2" coordorigin="406,9443" coordsize="2641,2">
              <v:shape style="position:absolute;left:406;top:9443;width:2641;height:2" coordorigin="406,9443" coordsize="2641,0" path="m406,9443l3046,9443e" filled="f" stroked="t" strokeweight=".954994pt" strokecolor="#5B5B5B">
                <v:path arrowok="t"/>
              </v:shape>
            </v:group>
            <v:group style="position:absolute;left:2380;top:8974;width:2;height:1599" coordorigin="2380,8974" coordsize="2,1599">
              <v:shape style="position:absolute;left:2380;top:8974;width:2;height:1599" coordorigin="2380,8974" coordsize="0,1599" path="m2380,10573l2380,8974e" filled="f" stroked="t" strokeweight=".954994pt" strokecolor="#646464">
                <v:path arrowok="t"/>
              </v:shape>
            </v:group>
            <v:group style="position:absolute;left:645;top:9455;width:9870;height:2" coordorigin="645,9455" coordsize="9870,2">
              <v:shape style="position:absolute;left:645;top:9455;width:9870;height:2" coordorigin="645,9455" coordsize="9870,0" path="m645,9455l10514,9455e" filled="f" stroked="t" strokeweight=".716246pt" strokecolor="#545454">
                <v:path arrowok="t"/>
              </v:shape>
            </v:group>
            <v:group style="position:absolute;left:10457;top:9458;width:1146;height:2" coordorigin="10457,9458" coordsize="1146,2">
              <v:shape style="position:absolute;left:10457;top:9458;width:1146;height:2" coordorigin="10457,9458" coordsize="1146,0" path="m10457,9458l11603,9458e" filled="f" stroked="t" strokeweight=".477497pt" strokecolor="#343434">
                <v:path arrowok="t"/>
              </v:shape>
            </v:group>
            <v:group style="position:absolute;left:11598;top:8974;width:2;height:1149" coordorigin="11598,8974" coordsize="2,1149">
              <v:shape style="position:absolute;left:11598;top:8974;width:2;height:1149" coordorigin="11598,8974" coordsize="0,1149" path="m11598,10123l11598,8974e" filled="f" stroked="t" strokeweight=".477497pt" strokecolor="#3F3F3F">
                <v:path arrowok="t"/>
              </v:shape>
            </v:group>
            <v:group style="position:absolute;left:401;top:10298;width:726;height:2" coordorigin="401,10298" coordsize="726,2">
              <v:shape style="position:absolute;left:401;top:10298;width:726;height:2" coordorigin="401,10298" coordsize="726,0" path="m401,10298l1127,10298e" filled="f" stroked="t" strokeweight=".954994pt" strokecolor="#606060">
                <v:path arrowok="t"/>
              </v:shape>
            </v:group>
            <v:group style="position:absolute;left:1060;top:10300;width:645;height:2" coordorigin="1060,10300" coordsize="645,2">
              <v:shape style="position:absolute;left:1060;top:10300;width:645;height:2" coordorigin="1060,10300" coordsize="645,0" path="m1060,10300l1705,10300e" filled="f" stroked="t" strokeweight=".477497pt" strokecolor="#3F3F3F">
                <v:path arrowok="t"/>
              </v:shape>
            </v:group>
            <v:group style="position:absolute;left:1566;top:10305;width:5940;height:2" coordorigin="1566,10305" coordsize="5940,2">
              <v:shape style="position:absolute;left:1566;top:10305;width:5940;height:2" coordorigin="1566,10305" coordsize="5940,0" path="m1566,10305l7506,10305e" filled="f" stroked="t" strokeweight=".954994pt" strokecolor="#545454">
                <v:path arrowok="t"/>
              </v:shape>
            </v:group>
            <v:group style="position:absolute;left:6465;top:10310;width:606;height:2" coordorigin="6465,10310" coordsize="606,2">
              <v:shape style="position:absolute;left:6465;top:10310;width:606;height:2" coordorigin="6465,10310" coordsize="606,0" path="m6465,10310l7072,10310e" filled="f" stroked="t" strokeweight=".954994pt" strokecolor="#676767">
                <v:path arrowok="t"/>
              </v:shape>
            </v:group>
            <v:group style="position:absolute;left:7430;top:10312;width:1017;height:2" coordorigin="7430,10312" coordsize="1017,2">
              <v:shape style="position:absolute;left:7430;top:10312;width:1017;height:2" coordorigin="7430,10312" coordsize="1017,0" path="m7430,10312l8447,10312e" filled="f" stroked="t" strokeweight=".716246pt" strokecolor="#484848">
                <v:path arrowok="t"/>
              </v:shape>
            </v:group>
            <v:group style="position:absolute;left:8371;top:10315;width:1003;height:2" coordorigin="8371,10315" coordsize="1003,2">
              <v:shape style="position:absolute;left:8371;top:10315;width:1003;height:2" coordorigin="8371,10315" coordsize="1003,0" path="m8371,10315l9373,10315e" filled="f" stroked="t" strokeweight=".954994pt" strokecolor="#606060">
                <v:path arrowok="t"/>
              </v:shape>
            </v:group>
            <v:group style="position:absolute;left:9187;top:10315;width:578;height:2" coordorigin="9187,10315" coordsize="578,2">
              <v:shape style="position:absolute;left:9187;top:10315;width:578;height:2" coordorigin="9187,10315" coordsize="578,0" path="m9187,10315l9765,10315e" filled="f" stroked="t" strokeweight=".477497pt" strokecolor="#3B3B3B">
                <v:path arrowok="t"/>
              </v:shape>
            </v:group>
            <v:group style="position:absolute;left:9708;top:10315;width:525;height:2" coordorigin="9708,10315" coordsize="525,2">
              <v:shape style="position:absolute;left:9708;top:10315;width:525;height:2" coordorigin="9708,10315" coordsize="525,0" path="m9708,10315l10233,10315e" filled="f" stroked="t" strokeweight=".477497pt" strokecolor="#282828">
                <v:path arrowok="t"/>
              </v:shape>
            </v:group>
            <v:group style="position:absolute;left:10175;top:10312;width:339;height:2" coordorigin="10175,10312" coordsize="339,2">
              <v:shape style="position:absolute;left:10175;top:10312;width:339;height:2" coordorigin="10175,10312" coordsize="339,0" path="m10175,10312l10514,10312e" filled="f" stroked="t" strokeweight=".477497pt" strokecolor="#3F3F3F">
                <v:path arrowok="t"/>
              </v:shape>
            </v:group>
            <v:group style="position:absolute;left:10390;top:10315;width:1218;height:2" coordorigin="10390,10315" coordsize="1218,2">
              <v:shape style="position:absolute;left:10390;top:10315;width:1218;height:2" coordorigin="10390,10315" coordsize="1218,0" path="m10390,10315l11608,10315e" filled="f" stroked="t" strokeweight=".954994pt" strokecolor="#575757">
                <v:path arrowok="t"/>
              </v:shape>
            </v:group>
            <v:group style="position:absolute;left:11603;top:5246;width:2;height:6342" coordorigin="11603,5246" coordsize="2,6342">
              <v:shape style="position:absolute;left:11603;top:5246;width:2;height:6342" coordorigin="11603,5246" coordsize="0,6342" path="m11603,11588l11603,5246e" filled="f" stroked="t" strokeweight=".716246pt" strokecolor="#4B4B4B">
                <v:path arrowok="t"/>
              </v:shape>
            </v:group>
            <v:group style="position:absolute;left:401;top:10542;width:1304;height:2" coordorigin="401,10542" coordsize="1304,2">
              <v:shape style="position:absolute;left:401;top:10542;width:1304;height:2" coordorigin="401,10542" coordsize="1304,0" path="m401,10542l1705,10542e" filled="f" stroked="t" strokeweight=".477497pt" strokecolor="#545454">
                <v:path arrowok="t"/>
              </v:shape>
            </v:group>
            <v:group style="position:absolute;left:1409;top:10542;width:616;height:2" coordorigin="1409,10542" coordsize="616,2">
              <v:shape style="position:absolute;left:1409;top:10542;width:616;height:2" coordorigin="1409,10542" coordsize="616,0" path="m1409,10542l2025,10542e" filled="f" stroked="t" strokeweight=".954994pt" strokecolor="#676767">
                <v:path arrowok="t"/>
              </v:shape>
            </v:group>
            <v:group style="position:absolute;left:1872;top:10544;width:520;height:2" coordorigin="1872,10544" coordsize="520,2">
              <v:shape style="position:absolute;left:1872;top:10544;width:520;height:2" coordorigin="1872,10544" coordsize="520,0" path="m1872,10544l2392,10544e" filled="f" stroked="t" strokeweight=".477497pt" strokecolor="#444444">
                <v:path arrowok="t"/>
              </v:shape>
            </v:group>
            <v:group style="position:absolute;left:2321;top:10549;width:3295;height:2" coordorigin="2321,10549" coordsize="3295,2">
              <v:shape style="position:absolute;left:2321;top:10549;width:3295;height:2" coordorigin="2321,10549" coordsize="3295,0" path="m2321,10549l5615,10549e" filled="f" stroked="t" strokeweight=".716246pt" strokecolor="#575757">
                <v:path arrowok="t"/>
              </v:shape>
            </v:group>
            <v:group style="position:absolute;left:5558;top:10549;width:415;height:2" coordorigin="5558,10549" coordsize="415,2">
              <v:shape style="position:absolute;left:5558;top:10549;width:415;height:2" coordorigin="5558,10549" coordsize="415,0" path="m5558,10549l5973,10549e" filled="f" stroked="t" strokeweight=".477497pt" strokecolor="#383838">
                <v:path arrowok="t"/>
              </v:shape>
            </v:group>
            <v:group style="position:absolute;left:5916;top:10554;width:965;height:2" coordorigin="5916,10554" coordsize="965,2">
              <v:shape style="position:absolute;left:5916;top:10554;width:965;height:2" coordorigin="5916,10554" coordsize="965,0" path="m5916,10554l6881,10554e" filled="f" stroked="t" strokeweight=".716246pt" strokecolor="#5B5B5B">
                <v:path arrowok="t"/>
              </v:shape>
            </v:group>
            <v:group style="position:absolute;left:6823;top:10554;width:1103;height:2" coordorigin="6823,10554" coordsize="1103,2">
              <v:shape style="position:absolute;left:6823;top:10554;width:1103;height:2" coordorigin="6823,10554" coordsize="1103,0" path="m6823,10554l7926,10554e" filled="f" stroked="t" strokeweight=".477497pt" strokecolor="#383838">
                <v:path arrowok="t"/>
              </v:shape>
            </v:group>
            <v:group style="position:absolute;left:7869;top:10556;width:3739;height:2" coordorigin="7869,10556" coordsize="3739,2">
              <v:shape style="position:absolute;left:7869;top:10556;width:3739;height:2" coordorigin="7869,10556" coordsize="3739,0" path="m7869,10556l11608,10556e" filled="f" stroked="t" strokeweight=".716246pt" strokecolor="#5B5B5B">
                <v:path arrowok="t"/>
              </v:shape>
            </v:group>
            <v:group style="position:absolute;left:807;top:10791;width:8896;height:2" coordorigin="807,10791" coordsize="8896,2">
              <v:shape style="position:absolute;left:807;top:10791;width:8896;height:2" coordorigin="807,10791" coordsize="8896,0" path="m807,10791l9703,10791e" filled="f" stroked="t" strokeweight=".716246pt" strokecolor="#5B5B5B">
                <v:path arrowok="t"/>
              </v:shape>
            </v:group>
            <v:group style="position:absolute;left:415;top:10501;width:2;height:335" coordorigin="415,10501" coordsize="2,335">
              <v:shape style="position:absolute;left:415;top:10501;width:2;height:335" coordorigin="415,10501" coordsize="0,335" path="m415,10836l415,10501e" filled="f" stroked="t" strokeweight=".716246pt" strokecolor="#545454">
                <v:path arrowok="t"/>
              </v:shape>
            </v:group>
            <v:group style="position:absolute;left:2789;top:10791;width:1127;height:2" coordorigin="2789,10791" coordsize="1127,2">
              <v:shape style="position:absolute;left:2789;top:10791;width:1127;height:2" coordorigin="2789,10791" coordsize="1127,0" path="m2789,10791l3915,10791e" filled="f" stroked="t" strokeweight=".477497pt" strokecolor="#3B3B3B">
                <v:path arrowok="t"/>
              </v:shape>
            </v:group>
            <v:group style="position:absolute;left:4718;top:10793;width:263;height:2" coordorigin="4718,10793" coordsize="263,2">
              <v:shape style="position:absolute;left:4718;top:10793;width:263;height:2" coordorigin="4718,10793" coordsize="263,0" path="m4718,10793l4980,10793e" filled="f" stroked="t" strokeweight=".477497pt" strokecolor="#282828">
                <v:path arrowok="t"/>
              </v:shape>
            </v:group>
            <v:group style="position:absolute;left:4923;top:10793;width:692;height:2" coordorigin="4923,10793" coordsize="692,2">
              <v:shape style="position:absolute;left:4923;top:10793;width:692;height:2" coordorigin="4923,10793" coordsize="692,0" path="m4923,10793l5615,10793e" filled="f" stroked="t" strokeweight=".477497pt" strokecolor="#444444">
                <v:path arrowok="t"/>
              </v:shape>
            </v:group>
            <v:group style="position:absolute;left:6628;top:10798;width:1514;height:2" coordorigin="6628,10798" coordsize="1514,2">
              <v:shape style="position:absolute;left:6628;top:10798;width:1514;height:2" coordorigin="6628,10798" coordsize="1514,0" path="m6628,10798l8141,10798e" filled="f" stroked="t" strokeweight=".954994pt" strokecolor="#646464">
                <v:path arrowok="t"/>
              </v:shape>
            </v:group>
            <v:group style="position:absolute;left:8390;top:10800;width:1375;height:2" coordorigin="8390,10800" coordsize="1375,2">
              <v:shape style="position:absolute;left:8390;top:10800;width:1375;height:2" coordorigin="8390,10800" coordsize="1375,0" path="m8390,10800l9765,10800e" filled="f" stroked="t" strokeweight=".716246pt" strokecolor="#646464">
                <v:path arrowok="t"/>
              </v:shape>
            </v:group>
            <v:group style="position:absolute;left:9708;top:10803;width:525;height:2" coordorigin="9708,10803" coordsize="525,2">
              <v:shape style="position:absolute;left:9708;top:10803;width:525;height:2" coordorigin="9708,10803" coordsize="525,0" path="m9708,10803l10233,10803e" filled="f" stroked="t" strokeweight=".477497pt" strokecolor="#3B3B3B">
                <v:path arrowok="t"/>
              </v:shape>
            </v:group>
            <v:group style="position:absolute;left:10175;top:10803;width:1432;height:2" coordorigin="10175,10803" coordsize="1432,2">
              <v:shape style="position:absolute;left:10175;top:10803;width:1432;height:2" coordorigin="10175,10803" coordsize="1432,0" path="m10175,10803l11608,10803e" filled="f" stroked="t" strokeweight=".716246pt" strokecolor="#646464">
                <v:path arrowok="t"/>
              </v:shape>
            </v:group>
            <v:group style="position:absolute;left:11603;top:10501;width:2;height:862" coordorigin="11603,10501" coordsize="2,862">
              <v:shape style="position:absolute;left:11603;top:10501;width:2;height:862" coordorigin="11603,10501" coordsize="0,862" path="m11603,11363l11603,10501e" filled="f" stroked="t" strokeweight=".477497pt" strokecolor="#3F3F3F">
                <v:path arrowok="t"/>
              </v:shape>
            </v:group>
            <v:group style="position:absolute;left:406;top:11076;width:3624;height:2" coordorigin="406,11076" coordsize="3624,2">
              <v:shape style="position:absolute;left:406;top:11076;width:3624;height:2" coordorigin="406,11076" coordsize="3624,0" path="m406,11076l4030,11076e" filled="f" stroked="t" strokeweight=".716246pt" strokecolor="#606060">
                <v:path arrowok="t"/>
              </v:shape>
            </v:group>
            <v:group style="position:absolute;left:411;top:10755;width:2;height:608" coordorigin="411,10755" coordsize="2,608">
              <v:shape style="position:absolute;left:411;top:10755;width:2;height:608" coordorigin="411,10755" coordsize="0,608" path="m411,11363l411,10755e" filled="f" stroked="t" strokeweight=".477497pt" strokecolor="#1F1F1F">
                <v:path arrowok="t"/>
              </v:shape>
            </v:group>
            <v:group style="position:absolute;left:3858;top:11085;width:1757;height:2" coordorigin="3858,11085" coordsize="1757,2">
              <v:shape style="position:absolute;left:3858;top:11085;width:1757;height:2" coordorigin="3858,11085" coordsize="1757,0" path="m3858,11085l5615,11085e" filled="f" stroked="t" strokeweight=".716246pt" strokecolor="#5B5B5B">
                <v:path arrowok="t"/>
              </v:shape>
            </v:group>
            <v:group style="position:absolute;left:5558;top:11085;width:415;height:2" coordorigin="5558,11085" coordsize="415,2">
              <v:shape style="position:absolute;left:5558;top:11085;width:415;height:2" coordorigin="5558,11085" coordsize="415,0" path="m5558,11085l5973,11085e" filled="f" stroked="t" strokeweight=".477497pt" strokecolor="#383838">
                <v:path arrowok="t"/>
              </v:shape>
            </v:group>
            <v:group style="position:absolute;left:5916;top:11088;width:965;height:2" coordorigin="5916,11088" coordsize="965,2">
              <v:shape style="position:absolute;left:5916;top:11088;width:965;height:2" coordorigin="5916,11088" coordsize="965,0" path="m5916,11088l6881,11088e" filled="f" stroked="t" strokeweight=".716246pt" strokecolor="#575757">
                <v:path arrowok="t"/>
              </v:shape>
            </v:group>
            <v:group style="position:absolute;left:6451;top:11085;width:864;height:2" coordorigin="6451,11085" coordsize="864,2">
              <v:shape style="position:absolute;left:6451;top:11085;width:864;height:2" coordorigin="6451,11085" coordsize="864,0" path="m6451,11085l7315,11085e" filled="f" stroked="t" strokeweight=".954994pt" strokecolor="#6B6B6B">
                <v:path arrowok="t"/>
              </v:shape>
            </v:group>
            <v:group style="position:absolute;left:7014;top:11085;width:473;height:2" coordorigin="7014,11085" coordsize="473,2">
              <v:shape style="position:absolute;left:7014;top:11085;width:473;height:2" coordorigin="7014,11085" coordsize="473,0" path="m7014,11085l7487,11085e" filled="f" stroked="t" strokeweight=".716246pt" strokecolor="#575757">
                <v:path arrowok="t"/>
              </v:shape>
            </v:group>
            <v:group style="position:absolute;left:7430;top:11090;width:497;height:2" coordorigin="7430,11090" coordsize="497,2">
              <v:shape style="position:absolute;left:7430;top:11090;width:497;height:2" coordorigin="7430,11090" coordsize="497,0" path="m7430,11090l7926,11090e" filled="f" stroked="t" strokeweight=".477497pt" strokecolor="#3F3F3F">
                <v:path arrowok="t"/>
              </v:shape>
            </v:group>
            <v:group style="position:absolute;left:7841;top:11090;width:1404;height:2" coordorigin="7841,11090" coordsize="1404,2">
              <v:shape style="position:absolute;left:7841;top:11090;width:1404;height:2" coordorigin="7841,11090" coordsize="1404,0" path="m7841,11090l9244,11090e" filled="f" stroked="t" strokeweight=".954994pt" strokecolor="#5B5B5B">
                <v:path arrowok="t"/>
              </v:shape>
            </v:group>
            <v:group style="position:absolute;left:9187;top:11090;width:578;height:2" coordorigin="9187,11090" coordsize="578,2">
              <v:shape style="position:absolute;left:9187;top:11090;width:578;height:2" coordorigin="9187,11090" coordsize="578,0" path="m9187,11090l9765,11090e" filled="f" stroked="t" strokeweight=".477497pt" strokecolor="#343434">
                <v:path arrowok="t"/>
              </v:shape>
            </v:group>
            <v:group style="position:absolute;left:9708;top:11092;width:1900;height:2" coordorigin="9708,11092" coordsize="1900,2">
              <v:shape style="position:absolute;left:9708;top:11092;width:1900;height:2" coordorigin="9708,11092" coordsize="1900,0" path="m9708,11092l11608,11092e" filled="f" stroked="t" strokeweight=".954994pt" strokecolor="#606060">
                <v:path arrowok="t"/>
              </v:shape>
            </v:group>
            <v:group style="position:absolute;left:406;top:11315;width:3873;height:2" coordorigin="406,11315" coordsize="3873,2">
              <v:shape style="position:absolute;left:406;top:11315;width:3873;height:2" coordorigin="406,11315" coordsize="3873,0" path="m406,11315l4278,11315e" filled="f" stroked="t" strokeweight=".716246pt" strokecolor="#575757">
                <v:path arrowok="t"/>
              </v:shape>
            </v:group>
            <v:group style="position:absolute;left:3486;top:11327;width:5811;height:2" coordorigin="3486,11327" coordsize="5811,2">
              <v:shape style="position:absolute;left:3486;top:11327;width:5811;height:2" coordorigin="3486,11327" coordsize="5811,0" path="m3486,11327l9297,11327e" filled="f" stroked="t" strokeweight=".716246pt" strokecolor="#545454">
                <v:path arrowok="t"/>
              </v:shape>
            </v:group>
            <v:group style="position:absolute;left:9187;top:11329;width:578;height:2" coordorigin="9187,11329" coordsize="578,2">
              <v:shape style="position:absolute;left:9187;top:11329;width:578;height:2" coordorigin="9187,11329" coordsize="578,0" path="m9187,11329l9765,11329e" filled="f" stroked="t" strokeweight=".477497pt" strokecolor="#3F3F3F">
                <v:path arrowok="t"/>
              </v:shape>
            </v:group>
            <v:group style="position:absolute;left:9708;top:11334;width:525;height:2" coordorigin="9708,11334" coordsize="525,2">
              <v:shape style="position:absolute;left:9708;top:11334;width:525;height:2" coordorigin="9708,11334" coordsize="525,0" path="m9708,11334l10233,11334e" filled="f" stroked="t" strokeweight=".716246pt" strokecolor="#484848">
                <v:path arrowok="t"/>
              </v:shape>
            </v:group>
            <v:group style="position:absolute;left:10051;top:11332;width:1557;height:2" coordorigin="10051,11332" coordsize="1557,2">
              <v:shape style="position:absolute;left:10051;top:11332;width:1557;height:2" coordorigin="10051,11332" coordsize="1557,0" path="m10051,11332l11608,11332e" filled="f" stroked="t" strokeweight=".954994pt" strokecolor="#5B5B5B">
                <v:path arrowok="t"/>
              </v:shape>
            </v:group>
            <v:group style="position:absolute;left:411;top:11291;width:2;height:297" coordorigin="411,11291" coordsize="2,297">
              <v:shape style="position:absolute;left:411;top:11291;width:2;height:297" coordorigin="411,11291" coordsize="0,297" path="m411,11588l411,11291e" filled="f" stroked="t" strokeweight=".477497pt" strokecolor="#343434">
                <v:path arrowok="t"/>
              </v:shape>
            </v:group>
            <v:group style="position:absolute;left:406;top:11554;width:5209;height:2" coordorigin="406,11554" coordsize="5209,2">
              <v:shape style="position:absolute;left:406;top:11554;width:5209;height:2" coordorigin="406,11554" coordsize="5209,0" path="m406,11554l5615,11554e" filled="f" stroked="t" strokeweight=".716246pt" strokecolor="#545454">
                <v:path arrowok="t"/>
              </v:shape>
            </v:group>
            <v:group style="position:absolute;left:1098;top:11301;width:2;height:2446" coordorigin="1098,11301" coordsize="2,2446">
              <v:shape style="position:absolute;left:1098;top:11301;width:2;height:2446" coordorigin="1098,11301" coordsize="0,2446" path="m1098,13746l1098,11301e" filled="f" stroked="t" strokeweight=".954994pt" strokecolor="#676767">
                <v:path arrowok="t"/>
              </v:shape>
            </v:group>
            <v:group style="position:absolute;left:1688;top:11305;width:2;height:5198" coordorigin="1688,11305" coordsize="2,5198">
              <v:shape style="position:absolute;left:1688;top:11305;width:2;height:5198" coordorigin="1688,11305" coordsize="0,5198" path="m1688,16503l1688,11305e" filled="f" stroked="t" strokeweight=".716246pt" strokecolor="#444444">
                <v:path arrowok="t"/>
              </v:shape>
            </v:group>
            <v:group style="position:absolute;left:5558;top:11564;width:415;height:2" coordorigin="5558,11564" coordsize="415,2">
              <v:shape style="position:absolute;left:5558;top:11564;width:415;height:2" coordorigin="5558,11564" coordsize="415,0" path="m5558,11564l5973,11564e" filled="f" stroked="t" strokeweight=".477497pt" strokecolor="#3B3B3B">
                <v:path arrowok="t"/>
              </v:shape>
            </v:group>
            <v:group style="position:absolute;left:5916;top:11566;width:1227;height:2" coordorigin="5916,11566" coordsize="1227,2">
              <v:shape style="position:absolute;left:5916;top:11566;width:1227;height:2" coordorigin="5916,11566" coordsize="1227,0" path="m5916,11566l7143,11566e" filled="f" stroked="t" strokeweight=".954994pt" strokecolor="#646464">
                <v:path arrowok="t"/>
              </v:shape>
            </v:group>
            <v:group style="position:absolute;left:7014;top:11569;width:912;height:2" coordorigin="7014,11569" coordsize="912,2">
              <v:shape style="position:absolute;left:7014;top:11569;width:912;height:2" coordorigin="7014,11569" coordsize="912,0" path="m7014,11569l7926,11569e" filled="f" stroked="t" strokeweight=".477497pt" strokecolor="#444444">
                <v:path arrowok="t"/>
              </v:shape>
            </v:group>
            <v:group style="position:absolute;left:7463;top:11315;width:2;height:340" coordorigin="7463,11315" coordsize="2,340">
              <v:shape style="position:absolute;left:7463;top:11315;width:2;height:340" coordorigin="7463,11315" coordsize="0,340" path="m7463,11655l7463,11315e" filled="f" stroked="t" strokeweight=".954994pt" strokecolor="#545454">
                <v:path arrowok="t"/>
              </v:shape>
            </v:group>
            <v:group style="position:absolute;left:7841;top:11571;width:3772;height:2" coordorigin="7841,11571" coordsize="3772,2">
              <v:shape style="position:absolute;left:7841;top:11571;width:3772;height:2" coordorigin="7841,11571" coordsize="3772,0" path="m7841,11571l11613,11571e" filled="f" stroked="t" strokeweight=".716246pt" strokecolor="#575757">
                <v:path arrowok="t"/>
              </v:shape>
            </v:group>
            <v:group style="position:absolute;left:413;top:11516;width:2;height:565" coordorigin="413,11516" coordsize="2,565">
              <v:shape style="position:absolute;left:413;top:11516;width:2;height:565" coordorigin="413,11516" coordsize="0,565" path="m413,12081l413,11516e" filled="f" stroked="t" strokeweight=".716246pt" strokecolor="#4B4B4B">
                <v:path arrowok="t"/>
              </v:shape>
            </v:group>
            <v:group style="position:absolute;left:7468;top:11315;width:2;height:4403" coordorigin="7468,11315" coordsize="2,4403">
              <v:shape style="position:absolute;left:7468;top:11315;width:2;height:4403" coordorigin="7468,11315" coordsize="0,4403" path="m7468,15718l7468,11315e" filled="f" stroked="t" strokeweight=".477497pt" strokecolor="#3F3F3F">
                <v:path arrowok="t"/>
              </v:shape>
            </v:group>
            <v:group style="position:absolute;left:11606;top:11411;width:2;height:2886" coordorigin="11606,11411" coordsize="2,2886">
              <v:shape style="position:absolute;left:11606;top:11411;width:2;height:2886" coordorigin="11606,11411" coordsize="0,2886" path="m11606,14297l11606,11411e" filled="f" stroked="t" strokeweight=".954994pt" strokecolor="#646464">
                <v:path arrowok="t"/>
              </v:shape>
            </v:group>
            <v:group style="position:absolute;left:1686;top:12023;width:2;height:713" coordorigin="1686,12023" coordsize="2,713">
              <v:shape style="position:absolute;left:1686;top:12023;width:2;height:713" coordorigin="1686,12023" coordsize="0,713" path="m1686,12736l1686,12023e" filled="f" stroked="t" strokeweight=".477497pt" strokecolor="#232323">
                <v:path arrowok="t"/>
              </v:shape>
            </v:group>
            <v:group style="position:absolute;left:2383;top:12023;width:2;height:617" coordorigin="2383,12023" coordsize="2,617">
              <v:shape style="position:absolute;left:2383;top:12023;width:2;height:617" coordorigin="2383,12023" coordsize="0,617" path="m2383,12641l2383,12023e" filled="f" stroked="t" strokeweight=".477497pt" strokecolor="#343434">
                <v:path arrowok="t"/>
              </v:shape>
            </v:group>
            <v:group style="position:absolute;left:418;top:12368;width:2;height:2226" coordorigin="418,12368" coordsize="2,2226">
              <v:shape style="position:absolute;left:418;top:12368;width:2;height:2226" coordorigin="418,12368" coordsize="0,2226" path="m418,14594l418,12368e" filled="f" stroked="t" strokeweight=".954994pt" strokecolor="#5B5B5B">
                <v:path arrowok="t"/>
              </v:shape>
            </v:group>
            <v:group style="position:absolute;left:2385;top:13110;width:2;height:526" coordorigin="2385,13110" coordsize="2,526">
              <v:shape style="position:absolute;left:2385;top:13110;width:2;height:526" coordorigin="2385,13110" coordsize="0,526" path="m2385,13636l2385,13110e" filled="f" stroked="t" strokeweight=".477497pt" strokecolor="#3B3B3B">
                <v:path arrowok="t"/>
              </v:shape>
            </v:group>
            <v:group style="position:absolute;left:406;top:13598;width:115;height:2" coordorigin="406,13598" coordsize="115,2">
              <v:shape style="position:absolute;left:406;top:13598;width:115;height:2" coordorigin="406,13598" coordsize="115,0" path="m406,13598l520,13598e" filled="f" stroked="t" strokeweight=".477497pt" strokecolor="#4F4F4F">
                <v:path arrowok="t"/>
              </v:shape>
            </v:group>
            <v:group style="position:absolute;left:463;top:13598;width:778;height:2" coordorigin="463,13598" coordsize="778,2">
              <v:shape style="position:absolute;left:463;top:13598;width:778;height:2" coordorigin="463,13598" coordsize="778,0" path="m463,13598l1241,13598e" filled="f" stroked="t" strokeweight=".954994pt" strokecolor="#646464">
                <v:path arrowok="t"/>
              </v:shape>
            </v:group>
            <v:group style="position:absolute;left:1055;top:13603;width:668;height:2" coordorigin="1055,13603" coordsize="668,2">
              <v:shape style="position:absolute;left:1055;top:13603;width:668;height:2" coordorigin="1055,13603" coordsize="668,0" path="m1055,13603l1724,13603e" filled="f" stroked="t" strokeweight=".477497pt" strokecolor="#3B3B3B">
                <v:path arrowok="t"/>
              </v:shape>
            </v:group>
            <v:group style="position:absolute;left:1643;top:13605;width:745;height:2" coordorigin="1643,13605" coordsize="745,2">
              <v:shape style="position:absolute;left:1643;top:13605;width:745;height:2" coordorigin="1643,13605" coordsize="745,0" path="m1643,13605l2387,13605e" filled="f" stroked="t" strokeweight=".954994pt" strokecolor="#606060">
                <v:path arrowok="t"/>
              </v:shape>
            </v:group>
            <v:group style="position:absolute;left:7468;top:13277;width:2;height:349" coordorigin="7468,13277" coordsize="2,349">
              <v:shape style="position:absolute;left:7468;top:13277;width:2;height:349" coordorigin="7468,13277" coordsize="0,349" path="m7468,13627l7468,13277e" filled="f" stroked="t" strokeweight=".477497pt" strokecolor="#2B2B2B">
                <v:path arrowok="t"/>
              </v:shape>
            </v:group>
            <v:group style="position:absolute;left:1733;top:13603;width:659;height:2" coordorigin="1733,13603" coordsize="659,2">
              <v:shape style="position:absolute;left:1733;top:13603;width:659;height:2" coordorigin="1733,13603" coordsize="659,0" path="m1733,13603l2392,13603e" filled="f" stroked="t" strokeweight=".716246pt" strokecolor="#646464">
                <v:path arrowok="t"/>
              </v:shape>
            </v:group>
            <v:group style="position:absolute;left:7449;top:13600;width:19;height:2" coordorigin="7449,13600" coordsize="19,2">
              <v:shape style="position:absolute;left:7449;top:13600;width:19;height:2" coordorigin="7449,13600" coordsize="19,0" path="m7449,13600l7468,13600e" filled="f" stroked="t" strokeweight=".716246pt" strokecolor="#2F2F2F">
                <v:path arrowok="t"/>
              </v:shape>
            </v:group>
            <v:group style="position:absolute;left:11575;top:13600;width:10;height:2" coordorigin="11575,13600" coordsize="10,2">
              <v:shape style="position:absolute;left:11575;top:13600;width:10;height:2" coordorigin="11575,13600" coordsize="10,0" path="m11575,13600l11584,13600e" filled="f" stroked="t" strokeweight=".238749pt" strokecolor="#000000">
                <v:path arrowok="t"/>
              </v:shape>
            </v:group>
            <v:group style="position:absolute;left:1101;top:13574;width:2;height:909" coordorigin="1101,13574" coordsize="2,909">
              <v:shape style="position:absolute;left:1101;top:13574;width:2;height:909" coordorigin="1101,13574" coordsize="0,909" path="m1101,14483l1101,13574e" filled="f" stroked="t" strokeweight=".477497pt" strokecolor="#4F4F4F">
                <v:path arrowok="t"/>
              </v:shape>
            </v:group>
            <v:group style="position:absolute;left:2380;top:13574;width:2;height:541" coordorigin="2380,13574" coordsize="2,541">
              <v:shape style="position:absolute;left:2380;top:13574;width:2;height:541" coordorigin="2380,13574" coordsize="0,541" path="m2380,14115l2380,13574e" filled="f" stroked="t" strokeweight=".954994pt" strokecolor="#646464">
                <v:path arrowok="t"/>
              </v:shape>
            </v:group>
            <v:group style="position:absolute;left:7473;top:14239;width:2;height:881" coordorigin="7473,14239" coordsize="2,881">
              <v:shape style="position:absolute;left:7473;top:14239;width:2;height:881" coordorigin="7473,14239" coordsize="0,881" path="m7473,15120l7473,14239e" filled="f" stroked="t" strokeweight=".477497pt" strokecolor="#2F2F2F">
                <v:path arrowok="t"/>
              </v:shape>
            </v:group>
            <v:group style="position:absolute;left:11608;top:14239;width:2;height:881" coordorigin="11608,14239" coordsize="2,881">
              <v:shape style="position:absolute;left:11608;top:14239;width:2;height:881" coordorigin="11608,14239" coordsize="0,881" path="m11608,15120l11608,14239e" filled="f" stroked="t" strokeweight=".477497pt" strokecolor="#383838">
                <v:path arrowok="t"/>
              </v:shape>
            </v:group>
            <v:group style="position:absolute;left:420;top:14426;width:2;height:330" coordorigin="420,14426" coordsize="2,330">
              <v:shape style="position:absolute;left:420;top:14426;width:2;height:330" coordorigin="420,14426" coordsize="0,330" path="m420,14756l420,14426e" filled="f" stroked="t" strokeweight=".716246pt" strokecolor="#484848">
                <v:path arrowok="t"/>
              </v:shape>
            </v:group>
            <v:group style="position:absolute;left:1103;top:14426;width:2;height:330" coordorigin="1103,14426" coordsize="2,330">
              <v:shape style="position:absolute;left:1103;top:14426;width:2;height:330" coordorigin="1103,14426" coordsize="0,330" path="m1103,14756l1103,14426e" filled="f" stroked="t" strokeweight=".477497pt" strokecolor="#3B3B3B">
                <v:path arrowok="t"/>
              </v:shape>
            </v:group>
            <v:group style="position:absolute;left:415;top:14699;width:2;height:656" coordorigin="415,14699" coordsize="2,656">
              <v:shape style="position:absolute;left:415;top:14699;width:2;height:656" coordorigin="415,14699" coordsize="0,656" path="m415,15355l415,14699e" filled="f" stroked="t" strokeweight=".477497pt" strokecolor="#2B2B2B">
                <v:path arrowok="t"/>
              </v:shape>
            </v:group>
            <v:group style="position:absolute;left:1101;top:14670;width:2;height:1833" coordorigin="1101,14670" coordsize="2,1833">
              <v:shape style="position:absolute;left:1101;top:14670;width:2;height:1833" coordorigin="1101,14670" coordsize="0,1833" path="m1101,16503l1101,14670e" filled="f" stroked="t" strokeweight=".716246pt" strokecolor="#646464">
                <v:path arrowok="t"/>
              </v:shape>
            </v:group>
            <v:group style="position:absolute;left:1686;top:14953;width:2;height:168" coordorigin="1686,14953" coordsize="2,168">
              <v:shape style="position:absolute;left:1686;top:14953;width:2;height:168" coordorigin="1686,14953" coordsize="0,168" path="m1686,15120l1686,14953e" filled="f" stroked="t" strokeweight=".477497pt" strokecolor="#2B2B2B">
                <v:path arrowok="t"/>
              </v:shape>
            </v:group>
            <v:group style="position:absolute;left:7475;top:15063;width:2;height:292" coordorigin="7475,15063" coordsize="2,292">
              <v:shape style="position:absolute;left:7475;top:15063;width:2;height:292" coordorigin="7475,15063" coordsize="0,292" path="m7475,15355l7475,15063e" filled="f" stroked="t" strokeweight=".716246pt" strokecolor="#4F4F4F">
                <v:path arrowok="t"/>
              </v:shape>
            </v:group>
            <v:group style="position:absolute;left:406;top:16489;width:115;height:2" coordorigin="406,16489" coordsize="115,2">
              <v:shape style="position:absolute;left:406;top:16489;width:115;height:2" coordorigin="406,16489" coordsize="115,0" path="m406,16489l520,16489e" filled="f" stroked="t" strokeweight=".954994pt" strokecolor="#6B6B6B">
                <v:path arrowok="t"/>
              </v:shape>
            </v:group>
            <v:group style="position:absolute;left:415;top:15297;width:2;height:1201" coordorigin="415,15297" coordsize="2,1201">
              <v:shape style="position:absolute;left:415;top:15297;width:2;height:1201" coordorigin="415,15297" coordsize="0,1201" path="m415,16499l415,15297e" filled="f" stroked="t" strokeweight=".954994pt" strokecolor="#545454">
                <v:path arrowok="t"/>
              </v:shape>
            </v:group>
            <v:group style="position:absolute;left:463;top:16499;width:5066;height:2" coordorigin="463,16499" coordsize="5066,2">
              <v:shape style="position:absolute;left:463;top:16499;width:5066;height:2" coordorigin="463,16499" coordsize="5066,0" path="m463,16499l5529,16499e" filled="f" stroked="t" strokeweight=".716246pt" strokecolor="#606060">
                <v:path arrowok="t"/>
              </v:shape>
            </v:group>
            <v:group style="position:absolute;left:2385;top:15297;width:2;height:1211" coordorigin="2385,15297" coordsize="2,1211">
              <v:shape style="position:absolute;left:2385;top:15297;width:2;height:1211" coordorigin="2385,15297" coordsize="0,1211" path="m2385,16508l2385,15297e" filled="f" stroked="t" strokeweight=".477497pt" strokecolor="#3F3F3F">
                <v:path arrowok="t"/>
              </v:shape>
            </v:group>
            <v:group style="position:absolute;left:974;top:16513;width:9259;height:2" coordorigin="974,16513" coordsize="9259,2">
              <v:shape style="position:absolute;left:974;top:16513;width:9259;height:2" coordorigin="974,16513" coordsize="9259,0" path="m974,16513l10233,16513e" filled="f" stroked="t" strokeweight=".716246pt" strokecolor="#646464">
                <v:path arrowok="t"/>
              </v:shape>
            </v:group>
            <v:group style="position:absolute;left:5558;top:16508;width:415;height:2" coordorigin="5558,16508" coordsize="415,2">
              <v:shape style="position:absolute;left:5558;top:16508;width:415;height:2" coordorigin="5558,16508" coordsize="415,0" path="m5558,16508l5973,16508e" filled="f" stroked="t" strokeweight=".477497pt" strokecolor="#545454">
                <v:path arrowok="t"/>
              </v:shape>
            </v:group>
            <v:group style="position:absolute;left:7014;top:16513;width:482;height:2" coordorigin="7014,16513" coordsize="482,2">
              <v:shape style="position:absolute;left:7014;top:16513;width:482;height:2" coordorigin="7014,16513" coordsize="482,0" path="m7014,16513l7497,16513e" filled="f" stroked="t" strokeweight=".477497pt" strokecolor="#4B4B4B">
                <v:path arrowok="t"/>
              </v:shape>
            </v:group>
            <v:group style="position:absolute;left:7473;top:15795;width:2;height:723" coordorigin="7473,15795" coordsize="2,723">
              <v:shape style="position:absolute;left:7473;top:15795;width:2;height:723" coordorigin="7473,15795" coordsize="0,723" path="m7473,16518l7473,15795e" filled="f" stroked="t" strokeweight=".954994pt" strokecolor="#606060">
                <v:path arrowok="t"/>
              </v:shape>
            </v:group>
            <v:group style="position:absolute;left:7401;top:16515;width:1046;height:2" coordorigin="7401,16515" coordsize="1046,2">
              <v:shape style="position:absolute;left:7401;top:16515;width:1046;height:2" coordorigin="7401,16515" coordsize="1046,0" path="m7401,16515l8447,16515e" filled="f" stroked="t" strokeweight=".954994pt" strokecolor="#777777">
                <v:path arrowok="t"/>
              </v:shape>
            </v:group>
            <v:group style="position:absolute;left:8390;top:16518;width:855;height:2" coordorigin="8390,16518" coordsize="855,2">
              <v:shape style="position:absolute;left:8390;top:16518;width:855;height:2" coordorigin="8390,16518" coordsize="855,0" path="m8390,16518l9244,16518e" filled="f" stroked="t" strokeweight=".477497pt" strokecolor="#545454">
                <v:path arrowok="t"/>
              </v:shape>
            </v:group>
            <v:group style="position:absolute;left:10175;top:16520;width:339;height:2" coordorigin="10175,16520" coordsize="339,2">
              <v:shape style="position:absolute;left:10175;top:16520;width:339;height:2" coordorigin="10175,16520" coordsize="339,0" path="m10175,16520l10514,16520e" filled="f" stroked="t" strokeweight=".477497pt" strokecolor="#57575B">
                <v:path arrowok="t"/>
              </v:shape>
            </v:group>
            <v:group style="position:absolute;left:10390;top:16522;width:1222;height:2" coordorigin="10390,16522" coordsize="1222,2">
              <v:shape style="position:absolute;left:10390;top:16522;width:1222;height:2" coordorigin="10390,16522" coordsize="1222,0" path="m10390,16522l11613,16522e" filled="f" stroked="t" strokeweight=".716246pt" strokecolor="#6B6B6B">
                <v:path arrowok="t"/>
              </v:shape>
            </v:group>
            <v:group style="position:absolute;left:11606;top:15063;width:2;height:1469" coordorigin="11606,15063" coordsize="2,1469">
              <v:shape style="position:absolute;left:11606;top:15063;width:2;height:1469" coordorigin="11606,15063" coordsize="0,1469" path="m11606,16532l11606,15063e" filled="f" stroked="t" strokeweight=".716246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2"/>
          <w:w w:val="152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50"/>
          <w:position w:val="-1"/>
        </w:rPr>
        <w:t>.,.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42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42"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4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98989"/>
          <w:spacing w:val="0"/>
          <w:w w:val="34"/>
          <w:position w:val="-1"/>
        </w:rPr>
        <w:t>....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7777B"/>
          <w:spacing w:val="0"/>
          <w:w w:val="62"/>
          <w:position w:val="-1"/>
        </w:rPr>
        <w:t>,..:</w:t>
      </w:r>
      <w:r>
        <w:rPr>
          <w:rFonts w:ascii="Arial" w:hAnsi="Arial" w:cs="Arial" w:eastAsia="Arial"/>
          <w:sz w:val="13"/>
          <w:szCs w:val="13"/>
          <w:color w:val="77777B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183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1524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0"/>
          <w:w w:val="370"/>
          <w:position w:val="-2"/>
        </w:rPr>
        <w:t>,-</w:t>
      </w:r>
      <w:r>
        <w:rPr>
          <w:rFonts w:ascii="Times New Roman" w:hAnsi="Times New Roman" w:cs="Times New Roman" w:eastAsia="Times New Roman"/>
          <w:sz w:val="15"/>
          <w:szCs w:val="15"/>
          <w:color w:val="898989"/>
          <w:spacing w:val="11"/>
          <w:w w:val="37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13"/>
          <w:w w:val="118"/>
          <w:position w:val="-2"/>
        </w:rPr>
        <w:t>]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73"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8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20"/>
          <w:w w:val="80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30"/>
          <w:position w:val="-2"/>
        </w:rPr>
        <w:t>&lt;"4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31"/>
          <w:position w:val="-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556"/>
          <w:position w:val="-2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1756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98989"/>
          <w:w w:val="151"/>
          <w:position w:val="-6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-9"/>
          <w:w w:val="151"/>
          <w:position w:val="-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51"/>
          <w:position w:val="-6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139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position w:val="0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5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20"/>
          <w:w w:val="108"/>
          <w:position w:val="0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11"/>
          <w:position w:val="0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6"/>
          <w:w w:val="111"/>
          <w:position w:val="0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2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3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1" w:lineRule="auto"/>
        <w:ind w:left="3694" w:right="4160" w:firstLine="-11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43842pt;margin-top:-16.559355pt;width:58.092443pt;height:53.5pt;mso-position-horizontal-relative:page;mso-position-vertical-relative:paragraph;z-index:-17227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39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29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8" w:lineRule="exact"/>
        <w:ind w:left="599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1F1F1F"/>
          <w:spacing w:val="0"/>
          <w:w w:val="100"/>
          <w:position w:val="-2"/>
        </w:rPr>
        <w:t>BÜYÜK</w:t>
      </w:r>
      <w:r>
        <w:rPr>
          <w:rFonts w:ascii="Arial" w:hAnsi="Arial" w:cs="Arial" w:eastAsia="Arial"/>
          <w:sz w:val="17"/>
          <w:szCs w:val="17"/>
          <w:color w:val="1F1F1F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1F1F1F"/>
          <w:spacing w:val="0"/>
          <w:w w:val="100"/>
          <w:position w:val="-2"/>
        </w:rPr>
        <w:t>EHIR</w:t>
      </w:r>
      <w:r>
        <w:rPr>
          <w:rFonts w:ascii="Arial" w:hAnsi="Arial" w:cs="Arial" w:eastAsia="Arial"/>
          <w:sz w:val="17"/>
          <w:szCs w:val="17"/>
          <w:color w:val="1F1F1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1F1F1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42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2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6"/>
          <w:w w:val="100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5D5E5E"/>
          <w:spacing w:val="0"/>
          <w:w w:val="100"/>
          <w:position w:val="9"/>
        </w:rPr>
        <w:t>ESI</w:t>
      </w:r>
      <w:r>
        <w:rPr>
          <w:rFonts w:ascii="Arial" w:hAnsi="Arial" w:cs="Arial" w:eastAsia="Arial"/>
          <w:sz w:val="15"/>
          <w:szCs w:val="15"/>
          <w:color w:val="5D5E5E"/>
          <w:spacing w:val="-39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D5E5E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5D5E5E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5" w:lineRule="auto"/>
        <w:ind w:left="132" w:right="3367" w:firstLine="-24"/>
        <w:jc w:val="left"/>
        <w:tabs>
          <w:tab w:pos="1480" w:val="left"/>
          <w:tab w:pos="3080" w:val="left"/>
          <w:tab w:pos="4160" w:val="left"/>
          <w:tab w:pos="54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65"/>
        </w:rPr>
        <w:t>I</w:t>
      </w:r>
      <w:r>
        <w:rPr>
          <w:rFonts w:ascii="Arial" w:hAnsi="Arial" w:cs="Arial" w:eastAsia="Arial"/>
          <w:sz w:val="27"/>
          <w:szCs w:val="27"/>
          <w:color w:val="4B4B4B"/>
          <w:spacing w:val="-15"/>
          <w:w w:val="6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:17.05.2017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3207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2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ağa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Kemerleri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ağa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Kemerleri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38" w:lineRule="exact"/>
        <w:ind w:left="132" w:right="1252" w:firstLine="-5"/>
        <w:jc w:val="left"/>
        <w:tabs>
          <w:tab w:pos="1480" w:val="left"/>
          <w:tab w:pos="3520" w:val="left"/>
          <w:tab w:pos="4520" w:val="left"/>
          <w:tab w:pos="66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Tilril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Dikkatsizl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3527" w:right="-20"/>
        <w:jc w:val="left"/>
        <w:tabs>
          <w:tab w:pos="60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414398pt;margin-top:1.134868pt;width:92.215954pt;height:22.5pt;mso-position-horizontal-relative:page;mso-position-vertical-relative:paragraph;z-index:-17226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500" w:val="left"/>
                      <w:tab w:pos="138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6E6E6E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E6E6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E6E6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3B3B5"/>
                      <w:spacing w:val="0"/>
                      <w:w w:val="29"/>
                    </w:rPr>
                    <w:t>,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3B3B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3B3B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B4B4B"/>
                      <w:spacing w:val="0"/>
                      <w:w w:val="94"/>
                      <w:position w:val="19"/>
                    </w:rPr>
                    <w:t>Ç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B4B4B"/>
                      <w:spacing w:val="-8"/>
                      <w:w w:val="94"/>
                      <w:position w:val="19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-15"/>
                      <w:w w:val="191"/>
                      <w:position w:val="19"/>
                    </w:rPr>
                    <w:t>l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B4B4B"/>
                      <w:spacing w:val="0"/>
                      <w:w w:val="103"/>
                      <w:position w:val="19"/>
                    </w:rPr>
                    <w:t>ik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B4B4B"/>
                      <w:spacing w:val="-21"/>
                      <w:w w:val="100"/>
                      <w:position w:val="19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F1F1F"/>
                      <w:spacing w:val="0"/>
                      <w:w w:val="127"/>
                      <w:position w:val="19"/>
                    </w:rPr>
                    <w:t>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2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9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4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2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9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3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77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6"/>
          <w:w w:val="115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-2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2"/>
        </w:rPr>
        <w:t>Diğer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5099" w:right="-20"/>
        <w:jc w:val="left"/>
        <w:tabs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1F1F1F"/>
          <w:spacing w:val="0"/>
          <w:w w:val="54"/>
          <w:position w:val="1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16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5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6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5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1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5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32" w:right="-20"/>
        <w:jc w:val="left"/>
        <w:tabs>
          <w:tab w:pos="20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0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MuratBAYNAL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6" w:lineRule="exact"/>
        <w:ind w:left="109" w:right="2274" w:firstLine="1943"/>
        <w:jc w:val="left"/>
        <w:tabs>
          <w:tab w:pos="2040" w:val="left"/>
          <w:tab w:pos="46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6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9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812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8" w:right="-20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03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2056" w:right="3307" w:firstLine="2528"/>
        <w:jc w:val="left"/>
        <w:tabs>
          <w:tab w:pos="458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32" w:right="-20"/>
        <w:jc w:val="left"/>
        <w:tabs>
          <w:tab w:pos="2040" w:val="left"/>
          <w:tab w:pos="45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09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171"/>
          <w:position w:val="1"/>
        </w:rPr>
        <w:t>r·</w:t>
      </w:r>
      <w:r>
        <w:rPr>
          <w:rFonts w:ascii="Arial" w:hAnsi="Arial" w:cs="Arial" w:eastAsia="Arial"/>
          <w:sz w:val="23"/>
          <w:szCs w:val="23"/>
          <w:color w:val="313131"/>
          <w:spacing w:val="-47"/>
          <w:w w:val="1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73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9"/>
          <w:position w:val="-1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3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8" w:right="1471" w:firstLine="-1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8" w:lineRule="exact"/>
        <w:ind w:left="4545" w:right="37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23" w:right="-20"/>
        <w:jc w:val="left"/>
        <w:tabs>
          <w:tab w:pos="2120" w:val="left"/>
          <w:tab w:pos="4560" w:val="left"/>
          <w:tab w:pos="64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4902" w:right="4590"/>
        <w:jc w:val="center"/>
        <w:tabs>
          <w:tab w:pos="64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29"/>
          <w:position w:val="8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6E6E6E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320" w:right="380"/>
        </w:sectPr>
      </w:pPr>
      <w:rPr/>
    </w:p>
    <w:p>
      <w:pPr>
        <w:spacing w:before="15" w:after="0" w:line="240" w:lineRule="auto"/>
        <w:ind w:left="1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7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kenarmda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80"/>
          <w:cols w:num="2" w:equalWidth="0">
            <w:col w:w="1842" w:space="257"/>
            <w:col w:w="9121"/>
          </w:cols>
        </w:sectPr>
      </w:pPr>
      <w:rPr/>
    </w:p>
    <w:p>
      <w:pPr>
        <w:spacing w:before="15" w:after="0" w:line="252" w:lineRule="auto"/>
        <w:ind w:left="2056" w:right="62" w:firstLine="-1924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exact"/>
        <w:ind w:left="128" w:right="3773"/>
        <w:jc w:val="left"/>
        <w:tabs>
          <w:tab w:pos="2040" w:val="left"/>
          <w:tab w:pos="66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9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8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37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57"/>
          <w:w w:val="137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4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7"/>
        </w:rPr>
        <w:t>--.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7" w:right="-20"/>
        <w:jc w:val="left"/>
        <w:tabs>
          <w:tab w:pos="204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4"/>
        </w:rPr>
        <w:t>jş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4"/>
          <w:w w:val="9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8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8" w:right="-20"/>
        <w:jc w:val="left"/>
        <w:tabs>
          <w:tab w:pos="102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left="2204" w:right="-20"/>
        <w:jc w:val="left"/>
        <w:tabs>
          <w:tab w:pos="4720" w:val="left"/>
          <w:tab w:pos="87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97"/>
          <w:position w:val="11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-46"/>
          <w:w w:val="100"/>
          <w:position w:val="1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4"/>
          <w:position w:val="11"/>
        </w:rPr>
        <w:t>B</w:t>
      </w:r>
      <w:r>
        <w:rPr>
          <w:rFonts w:ascii="Arial" w:hAnsi="Arial" w:cs="Arial" w:eastAsia="Arial"/>
          <w:sz w:val="26"/>
          <w:szCs w:val="26"/>
          <w:color w:val="313131"/>
          <w:spacing w:val="32"/>
          <w:w w:val="54"/>
          <w:position w:val="11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4"/>
          <w:position w:val="11"/>
        </w:rPr>
        <w:t>t1ıa11s</w:t>
      </w:r>
      <w:r>
        <w:rPr>
          <w:rFonts w:ascii="Arial" w:hAnsi="Arial" w:cs="Arial" w:eastAsia="Arial"/>
          <w:sz w:val="21"/>
          <w:szCs w:val="21"/>
          <w:color w:val="313131"/>
          <w:spacing w:val="18"/>
          <w:w w:val="54"/>
          <w:position w:val="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3"/>
          <w:position w:val="11"/>
        </w:rPr>
        <w:t>1017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5493" w:right="53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8.31488pt;margin-top:1.015952pt;width:.1pt;height:37.758455pt;mso-position-horizontal-relative:page;mso-position-vertical-relative:paragraph;z-index:-17232" coordorigin="5766,20" coordsize="2,755">
            <v:shape style="position:absolute;left:5766;top:20;width:2;height:755" coordorigin="5766,20" coordsize="0,755" path="m5766,775l5766,20e" filled="f" stroked="t" strokeweight=".71424pt" strokecolor="#444B77">
              <v:path arrowok="t"/>
            </v:shape>
          </v:group>
          <w10:wrap type="none"/>
        </w:pict>
      </w:r>
      <w:r>
        <w:rPr/>
        <w:pict>
          <v:group style="position:absolute;margin-left:167.846405pt;margin-top:17.746176pt;width:2.61888pt;height:26.760102pt;mso-position-horizontal-relative:page;mso-position-vertical-relative:paragraph;z-index:-17231" coordorigin="3357,355" coordsize="52,535">
            <v:group style="position:absolute;left:3400;top:364;width:2;height:234" coordorigin="3400,364" coordsize="2,234">
              <v:shape style="position:absolute;left:3400;top:364;width:2;height:234" coordorigin="3400,364" coordsize="0,234" path="m3400,599l3400,364e" filled="f" stroked="t" strokeweight=".95232pt" strokecolor="#383F7C">
                <v:path arrowok="t"/>
              </v:shape>
            </v:group>
            <v:group style="position:absolute;left:3376;top:450;width:2;height:421" coordorigin="3376,450" coordsize="2,421">
              <v:shape style="position:absolute;left:3376;top:450;width:2;height:421" coordorigin="3376,450" coordsize="0,421" path="m3376,871l3376,450e" filled="f" stroked="t" strokeweight="1.90464pt" strokecolor="#4454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7.358734pt;margin-top:9.380166pt;width:.1pt;height:46.839603pt;mso-position-horizontal-relative:page;mso-position-vertical-relative:paragraph;z-index:-17230" coordorigin="6947,188" coordsize="2,937">
            <v:shape style="position:absolute;left:6947;top:188;width:2;height:937" coordorigin="6947,188" coordsize="0,937" path="m6947,1124l6947,188e" filled="f" stroked="t" strokeweight="1.190400pt" strokecolor="#343B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88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20" w:right="38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2" w:lineRule="exact"/>
        <w:ind w:right="-121"/>
        <w:jc w:val="left"/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54"/>
          <w:szCs w:val="54"/>
          <w:color w:val="6E6E6E"/>
          <w:w w:val="43"/>
          <w:position w:val="-24"/>
        </w:rPr>
        <w:t>zV</w:t>
      </w:r>
      <w:r>
        <w:rPr>
          <w:rFonts w:ascii="Arial" w:hAnsi="Arial" w:cs="Arial" w:eastAsia="Arial"/>
          <w:sz w:val="54"/>
          <w:szCs w:val="54"/>
          <w:color w:val="6E6E6E"/>
          <w:spacing w:val="-268"/>
          <w:w w:val="44"/>
          <w:position w:val="-24"/>
        </w:rPr>
        <w:t>ö</w:t>
      </w:r>
      <w:r>
        <w:rPr>
          <w:rFonts w:ascii="Arial" w:hAnsi="Arial" w:cs="Arial" w:eastAsia="Arial"/>
          <w:sz w:val="54"/>
          <w:szCs w:val="54"/>
          <w:color w:val="5D5E5E"/>
          <w:spacing w:val="-115"/>
          <w:w w:val="144"/>
          <w:position w:val="-24"/>
        </w:rPr>
        <w:t>:</w:t>
      </w:r>
      <w:r>
        <w:rPr>
          <w:rFonts w:ascii="Arial" w:hAnsi="Arial" w:cs="Arial" w:eastAsia="Arial"/>
          <w:sz w:val="54"/>
          <w:szCs w:val="54"/>
          <w:color w:val="313131"/>
          <w:spacing w:val="0"/>
          <w:w w:val="59"/>
          <w:position w:val="-24"/>
        </w:rPr>
        <w:t>ı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79"/>
        <w:jc w:val="left"/>
        <w:tabs>
          <w:tab w:pos="18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A4689"/>
          <w:spacing w:val="0"/>
          <w:w w:val="100"/>
          <w:position w:val="5"/>
        </w:rPr>
        <w:t>1</w:t>
      </w:r>
      <w:r>
        <w:rPr>
          <w:rFonts w:ascii="Arial" w:hAnsi="Arial" w:cs="Arial" w:eastAsia="Arial"/>
          <w:sz w:val="19"/>
          <w:szCs w:val="19"/>
          <w:color w:val="3A4689"/>
          <w:spacing w:val="-6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A4689"/>
          <w:spacing w:val="0"/>
          <w:w w:val="100"/>
          <w:i/>
          <w:position w:val="-1"/>
        </w:rPr>
        <w:t>/</w:t>
      </w:r>
      <w:r>
        <w:rPr>
          <w:rFonts w:ascii="Arial" w:hAnsi="Arial" w:cs="Arial" w:eastAsia="Arial"/>
          <w:sz w:val="19"/>
          <w:szCs w:val="19"/>
          <w:color w:val="3A4689"/>
          <w:spacing w:val="-5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32B6B"/>
          <w:spacing w:val="0"/>
          <w:w w:val="77"/>
          <w:i/>
          <w:position w:val="-1"/>
        </w:rPr>
        <w:t>,'</w:t>
      </w:r>
      <w:r>
        <w:rPr>
          <w:rFonts w:ascii="Arial" w:hAnsi="Arial" w:cs="Arial" w:eastAsia="Arial"/>
          <w:sz w:val="19"/>
          <w:szCs w:val="19"/>
          <w:color w:val="232B6B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32B6B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9"/>
          <w:szCs w:val="19"/>
          <w:color w:val="4B4B4B"/>
          <w:spacing w:val="-22"/>
          <w:w w:val="102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1"/>
          <w:position w:val="-1"/>
        </w:rPr>
        <w:t>kip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8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496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66"/>
          <w:szCs w:val="66"/>
          <w:color w:val="313131"/>
          <w:spacing w:val="-2"/>
          <w:w w:val="36"/>
          <w:position w:val="-23"/>
        </w:rPr>
        <w:t>L</w:t>
      </w:r>
      <w:r>
        <w:rPr>
          <w:rFonts w:ascii="Arial" w:hAnsi="Arial" w:cs="Arial" w:eastAsia="Arial"/>
          <w:sz w:val="66"/>
          <w:szCs w:val="66"/>
          <w:color w:val="3A4689"/>
          <w:spacing w:val="0"/>
          <w:w w:val="130"/>
          <w:position w:val="-23"/>
        </w:rPr>
        <w:t>l)l</w:t>
      </w:r>
      <w:r>
        <w:rPr>
          <w:rFonts w:ascii="Arial" w:hAnsi="Arial" w:cs="Arial" w:eastAsia="Arial"/>
          <w:sz w:val="66"/>
          <w:szCs w:val="66"/>
          <w:color w:val="3A4689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66"/>
          <w:szCs w:val="66"/>
          <w:color w:val="3A4689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80"/>
          <w:cols w:num="4" w:equalWidth="0">
            <w:col w:w="801" w:space="1640"/>
            <w:col w:w="449" w:space="189"/>
            <w:col w:w="2263" w:space="585"/>
            <w:col w:w="5293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9" w:lineRule="exact"/>
        <w:ind w:left="2413" w:right="-91"/>
        <w:jc w:val="left"/>
        <w:tabs>
          <w:tab w:pos="49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8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8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2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3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37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100"/>
          <w:position w:val="-2"/>
        </w:rPr>
        <w:t>rı</w:t>
      </w:r>
      <w:r>
        <w:rPr>
          <w:rFonts w:ascii="Arial" w:hAnsi="Arial" w:cs="Arial" w:eastAsia="Arial"/>
          <w:sz w:val="21"/>
          <w:szCs w:val="21"/>
          <w:color w:val="7E7E7E"/>
          <w:spacing w:val="-53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53"/>
          <w:position w:val="-12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53"/>
          <w:position w:val="-12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22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B4B4B"/>
          <w:w w:val="86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w w:val="8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86" w:lineRule="exact"/>
        <w:ind w:right="-20"/>
        <w:jc w:val="left"/>
        <w:tabs>
          <w:tab w:pos="360" w:val="left"/>
          <w:tab w:pos="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80"/>
          <w:i/>
          <w:position w:val="-15"/>
        </w:rPr>
        <w:t>t</w:t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80"/>
          <w:i/>
          <w:position w:val="-15"/>
        </w:rPr>
        <w:t> </w:t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80"/>
          <w:i/>
          <w:position w:val="-15"/>
        </w:rPr>
        <w:t>&gt;l</w:t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-31"/>
          <w:w w:val="55"/>
          <w:i/>
          <w:position w:val="-15"/>
        </w:rPr>
        <w:t>1</w:t>
      </w:r>
      <w:r>
        <w:rPr>
          <w:rFonts w:ascii="Arial" w:hAnsi="Arial" w:cs="Arial" w:eastAsia="Arial"/>
          <w:sz w:val="51"/>
          <w:szCs w:val="51"/>
          <w:color w:val="7E7E7E"/>
          <w:spacing w:val="-100"/>
          <w:w w:val="61"/>
          <w:position w:val="-1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55"/>
          <w:i/>
          <w:position w:val="-15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-37"/>
          <w:w w:val="55"/>
          <w:i/>
          <w:position w:val="-15"/>
        </w:rPr>
        <w:t>;</w:t>
      </w:r>
      <w:r>
        <w:rPr>
          <w:rFonts w:ascii="Arial" w:hAnsi="Arial" w:cs="Arial" w:eastAsia="Arial"/>
          <w:sz w:val="51"/>
          <w:szCs w:val="51"/>
          <w:color w:val="7E7E7E"/>
          <w:spacing w:val="-121"/>
          <w:w w:val="62"/>
          <w:position w:val="-1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54"/>
          <w:i/>
          <w:position w:val="-15"/>
        </w:rPr>
        <w:t>"-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100"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100"/>
          <w:position w:val="-15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3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168"/>
          <w:position w:val="-1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80"/>
          <w:cols w:num="3" w:equalWidth="0">
            <w:col w:w="5202" w:space="20"/>
            <w:col w:w="530" w:space="2765"/>
            <w:col w:w="2703"/>
          </w:cols>
        </w:sectPr>
      </w:pPr>
      <w:rPr/>
    </w:p>
    <w:p>
      <w:pPr>
        <w:spacing w:before="0" w:after="0" w:line="390" w:lineRule="exact"/>
        <w:ind w:right="1104"/>
        <w:jc w:val="right"/>
        <w:tabs>
          <w:tab w:pos="520" w:val="left"/>
          <w:tab w:pos="1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100"/>
        </w:rPr>
        <w:t>ül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39"/>
          <w:szCs w:val="39"/>
          <w:color w:val="9A9A9C"/>
          <w:spacing w:val="-14"/>
          <w:w w:val="71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6E6E6E"/>
          <w:spacing w:val="-6"/>
          <w:w w:val="205"/>
        </w:rPr>
        <w:t>t</w:t>
      </w:r>
      <w:r>
        <w:rPr>
          <w:rFonts w:ascii="Times New Roman" w:hAnsi="Times New Roman" w:cs="Times New Roman" w:eastAsia="Times New Roman"/>
          <w:sz w:val="39"/>
          <w:szCs w:val="39"/>
          <w:color w:val="4B4B4B"/>
          <w:spacing w:val="0"/>
          <w:w w:val="70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4B4B4B"/>
          <w:spacing w:val="-29"/>
          <w:w w:val="69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232B6B"/>
          <w:spacing w:val="-19"/>
          <w:w w:val="40"/>
        </w:rPr>
        <w:t>•</w:t>
      </w:r>
      <w:r>
        <w:rPr>
          <w:rFonts w:ascii="Times New Roman" w:hAnsi="Times New Roman" w:cs="Times New Roman" w:eastAsia="Times New Roman"/>
          <w:sz w:val="39"/>
          <w:szCs w:val="39"/>
          <w:color w:val="4B4B4B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5"/>
        </w:rPr>
        <w:t>:,N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38" w:lineRule="exact"/>
        <w:ind w:right="714"/>
        <w:jc w:val="right"/>
        <w:tabs>
          <w:tab w:pos="22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506.158081pt;margin-top:3.121578pt;width:.1pt;height:9.320125pt;mso-position-horizontal-relative:page;mso-position-vertical-relative:paragraph;z-index:-17229" coordorigin="10123,62" coordsize="2,186">
            <v:shape style="position:absolute;left:10123;top:62;width:2;height:186" coordorigin="10123,62" coordsize="0,186" path="m10123,249l10123,62e" filled="f" stroked="t" strokeweight="1.90464pt" strokecolor="#444848">
              <v:path arrowok="t"/>
            </v:shape>
          </v:group>
          <w10:wrap type="none"/>
        </w:pict>
      </w:r>
      <w:r>
        <w:rPr/>
        <w:pict>
          <v:group style="position:absolute;margin-left:415.568634pt;margin-top:2.885294pt;width:2.142720pt;height:35.603169pt;mso-position-horizontal-relative:page;mso-position-vertical-relative:paragraph;z-index:-17228" coordorigin="8311,58" coordsize="43,712">
            <v:group style="position:absolute;left:8326;top:72;width:2;height:650" coordorigin="8326,72" coordsize="2,650">
              <v:shape style="position:absolute;left:8326;top:72;width:2;height:650" coordorigin="8326,72" coordsize="0,650" path="m8326,722l8326,72e" filled="f" stroked="t" strokeweight="1.42848pt" strokecolor="#8C8C8C">
                <v:path arrowok="t"/>
              </v:shape>
            </v:group>
            <v:group style="position:absolute;left:8345;top:712;width:2;height:48" coordorigin="8345,712" coordsize="2,48">
              <v:shape style="position:absolute;left:8345;top:712;width:2;height:48" coordorigin="8345,712" coordsize="0,48" path="m8345,760l8345,712e" filled="f" stroked="t" strokeweight=".95232pt" strokecolor="#A8A8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B3B3B5"/>
          <w:spacing w:val="-3"/>
          <w:w w:val="114"/>
          <w:position w:val="-16"/>
        </w:rPr>
        <w:t>,</w:t>
      </w:r>
      <w:r>
        <w:rPr>
          <w:rFonts w:ascii="Arial" w:hAnsi="Arial" w:cs="Arial" w:eastAsia="Arial"/>
          <w:sz w:val="27"/>
          <w:szCs w:val="27"/>
          <w:color w:val="7E7E7E"/>
          <w:spacing w:val="0"/>
          <w:w w:val="114"/>
          <w:i/>
          <w:position w:val="-30"/>
        </w:rPr>
        <w:t>1</w:t>
      </w:r>
      <w:r>
        <w:rPr>
          <w:rFonts w:ascii="Arial" w:hAnsi="Arial" w:cs="Arial" w:eastAsia="Arial"/>
          <w:sz w:val="27"/>
          <w:szCs w:val="27"/>
          <w:color w:val="7E7E7E"/>
          <w:spacing w:val="65"/>
          <w:w w:val="114"/>
          <w:i/>
          <w:position w:val="-30"/>
        </w:rPr>
        <w:t> 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96"/>
          <w:position w:val="-16"/>
        </w:rPr>
        <w:t>ltfa</w:t>
      </w:r>
      <w:r>
        <w:rPr>
          <w:rFonts w:ascii="Arial" w:hAnsi="Arial" w:cs="Arial" w:eastAsia="Arial"/>
          <w:sz w:val="20"/>
          <w:szCs w:val="20"/>
          <w:color w:val="5D5E5E"/>
          <w:spacing w:val="13"/>
          <w:w w:val="97"/>
          <w:position w:val="-16"/>
        </w:rPr>
        <w:t>j</w:t>
      </w:r>
      <w:r>
        <w:rPr>
          <w:rFonts w:ascii="Arial" w:hAnsi="Arial" w:cs="Arial" w:eastAsia="Arial"/>
          <w:sz w:val="20"/>
          <w:szCs w:val="20"/>
          <w:color w:val="9A9A9C"/>
          <w:spacing w:val="-16"/>
          <w:w w:val="70"/>
          <w:position w:val="-16"/>
        </w:rPr>
        <w:t>-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50"/>
          <w:position w:val="-16"/>
        </w:rPr>
        <w:t>'1!-</w:t>
      </w:r>
      <w:r>
        <w:rPr>
          <w:rFonts w:ascii="Arial" w:hAnsi="Arial" w:cs="Arial" w:eastAsia="Arial"/>
          <w:sz w:val="20"/>
          <w:szCs w:val="20"/>
          <w:color w:val="5D5E5E"/>
          <w:spacing w:val="-4"/>
          <w:w w:val="51"/>
          <w:position w:val="-16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-85"/>
          <w:w w:val="85"/>
          <w:position w:val="-16"/>
        </w:rPr>
        <w:t>n</w:t>
      </w:r>
      <w:r>
        <w:rPr>
          <w:rFonts w:ascii="Arial" w:hAnsi="Arial" w:cs="Arial" w:eastAsia="Arial"/>
          <w:sz w:val="27"/>
          <w:szCs w:val="27"/>
          <w:color w:val="9A9A9C"/>
          <w:spacing w:val="-30"/>
          <w:w w:val="66"/>
          <w:position w:val="-30"/>
        </w:rPr>
        <w:t>·</w:t>
      </w:r>
      <w:r>
        <w:rPr>
          <w:rFonts w:ascii="Arial" w:hAnsi="Arial" w:cs="Arial" w:eastAsia="Arial"/>
          <w:sz w:val="20"/>
          <w:szCs w:val="20"/>
          <w:color w:val="5D5E5E"/>
          <w:spacing w:val="-16"/>
          <w:w w:val="82"/>
          <w:position w:val="-16"/>
        </w:rPr>
        <w:t>l</w:t>
      </w:r>
      <w:r>
        <w:rPr>
          <w:rFonts w:ascii="Arial" w:hAnsi="Arial" w:cs="Arial" w:eastAsia="Arial"/>
          <w:sz w:val="27"/>
          <w:szCs w:val="27"/>
          <w:color w:val="9A9A9C"/>
          <w:spacing w:val="-61"/>
          <w:w w:val="66"/>
          <w:position w:val="-30"/>
        </w:rPr>
        <w:t>-</w:t>
      </w:r>
      <w:r>
        <w:rPr>
          <w:rFonts w:ascii="Arial" w:hAnsi="Arial" w:cs="Arial" w:eastAsia="Arial"/>
          <w:sz w:val="20"/>
          <w:szCs w:val="20"/>
          <w:color w:val="5D5E5E"/>
          <w:spacing w:val="-16"/>
          <w:w w:val="82"/>
          <w:position w:val="-16"/>
        </w:rPr>
        <w:t>)</w:t>
      </w:r>
      <w:r>
        <w:rPr>
          <w:rFonts w:ascii="Arial" w:hAnsi="Arial" w:cs="Arial" w:eastAsia="Arial"/>
          <w:sz w:val="27"/>
          <w:szCs w:val="27"/>
          <w:color w:val="9A9A9C"/>
          <w:spacing w:val="-68"/>
          <w:w w:val="66"/>
          <w:position w:val="-30"/>
        </w:rPr>
        <w:t>-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81"/>
          <w:position w:val="-16"/>
        </w:rPr>
        <w:t>.t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82"/>
          <w:position w:val="-16"/>
        </w:rPr>
        <w:t>n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5D5E5E"/>
          <w:spacing w:val="-3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0"/>
          <w:position w:val="-16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</w:r>
      <w:r>
        <w:rPr>
          <w:rFonts w:ascii="Arial" w:hAnsi="Arial" w:cs="Arial" w:eastAsia="Arial"/>
          <w:sz w:val="27"/>
          <w:szCs w:val="27"/>
          <w:color w:val="262A97"/>
          <w:spacing w:val="0"/>
          <w:w w:val="380"/>
          <w:position w:val="-30"/>
        </w:rPr>
        <w:t>\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20" w:right="38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0.59392pt;margin-top:18.283131pt;width:551.393292pt;height:760.423916pt;mso-position-horizontal-relative:page;mso-position-vertical-relative:page;z-index:-17233" coordorigin="412,366" coordsize="11028,15208">
            <v:group style="position:absolute;left:419;top:390;width:10995;height:2" coordorigin="419,390" coordsize="10995,2">
              <v:shape style="position:absolute;left:419;top:390;width:10995;height:2" coordorigin="419,390" coordsize="10995,0" path="m419,390l11414,390e" filled="f" stroked="t" strokeweight=".71424pt" strokecolor="#747474">
                <v:path arrowok="t"/>
              </v:shape>
            </v:group>
            <v:group style="position:absolute;left:431;top:373;width:2;height:15175" coordorigin="431,373" coordsize="2,15175">
              <v:shape style="position:absolute;left:431;top:373;width:2;height:15175" coordorigin="431,373" coordsize="0,15175" path="m431,15548l431,373e" filled="f" stroked="t" strokeweight=".71424pt" strokecolor="#5B5B5B">
                <v:path arrowok="t"/>
              </v:shape>
            </v:group>
            <v:group style="position:absolute;left:2352;top:382;width:2;height:856" coordorigin="2352,382" coordsize="2,856">
              <v:shape style="position:absolute;left:2352;top:382;width:2;height:856" coordorigin="2352,382" coordsize="0,856" path="m2352,1238l2352,382e" filled="f" stroked="t" strokeweight=".47616pt" strokecolor="#3B3B3B">
                <v:path arrowok="t"/>
              </v:shape>
            </v:group>
            <v:group style="position:absolute;left:3343;top:392;width:233;height:2" coordorigin="3343,392" coordsize="233,2">
              <v:shape style="position:absolute;left:3343;top:392;width:233;height:2" coordorigin="3343,392" coordsize="233,0" path="m3343,392l3576,392e" filled="f" stroked="t" strokeweight=".47616pt" strokecolor="#6B6B6B">
                <v:path arrowok="t"/>
              </v:shape>
            </v:group>
            <v:group style="position:absolute;left:3647;top:387;width:210;height:2" coordorigin="3647,387" coordsize="210,2">
              <v:shape style="position:absolute;left:3647;top:387;width:210;height:2" coordorigin="3647,387" coordsize="210,0" path="m3647,387l3857,387e" filled="f" stroked="t" strokeweight=".47616pt" strokecolor="#575757">
                <v:path arrowok="t"/>
              </v:shape>
            </v:group>
            <v:group style="position:absolute;left:9054;top:382;width:2;height:1529" coordorigin="9054,382" coordsize="2,1529">
              <v:shape style="position:absolute;left:9054;top:382;width:2;height:1529" coordorigin="9054,382" coordsize="0,1529" path="m9054,1912l9054,382e" filled="f" stroked="t" strokeweight=".95232pt" strokecolor="#6B6B6B">
                <v:path arrowok="t"/>
              </v:shape>
            </v:group>
            <v:group style="position:absolute;left:11411;top:387;width:2;height:851" coordorigin="11411,387" coordsize="2,851">
              <v:shape style="position:absolute;left:11411;top:387;width:2;height:851" coordorigin="11411,387" coordsize="0,851" path="m11411,1238l11411,387e" filled="f" stroked="t" strokeweight=".47616pt" strokecolor="#4B4B4B">
                <v:path arrowok="t"/>
              </v:shape>
            </v:group>
            <v:group style="position:absolute;left:433;top:373;width:2;height:15194" coordorigin="433,373" coordsize="2,15194">
              <v:shape style="position:absolute;left:433;top:373;width:2;height:15194" coordorigin="433,373" coordsize="0,15194" path="m433,15567l433,373e" filled="f" stroked="t" strokeweight=".71424pt" strokecolor="#5B5B5B">
                <v:path arrowok="t"/>
              </v:shape>
            </v:group>
            <v:group style="position:absolute;left:2352;top:1181;width:2;height:731" coordorigin="2352,1181" coordsize="2,731">
              <v:shape style="position:absolute;left:2352;top:1181;width:2;height:731" coordorigin="2352,1181" coordsize="0,731" path="m2352,1912l2352,1181e" filled="f" stroked="t" strokeweight=".95232pt" strokecolor="#676767">
                <v:path arrowok="t"/>
              </v:shape>
            </v:group>
            <v:group style="position:absolute;left:11416;top:387;width:2;height:7332" coordorigin="11416,387" coordsize="2,7332">
              <v:shape style="position:absolute;left:11416;top:387;width:2;height:7332" coordorigin="11416,387" coordsize="0,7332" path="m11416,7719l11416,387e" filled="f" stroked="t" strokeweight=".71424pt" strokecolor="#676767">
                <v:path arrowok="t"/>
              </v:shape>
            </v:group>
            <v:group style="position:absolute;left:419;top:1905;width:7285;height:2" coordorigin="419,1905" coordsize="7285,2">
              <v:shape style="position:absolute;left:419;top:1905;width:7285;height:2" coordorigin="419,1905" coordsize="7285,0" path="m419,1905l7704,1905e" filled="f" stroked="t" strokeweight=".71424pt" strokecolor="#707070">
                <v:path arrowok="t"/>
              </v:shape>
            </v:group>
            <v:group style="position:absolute;left:2828;top:1902;width:748;height:2" coordorigin="2828,1902" coordsize="748,2">
              <v:shape style="position:absolute;left:2828;top:1902;width:748;height:2" coordorigin="2828,1902" coordsize="748,0" path="m2828,1902l3576,1902e" filled="f" stroked="t" strokeweight=".47616pt" strokecolor="#5B5B5B">
                <v:path arrowok="t"/>
              </v:shape>
            </v:group>
            <v:group style="position:absolute;left:7285;top:1905;width:1062;height:2" coordorigin="7285,1905" coordsize="1062,2">
              <v:shape style="position:absolute;left:7285;top:1905;width:1062;height:2" coordorigin="7285,1905" coordsize="1062,0" path="m7285,1905l8347,1905e" filled="f" stroked="t" strokeweight=".47616pt" strokecolor="#5B5B5B">
                <v:path arrowok="t"/>
              </v:shape>
            </v:group>
            <v:group style="position:absolute;left:7714;top:1902;width:3709;height:2" coordorigin="7714,1902" coordsize="3709,2">
              <v:shape style="position:absolute;left:7714;top:1902;width:3709;height:2" coordorigin="7714,1902" coordsize="3709,0" path="m7714,1902l11423,1902e" filled="f" stroked="t" strokeweight=".71424pt" strokecolor="#747474">
                <v:path arrowok="t"/>
              </v:shape>
            </v:group>
            <v:group style="position:absolute;left:424;top:2141;width:7285;height:2" coordorigin="424,2141" coordsize="7285,2">
              <v:shape style="position:absolute;left:424;top:2141;width:7285;height:2" coordorigin="424,2141" coordsize="7285,0" path="m424,2141l7709,2141e" filled="f" stroked="t" strokeweight=".71424pt" strokecolor="#707070">
                <v:path arrowok="t"/>
              </v:shape>
            </v:group>
            <v:group style="position:absolute;left:3381;top:1897;width:2;height:368" coordorigin="3381,1897" coordsize="2,368">
              <v:shape style="position:absolute;left:3381;top:1897;width:2;height:368" coordorigin="3381,1897" coordsize="0,368" path="m3381,2266l3381,1897e" filled="f" stroked="t" strokeweight=".95232pt" strokecolor="#676767">
                <v:path arrowok="t"/>
              </v:shape>
            </v:group>
            <v:group style="position:absolute;left:7652;top:2141;width:695;height:2" coordorigin="7652,2141" coordsize="695,2">
              <v:shape style="position:absolute;left:7652;top:2141;width:695;height:2" coordorigin="7652,2141" coordsize="695,0" path="m7652,2141l8347,2141e" filled="f" stroked="t" strokeweight=".47616pt" strokecolor="#575757">
                <v:path arrowok="t"/>
              </v:shape>
            </v:group>
            <v:group style="position:absolute;left:8290;top:2141;width:1048;height:2" coordorigin="8290,2141" coordsize="1048,2">
              <v:shape style="position:absolute;left:8290;top:2141;width:1048;height:2" coordorigin="8290,2141" coordsize="1048,0" path="m8290,2141l9337,2141e" filled="f" stroked="t" strokeweight=".95232pt" strokecolor="#808080">
                <v:path arrowok="t"/>
              </v:shape>
            </v:group>
            <v:group style="position:absolute;left:9247;top:2141;width:905;height:2" coordorigin="9247,2141" coordsize="905,2">
              <v:shape style="position:absolute;left:9247;top:2141;width:905;height:2" coordorigin="9247,2141" coordsize="905,0" path="m9247,2141l10152,2141e" filled="f" stroked="t" strokeweight=".47616pt" strokecolor="#6B6B6B">
                <v:path arrowok="t"/>
              </v:shape>
            </v:group>
            <v:group style="position:absolute;left:9990;top:2141;width:1433;height:2" coordorigin="9990,2141" coordsize="1433,2">
              <v:shape style="position:absolute;left:9990;top:2141;width:1433;height:2" coordorigin="9990,2141" coordsize="1433,0" path="m9990,2141l11423,2141e" filled="f" stroked="t" strokeweight=".71424pt" strokecolor="#777777">
                <v:path arrowok="t"/>
              </v:shape>
            </v:group>
            <v:group style="position:absolute;left:424;top:2380;width:3952;height:2" coordorigin="424,2380" coordsize="3952,2">
              <v:shape style="position:absolute;left:424;top:2380;width:3952;height:2" coordorigin="424,2380" coordsize="3952,0" path="m424,2380l4376,2380e" filled="f" stroked="t" strokeweight=".71424pt" strokecolor="#6B6B6B">
                <v:path arrowok="t"/>
              </v:shape>
            </v:group>
            <v:group style="position:absolute;left:3381;top:2093;width:2;height:292" coordorigin="3381,2093" coordsize="2,292">
              <v:shape style="position:absolute;left:3381;top:2093;width:2;height:292" coordorigin="3381,2093" coordsize="0,292" path="m3381,2385l3381,2093e" filled="f" stroked="t" strokeweight=".71424pt" strokecolor="#545454">
                <v:path arrowok="t"/>
              </v:shape>
            </v:group>
            <v:group style="position:absolute;left:4319;top:2380;width:962;height:2" coordorigin="4319,2380" coordsize="962,2">
              <v:shape style="position:absolute;left:4319;top:2380;width:962;height:2" coordorigin="4319,2380" coordsize="962,0" path="m4319,2380l5281,2380e" filled="f" stroked="t" strokeweight=".47616pt" strokecolor="#606060">
                <v:path arrowok="t"/>
              </v:shape>
            </v:group>
            <v:group style="position:absolute;left:5181;top:2380;width:4162;height:2" coordorigin="5181,2380" coordsize="4162,2">
              <v:shape style="position:absolute;left:5181;top:2380;width:4162;height:2" coordorigin="5181,2380" coordsize="4162,0" path="m5181,2380l9342,2380e" filled="f" stroked="t" strokeweight=".71424pt" strokecolor="#777777">
                <v:path arrowok="t"/>
              </v:shape>
            </v:group>
            <v:group style="position:absolute;left:9247;top:2380;width:905;height:2" coordorigin="9247,2380" coordsize="905,2">
              <v:shape style="position:absolute;left:9247;top:2380;width:905;height:2" coordorigin="9247,2380" coordsize="905,0" path="m9247,2380l10152,2380e" filled="f" stroked="t" strokeweight=".47616pt" strokecolor="#676767">
                <v:path arrowok="t"/>
              </v:shape>
            </v:group>
            <v:group style="position:absolute;left:9999;top:2380;width:1424;height:2" coordorigin="9999,2380" coordsize="1424,2">
              <v:shape style="position:absolute;left:9999;top:2380;width:1424;height:2" coordorigin="9999,2380" coordsize="1424,0" path="m9999,2380l11423,2380e" filled="f" stroked="t" strokeweight=".71424pt" strokecolor="#777777">
                <v:path arrowok="t"/>
              </v:shape>
            </v:group>
            <v:group style="position:absolute;left:424;top:2622;width:10995;height:2" coordorigin="424,2622" coordsize="10995,2">
              <v:shape style="position:absolute;left:424;top:2622;width:10995;height:2" coordorigin="424,2622" coordsize="10995,0" path="m424,2622l11418,2622e" filled="f" stroked="t" strokeweight=".71424pt" strokecolor="#707070">
                <v:path arrowok="t"/>
              </v:shape>
            </v:group>
            <v:group style="position:absolute;left:7285;top:2624;width:424;height:2" coordorigin="7285,2624" coordsize="424,2">
              <v:shape style="position:absolute;left:7285;top:2624;width:424;height:2" coordorigin="7285,2624" coordsize="424,0" path="m7285,2624l7709,2624e" filled="f" stroked="t" strokeweight=".47616pt" strokecolor="#5B5B5B">
                <v:path arrowok="t"/>
              </v:shape>
            </v:group>
            <v:group style="position:absolute;left:9247;top:2619;width:905;height:2" coordorigin="9247,2619" coordsize="905,2">
              <v:shape style="position:absolute;left:9247;top:2619;width:905;height:2" coordorigin="9247,2619" coordsize="905,0" path="m9247,2619l10152,2619e" filled="f" stroked="t" strokeweight=".47616pt" strokecolor="#646464">
                <v:path arrowok="t"/>
              </v:shape>
            </v:group>
            <v:group style="position:absolute;left:424;top:2861;width:10995;height:2" coordorigin="424,2861" coordsize="10995,2">
              <v:shape style="position:absolute;left:424;top:2861;width:10995;height:2" coordorigin="424,2861" coordsize="10995,0" path="m424,2861l11418,2861e" filled="f" stroked="t" strokeweight=".71424pt" strokecolor="#707070">
                <v:path arrowok="t"/>
              </v:shape>
            </v:group>
            <v:group style="position:absolute;left:6900;top:2863;width:443;height:2" coordorigin="6900,2863" coordsize="443,2">
              <v:shape style="position:absolute;left:6900;top:2863;width:443;height:2" coordorigin="6900,2863" coordsize="443,0" path="m6900,2863l7342,2863e" filled="f" stroked="t" strokeweight=".47616pt" strokecolor="#676767">
                <v:path arrowok="t"/>
              </v:shape>
            </v:group>
            <v:group style="position:absolute;left:7285;top:2863;width:424;height:2" coordorigin="7285,2863" coordsize="424,2">
              <v:shape style="position:absolute;left:7285;top:2863;width:424;height:2" coordorigin="7285,2863" coordsize="424,0" path="m7285,2863l7709,2863e" filled="f" stroked="t" strokeweight=".47616pt" strokecolor="#4F4F4F">
                <v:path arrowok="t"/>
              </v:shape>
            </v:group>
            <v:group style="position:absolute;left:9009;top:2863;width:295;height:2" coordorigin="9009,2863" coordsize="295,2">
              <v:shape style="position:absolute;left:9009;top:2863;width:295;height:2" coordorigin="9009,2863" coordsize="295,0" path="m9009,2863l9304,2863e" filled="f" stroked="t" strokeweight=".47616pt" strokecolor="#606060">
                <v:path arrowok="t"/>
              </v:shape>
            </v:group>
            <v:group style="position:absolute;left:424;top:3100;width:3595;height:2" coordorigin="424,3100" coordsize="3595,2">
              <v:shape style="position:absolute;left:424;top:3100;width:3595;height:2" coordorigin="424,3100" coordsize="3595,0" path="m424,3100l4019,3100e" filled="f" stroked="t" strokeweight=".71424pt" strokecolor="#6B6B6B">
                <v:path arrowok="t"/>
              </v:shape>
            </v:group>
            <v:group style="position:absolute;left:3962;top:3102;width:567;height:2" coordorigin="3962,3102" coordsize="567,2">
              <v:shape style="position:absolute;left:3962;top:3102;width:567;height:2" coordorigin="3962,3102" coordsize="567,0" path="m3962,3102l4528,3102e" filled="f" stroked="t" strokeweight=".47616pt" strokecolor="#4F4F4F">
                <v:path arrowok="t"/>
              </v:shape>
            </v:group>
            <v:group style="position:absolute;left:4471;top:3102;width:6947;height:2" coordorigin="4471,3102" coordsize="6947,2">
              <v:shape style="position:absolute;left:4471;top:3102;width:6947;height:2" coordorigin="4471,3102" coordsize="6947,0" path="m4471,3102l11418,3102e" filled="f" stroked="t" strokeweight=".71424pt" strokecolor="#707070">
                <v:path arrowok="t"/>
              </v:shape>
            </v:group>
            <v:group style="position:absolute;left:11414;top:2815;width:2;height:741" coordorigin="11414,2815" coordsize="2,741">
              <v:shape style="position:absolute;left:11414;top:2815;width:2;height:741" coordorigin="11414,2815" coordsize="0,741" path="m11414,3556l11414,2815e" filled="f" stroked="t" strokeweight=".47616pt" strokecolor="#4F4F4F">
                <v:path arrowok="t"/>
              </v:shape>
            </v:group>
            <v:group style="position:absolute;left:3838;top:3088;width:2;height:277" coordorigin="3838,3088" coordsize="2,277">
              <v:shape style="position:absolute;left:3838;top:3088;width:2;height:277" coordorigin="3838,3088" coordsize="0,277" path="m3838,3365l3838,3088e" filled="f" stroked="t" strokeweight=".71424pt" strokecolor="#606060">
                <v:path arrowok="t"/>
              </v:shape>
            </v:group>
            <v:group style="position:absolute;left:6911;top:3097;width:2;height:717" coordorigin="6911,3097" coordsize="2,717">
              <v:shape style="position:absolute;left:6911;top:3097;width:2;height:717" coordorigin="6911,3097" coordsize="0,717" path="m6911,3814l6911,3097e" filled="f" stroked="t" strokeweight=".71424pt" strokecolor="#5B5B5B">
                <v:path arrowok="t"/>
              </v:shape>
            </v:group>
            <v:group style="position:absolute;left:6904;top:3312;width:752;height:2" coordorigin="6904,3312" coordsize="752,2">
              <v:shape style="position:absolute;left:6904;top:3312;width:752;height:2" coordorigin="6904,3312" coordsize="752,0" path="m6904,3312l7657,3312e" filled="f" stroked="t" strokeweight=".71424pt" strokecolor="#3F3F3F">
                <v:path arrowok="t"/>
              </v:shape>
            </v:group>
            <v:group style="position:absolute;left:8319;top:3336;width:1805;height:2" coordorigin="8319,3336" coordsize="1805,2">
              <v:shape style="position:absolute;left:8319;top:3336;width:1805;height:2" coordorigin="8319,3336" coordsize="1805,0" path="m8319,3336l10123,3336e" filled="f" stroked="t" strokeweight=".23808pt" strokecolor="#000000">
                <v:path arrowok="t"/>
              </v:shape>
            </v:group>
            <v:group style="position:absolute;left:10123;top:3336;width:1290;height:2" coordorigin="10123,3336" coordsize="1290,2">
              <v:shape style="position:absolute;left:10123;top:3336;width:1290;height:2" coordorigin="10123,3336" coordsize="1290,0" path="m10123,3336l11414,3336e" filled="f" stroked="t" strokeweight=".23808pt" strokecolor="#484848">
                <v:path arrowok="t"/>
              </v:shape>
            </v:group>
            <v:group style="position:absolute;left:3833;top:3307;width:2;height:440" coordorigin="3833,3307" coordsize="2,440">
              <v:shape style="position:absolute;left:3833;top:3307;width:2;height:440" coordorigin="3833,3307" coordsize="0,440" path="m3833,3747l3833,3307e" filled="f" stroked="t" strokeweight=".71424pt" strokecolor="#3F3F3F">
                <v:path arrowok="t"/>
              </v:shape>
            </v:group>
            <v:group style="position:absolute;left:3828;top:3523;width:1171;height:2" coordorigin="3828,3523" coordsize="1171,2">
              <v:shape style="position:absolute;left:3828;top:3523;width:1171;height:2" coordorigin="3828,3523" coordsize="1171,0" path="m3828,3523l5000,3523e" filled="f" stroked="t" strokeweight=".71424pt" strokecolor="#707070">
                <v:path arrowok="t"/>
              </v:shape>
            </v:group>
            <v:group style="position:absolute;left:419;top:3800;width:2981;height:2" coordorigin="419,3800" coordsize="2981,2">
              <v:shape style="position:absolute;left:419;top:3800;width:2981;height:2" coordorigin="419,3800" coordsize="2981,0" path="m419,3800l3400,3800e" filled="f" stroked="t" strokeweight=".71424pt" strokecolor="#707070">
                <v:path arrowok="t"/>
              </v:shape>
            </v:group>
            <v:group style="position:absolute;left:3343;top:3805;width:233;height:2" coordorigin="3343,3805" coordsize="233,2">
              <v:shape style="position:absolute;left:3343;top:3805;width:233;height:2" coordorigin="3343,3805" coordsize="233,0" path="m3343,3805l3576,3805e" filled="f" stroked="t" strokeweight=".47616pt" strokecolor="#545454">
                <v:path arrowok="t"/>
              </v:shape>
            </v:group>
            <v:group style="position:absolute;left:3840;top:3499;width:2;height:306" coordorigin="3840,3499" coordsize="2,306">
              <v:shape style="position:absolute;left:3840;top:3499;width:2;height:306" coordorigin="3840,3499" coordsize="0,306" path="m3840,3805l3840,3499e" filled="f" stroked="t" strokeweight="1.190400pt" strokecolor="#383838">
                <v:path arrowok="t"/>
              </v:shape>
            </v:group>
            <v:group style="position:absolute;left:3795;top:3795;width:224;height:2" coordorigin="3795,3795" coordsize="224,2">
              <v:shape style="position:absolute;left:3795;top:3795;width:224;height:2" coordorigin="3795,3795" coordsize="224,0" path="m3795,3795l4019,3795e" filled="f" stroked="t" strokeweight=".95232pt" strokecolor="#3F3F3F">
                <v:path arrowok="t"/>
              </v:shape>
            </v:group>
            <v:group style="position:absolute;left:3519;top:3802;width:2862;height:2" coordorigin="3519,3802" coordsize="2862,2">
              <v:shape style="position:absolute;left:3519;top:3802;width:2862;height:2" coordorigin="3519,3802" coordsize="2862,0" path="m3519,3802l6381,3802e" filled="f" stroked="t" strokeweight=".71424pt" strokecolor="#545454">
                <v:path arrowok="t"/>
              </v:shape>
            </v:group>
            <v:group style="position:absolute;left:6323;top:3807;width:5100;height:2" coordorigin="6323,3807" coordsize="5100,2">
              <v:shape style="position:absolute;left:6323;top:3807;width:5100;height:2" coordorigin="6323,3807" coordsize="5100,0" path="m6323,3807l11423,3807e" filled="f" stroked="t" strokeweight=".71424pt" strokecolor="#747474">
                <v:path arrowok="t"/>
              </v:shape>
            </v:group>
            <v:group style="position:absolute;left:424;top:4110;width:2976;height:2" coordorigin="424,4110" coordsize="2976,2">
              <v:shape style="position:absolute;left:424;top:4110;width:2976;height:2" coordorigin="424,4110" coordsize="2976,0" path="m424,4110l3400,4110e" filled="f" stroked="t" strokeweight=".71424pt" strokecolor="#676767">
                <v:path arrowok="t"/>
              </v:shape>
            </v:group>
            <v:group style="position:absolute;left:2357;top:3795;width:2;height:836" coordorigin="2357,3795" coordsize="2,836">
              <v:shape style="position:absolute;left:2357;top:3795;width:2;height:836" coordorigin="2357,3795" coordsize="0,836" path="m2357,4631l2357,3795e" filled="f" stroked="t" strokeweight=".95232pt" strokecolor="#646464">
                <v:path arrowok="t"/>
              </v:shape>
            </v:group>
            <v:group style="position:absolute;left:3343;top:4110;width:233;height:2" coordorigin="3343,4110" coordsize="233,2">
              <v:shape style="position:absolute;left:3343;top:4110;width:233;height:2" coordorigin="3343,4110" coordsize="233,0" path="m3343,4110l3576,4110e" filled="f" stroked="t" strokeweight=".47616pt" strokecolor="#4F4F4F">
                <v:path arrowok="t"/>
              </v:shape>
            </v:group>
            <v:group style="position:absolute;left:3519;top:4110;width:186;height:2" coordorigin="3519,4110" coordsize="186,2">
              <v:shape style="position:absolute;left:3519;top:4110;width:186;height:2" coordorigin="3519,4110" coordsize="186,0" path="m3519,4110l3705,4110e" filled="f" stroked="t" strokeweight=".47616pt" strokecolor="#6B6B6B">
                <v:path arrowok="t"/>
              </v:shape>
            </v:group>
            <v:group style="position:absolute;left:3647;top:4110;width:729;height:2" coordorigin="3647,4110" coordsize="729,2">
              <v:shape style="position:absolute;left:3647;top:4110;width:729;height:2" coordorigin="3647,4110" coordsize="729,0" path="m3647,4110l4376,4110e" filled="f" stroked="t" strokeweight=".71424pt" strokecolor="#777777">
                <v:path arrowok="t"/>
              </v:shape>
            </v:group>
            <v:group style="position:absolute;left:4319;top:4113;width:210;height:2" coordorigin="4319,4113" coordsize="210,2">
              <v:shape style="position:absolute;left:4319;top:4113;width:210;height:2" coordorigin="4319,4113" coordsize="210,0" path="m4319,4113l4528,4113e" filled="f" stroked="t" strokeweight=".47616pt" strokecolor="#606060">
                <v:path arrowok="t"/>
              </v:shape>
            </v:group>
            <v:group style="position:absolute;left:4471;top:4113;width:6952;height:2" coordorigin="4471,4113" coordsize="6952,2">
              <v:shape style="position:absolute;left:4471;top:4113;width:6952;height:2" coordorigin="4471,4113" coordsize="6952,0" path="m4471,4113l11423,4113e" filled="f" stroked="t" strokeweight=".71424pt" strokecolor="#747474">
                <v:path arrowok="t"/>
              </v:shape>
            </v:group>
            <v:group style="position:absolute;left:9009;top:4115;width:333;height:2" coordorigin="9009,4115" coordsize="333,2">
              <v:shape style="position:absolute;left:9009;top:4115;width:333;height:2" coordorigin="9009,4115" coordsize="333,0" path="m9009,4115l9342,4115e" filled="f" stroked="t" strokeweight=".47616pt" strokecolor="#545454">
                <v:path arrowok="t"/>
              </v:shape>
            </v:group>
            <v:group style="position:absolute;left:2347;top:4352;width:3447;height:2" coordorigin="2347,4352" coordsize="3447,2">
              <v:shape style="position:absolute;left:2347;top:4352;width:3447;height:2" coordorigin="2347,4352" coordsize="3447,0" path="m2347,4352l5795,4352e" filled="f" stroked="t" strokeweight=".71424pt" strokecolor="#747474">
                <v:path arrowok="t"/>
              </v:shape>
            </v:group>
            <v:group style="position:absolute;left:5738;top:4354;width:462;height:2" coordorigin="5738,4354" coordsize="462,2">
              <v:shape style="position:absolute;left:5738;top:4354;width:462;height:2" coordorigin="5738,4354" coordsize="462,0" path="m5738,4354l6200,4354e" filled="f" stroked="t" strokeweight=".47616pt" strokecolor="#606060">
                <v:path arrowok="t"/>
              </v:shape>
            </v:group>
            <v:group style="position:absolute;left:6095;top:4354;width:867;height:2" coordorigin="6095,4354" coordsize="867,2">
              <v:shape style="position:absolute;left:6095;top:4354;width:867;height:2" coordorigin="6095,4354" coordsize="867,0" path="m6095,4354l6961,4354e" filled="f" stroked="t" strokeweight=".95232pt" strokecolor="#7C7C7C">
                <v:path arrowok="t"/>
              </v:shape>
            </v:group>
            <v:group style="position:absolute;left:6900;top:4354;width:809;height:2" coordorigin="6900,4354" coordsize="809,2">
              <v:shape style="position:absolute;left:6900;top:4354;width:809;height:2" coordorigin="6900,4354" coordsize="809,0" path="m6900,4354l7709,4354e" filled="f" stroked="t" strokeweight=".47616pt" strokecolor="#575757">
                <v:path arrowok="t"/>
              </v:shape>
            </v:group>
            <v:group style="position:absolute;left:7652;top:4352;width:1414;height:2" coordorigin="7652,4352" coordsize="1414,2">
              <v:shape style="position:absolute;left:7652;top:4352;width:1414;height:2" coordorigin="7652,4352" coordsize="1414,0" path="m7652,4352l9066,4352e" filled="f" stroked="t" strokeweight=".71424pt" strokecolor="#747474">
                <v:path arrowok="t"/>
              </v:shape>
            </v:group>
            <v:group style="position:absolute;left:9009;top:4354;width:295;height:2" coordorigin="9009,4354" coordsize="295,2">
              <v:shape style="position:absolute;left:9009;top:4354;width:295;height:2" coordorigin="9009,4354" coordsize="295,0" path="m9009,4354l9304,4354e" filled="f" stroked="t" strokeweight=".47616pt" strokecolor="#545454">
                <v:path arrowok="t"/>
              </v:shape>
            </v:group>
            <v:group style="position:absolute;left:9247;top:4354;width:2176;height:2" coordorigin="9247,4354" coordsize="2176,2">
              <v:shape style="position:absolute;left:9247;top:4354;width:2176;height:2" coordorigin="9247,4354" coordsize="2176,0" path="m9247,4354l11423,4354e" filled="f" stroked="t" strokeweight=".71424pt" strokecolor="#777777">
                <v:path arrowok="t"/>
              </v:shape>
            </v:group>
            <v:group style="position:absolute;left:4883;top:4345;width:2;height:492" coordorigin="4883,4345" coordsize="2,492">
              <v:shape style="position:absolute;left:4883;top:4345;width:2;height:492" coordorigin="4883,4345" coordsize="0,492" path="m4883,4837l4883,4345e" filled="f" stroked="t" strokeweight=".95232pt" strokecolor="#6B6B6B">
                <v:path arrowok="t"/>
              </v:shape>
            </v:group>
            <v:group style="position:absolute;left:4876;top:4780;width:2081;height:2" coordorigin="4876,4780" coordsize="2081,2">
              <v:shape style="position:absolute;left:4876;top:4780;width:2081;height:2" coordorigin="4876,4780" coordsize="2081,0" path="m4876,4780l6957,4780e" filled="f" stroked="t" strokeweight=".47616pt" strokecolor="#707070">
                <v:path arrowok="t"/>
              </v:shape>
            </v:group>
            <v:group style="position:absolute;left:7680;top:4340;width:2;height:473" coordorigin="7680,4340" coordsize="2,473">
              <v:shape style="position:absolute;left:7680;top:4340;width:2;height:473" coordorigin="7680,4340" coordsize="0,473" path="m7680,4813l7680,4340e" filled="f" stroked="t" strokeweight=".23808pt" strokecolor="#646464">
                <v:path arrowok="t"/>
              </v:shape>
            </v:group>
            <v:group style="position:absolute;left:2357;top:4574;width:2;height:698" coordorigin="2357,4574" coordsize="2,698">
              <v:shape style="position:absolute;left:2357;top:4574;width:2;height:698" coordorigin="2357,4574" coordsize="0,698" path="m2357,5272l2357,4574e" filled="f" stroked="t" strokeweight=".47616pt" strokecolor="#383838">
                <v:path arrowok="t"/>
              </v:shape>
            </v:group>
            <v:group style="position:absolute;left:6900;top:4777;width:814;height:2" coordorigin="6900,4777" coordsize="814,2">
              <v:shape style="position:absolute;left:6900;top:4777;width:814;height:2" coordorigin="6900,4777" coordsize="814,0" path="m6900,4777l7714,4777e" filled="f" stroked="t" strokeweight=".23808pt" strokecolor="#575757">
                <v:path arrowok="t"/>
              </v:shape>
            </v:group>
            <v:group style="position:absolute;left:7652;top:4777;width:3776;height:2" coordorigin="7652,4777" coordsize="3776,2">
              <v:shape style="position:absolute;left:7652;top:4777;width:3776;height:2" coordorigin="7652,4777" coordsize="3776,0" path="m7652,4777l11428,4777e" filled="f" stroked="t" strokeweight=".71424pt" strokecolor="#747474">
                <v:path arrowok="t"/>
              </v:shape>
            </v:group>
            <v:group style="position:absolute;left:4883;top:4780;width:2;height:760" coordorigin="4883,4780" coordsize="2,760">
              <v:shape style="position:absolute;left:4883;top:4780;width:2;height:760" coordorigin="4883,4780" coordsize="0,760" path="m4883,5539l4883,4780e" filled="f" stroked="t" strokeweight=".47616pt" strokecolor="#484848">
                <v:path arrowok="t"/>
              </v:shape>
            </v:group>
            <v:group style="position:absolute;left:4876;top:5014;width:6547;height:2" coordorigin="4876,5014" coordsize="6547,2">
              <v:shape style="position:absolute;left:4876;top:5014;width:6547;height:2" coordorigin="4876,5014" coordsize="6547,0" path="m4876,5014l11423,5014e" filled="f" stroked="t" strokeweight=".71424pt" strokecolor="#747474">
                <v:path arrowok="t"/>
              </v:shape>
            </v:group>
            <v:group style="position:absolute;left:6900;top:5014;width:443;height:2" coordorigin="6900,5014" coordsize="443,2">
              <v:shape style="position:absolute;left:6900;top:5014;width:443;height:2" coordorigin="6900,5014" coordsize="443,0" path="m6900,5014l7342,5014e" filled="f" stroked="t" strokeweight=".47616pt" strokecolor="#575757">
                <v:path arrowok="t"/>
              </v:shape>
            </v:group>
            <v:group style="position:absolute;left:9009;top:5014;width:295;height:2" coordorigin="9009,5014" coordsize="295,2">
              <v:shape style="position:absolute;left:9009;top:5014;width:295;height:2" coordorigin="9009,5014" coordsize="295,0" path="m9009,5014l9304,5014e" filled="f" stroked="t" strokeweight=".47616pt" strokecolor="#606060">
                <v:path arrowok="t"/>
              </v:shape>
            </v:group>
            <v:group style="position:absolute;left:4876;top:5253;width:3471;height:2" coordorigin="4876,5253" coordsize="3471,2">
              <v:shape style="position:absolute;left:4876;top:5253;width:3471;height:2" coordorigin="4876,5253" coordsize="3471,0" path="m4876,5253l8347,5253e" filled="f" stroked="t" strokeweight=".71424pt" strokecolor="#777777">
                <v:path arrowok="t"/>
              </v:shape>
            </v:group>
            <v:group style="position:absolute;left:8290;top:5253;width:776;height:2" coordorigin="8290,5253" coordsize="776,2">
              <v:shape style="position:absolute;left:8290;top:5253;width:776;height:2" coordorigin="8290,5253" coordsize="776,0" path="m8290,5253l9066,5253e" filled="f" stroked="t" strokeweight=".47616pt" strokecolor="#676767">
                <v:path arrowok="t"/>
              </v:shape>
            </v:group>
            <v:group style="position:absolute;left:9009;top:5253;width:295;height:2" coordorigin="9009,5253" coordsize="295,2">
              <v:shape style="position:absolute;left:9009;top:5253;width:295;height:2" coordorigin="9009,5253" coordsize="295,0" path="m9009,5253l9304,5253e" filled="f" stroked="t" strokeweight=".47616pt" strokecolor="#545454">
                <v:path arrowok="t"/>
              </v:shape>
            </v:group>
            <v:group style="position:absolute;left:9247;top:5253;width:2176;height:2" coordorigin="9247,5253" coordsize="2176,2">
              <v:shape style="position:absolute;left:9247;top:5253;width:2176;height:2" coordorigin="9247,5253" coordsize="2176,0" path="m9247,5253l11423,5253e" filled="f" stroked="t" strokeweight=".71424pt" strokecolor="#747474">
                <v:path arrowok="t"/>
              </v:shape>
            </v:group>
            <v:group style="position:absolute;left:2359;top:5214;width:2;height:315" coordorigin="2359,5214" coordsize="2,315">
              <v:shape style="position:absolute;left:2359;top:5214;width:2;height:315" coordorigin="2359,5214" coordsize="0,315" path="m2359,5530l2359,5214e" filled="f" stroked="t" strokeweight=".47616pt" strokecolor="#4F4F4F">
                <v:path arrowok="t"/>
              </v:shape>
            </v:group>
            <v:group style="position:absolute;left:2352;top:5492;width:533;height:2" coordorigin="2352,5492" coordsize="533,2">
              <v:shape style="position:absolute;left:2352;top:5492;width:533;height:2" coordorigin="2352,5492" coordsize="533,0" path="m2352,5492l2886,5492e" filled="f" stroked="t" strokeweight=".47616pt" strokecolor="#575757">
                <v:path arrowok="t"/>
              </v:shape>
            </v:group>
            <v:group style="position:absolute;left:2828;top:5492;width:571;height:2" coordorigin="2828,5492" coordsize="571,2">
              <v:shape style="position:absolute;left:2828;top:5492;width:571;height:2" coordorigin="2828,5492" coordsize="571,0" path="m2828,5492l3400,5492e" filled="f" stroked="t" strokeweight=".71424pt" strokecolor="#676767">
                <v:path arrowok="t"/>
              </v:shape>
            </v:group>
            <v:group style="position:absolute;left:3181;top:5489;width:676;height:2" coordorigin="3181,5489" coordsize="676,2">
              <v:shape style="position:absolute;left:3181;top:5489;width:676;height:2" coordorigin="3181,5489" coordsize="676,0" path="m3181,5489l3857,5489e" filled="f" stroked="t" strokeweight=".95232pt" strokecolor="#7C7C7C">
                <v:path arrowok="t"/>
              </v:shape>
            </v:group>
            <v:group style="position:absolute;left:3800;top:5492;width:576;height:2" coordorigin="3800,5492" coordsize="576,2">
              <v:shape style="position:absolute;left:3800;top:5492;width:576;height:2" coordorigin="3800,5492" coordsize="576,0" path="m3800,5492l4376,5492e" filled="f" stroked="t" strokeweight=".47616pt" strokecolor="#575757">
                <v:path arrowok="t"/>
              </v:shape>
            </v:group>
            <v:group style="position:absolute;left:4319;top:5494;width:4043;height:2" coordorigin="4319,5494" coordsize="4043,2">
              <v:shape style="position:absolute;left:4319;top:5494;width:4043;height:2" coordorigin="4319,5494" coordsize="4043,0" path="m4319,5494l8361,5494e" filled="f" stroked="t" strokeweight=".71424pt" strokecolor="#747474">
                <v:path arrowok="t"/>
              </v:shape>
            </v:group>
            <v:group style="position:absolute;left:8290;top:5492;width:1014;height:2" coordorigin="8290,5492" coordsize="1014,2">
              <v:shape style="position:absolute;left:8290;top:5492;width:1014;height:2" coordorigin="8290,5492" coordsize="1014,0" path="m8290,5492l9304,5492e" filled="f" stroked="t" strokeweight=".47616pt" strokecolor="#5B5B5B">
                <v:path arrowok="t"/>
              </v:shape>
            </v:group>
            <v:group style="position:absolute;left:9247;top:5492;width:2181;height:2" coordorigin="9247,5492" coordsize="2181,2">
              <v:shape style="position:absolute;left:9247;top:5492;width:2181;height:2" coordorigin="9247,5492" coordsize="2181,0" path="m9247,5492l11428,5492e" filled="f" stroked="t" strokeweight=".71424pt" strokecolor="#747474">
                <v:path arrowok="t"/>
              </v:shape>
            </v:group>
            <v:group style="position:absolute;left:11418;top:5210;width:2;height:789" coordorigin="11418,5210" coordsize="2,789">
              <v:shape style="position:absolute;left:11418;top:5210;width:2;height:789" coordorigin="11418,5210" coordsize="0,789" path="m11418,5998l11418,5210e" filled="f" stroked="t" strokeweight=".47616pt" strokecolor="#4F4F4F">
                <v:path arrowok="t"/>
              </v:shape>
            </v:group>
            <v:group style="position:absolute;left:424;top:5726;width:871;height:2" coordorigin="424,5726" coordsize="871,2">
              <v:shape style="position:absolute;left:424;top:5726;width:871;height:2" coordorigin="424,5726" coordsize="871,0" path="m424,5726l1295,5726e" filled="f" stroked="t" strokeweight=".71424pt" strokecolor="#707070">
                <v:path arrowok="t"/>
              </v:shape>
            </v:group>
            <v:group style="position:absolute;left:1238;top:5726;width:476;height:2" coordorigin="1238,5726" coordsize="476,2">
              <v:shape style="position:absolute;left:1238;top:5726;width:476;height:2" coordorigin="1238,5726" coordsize="476,0" path="m1238,5726l1714,5726e" filled="f" stroked="t" strokeweight=".47616pt" strokecolor="#606060">
                <v:path arrowok="t"/>
              </v:shape>
            </v:group>
            <v:group style="position:absolute;left:1562;top:5728;width:2295;height:2" coordorigin="1562,5728" coordsize="2295,2">
              <v:shape style="position:absolute;left:1562;top:5728;width:2295;height:2" coordorigin="1562,5728" coordsize="2295,0" path="m1562,5728l3857,5728e" filled="f" stroked="t" strokeweight=".71424pt" strokecolor="#747474">
                <v:path arrowok="t"/>
              </v:shape>
            </v:group>
            <v:group style="position:absolute;left:2359;top:5473;width:2;height:1061" coordorigin="2359,5473" coordsize="2,1061">
              <v:shape style="position:absolute;left:2359;top:5473;width:2;height:1061" coordorigin="2359,5473" coordsize="0,1061" path="m2359,6534l2359,5473e" filled="f" stroked="t" strokeweight=".95232pt" strokecolor="#646464">
                <v:path arrowok="t"/>
              </v:shape>
            </v:group>
            <v:group style="position:absolute;left:3800;top:5731;width:576;height:2" coordorigin="3800,5731" coordsize="576,2">
              <v:shape style="position:absolute;left:3800;top:5731;width:576;height:2" coordorigin="3800,5731" coordsize="576,0" path="m3800,5731l4376,5731e" filled="f" stroked="t" strokeweight=".47616pt" strokecolor="#575757">
                <v:path arrowok="t"/>
              </v:shape>
            </v:group>
            <v:group style="position:absolute;left:4295;top:5733;width:4052;height:2" coordorigin="4295,5733" coordsize="4052,2">
              <v:shape style="position:absolute;left:4295;top:5733;width:4052;height:2" coordorigin="4295,5733" coordsize="4052,0" path="m4295,5733l8347,5733e" filled="f" stroked="t" strokeweight=".71424pt" strokecolor="#747474">
                <v:path arrowok="t"/>
              </v:shape>
            </v:group>
            <v:group style="position:absolute;left:4885;top:4345;width:2;height:2179" coordorigin="4885,4345" coordsize="2,2179">
              <v:shape style="position:absolute;left:4885;top:4345;width:2;height:2179" coordorigin="4885,4345" coordsize="0,2179" path="m4885,6524l4885,4345e" filled="f" stroked="t" strokeweight=".71424pt" strokecolor="#5B5B5B">
                <v:path arrowok="t"/>
              </v:shape>
            </v:group>
            <v:group style="position:absolute;left:8290;top:5731;width:776;height:2" coordorigin="8290,5731" coordsize="776,2">
              <v:shape style="position:absolute;left:8290;top:5731;width:776;height:2" coordorigin="8290,5731" coordsize="776,0" path="m8290,5731l9066,5731e" filled="f" stroked="t" strokeweight=".47616pt" strokecolor="#5B5B5B">
                <v:path arrowok="t"/>
              </v:shape>
            </v:group>
            <v:group style="position:absolute;left:9009;top:5733;width:2414;height:2" coordorigin="9009,5733" coordsize="2414,2">
              <v:shape style="position:absolute;left:9009;top:5733;width:2414;height:2" coordorigin="9009,5733" coordsize="2414,0" path="m9009,5733l11423,5733e" filled="f" stroked="t" strokeweight=".71424pt" strokecolor="#777777">
                <v:path arrowok="t"/>
              </v:shape>
            </v:group>
            <v:group style="position:absolute;left:4883;top:5688;width:2;height:836" coordorigin="4883,5688" coordsize="2,836">
              <v:shape style="position:absolute;left:4883;top:5688;width:2;height:836" coordorigin="4883,5688" coordsize="0,836" path="m4883,6524l4883,5688e" filled="f" stroked="t" strokeweight=".95232pt" strokecolor="#6B6B6B">
                <v:path arrowok="t"/>
              </v:shape>
            </v:group>
            <v:group style="position:absolute;left:7680;top:5716;width:2;height:798" coordorigin="7680,5716" coordsize="2,798">
              <v:shape style="position:absolute;left:7680;top:5716;width:2;height:798" coordorigin="7680,5716" coordsize="0,798" path="m7680,6515l7680,5716e" filled="f" stroked="t" strokeweight=".23808pt" strokecolor="#838383">
                <v:path arrowok="t"/>
              </v:shape>
            </v:group>
            <v:group style="position:absolute;left:2352;top:6201;width:1352;height:2" coordorigin="2352,6201" coordsize="1352,2">
              <v:shape style="position:absolute;left:2352;top:6201;width:1352;height:2" coordorigin="2352,6201" coordsize="1352,0" path="m2352,6201l3705,6201e" filled="f" stroked="t" strokeweight=".71424pt" strokecolor="#747474">
                <v:path arrowok="t"/>
              </v:shape>
            </v:group>
            <v:group style="position:absolute;left:3647;top:6199;width:371;height:2" coordorigin="3647,6199" coordsize="371,2">
              <v:shape style="position:absolute;left:3647;top:6199;width:371;height:2" coordorigin="3647,6199" coordsize="371,0" path="m3647,6199l4019,6199e" filled="f" stroked="t" strokeweight=".47616pt" strokecolor="#575757">
                <v:path arrowok="t"/>
              </v:shape>
            </v:group>
            <v:group style="position:absolute;left:3962;top:6201;width:3781;height:2" coordorigin="3962,6201" coordsize="3781,2">
              <v:shape style="position:absolute;left:3962;top:6201;width:3781;height:2" coordorigin="3962,6201" coordsize="3781,0" path="m3962,6201l7742,6201e" filled="f" stroked="t" strokeweight=".71424pt" strokecolor="#747474">
                <v:path arrowok="t"/>
              </v:shape>
            </v:group>
            <v:group style="position:absolute;left:4843;top:6204;width:438;height:2" coordorigin="4843,6204" coordsize="438,2">
              <v:shape style="position:absolute;left:4843;top:6204;width:438;height:2" coordorigin="4843,6204" coordsize="438,0" path="m4843,6204l5281,6204e" filled="f" stroked="t" strokeweight=".47616pt" strokecolor="#4F4F4F">
                <v:path arrowok="t"/>
              </v:shape>
            </v:group>
            <v:group style="position:absolute;left:6142;top:6204;width:505;height:2" coordorigin="6142,6204" coordsize="505,2">
              <v:shape style="position:absolute;left:6142;top:6204;width:505;height:2" coordorigin="6142,6204" coordsize="505,0" path="m6142,6204l6647,6204e" filled="f" stroked="t" strokeweight=".47616pt" strokecolor="#545454">
                <v:path arrowok="t"/>
              </v:shape>
            </v:group>
            <v:group style="position:absolute;left:6590;top:6204;width:367;height:2" coordorigin="6590,6204" coordsize="367,2">
              <v:shape style="position:absolute;left:6590;top:6204;width:367;height:2" coordorigin="6590,6204" coordsize="367,0" path="m6590,6204l6957,6204e" filled="f" stroked="t" strokeweight=".47616pt" strokecolor="#6B6B6B">
                <v:path arrowok="t"/>
              </v:shape>
            </v:group>
            <v:group style="position:absolute;left:7652;top:6204;width:695;height:2" coordorigin="7652,6204" coordsize="695,2">
              <v:shape style="position:absolute;left:7652;top:6204;width:695;height:2" coordorigin="7652,6204" coordsize="695,0" path="m7652,6204l8347,6204e" filled="f" stroked="t" strokeweight=".47616pt" strokecolor="#676767">
                <v:path arrowok="t"/>
              </v:shape>
            </v:group>
            <v:group style="position:absolute;left:8290;top:6204;width:1057;height:2" coordorigin="8290,6204" coordsize="1057,2">
              <v:shape style="position:absolute;left:8290;top:6204;width:1057;height:2" coordorigin="8290,6204" coordsize="1057,0" path="m8290,6204l9347,6204e" filled="f" stroked="t" strokeweight=".71424pt" strokecolor="#777777">
                <v:path arrowok="t"/>
              </v:shape>
            </v:group>
            <v:group style="position:absolute;left:9247;top:6204;width:905;height:2" coordorigin="9247,6204" coordsize="905,2">
              <v:shape style="position:absolute;left:9247;top:6204;width:905;height:2" coordorigin="9247,6204" coordsize="905,0" path="m9247,6204l10152,6204e" filled="f" stroked="t" strokeweight=".47616pt" strokecolor="#646464">
                <v:path arrowok="t"/>
              </v:shape>
            </v:group>
            <v:group style="position:absolute;left:10095;top:6204;width:1333;height:2" coordorigin="10095,6204" coordsize="1333,2">
              <v:shape style="position:absolute;left:10095;top:6204;width:1333;height:2" coordorigin="10095,6204" coordsize="1333,0" path="m10095,6204l11428,6204e" filled="f" stroked="t" strokeweight=".71424pt" strokecolor="#777777">
                <v:path arrowok="t"/>
              </v:shape>
            </v:group>
            <v:group style="position:absolute;left:2352;top:6512;width:2233;height:2" coordorigin="2352,6512" coordsize="2233,2">
              <v:shape style="position:absolute;left:2352;top:6512;width:2233;height:2" coordorigin="2352,6512" coordsize="2233,0" path="m2352,6512l4585,6512e" filled="f" stroked="t" strokeweight=".47616pt" strokecolor="#676767">
                <v:path arrowok="t"/>
              </v:shape>
            </v:group>
            <v:group style="position:absolute;left:4471;top:6515;width:900;height:2" coordorigin="4471,6515" coordsize="900,2">
              <v:shape style="position:absolute;left:4471;top:6515;width:900;height:2" coordorigin="4471,6515" coordsize="900,0" path="m4471,6515l5371,6515e" filled="f" stroked="t" strokeweight=".95232pt" strokecolor="#808080">
                <v:path arrowok="t"/>
              </v:shape>
            </v:group>
            <v:group style="position:absolute;left:5223;top:6515;width:571;height:2" coordorigin="5223,6515" coordsize="571,2">
              <v:shape style="position:absolute;left:5223;top:6515;width:571;height:2" coordorigin="5223,6515" coordsize="571,0" path="m5223,6515l5795,6515e" filled="f" stroked="t" strokeweight=".47616pt" strokecolor="#6B6B6B">
                <v:path arrowok="t"/>
              </v:shape>
            </v:group>
            <v:group style="position:absolute;left:5738;top:6515;width:1219;height:2" coordorigin="5738,6515" coordsize="1219,2">
              <v:shape style="position:absolute;left:5738;top:6515;width:1219;height:2" coordorigin="5738,6515" coordsize="1219,0" path="m5738,6515l6957,6515e" filled="f" stroked="t" strokeweight=".71424pt" strokecolor="#7C7C7C">
                <v:path arrowok="t"/>
              </v:shape>
            </v:group>
            <v:group style="position:absolute;left:6900;top:6515;width:443;height:2" coordorigin="6900,6515" coordsize="443,2">
              <v:shape style="position:absolute;left:6900;top:6515;width:443;height:2" coordorigin="6900,6515" coordsize="443,0" path="m6900,6515l7342,6515e" filled="f" stroked="t" strokeweight=".47616pt" strokecolor="#5B5B5B">
                <v:path arrowok="t"/>
              </v:shape>
            </v:group>
            <v:group style="position:absolute;left:7285;top:6517;width:4143;height:2" coordorigin="7285,6517" coordsize="4143,2">
              <v:shape style="position:absolute;left:7285;top:6517;width:4143;height:2" coordorigin="7285,6517" coordsize="4143,0" path="m7285,6517l11428,6517e" filled="f" stroked="t" strokeweight=".71424pt" strokecolor="#777777">
                <v:path arrowok="t"/>
              </v:shape>
            </v:group>
            <v:group style="position:absolute;left:8290;top:6515;width:1014;height:2" coordorigin="8290,6515" coordsize="1014,2">
              <v:shape style="position:absolute;left:8290;top:6515;width:1014;height:2" coordorigin="8290,6515" coordsize="1014,0" path="m8290,6515l9304,6515e" filled="f" stroked="t" strokeweight=".47616pt" strokecolor="#676767">
                <v:path arrowok="t"/>
              </v:shape>
            </v:group>
            <v:group style="position:absolute;left:419;top:6749;width:876;height:2" coordorigin="419,6749" coordsize="876,2">
              <v:shape style="position:absolute;left:419;top:6749;width:876;height:2" coordorigin="419,6749" coordsize="876,0" path="m419,6749l1295,6749e" filled="f" stroked="t" strokeweight=".71424pt" strokecolor="#707070">
                <v:path arrowok="t"/>
              </v:shape>
            </v:group>
            <v:group style="position:absolute;left:1238;top:6749;width:476;height:2" coordorigin="1238,6749" coordsize="476,2">
              <v:shape style="position:absolute;left:1238;top:6749;width:476;height:2" coordorigin="1238,6749" coordsize="476,0" path="m1238,6749l1714,6749e" filled="f" stroked="t" strokeweight=".47616pt" strokecolor="#5B5B5B">
                <v:path arrowok="t"/>
              </v:shape>
            </v:group>
            <v:group style="position:absolute;left:1657;top:6754;width:3624;height:2" coordorigin="1657,6754" coordsize="3624,2">
              <v:shape style="position:absolute;left:1657;top:6754;width:3624;height:2" coordorigin="1657,6754" coordsize="3624,0" path="m1657,6754l5281,6754e" filled="f" stroked="t" strokeweight=".71424pt" strokecolor="#747474">
                <v:path arrowok="t"/>
              </v:shape>
            </v:group>
            <v:group style="position:absolute;left:2357;top:6476;width:2;height:301" coordorigin="2357,6476" coordsize="2,301">
              <v:shape style="position:absolute;left:2357;top:6476;width:2;height:301" coordorigin="2357,6476" coordsize="0,301" path="m2357,6777l2357,6476e" filled="f" stroked="t" strokeweight=".47616pt" strokecolor="#343434">
                <v:path arrowok="t"/>
              </v:shape>
            </v:group>
            <v:group style="position:absolute;left:5223;top:6754;width:571;height:2" coordorigin="5223,6754" coordsize="571,2">
              <v:shape style="position:absolute;left:5223;top:6754;width:571;height:2" coordorigin="5223,6754" coordsize="571,0" path="m5223,6754l5795,6754e" filled="f" stroked="t" strokeweight=".47616pt" strokecolor="#646464">
                <v:path arrowok="t"/>
              </v:shape>
            </v:group>
            <v:group style="position:absolute;left:5738;top:6756;width:909;height:2" coordorigin="5738,6756" coordsize="909,2">
              <v:shape style="position:absolute;left:5738;top:6756;width:909;height:2" coordorigin="5738,6756" coordsize="909,0" path="m5738,6756l6647,6756e" filled="f" stroked="t" strokeweight=".95232pt" strokecolor="#808080">
                <v:path arrowok="t"/>
              </v:shape>
            </v:group>
            <v:group style="position:absolute;left:6590;top:6756;width:752;height:2" coordorigin="6590,6756" coordsize="752,2">
              <v:shape style="position:absolute;left:6590;top:6756;width:752;height:2" coordorigin="6590,6756" coordsize="752,0" path="m6590,6756l7342,6756e" filled="f" stroked="t" strokeweight=".47616pt" strokecolor="#606060">
                <v:path arrowok="t"/>
              </v:shape>
            </v:group>
            <v:group style="position:absolute;left:7285;top:6756;width:1095;height:2" coordorigin="7285,6756" coordsize="1095,2">
              <v:shape style="position:absolute;left:7285;top:6756;width:1095;height:2" coordorigin="7285,6756" coordsize="1095,0" path="m7285,6756l8380,6756e" filled="f" stroked="t" strokeweight=".95232pt" strokecolor="#808080">
                <v:path arrowok="t"/>
              </v:shape>
            </v:group>
            <v:group style="position:absolute;left:8290;top:6754;width:1014;height:2" coordorigin="8290,6754" coordsize="1014,2">
              <v:shape style="position:absolute;left:8290;top:6754;width:1014;height:2" coordorigin="8290,6754" coordsize="1014,0" path="m8290,6754l9304,6754e" filled="f" stroked="t" strokeweight=".47616pt" strokecolor="#646464">
                <v:path arrowok="t"/>
              </v:shape>
            </v:group>
            <v:group style="position:absolute;left:9247;top:6754;width:2181;height:2" coordorigin="9247,6754" coordsize="2181,2">
              <v:shape style="position:absolute;left:9247;top:6754;width:2181;height:2" coordorigin="9247,6754" coordsize="2181,0" path="m9247,6754l11428,6754e" filled="f" stroked="t" strokeweight=".71424pt" strokecolor="#7C7C7C">
                <v:path arrowok="t"/>
              </v:shape>
            </v:group>
            <v:group style="position:absolute;left:2359;top:6706;width:2;height:779" coordorigin="2359,6706" coordsize="2,779">
              <v:shape style="position:absolute;left:2359;top:6706;width:2;height:779" coordorigin="2359,6706" coordsize="0,779" path="m2359,7485l2359,6706e" filled="f" stroked="t" strokeweight=".47616pt" strokecolor="#4F4F4F">
                <v:path arrowok="t"/>
              </v:shape>
            </v:group>
            <v:group style="position:absolute;left:424;top:7222;width:871;height:2" coordorigin="424,7222" coordsize="871,2">
              <v:shape style="position:absolute;left:424;top:7222;width:871;height:2" coordorigin="424,7222" coordsize="871,0" path="m424,7222l1295,7222e" filled="f" stroked="t" strokeweight=".47616pt" strokecolor="#5B5B5B">
                <v:path arrowok="t"/>
              </v:shape>
            </v:group>
            <v:group style="position:absolute;left:1219;top:7224;width:10204;height:2" coordorigin="1219,7224" coordsize="10204,2">
              <v:shape style="position:absolute;left:1219;top:7224;width:10204;height:2" coordorigin="1219,7224" coordsize="10204,0" path="m1219,7224l11423,7224e" filled="f" stroked="t" strokeweight=".71424pt" strokecolor="#777777">
                <v:path arrowok="t"/>
              </v:shape>
            </v:group>
            <v:group style="position:absolute;left:3647;top:7222;width:371;height:2" coordorigin="3647,7222" coordsize="371,2">
              <v:shape style="position:absolute;left:3647;top:7222;width:371;height:2" coordorigin="3647,7222" coordsize="371,0" path="m3647,7222l4019,7222e" filled="f" stroked="t" strokeweight=".47616pt" strokecolor="#606060">
                <v:path arrowok="t"/>
              </v:shape>
            </v:group>
            <v:group style="position:absolute;left:4847;top:7227;width:433;height:2" coordorigin="4847,7227" coordsize="433,2">
              <v:shape style="position:absolute;left:4847;top:7227;width:433;height:2" coordorigin="4847,7227" coordsize="433,0" path="m4847,7227l5281,7227e" filled="f" stroked="t" strokeweight=".47616pt" strokecolor="#575757">
                <v:path arrowok="t"/>
              </v:shape>
            </v:group>
            <v:group style="position:absolute;left:6142;top:7227;width:238;height:2" coordorigin="6142,7227" coordsize="238,2">
              <v:shape style="position:absolute;left:6142;top:7227;width:238;height:2" coordorigin="6142,7227" coordsize="238,0" path="m6142,7227l6381,7227e" filled="f" stroked="t" strokeweight=".47616pt" strokecolor="#707070">
                <v:path arrowok="t"/>
              </v:shape>
            </v:group>
            <v:group style="position:absolute;left:6323;top:7227;width:324;height:2" coordorigin="6323,7227" coordsize="324,2">
              <v:shape style="position:absolute;left:6323;top:7227;width:324;height:2" coordorigin="6323,7227" coordsize="324,0" path="m6323,7227l6647,7227e" filled="f" stroked="t" strokeweight=".47616pt" strokecolor="#4F4F4F">
                <v:path arrowok="t"/>
              </v:shape>
            </v:group>
            <v:group style="position:absolute;left:6590;top:7227;width:367;height:2" coordorigin="6590,7227" coordsize="367,2">
              <v:shape style="position:absolute;left:6590;top:7227;width:367;height:2" coordorigin="6590,7227" coordsize="367,0" path="m6590,7227l6957,7227e" filled="f" stroked="t" strokeweight=".47616pt" strokecolor="#646464">
                <v:path arrowok="t"/>
              </v:shape>
            </v:group>
            <v:group style="position:absolute;left:4885;top:7222;width:2;height:774" coordorigin="4885,7222" coordsize="2,774">
              <v:shape style="position:absolute;left:4885;top:7222;width:2;height:774" coordorigin="4885,7222" coordsize="0,774" path="m4885,7996l4885,7222e" filled="f" stroked="t" strokeweight=".71424pt" strokecolor="#545454">
                <v:path arrowok="t"/>
              </v:shape>
            </v:group>
            <v:group style="position:absolute;left:4881;top:7466;width:2852;height:2" coordorigin="4881,7466" coordsize="2852,2">
              <v:shape style="position:absolute;left:4881;top:7466;width:2852;height:2" coordorigin="4881,7466" coordsize="2852,0" path="m4881,7466l7733,7466e" filled="f" stroked="t" strokeweight=".71424pt" strokecolor="#747474">
                <v:path arrowok="t"/>
              </v:shape>
            </v:group>
            <v:group style="position:absolute;left:7652;top:7466;width:695;height:2" coordorigin="7652,7466" coordsize="695,2">
              <v:shape style="position:absolute;left:7652;top:7466;width:695;height:2" coordorigin="7652,7466" coordsize="695,0" path="m7652,7466l8347,7466e" filled="f" stroked="t" strokeweight=".47616pt" strokecolor="#5B5B5B">
                <v:path arrowok="t"/>
              </v:shape>
            </v:group>
            <v:group style="position:absolute;left:8290;top:7466;width:1043;height:2" coordorigin="8290,7466" coordsize="1043,2">
              <v:shape style="position:absolute;left:8290;top:7466;width:1043;height:2" coordorigin="8290,7466" coordsize="1043,0" path="m8290,7466l9333,7466e" filled="f" stroked="t" strokeweight=".95232pt" strokecolor="#7C7C7C">
                <v:path arrowok="t"/>
              </v:shape>
            </v:group>
            <v:group style="position:absolute;left:9247;top:7466;width:905;height:2" coordorigin="9247,7466" coordsize="905,2">
              <v:shape style="position:absolute;left:9247;top:7466;width:905;height:2" coordorigin="9247,7466" coordsize="905,0" path="m9247,7466l10152,7466e" filled="f" stroked="t" strokeweight=".47616pt" strokecolor="#676767">
                <v:path arrowok="t"/>
              </v:shape>
            </v:group>
            <v:group style="position:absolute;left:10095;top:7466;width:1333;height:2" coordorigin="10095,7466" coordsize="1333,2">
              <v:shape style="position:absolute;left:10095;top:7466;width:1333;height:2" coordorigin="10095,7466" coordsize="1333,0" path="m10095,7466l11428,7466e" filled="f" stroked="t" strokeweight=".71424pt" strokecolor="#747474">
                <v:path arrowok="t"/>
              </v:shape>
            </v:group>
            <v:group style="position:absolute;left:11418;top:7179;width:2;height:335" coordorigin="11418,7179" coordsize="2,335">
              <v:shape style="position:absolute;left:11418;top:7179;width:2;height:335" coordorigin="11418,7179" coordsize="0,335" path="m11418,7513l11418,7179e" filled="f" stroked="t" strokeweight=".47616pt" strokecolor="#484848">
                <v:path arrowok="t"/>
              </v:shape>
            </v:group>
            <v:group style="position:absolute;left:2359;top:7394;width:2;height:922" coordorigin="2359,7394" coordsize="2,922">
              <v:shape style="position:absolute;left:2359;top:7394;width:2;height:922" coordorigin="2359,7394" coordsize="0,922" path="m2359,8316l2359,7394e" filled="f" stroked="t" strokeweight=".95232pt" strokecolor="#676767">
                <v:path arrowok="t"/>
              </v:shape>
            </v:group>
            <v:group style="position:absolute;left:4881;top:7705;width:1319;height:2" coordorigin="4881,7705" coordsize="1319,2">
              <v:shape style="position:absolute;left:4881;top:7705;width:1319;height:2" coordorigin="4881,7705" coordsize="1319,0" path="m4881,7705l6200,7705e" filled="f" stroked="t" strokeweight=".71424pt" strokecolor="#777777">
                <v:path arrowok="t"/>
              </v:shape>
            </v:group>
            <v:group style="position:absolute;left:6142;top:7705;width:238;height:2" coordorigin="6142,7705" coordsize="238,2">
              <v:shape style="position:absolute;left:6142;top:7705;width:238;height:2" coordorigin="6142,7705" coordsize="238,0" path="m6142,7705l6381,7705e" filled="f" stroked="t" strokeweight=".47616pt" strokecolor="#5B5B5B">
                <v:path arrowok="t"/>
              </v:shape>
            </v:group>
            <v:group style="position:absolute;left:6323;top:7705;width:1386;height:2" coordorigin="6323,7705" coordsize="1386,2">
              <v:shape style="position:absolute;left:6323;top:7705;width:1386;height:2" coordorigin="6323,7705" coordsize="1386,0" path="m6323,7705l7709,7705e" filled="f" stroked="t" strokeweight=".71424pt" strokecolor="#777777">
                <v:path arrowok="t"/>
              </v:shape>
            </v:group>
            <v:group style="position:absolute;left:7652;top:7705;width:700;height:2" coordorigin="7652,7705" coordsize="700,2">
              <v:shape style="position:absolute;left:7652;top:7705;width:700;height:2" coordorigin="7652,7705" coordsize="700,0" path="m7652,7705l8352,7705e" filled="f" stroked="t" strokeweight=".47616pt" strokecolor="#5B5B5B">
                <v:path arrowok="t"/>
              </v:shape>
            </v:group>
            <v:group style="position:absolute;left:8345;top:7461;width:2;height:535" coordorigin="8345,7461" coordsize="2,535">
              <v:shape style="position:absolute;left:8345;top:7461;width:2;height:535" coordorigin="8345,7461" coordsize="0,535" path="m8345,7996l8345,7461e" filled="f" stroked="t" strokeweight=".47616pt" strokecolor="#676767">
                <v:path arrowok="t"/>
              </v:shape>
            </v:group>
            <v:group style="position:absolute;left:8290;top:7705;width:3138;height:2" coordorigin="8290,7705" coordsize="3138,2">
              <v:shape style="position:absolute;left:8290;top:7705;width:3138;height:2" coordorigin="8290,7705" coordsize="3138,0" path="m8290,7705l11428,7705e" filled="f" stroked="t" strokeweight=".71424pt" strokecolor="#747474">
                <v:path arrowok="t"/>
              </v:shape>
            </v:group>
            <v:group style="position:absolute;left:11421;top:7423;width:2;height:593" coordorigin="11421,7423" coordsize="2,593">
              <v:shape style="position:absolute;left:11421;top:7423;width:2;height:593" coordorigin="11421,7423" coordsize="0,593" path="m11421,8015l11421,7423e" filled="f" stroked="t" strokeweight=".47616pt" strokecolor="#5B5B5B">
                <v:path arrowok="t"/>
              </v:shape>
            </v:group>
            <v:group style="position:absolute;left:424;top:7982;width:305;height:2" coordorigin="424,7982" coordsize="305,2">
              <v:shape style="position:absolute;left:424;top:7982;width:305;height:2" coordorigin="424,7982" coordsize="305,0" path="m424,7982l729,7982e" filled="f" stroked="t" strokeweight=".95232pt" strokecolor="#747474">
                <v:path arrowok="t"/>
              </v:shape>
            </v:group>
            <v:group style="position:absolute;left:671;top:7987;width:624;height:2" coordorigin="671,7987" coordsize="624,2">
              <v:shape style="position:absolute;left:671;top:7987;width:624;height:2" coordorigin="671,7987" coordsize="624,0" path="m671,7987l1295,7987e" filled="f" stroked="t" strokeweight=".47616pt" strokecolor="#545454">
                <v:path arrowok="t"/>
              </v:shape>
            </v:group>
            <v:group style="position:absolute;left:1219;top:7987;width:1162;height:2" coordorigin="1219,7987" coordsize="1162,2">
              <v:shape style="position:absolute;left:1219;top:7987;width:1162;height:2" coordorigin="1219,7987" coordsize="1162,0" path="m1219,7987l2381,7987e" filled="f" stroked="t" strokeweight=".71424pt" strokecolor="#777777">
                <v:path arrowok="t"/>
              </v:shape>
            </v:group>
            <v:group style="position:absolute;left:2309;top:7987;width:576;height:2" coordorigin="2309,7987" coordsize="576,2">
              <v:shape style="position:absolute;left:2309;top:7987;width:576;height:2" coordorigin="2309,7987" coordsize="576,0" path="m2309,7987l2886,7987e" filled="f" stroked="t" strokeweight=".47616pt" strokecolor="#575757">
                <v:path arrowok="t"/>
              </v:shape>
            </v:group>
            <v:group style="position:absolute;left:2828;top:7984;width:1029;height:2" coordorigin="2828,7984" coordsize="1029,2">
              <v:shape style="position:absolute;left:2828;top:7984;width:1029;height:2" coordorigin="2828,7984" coordsize="1029,0" path="m2828,7984l3857,7984e" filled="f" stroked="t" strokeweight=".95232pt" strokecolor="#808080">
                <v:path arrowok="t"/>
              </v:shape>
            </v:group>
            <v:group style="position:absolute;left:3800;top:7987;width:219;height:2" coordorigin="3800,7987" coordsize="219,2">
              <v:shape style="position:absolute;left:3800;top:7987;width:219;height:2" coordorigin="3800,7987" coordsize="219,0" path="m3800,7987l4019,7987e" filled="f" stroked="t" strokeweight=".47616pt" strokecolor="#5B5B5B">
                <v:path arrowok="t"/>
              </v:shape>
            </v:group>
            <v:group style="position:absolute;left:3962;top:7989;width:7466;height:2" coordorigin="3962,7989" coordsize="7466,2">
              <v:shape style="position:absolute;left:3962;top:7989;width:7466;height:2" coordorigin="3962,7989" coordsize="7466,0" path="m3962,7989l11428,7989e" filled="f" stroked="t" strokeweight=".71424pt" strokecolor="#777777">
                <v:path arrowok="t"/>
              </v:shape>
            </v:group>
            <v:group style="position:absolute;left:4885;top:7662;width:2;height:335" coordorigin="4885,7662" coordsize="2,335">
              <v:shape style="position:absolute;left:4885;top:7662;width:2;height:335" coordorigin="4885,7662" coordsize="0,335" path="m4885,7996l4885,7662e" filled="f" stroked="t" strokeweight=".95232pt" strokecolor="#6B6B6B">
                <v:path arrowok="t"/>
              </v:shape>
            </v:group>
            <v:group style="position:absolute;left:11421;top:7729;width:2;height:1529" coordorigin="11421,7729" coordsize="2,1529">
              <v:shape style="position:absolute;left:11421;top:7729;width:2;height:1529" coordorigin="11421,7729" coordsize="0,1529" path="m11421,9258l11421,7729e" filled="f" stroked="t" strokeweight=".95232pt" strokecolor="#707070">
                <v:path arrowok="t"/>
              </v:shape>
            </v:group>
            <v:group style="position:absolute;left:2362;top:8197;width:2;height:516" coordorigin="2362,8197" coordsize="2,516">
              <v:shape style="position:absolute;left:2362;top:8197;width:2;height:516" coordorigin="2362,8197" coordsize="0,516" path="m2362,8713l2362,8197e" filled="f" stroked="t" strokeweight=".71424pt" strokecolor="#545454">
                <v:path arrowok="t"/>
              </v:shape>
            </v:group>
            <v:group style="position:absolute;left:424;top:8689;width:11009;height:2" coordorigin="424,8689" coordsize="11009,2">
              <v:shape style="position:absolute;left:424;top:8689;width:11009;height:2" coordorigin="424,8689" coordsize="11009,0" path="m424,8689l11433,8689e" filled="f" stroked="t" strokeweight=".71424pt" strokecolor="#747474">
                <v:path arrowok="t"/>
              </v:shape>
            </v:group>
            <v:group style="position:absolute;left:3343;top:8687;width:514;height:2" coordorigin="3343,8687" coordsize="514,2">
              <v:shape style="position:absolute;left:3343;top:8687;width:514;height:2" coordorigin="3343,8687" coordsize="514,0" path="m3343,8687l3857,8687e" filled="f" stroked="t" strokeweight=".47616pt" strokecolor="#646464">
                <v:path arrowok="t"/>
              </v:shape>
            </v:group>
            <v:group style="position:absolute;left:4847;top:8689;width:433;height:2" coordorigin="4847,8689" coordsize="433,2">
              <v:shape style="position:absolute;left:4847;top:8689;width:433;height:2" coordorigin="4847,8689" coordsize="433,0" path="m4847,8689l5281,8689e" filled="f" stroked="t" strokeweight=".47616pt" strokecolor="#545454">
                <v:path arrowok="t"/>
              </v:shape>
            </v:group>
            <v:group style="position:absolute;left:6142;top:8689;width:505;height:2" coordorigin="6142,8689" coordsize="505,2">
              <v:shape style="position:absolute;left:6142;top:8689;width:505;height:2" coordorigin="6142,8689" coordsize="505,0" path="m6142,8689l6647,8689e" filled="f" stroked="t" strokeweight=".47616pt" strokecolor="#606060">
                <v:path arrowok="t"/>
              </v:shape>
            </v:group>
            <v:group style="position:absolute;left:7652;top:8689;width:695;height:2" coordorigin="7652,8689" coordsize="695,2">
              <v:shape style="position:absolute;left:7652;top:8689;width:695;height:2" coordorigin="7652,8689" coordsize="695,0" path="m7652,8689l8347,8689e" filled="f" stroked="t" strokeweight=".47616pt" strokecolor="#575757">
                <v:path arrowok="t"/>
              </v:shape>
            </v:group>
            <v:group style="position:absolute;left:9247;top:8689;width:905;height:2" coordorigin="9247,8689" coordsize="905,2">
              <v:shape style="position:absolute;left:9247;top:8689;width:905;height:2" coordorigin="9247,8689" coordsize="905,0" path="m9247,8689l10152,8689e" filled="f" stroked="t" strokeweight=".47616pt" strokecolor="#606060">
                <v:path arrowok="t"/>
              </v:shape>
            </v:group>
            <v:group style="position:absolute;left:2362;top:8641;width:2;height:559" coordorigin="2362,8641" coordsize="2,559">
              <v:shape style="position:absolute;left:2362;top:8641;width:2;height:559" coordorigin="2362,8641" coordsize="0,559" path="m2362,9201l2362,8641e" filled="f" stroked="t" strokeweight=".47616pt" strokecolor="#444444">
                <v:path arrowok="t"/>
              </v:shape>
            </v:group>
            <v:group style="position:absolute;left:429;top:10001;width:300;height:2" coordorigin="429,10001" coordsize="300,2">
              <v:shape style="position:absolute;left:429;top:10001;width:300;height:2" coordorigin="429,10001" coordsize="300,0" path="m429,10001l729,10001e" filled="f" stroked="t" strokeweight=".71424pt" strokecolor="#6B6B6B">
                <v:path arrowok="t"/>
              </v:shape>
            </v:group>
            <v:group style="position:absolute;left:671;top:10004;width:624;height:2" coordorigin="671,10004" coordsize="624,2">
              <v:shape style="position:absolute;left:671;top:10004;width:624;height:2" coordorigin="671,10004" coordsize="624,0" path="m671,10004l1295,10004e" filled="f" stroked="t" strokeweight=".47616pt" strokecolor="#575757">
                <v:path arrowok="t"/>
              </v:shape>
            </v:group>
            <v:group style="position:absolute;left:1219;top:10004;width:10214;height:2" coordorigin="1219,10004" coordsize="10214,2">
              <v:shape style="position:absolute;left:1219;top:10004;width:10214;height:2" coordorigin="1219,10004" coordsize="10214,0" path="m1219,10004l11433,10004e" filled="f" stroked="t" strokeweight=".71424pt" strokecolor="#747474">
                <v:path arrowok="t"/>
              </v:shape>
            </v:group>
            <v:group style="position:absolute;left:2362;top:9143;width:2;height:1128" coordorigin="2362,9143" coordsize="2,1128">
              <v:shape style="position:absolute;left:2362;top:9143;width:2;height:1128" coordorigin="2362,9143" coordsize="0,1128" path="m2362,10271l2362,9143e" filled="f" stroked="t" strokeweight=".95232pt" strokecolor="#676767">
                <v:path arrowok="t"/>
              </v:shape>
            </v:group>
            <v:group style="position:absolute;left:11423;top:9143;width:2;height:884" coordorigin="11423,9143" coordsize="2,884">
              <v:shape style="position:absolute;left:11423;top:9143;width:2;height:884" coordorigin="11423,9143" coordsize="0,884" path="m11423,10027l11423,9143e" filled="f" stroked="t" strokeweight=".47616pt" strokecolor="#575757">
                <v:path arrowok="t"/>
              </v:shape>
            </v:group>
            <v:group style="position:absolute;left:419;top:10243;width:3286;height:2" coordorigin="419,10243" coordsize="3286,2">
              <v:shape style="position:absolute;left:419;top:10243;width:3286;height:2" coordorigin="419,10243" coordsize="3286,0" path="m419,10243l3705,10243e" filled="f" stroked="t" strokeweight=".71424pt" strokecolor="#747474">
                <v:path arrowok="t"/>
              </v:shape>
            </v:group>
            <v:group style="position:absolute;left:3647;top:10243;width:729;height:2" coordorigin="3647,10243" coordsize="729,2">
              <v:shape style="position:absolute;left:3647;top:10243;width:729;height:2" coordorigin="3647,10243" coordsize="729,0" path="m3647,10243l4376,10243e" filled="f" stroked="t" strokeweight=".47616pt" strokecolor="#575757">
                <v:path arrowok="t"/>
              </v:shape>
            </v:group>
            <v:group style="position:absolute;left:4319;top:10245;width:962;height:2" coordorigin="4319,10245" coordsize="962,2">
              <v:shape style="position:absolute;left:4319;top:10245;width:962;height:2" coordorigin="4319,10245" coordsize="962,0" path="m4319,10245l5281,10245e" filled="f" stroked="t" strokeweight=".95232pt" strokecolor="#7C7C7C">
                <v:path arrowok="t"/>
              </v:shape>
            </v:group>
            <v:group style="position:absolute;left:5223;top:10243;width:571;height:2" coordorigin="5223,10243" coordsize="571,2">
              <v:shape style="position:absolute;left:5223;top:10243;width:571;height:2" coordorigin="5223,10243" coordsize="571,0" path="m5223,10243l5795,10243e" filled="f" stroked="t" strokeweight=".47616pt" strokecolor="#575757">
                <v:path arrowok="t"/>
              </v:shape>
            </v:group>
            <v:group style="position:absolute;left:5738;top:10245;width:909;height:2" coordorigin="5738,10245" coordsize="909,2">
              <v:shape style="position:absolute;left:5738;top:10245;width:909;height:2" coordorigin="5738,10245" coordsize="909,0" path="m5738,10245l6647,10245e" filled="f" stroked="t" strokeweight=".95232pt" strokecolor="#7C7C7C">
                <v:path arrowok="t"/>
              </v:shape>
            </v:group>
            <v:group style="position:absolute;left:6928;top:9984;width:2;height:258" coordorigin="6928,9984" coordsize="2,258">
              <v:shape style="position:absolute;left:6928;top:9984;width:2;height:258" coordorigin="6928,9984" coordsize="0,258" path="m6928,10243l6928,9984e" filled="f" stroked="t" strokeweight=".23808pt" strokecolor="#606060">
                <v:path arrowok="t"/>
              </v:shape>
            </v:group>
            <v:group style="position:absolute;left:6590;top:10245;width:1119;height:2" coordorigin="6590,10245" coordsize="1119,2">
              <v:shape style="position:absolute;left:6590;top:10245;width:1119;height:2" coordorigin="6590,10245" coordsize="1119,0" path="m6590,10245l7709,10245e" filled="f" stroked="t" strokeweight=".47616pt" strokecolor="#5B5B5B">
                <v:path arrowok="t"/>
              </v:shape>
            </v:group>
            <v:group style="position:absolute;left:7652;top:10243;width:1414;height:2" coordorigin="7652,10243" coordsize="1414,2">
              <v:shape style="position:absolute;left:7652;top:10243;width:1414;height:2" coordorigin="7652,10243" coordsize="1414,0" path="m7652,10243l9066,10243e" filled="f" stroked="t" strokeweight=".71424pt" strokecolor="#747474">
                <v:path arrowok="t"/>
              </v:shape>
            </v:group>
            <v:group style="position:absolute;left:9009;top:10243;width:295;height:2" coordorigin="9009,10243" coordsize="295,2">
              <v:shape style="position:absolute;left:9009;top:10243;width:295;height:2" coordorigin="9009,10243" coordsize="295,0" path="m9009,10243l9304,10243e" filled="f" stroked="t" strokeweight=".47616pt" strokecolor="#575757">
                <v:path arrowok="t"/>
              </v:shape>
            </v:group>
            <v:group style="position:absolute;left:9247;top:10243;width:2186;height:2" coordorigin="9247,10243" coordsize="2186,2">
              <v:shape style="position:absolute;left:9247;top:10243;width:2186;height:2" coordorigin="9247,10243" coordsize="2186,0" path="m9247,10243l11433,10243e" filled="f" stroked="t" strokeweight=".71424pt" strokecolor="#777777">
                <v:path arrowok="t"/>
              </v:shape>
            </v:group>
            <v:group style="position:absolute;left:11421;top:9956;width:2;height:1276" coordorigin="11421,9956" coordsize="2,1276">
              <v:shape style="position:absolute;left:11421;top:9956;width:2;height:1276" coordorigin="11421,9956" coordsize="0,1276" path="m11421,11232l11421,9956e" filled="f" stroked="t" strokeweight=".95232pt" strokecolor="#707070">
                <v:path arrowok="t"/>
              </v:shape>
            </v:group>
            <v:group style="position:absolute;left:424;top:10482;width:3281;height:2" coordorigin="424,10482" coordsize="3281,2">
              <v:shape style="position:absolute;left:424;top:10482;width:3281;height:2" coordorigin="424,10482" coordsize="3281,0" path="m424,10482l3705,10482e" filled="f" stroked="t" strokeweight=".71424pt" strokecolor="#747474">
                <v:path arrowok="t"/>
              </v:shape>
            </v:group>
            <v:group style="position:absolute;left:2362;top:10200;width:2;height:306" coordorigin="2362,10200" coordsize="2,306">
              <v:shape style="position:absolute;left:2362;top:10200;width:2;height:306" coordorigin="2362,10200" coordsize="0,306" path="m2362,10505l2362,10200e" filled="f" stroked="t" strokeweight=".47616pt" strokecolor="#4B4B4B">
                <v:path arrowok="t"/>
              </v:shape>
            </v:group>
            <v:group style="position:absolute;left:3647;top:10482;width:729;height:2" coordorigin="3647,10482" coordsize="729,2">
              <v:shape style="position:absolute;left:3647;top:10482;width:729;height:2" coordorigin="3647,10482" coordsize="729,0" path="m3647,10482l4376,10482e" filled="f" stroked="t" strokeweight=".47616pt" strokecolor="#545454">
                <v:path arrowok="t"/>
              </v:shape>
            </v:group>
            <v:group style="position:absolute;left:4319;top:10482;width:962;height:2" coordorigin="4319,10482" coordsize="962,2">
              <v:shape style="position:absolute;left:4319;top:10482;width:962;height:2" coordorigin="4319,10482" coordsize="962,0" path="m4319,10482l5281,10482e" filled="f" stroked="t" strokeweight=".71424pt" strokecolor="#7C7C7C">
                <v:path arrowok="t"/>
              </v:shape>
            </v:group>
            <v:group style="position:absolute;left:5223;top:10482;width:571;height:2" coordorigin="5223,10482" coordsize="571,2">
              <v:shape style="position:absolute;left:5223;top:10482;width:571;height:2" coordorigin="5223,10482" coordsize="571,0" path="m5223,10482l5795,10482e" filled="f" stroked="t" strokeweight=".47616pt" strokecolor="#575757">
                <v:path arrowok="t"/>
              </v:shape>
            </v:group>
            <v:group style="position:absolute;left:5738;top:10484;width:1219;height:2" coordorigin="5738,10484" coordsize="1219,2">
              <v:shape style="position:absolute;left:5738;top:10484;width:1219;height:2" coordorigin="5738,10484" coordsize="1219,0" path="m5738,10484l6957,10484e" filled="f" stroked="t" strokeweight=".71424pt" strokecolor="#7C7C7C">
                <v:path arrowok="t"/>
              </v:shape>
            </v:group>
            <v:group style="position:absolute;left:6900;top:10482;width:443;height:2" coordorigin="6900,10482" coordsize="443,2">
              <v:shape style="position:absolute;left:6900;top:10482;width:443;height:2" coordorigin="6900,10482" coordsize="443,0" path="m6900,10482l7342,10482e" filled="f" stroked="t" strokeweight=".47616pt" strokecolor="#575757">
                <v:path arrowok="t"/>
              </v:shape>
            </v:group>
            <v:group style="position:absolute;left:7285;top:10482;width:1781;height:2" coordorigin="7285,10482" coordsize="1781,2">
              <v:shape style="position:absolute;left:7285;top:10482;width:1781;height:2" coordorigin="7285,10482" coordsize="1781,0" path="m7285,10482l9066,10482e" filled="f" stroked="t" strokeweight=".71424pt" strokecolor="#777777">
                <v:path arrowok="t"/>
              </v:shape>
            </v:group>
            <v:group style="position:absolute;left:9009;top:10482;width:295;height:2" coordorigin="9009,10482" coordsize="295,2">
              <v:shape style="position:absolute;left:9009;top:10482;width:295;height:2" coordorigin="9009,10482" coordsize="295,0" path="m9009,10482l9304,10482e" filled="f" stroked="t" strokeweight=".47616pt" strokecolor="#5B5B5B">
                <v:path arrowok="t"/>
              </v:shape>
            </v:group>
            <v:group style="position:absolute;left:9247;top:10482;width:2186;height:2" coordorigin="9247,10482" coordsize="2186,2">
              <v:shape style="position:absolute;left:9247;top:10482;width:2186;height:2" coordorigin="9247,10482" coordsize="2186,0" path="m9247,10482l11433,10482e" filled="f" stroked="t" strokeweight=".71424pt" strokecolor="#777777">
                <v:path arrowok="t"/>
              </v:shape>
            </v:group>
            <v:group style="position:absolute;left:2362;top:10434;width:2;height:545" coordorigin="2362,10434" coordsize="2,545">
              <v:shape style="position:absolute;left:2362;top:10434;width:2;height:545" coordorigin="2362,10434" coordsize="0,545" path="m2362,10979l2362,10434e" filled="f" stroked="t" strokeweight=".47616pt" strokecolor="#2F2F2F">
                <v:path arrowok="t"/>
              </v:shape>
            </v:group>
            <v:group style="position:absolute;left:424;top:10950;width:1957;height:2" coordorigin="424,10950" coordsize="1957,2">
              <v:shape style="position:absolute;left:424;top:10950;width:1957;height:2" coordorigin="424,10950" coordsize="1957,0" path="m424,10950l2381,10950e" filled="f" stroked="t" strokeweight=".71424pt" strokecolor="#707070">
                <v:path arrowok="t"/>
              </v:shape>
            </v:group>
            <v:group style="position:absolute;left:2309;top:10950;width:576;height:2" coordorigin="2309,10950" coordsize="576,2">
              <v:shape style="position:absolute;left:2309;top:10950;width:576;height:2" coordorigin="2309,10950" coordsize="576,0" path="m2309,10950l2886,10950e" filled="f" stroked="t" strokeweight=".47616pt" strokecolor="#646464">
                <v:path arrowok="t"/>
              </v:shape>
            </v:group>
            <v:group style="position:absolute;left:2728;top:10950;width:976;height:2" coordorigin="2728,10950" coordsize="976,2">
              <v:shape style="position:absolute;left:2728;top:10950;width:976;height:2" coordorigin="2728,10950" coordsize="976,0" path="m2728,10950l3705,10950e" filled="f" stroked="t" strokeweight=".95232pt" strokecolor="#808080">
                <v:path arrowok="t"/>
              </v:shape>
            </v:group>
            <v:group style="position:absolute;left:3647;top:10950;width:729;height:2" coordorigin="3647,10950" coordsize="729,2">
              <v:shape style="position:absolute;left:3647;top:10950;width:729;height:2" coordorigin="3647,10950" coordsize="729,0" path="m3647,10950l4376,10950e" filled="f" stroked="t" strokeweight=".47616pt" strokecolor="#545454">
                <v:path arrowok="t"/>
              </v:shape>
            </v:group>
            <v:group style="position:absolute;left:4319;top:10950;width:962;height:2" coordorigin="4319,10950" coordsize="962,2">
              <v:shape style="position:absolute;left:4319;top:10950;width:962;height:2" coordorigin="4319,10950" coordsize="962,0" path="m4319,10950l5281,10950e" filled="f" stroked="t" strokeweight=".95232pt" strokecolor="#7C7C7C">
                <v:path arrowok="t"/>
              </v:shape>
            </v:group>
            <v:group style="position:absolute;left:5223;top:10950;width:571;height:2" coordorigin="5223,10950" coordsize="571,2">
              <v:shape style="position:absolute;left:5223;top:10950;width:571;height:2" coordorigin="5223,10950" coordsize="571,0" path="m5223,10950l5795,10950e" filled="f" stroked="t" strokeweight=".47616pt" strokecolor="#606060">
                <v:path arrowok="t"/>
              </v:shape>
            </v:group>
            <v:group style="position:absolute;left:5738;top:10952;width:1219;height:2" coordorigin="5738,10952" coordsize="1219,2">
              <v:shape style="position:absolute;left:5738;top:10952;width:1219;height:2" coordorigin="5738,10952" coordsize="1219,0" path="m5738,10952l6957,10952e" filled="f" stroked="t" strokeweight=".71424pt" strokecolor="#808080">
                <v:path arrowok="t"/>
              </v:shape>
            </v:group>
            <v:group style="position:absolute;left:6900;top:10950;width:443;height:2" coordorigin="6900,10950" coordsize="443,2">
              <v:shape style="position:absolute;left:6900;top:10950;width:443;height:2" coordorigin="6900,10950" coordsize="443,0" path="m6900,10950l7342,10950e" filled="f" stroked="t" strokeweight=".47616pt" strokecolor="#5B5B5B">
                <v:path arrowok="t"/>
              </v:shape>
            </v:group>
            <v:group style="position:absolute;left:7285;top:10952;width:1243;height:2" coordorigin="7285,10952" coordsize="1243,2">
              <v:shape style="position:absolute;left:7285;top:10952;width:1243;height:2" coordorigin="7285,10952" coordsize="1243,0" path="m7285,10952l8528,10952e" filled="f" stroked="t" strokeweight=".95232pt" strokecolor="#7C7C7C">
                <v:path arrowok="t"/>
              </v:shape>
            </v:group>
            <v:group style="position:absolute;left:8290;top:10950;width:1014;height:2" coordorigin="8290,10950" coordsize="1014,2">
              <v:shape style="position:absolute;left:8290;top:10950;width:1014;height:2" coordorigin="8290,10950" coordsize="1014,0" path="m8290,10950l9304,10950e" filled="f" stroked="t" strokeweight=".47616pt" strokecolor="#676767">
                <v:path arrowok="t"/>
              </v:shape>
            </v:group>
            <v:group style="position:absolute;left:9247;top:10950;width:2186;height:2" coordorigin="9247,10950" coordsize="2186,2">
              <v:shape style="position:absolute;left:9247;top:10950;width:2186;height:2" coordorigin="9247,10950" coordsize="2186,0" path="m9247,10950l11433,10950e" filled="f" stroked="t" strokeweight=".71424pt" strokecolor="#7C7C7C">
                <v:path arrowok="t"/>
              </v:shape>
            </v:group>
            <v:group style="position:absolute;left:424;top:11189;width:3595;height:2" coordorigin="424,11189" coordsize="3595,2">
              <v:shape style="position:absolute;left:424;top:11189;width:3595;height:2" coordorigin="424,11189" coordsize="3595,0" path="m424,11189l4019,11189e" filled="f" stroked="t" strokeweight=".71424pt" strokecolor="#6B6B6B">
                <v:path arrowok="t"/>
              </v:shape>
            </v:group>
            <v:group style="position:absolute;left:3962;top:11189;width:414;height:2" coordorigin="3962,11189" coordsize="414,2">
              <v:shape style="position:absolute;left:3962;top:11189;width:414;height:2" coordorigin="3962,11189" coordsize="414,0" path="m3962,11189l4376,11189e" filled="f" stroked="t" strokeweight=".47616pt" strokecolor="#5B5B5B">
                <v:path arrowok="t"/>
              </v:shape>
            </v:group>
            <v:group style="position:absolute;left:4319;top:11191;width:4214;height:2" coordorigin="4319,11191" coordsize="4214,2">
              <v:shape style="position:absolute;left:4319;top:11191;width:4214;height:2" coordorigin="4319,11191" coordsize="4214,0" path="m4319,11191l8533,11191e" filled="f" stroked="t" strokeweight=".71424pt" strokecolor="#777777">
                <v:path arrowok="t"/>
              </v:shape>
            </v:group>
            <v:group style="position:absolute;left:8290;top:11189;width:1014;height:2" coordorigin="8290,11189" coordsize="1014,2">
              <v:shape style="position:absolute;left:8290;top:11189;width:1014;height:2" coordorigin="8290,11189" coordsize="1014,0" path="m8290,11189l9304,11189e" filled="f" stroked="t" strokeweight=".47616pt" strokecolor="#676767">
                <v:path arrowok="t"/>
              </v:shape>
            </v:group>
            <v:group style="position:absolute;left:9247;top:11189;width:2181;height:2" coordorigin="9247,11189" coordsize="2181,2">
              <v:shape style="position:absolute;left:9247;top:11189;width:2181;height:2" coordorigin="9247,11189" coordsize="2181,0" path="m9247,11189l11428,11189e" filled="f" stroked="t" strokeweight=".71424pt" strokecolor="#7C7C7C">
                <v:path arrowok="t"/>
              </v:shape>
            </v:group>
            <v:group style="position:absolute;left:429;top:11428;width:876;height:2" coordorigin="429,11428" coordsize="876,2">
              <v:shape style="position:absolute;left:429;top:11428;width:876;height:2" coordorigin="429,11428" coordsize="876,0" path="m429,11428l1305,11428e" filled="f" stroked="t" strokeweight=".47616pt" strokecolor="#5B5B5B">
                <v:path arrowok="t"/>
              </v:shape>
            </v:group>
            <v:group style="position:absolute;left:1278;top:11179;width:2;height:4369" coordorigin="1278,11179" coordsize="2,4369">
              <v:shape style="position:absolute;left:1278;top:11179;width:2;height:4369" coordorigin="1278,11179" coordsize="0,4369" path="m1278,15548l1278,11179e" filled="f" stroked="t" strokeweight=".71424pt" strokecolor="#5B5B5B">
                <v:path arrowok="t"/>
              </v:shape>
            </v:group>
            <v:group style="position:absolute;left:443;top:11430;width:10985;height:2" coordorigin="443,11430" coordsize="10985,2">
              <v:shape style="position:absolute;left:443;top:11430;width:10985;height:2" coordorigin="443,11430" coordsize="10985,0" path="m443,11430l11428,11430e" filled="f" stroked="t" strokeweight=".71424pt" strokecolor="#747474">
                <v:path arrowok="t"/>
              </v:shape>
            </v:group>
            <v:group style="position:absolute;left:2364;top:10907;width:2;height:1797" coordorigin="2364,10907" coordsize="2,1797">
              <v:shape style="position:absolute;left:2364;top:10907;width:2;height:1797" coordorigin="2364,10907" coordsize="0,1797" path="m2364,12704l2364,10907e" filled="f" stroked="t" strokeweight=".95232pt" strokecolor="#676767">
                <v:path arrowok="t"/>
              </v:shape>
            </v:group>
            <v:group style="position:absolute;left:7321;top:11184;width:2;height:1300" coordorigin="7321,11184" coordsize="2,1300">
              <v:shape style="position:absolute;left:7321;top:11184;width:2;height:1300" coordorigin="7321,11184" coordsize="0,1300" path="m7321,12484l7321,11184e" filled="f" stroked="t" strokeweight=".47616pt" strokecolor="#444444">
                <v:path arrowok="t"/>
              </v:shape>
            </v:group>
            <v:group style="position:absolute;left:11425;top:11160;width:2;height:774" coordorigin="11425,11160" coordsize="2,774">
              <v:shape style="position:absolute;left:11425;top:11160;width:2;height:774" coordorigin="11425,11160" coordsize="0,774" path="m11425,11935l11425,11160e" filled="f" stroked="t" strokeweight=".47616pt" strokecolor="#575757">
                <v:path arrowok="t"/>
              </v:shape>
            </v:group>
            <v:group style="position:absolute;left:1700;top:11385;width:2;height:550" coordorigin="1700,11385" coordsize="2,550">
              <v:shape style="position:absolute;left:1700;top:11385;width:2;height:550" coordorigin="1700,11385" coordsize="0,550" path="m1700,11935l1700,11385e" filled="f" stroked="t" strokeweight=".47616pt" strokecolor="#3F3F3F">
                <v:path arrowok="t"/>
              </v:shape>
            </v:group>
            <v:group style="position:absolute;left:1276;top:11877;width:2;height:607" coordorigin="1276,11877" coordsize="2,607">
              <v:shape style="position:absolute;left:1276;top:11877;width:2;height:607" coordorigin="1276,11877" coordsize="0,607" path="m1276,12484l1276,11877e" filled="f" stroked="t" strokeweight=".47616pt" strokecolor="#343434">
                <v:path arrowok="t"/>
              </v:shape>
            </v:group>
            <v:group style="position:absolute;left:1702;top:11877;width:2;height:1138" coordorigin="1702,11877" coordsize="2,1138">
              <v:shape style="position:absolute;left:1702;top:11877;width:2;height:1138" coordorigin="1702,11877" coordsize="0,1138" path="m1702,13015l1702,11877e" filled="f" stroked="t" strokeweight=".95232pt" strokecolor="#676767">
                <v:path arrowok="t"/>
              </v:shape>
            </v:group>
            <v:group style="position:absolute;left:11425;top:11877;width:2;height:1587" coordorigin="11425,11877" coordsize="2,1587">
              <v:shape style="position:absolute;left:11425;top:11877;width:2;height:1587" coordorigin="11425,11877" coordsize="0,1587" path="m11425,13464l11425,11877e" filled="f" stroked="t" strokeweight=".95232pt" strokecolor="#747474">
                <v:path arrowok="t"/>
              </v:shape>
            </v:group>
            <v:group style="position:absolute;left:7321;top:12417;width:2;height:1066" coordorigin="7321,12417" coordsize="2,1066">
              <v:shape style="position:absolute;left:7321;top:12417;width:2;height:1066" coordorigin="7321,12417" coordsize="0,1066" path="m7321,13483l7321,12417e" filled="f" stroked="t" strokeweight=".95232pt" strokecolor="#747474">
                <v:path arrowok="t"/>
              </v:shape>
            </v:group>
            <v:group style="position:absolute;left:2367;top:12632;width:2;height:382" coordorigin="2367,12632" coordsize="2,382">
              <v:shape style="position:absolute;left:2367;top:12632;width:2;height:382" coordorigin="2367,12632" coordsize="0,382" path="m2367,13015l2367,12632e" filled="f" stroked="t" strokeweight=".47616pt" strokecolor="#4B4B4B">
                <v:path arrowok="t"/>
              </v:shape>
            </v:group>
            <v:group style="position:absolute;left:424;top:13330;width:276;height:2" coordorigin="424,13330" coordsize="276,2">
              <v:shape style="position:absolute;left:424;top:13330;width:276;height:2" coordorigin="424,13330" coordsize="276,0" path="m424,13330l700,13330e" filled="f" stroked="t" strokeweight=".23808pt" strokecolor="#444444">
                <v:path arrowok="t"/>
              </v:shape>
            </v:group>
            <v:group style="position:absolute;left:700;top:13330;width:995;height:2" coordorigin="700,13330" coordsize="995,2">
              <v:shape style="position:absolute;left:700;top:13330;width:995;height:2" coordorigin="700,13330" coordsize="995,0" path="m700,13330l1695,13330e" filled="f" stroked="t" strokeweight=".23808pt" strokecolor="#606060">
                <v:path arrowok="t"/>
              </v:shape>
            </v:group>
            <v:group style="position:absolute;left:1700;top:12957;width:2;height:507" coordorigin="1700,12957" coordsize="2,507">
              <v:shape style="position:absolute;left:1700;top:12957;width:2;height:507" coordorigin="1700,12957" coordsize="0,507" path="m1700,13464l1700,12957e" filled="f" stroked="t" strokeweight=".47616pt" strokecolor="#343434">
                <v:path arrowok="t"/>
              </v:shape>
            </v:group>
            <v:group style="position:absolute;left:1681;top:13330;width:667;height:2" coordorigin="1681,13330" coordsize="667,2">
              <v:shape style="position:absolute;left:1681;top:13330;width:667;height:2" coordorigin="1681,13330" coordsize="667,0" path="m1681,13330l2347,13330e" filled="f" stroked="t" strokeweight=".23808pt" strokecolor="#343434">
                <v:path arrowok="t"/>
              </v:shape>
            </v:group>
            <v:group style="position:absolute;left:2367;top:12957;width:2;height:406" coordorigin="2367,12957" coordsize="2,406">
              <v:shape style="position:absolute;left:2367;top:12957;width:2;height:406" coordorigin="2367,12957" coordsize="0,406" path="m2367,13364l2367,12957e" filled="f" stroked="t" strokeweight=".47616pt" strokecolor="#383838">
                <v:path arrowok="t"/>
              </v:shape>
            </v:group>
            <v:group style="position:absolute;left:2367;top:13301;width:2;height:163" coordorigin="2367,13301" coordsize="2,163">
              <v:shape style="position:absolute;left:2367;top:13301;width:2;height:163" coordorigin="2367,13301" coordsize="0,163" path="m2367,13464l2367,13301e" filled="f" stroked="t" strokeweight=".47616pt" strokecolor="#545454">
                <v:path arrowok="t"/>
              </v:shape>
            </v:group>
            <v:group style="position:absolute;left:436;top:13407;width:2;height:349" coordorigin="436,13407" coordsize="2,349">
              <v:shape style="position:absolute;left:436;top:13407;width:2;height:349" coordorigin="436,13407" coordsize="0,349" path="m436,13756l436,13407e" filled="f" stroked="t" strokeweight=".47616pt" strokecolor="#484848">
                <v:path arrowok="t"/>
              </v:shape>
            </v:group>
            <v:group style="position:absolute;left:2369;top:13407;width:2;height:1209" coordorigin="2369,13407" coordsize="2,1209">
              <v:shape style="position:absolute;left:2369;top:13407;width:2;height:1209" coordorigin="2369,13407" coordsize="0,1209" path="m2369,14616l2369,13407e" filled="f" stroked="t" strokeweight=".95232pt" strokecolor="#707070">
                <v:path arrowok="t"/>
              </v:shape>
            </v:group>
            <v:group style="position:absolute;left:7323;top:13407;width:2;height:349" coordorigin="7323,13407" coordsize="2,349">
              <v:shape style="position:absolute;left:7323;top:13407;width:2;height:349" coordorigin="7323,13407" coordsize="0,349" path="m7323,13756l7323,13407e" filled="f" stroked="t" strokeweight=".47616pt" strokecolor="#575757">
                <v:path arrowok="t"/>
              </v:shape>
            </v:group>
            <v:group style="position:absolute;left:438;top:13698;width:2;height:497" coordorigin="438,13698" coordsize="2,497">
              <v:shape style="position:absolute;left:438;top:13698;width:2;height:497" coordorigin="438,13698" coordsize="0,497" path="m438,14195l438,13698e" filled="f" stroked="t" strokeweight=".47616pt" strokecolor="#343434">
                <v:path arrowok="t"/>
              </v:shape>
            </v:group>
            <v:group style="position:absolute;left:1702;top:13407;width:2;height:2141" coordorigin="1702,13407" coordsize="2,2141">
              <v:shape style="position:absolute;left:1702;top:13407;width:2;height:2141" coordorigin="1702,13407" coordsize="0,2141" path="m1702,15548l1702,13407e" filled="f" stroked="t" strokeweight=".71424pt" strokecolor="#606060">
                <v:path arrowok="t"/>
              </v:shape>
            </v:group>
            <v:group style="position:absolute;left:7323;top:13698;width:2;height:497" coordorigin="7323,13698" coordsize="2,497">
              <v:shape style="position:absolute;left:7323;top:13698;width:2;height:497" coordorigin="7323,13698" coordsize="0,497" path="m7323,14195l7323,13698e" filled="f" stroked="t" strokeweight=".47616pt" strokecolor="#3F3F3F">
                <v:path arrowok="t"/>
              </v:shape>
            </v:group>
            <v:group style="position:absolute;left:11425;top:13407;width:2;height:459" coordorigin="11425,13407" coordsize="2,459">
              <v:shape style="position:absolute;left:11425;top:13407;width:2;height:459" coordorigin="11425,13407" coordsize="0,459" path="m11425,13865l11425,13407e" filled="f" stroked="t" strokeweight=".47616pt" strokecolor="#5B5B5B">
                <v:path arrowok="t"/>
              </v:shape>
            </v:group>
            <v:group style="position:absolute;left:1276;top:13808;width:2;height:387" coordorigin="1276,13808" coordsize="2,387">
              <v:shape style="position:absolute;left:1276;top:13808;width:2;height:387" coordorigin="1276,13808" coordsize="0,387" path="m1276,14195l1276,13808e" filled="f" stroked="t" strokeweight=".47616pt" strokecolor="#2F2F2F">
                <v:path arrowok="t"/>
              </v:shape>
            </v:group>
            <v:group style="position:absolute;left:11425;top:13808;width:2;height:1730" coordorigin="11425,13808" coordsize="2,1730">
              <v:shape style="position:absolute;left:11425;top:13808;width:2;height:1730" coordorigin="11425,13808" coordsize="0,1730" path="m11425,15538l11425,13808e" filled="f" stroked="t" strokeweight=".71424pt" strokecolor="#707070">
                <v:path arrowok="t"/>
              </v:shape>
            </v:group>
            <v:group style="position:absolute;left:7326;top:14138;width:2;height:1405" coordorigin="7326,14138" coordsize="2,1405">
              <v:shape style="position:absolute;left:7326;top:14138;width:2;height:1405" coordorigin="7326,14138" coordsize="0,1405" path="m7326,15543l7326,14138e" filled="f" stroked="t" strokeweight=".95232pt" strokecolor="#707070">
                <v:path arrowok="t"/>
              </v:shape>
            </v:group>
            <v:group style="position:absolute;left:2369;top:14559;width:2;height:985" coordorigin="2369,14559" coordsize="2,985">
              <v:shape style="position:absolute;left:2369;top:14559;width:2;height:985" coordorigin="2369,14559" coordsize="0,985" path="m2369,15543l2369,14559e" filled="f" stroked="t" strokeweight=".47616pt" strokecolor="#48484B">
                <v:path arrowok="t"/>
              </v:shape>
            </v:group>
            <v:group style="position:absolute;left:433;top:15538;width:295;height:2" coordorigin="433,15538" coordsize="295,2">
              <v:shape style="position:absolute;left:433;top:15538;width:295;height:2" coordorigin="433,15538" coordsize="295,0" path="m433,15538l729,15538e" filled="f" stroked="t" strokeweight=".47616pt" strokecolor="#5B5B5B">
                <v:path arrowok="t"/>
              </v:shape>
            </v:group>
            <v:group style="position:absolute;left:3647;top:15538;width:210;height:2" coordorigin="3647,15538" coordsize="210,2">
              <v:shape style="position:absolute;left:3647;top:15538;width:210;height:2" coordorigin="3647,15538" coordsize="210,0" path="m3647,15538l3857,15538e" filled="f" stroked="t" strokeweight=".47616pt" strokecolor="#646464">
                <v:path arrowok="t"/>
              </v:shape>
            </v:group>
            <v:group style="position:absolute;left:3800;top:15538;width:576;height:2" coordorigin="3800,15538" coordsize="576,2">
              <v:shape style="position:absolute;left:3800;top:15538;width:576;height:2" coordorigin="3800,15538" coordsize="576,0" path="m3800,15538l4376,15538e" filled="f" stroked="t" strokeweight=".47616pt" strokecolor="#4F4F4F">
                <v:path arrowok="t"/>
              </v:shape>
            </v:group>
            <v:group style="position:absolute;left:4319;top:15538;width:210;height:2" coordorigin="4319,15538" coordsize="210,2">
              <v:shape style="position:absolute;left:4319;top:15538;width:210;height:2" coordorigin="4319,15538" coordsize="210,0" path="m4319,15538l4528,15538e" filled="f" stroked="t" strokeweight=".47616pt" strokecolor="#6B6B6B">
                <v:path arrowok="t"/>
              </v:shape>
            </v:group>
            <v:group style="position:absolute;left:433;top:15538;width:10999;height:2" coordorigin="433,15538" coordsize="10999,2">
              <v:shape style="position:absolute;left:433;top:15538;width:10999;height:2" coordorigin="433,15538" coordsize="10999,0" path="m433,15538l11433,15538e" filled="f" stroked="t" strokeweight=".71424pt" strokecolor="#777777">
                <v:path arrowok="t"/>
              </v:shape>
            </v:group>
            <v:group style="position:absolute;left:5738;top:15538;width:462;height:2" coordorigin="5738,15538" coordsize="462,2">
              <v:shape style="position:absolute;left:5738;top:15538;width:462;height:2" coordorigin="5738,15538" coordsize="462,0" path="m5738,15538l6200,15538e" filled="f" stroked="t" strokeweight=".47616pt" strokecolor="#646464">
                <v:path arrowok="t"/>
              </v:shape>
            </v:group>
            <v:group style="position:absolute;left:7652;top:15534;width:695;height:2" coordorigin="7652,15534" coordsize="695,2">
              <v:shape style="position:absolute;left:7652;top:15534;width:695;height:2" coordorigin="7652,15534" coordsize="695,0" path="m7652,15534l8347,15534e" filled="f" stroked="t" strokeweight=".47616pt" strokecolor="#64646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2" w:lineRule="exact"/>
        <w:ind w:right="1492"/>
        <w:jc w:val="right"/>
        <w:tabs>
          <w:tab w:pos="820" w:val="left"/>
        </w:tabs>
        <w:rPr>
          <w:rFonts w:ascii="Arial" w:hAnsi="Arial" w:cs="Arial" w:eastAsia="Arial"/>
          <w:sz w:val="68"/>
          <w:szCs w:val="6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A9C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A9C"/>
          <w:spacing w:val="35"/>
          <w:w w:val="130"/>
          <w:position w:val="-3"/>
        </w:rPr>
        <w:t> </w:t>
      </w:r>
      <w:r>
        <w:rPr>
          <w:rFonts w:ascii="Arial" w:hAnsi="Arial" w:cs="Arial" w:eastAsia="Arial"/>
          <w:sz w:val="53"/>
          <w:szCs w:val="53"/>
          <w:color w:val="5D5E5E"/>
          <w:spacing w:val="0"/>
          <w:w w:val="61"/>
          <w:position w:val="-3"/>
        </w:rPr>
        <w:t>r</w:t>
      </w:r>
      <w:r>
        <w:rPr>
          <w:rFonts w:ascii="Arial" w:hAnsi="Arial" w:cs="Arial" w:eastAsia="Arial"/>
          <w:sz w:val="53"/>
          <w:szCs w:val="53"/>
          <w:color w:val="5D5E5E"/>
          <w:spacing w:val="-74"/>
          <w:w w:val="100"/>
          <w:position w:val="-3"/>
        </w:rPr>
        <w:t> </w:t>
      </w:r>
      <w:r>
        <w:rPr>
          <w:rFonts w:ascii="Arial" w:hAnsi="Arial" w:cs="Arial" w:eastAsia="Arial"/>
          <w:sz w:val="53"/>
          <w:szCs w:val="53"/>
          <w:color w:val="9A9A9C"/>
          <w:spacing w:val="0"/>
          <w:w w:val="23"/>
          <w:position w:val="-3"/>
        </w:rPr>
        <w:t>..</w:t>
      </w:r>
      <w:r>
        <w:rPr>
          <w:rFonts w:ascii="Arial" w:hAnsi="Arial" w:cs="Arial" w:eastAsia="Arial"/>
          <w:sz w:val="53"/>
          <w:szCs w:val="53"/>
          <w:color w:val="9A9A9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3"/>
          <w:szCs w:val="53"/>
          <w:color w:val="9A9A9C"/>
          <w:spacing w:val="0"/>
          <w:w w:val="100"/>
          <w:position w:val="-3"/>
        </w:rPr>
      </w:r>
      <w:r>
        <w:rPr>
          <w:rFonts w:ascii="Arial" w:hAnsi="Arial" w:cs="Arial" w:eastAsia="Arial"/>
          <w:sz w:val="68"/>
          <w:szCs w:val="68"/>
          <w:color w:val="6E6E6E"/>
          <w:spacing w:val="-124"/>
          <w:w w:val="118"/>
          <w:position w:val="-3"/>
        </w:rPr>
        <w:t>;</w:t>
      </w:r>
      <w:r>
        <w:rPr>
          <w:rFonts w:ascii="Arial" w:hAnsi="Arial" w:cs="Arial" w:eastAsia="Arial"/>
          <w:sz w:val="68"/>
          <w:szCs w:val="68"/>
          <w:color w:val="9A9A9C"/>
          <w:spacing w:val="-97"/>
          <w:w w:val="48"/>
          <w:position w:val="-3"/>
        </w:rPr>
        <w:t>:</w:t>
      </w:r>
      <w:r>
        <w:rPr>
          <w:rFonts w:ascii="Arial" w:hAnsi="Arial" w:cs="Arial" w:eastAsia="Arial"/>
          <w:sz w:val="68"/>
          <w:szCs w:val="68"/>
          <w:color w:val="B3B3B5"/>
          <w:spacing w:val="-120"/>
          <w:w w:val="48"/>
          <w:position w:val="-3"/>
        </w:rPr>
        <w:t>.</w:t>
      </w:r>
      <w:r>
        <w:rPr>
          <w:rFonts w:ascii="Arial" w:hAnsi="Arial" w:cs="Arial" w:eastAsia="Arial"/>
          <w:sz w:val="68"/>
          <w:szCs w:val="68"/>
          <w:color w:val="6E6E6E"/>
          <w:spacing w:val="0"/>
          <w:w w:val="27"/>
          <w:position w:val="-3"/>
        </w:rPr>
        <w:t>::</w:t>
      </w:r>
      <w:r>
        <w:rPr>
          <w:rFonts w:ascii="Arial" w:hAnsi="Arial" w:cs="Arial" w:eastAsia="Arial"/>
          <w:sz w:val="68"/>
          <w:szCs w:val="68"/>
          <w:color w:val="6E6E6E"/>
          <w:spacing w:val="-119"/>
          <w:w w:val="27"/>
          <w:position w:val="-3"/>
        </w:rPr>
        <w:t>.</w:t>
      </w:r>
      <w:r>
        <w:rPr>
          <w:rFonts w:ascii="Arial" w:hAnsi="Arial" w:cs="Arial" w:eastAsia="Arial"/>
          <w:sz w:val="68"/>
          <w:szCs w:val="68"/>
          <w:color w:val="444969"/>
          <w:spacing w:val="-327"/>
          <w:w w:val="90"/>
          <w:position w:val="-3"/>
        </w:rPr>
        <w:t>2</w:t>
      </w:r>
      <w:r>
        <w:rPr>
          <w:rFonts w:ascii="Arial" w:hAnsi="Arial" w:cs="Arial" w:eastAsia="Arial"/>
          <w:sz w:val="68"/>
          <w:szCs w:val="68"/>
          <w:color w:val="444969"/>
          <w:spacing w:val="5"/>
          <w:w w:val="153"/>
          <w:position w:val="-3"/>
        </w:rPr>
        <w:t>:</w:t>
      </w:r>
      <w:r>
        <w:rPr>
          <w:rFonts w:ascii="Arial" w:hAnsi="Arial" w:cs="Arial" w:eastAsia="Arial"/>
          <w:sz w:val="68"/>
          <w:szCs w:val="68"/>
          <w:color w:val="4B4B4B"/>
          <w:spacing w:val="0"/>
          <w:w w:val="59"/>
          <w:position w:val="-3"/>
        </w:rPr>
        <w:t>f'·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-67" w:right="1897"/>
        <w:jc w:val="right"/>
        <w:tabs>
          <w:tab w:pos="1860" w:val="left"/>
          <w:tab w:pos="2260" w:val="left"/>
          <w:tab w:pos="5420" w:val="left"/>
          <w:tab w:pos="6240" w:val="left"/>
          <w:tab w:pos="66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752640pt;margin-top:-8.329122pt;width:37.351927pt;height:13.5pt;mso-position-horizontal-relative:page;mso-position-vertical-relative:paragraph;z-index:-1722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7E7E7E"/>
                      <w:spacing w:val="-23"/>
                      <w:w w:val="78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E7E7E"/>
                      <w:spacing w:val="-34"/>
                      <w:w w:val="78"/>
                    </w:rPr>
                    <w:t>b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D5E5E"/>
                      <w:spacing w:val="0"/>
                      <w:w w:val="78"/>
                    </w:rPr>
                    <w:t>d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D5E5E"/>
                      <w:spacing w:val="-56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D5E5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D5E5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B4B4B"/>
                      <w:spacing w:val="8"/>
                      <w:w w:val="116"/>
                    </w:rPr>
                    <w:t>ç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B4B4B"/>
                      <w:spacing w:val="-154"/>
                      <w:w w:val="116"/>
                    </w:rPr>
                    <w:t>u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D5E5E"/>
          <w:spacing w:val="-5"/>
          <w:w w:val="78"/>
          <w:position w:val="-3"/>
        </w:rPr>
        <w:t>I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78"/>
          <w:position w:val="-3"/>
        </w:rPr>
        <w:t>tf</w:t>
      </w:r>
      <w:r>
        <w:rPr>
          <w:rFonts w:ascii="Arial" w:hAnsi="Arial" w:cs="Arial" w:eastAsia="Arial"/>
          <w:sz w:val="23"/>
          <w:szCs w:val="23"/>
          <w:color w:val="5D5E5E"/>
          <w:spacing w:val="-16"/>
          <w:w w:val="78"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5D5E5E"/>
          <w:spacing w:val="-6"/>
          <w:w w:val="78"/>
          <w:position w:val="-3"/>
        </w:rPr>
        <w:t>i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78"/>
          <w:position w:val="-3"/>
        </w:rPr>
        <w:t>ye</w:t>
      </w:r>
      <w:r>
        <w:rPr>
          <w:rFonts w:ascii="Arial" w:hAnsi="Arial" w:cs="Arial" w:eastAsia="Arial"/>
          <w:sz w:val="23"/>
          <w:szCs w:val="23"/>
          <w:color w:val="5D5E5E"/>
          <w:spacing w:val="-8"/>
          <w:w w:val="78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-12"/>
          <w:w w:val="78"/>
          <w:position w:val="-3"/>
        </w:rPr>
        <w:t>M</w:t>
      </w:r>
      <w:r>
        <w:rPr>
          <w:rFonts w:ascii="Arial" w:hAnsi="Arial" w:cs="Arial" w:eastAsia="Arial"/>
          <w:sz w:val="23"/>
          <w:szCs w:val="23"/>
          <w:color w:val="5D5E5E"/>
          <w:spacing w:val="-3"/>
          <w:w w:val="78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78"/>
          <w:position w:val="-3"/>
        </w:rPr>
        <w:t>rk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78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4"/>
          <w:w w:val="78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8"/>
          <w:position w:val="-3"/>
        </w:rPr>
        <w:t>z</w:t>
      </w:r>
      <w:r>
        <w:rPr>
          <w:rFonts w:ascii="Arial" w:hAnsi="Arial" w:cs="Arial" w:eastAsia="Arial"/>
          <w:sz w:val="23"/>
          <w:szCs w:val="23"/>
          <w:color w:val="6E6E6E"/>
          <w:spacing w:val="-46"/>
          <w:w w:val="78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19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ARAS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200"/>
          <w:position w:val="3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35"/>
          <w:w w:val="2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78"/>
          <w:position w:val="3"/>
        </w:rPr>
        <w:t>=\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78"/>
          <w:position w:val="3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78"/>
          <w:position w:val="3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20"/>
          <w:w w:val="78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56"/>
          <w:i/>
          <w:position w:val="3"/>
        </w:rPr>
        <w:t>"'-"'</w:t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-5"/>
          <w:w w:val="56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56"/>
          <w:i/>
          <w:position w:val="3"/>
        </w:rPr>
        <w:t>.....</w:t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A9A9C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6"/>
          <w:szCs w:val="6"/>
          <w:color w:val="B3B3B5"/>
          <w:spacing w:val="0"/>
          <w:w w:val="121"/>
          <w:position w:val="3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1802"/>
        <w:jc w:val="right"/>
        <w:tabs>
          <w:tab w:pos="620" w:val="left"/>
          <w:tab w:pos="3920" w:val="left"/>
          <w:tab w:pos="43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970581pt;margin-top:2.795747pt;width:26.768453pt;height:7.5pt;mso-position-horizontal-relative:page;mso-position-vertical-relative:paragraph;z-index:-1722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38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9A9A9C"/>
                      <w:spacing w:val="0"/>
                      <w:w w:val="158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A9A9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A9A9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C4C4C4"/>
                      <w:spacing w:val="0"/>
                      <w:w w:val="82"/>
                    </w:rPr>
                    <w:t>·ı::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2"/>
        </w:rPr>
        <w:t>mırı</w:t>
      </w:r>
      <w:r>
        <w:rPr>
          <w:rFonts w:ascii="Arial" w:hAnsi="Arial" w:cs="Arial" w:eastAsia="Arial"/>
          <w:sz w:val="24"/>
          <w:szCs w:val="24"/>
          <w:color w:val="4B4B4B"/>
          <w:spacing w:val="-40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72"/>
        </w:rPr>
        <w:t>tır.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8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0"/>
          <w:w w:val="136"/>
          <w:position w:val="8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-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86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0"/>
          <w:w w:val="163"/>
          <w:position w:val="8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-12"/>
          <w:w w:val="164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3B3B5"/>
          <w:spacing w:val="-14"/>
          <w:w w:val="92"/>
          <w:position w:val="8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0"/>
          <w:w w:val="146"/>
          <w:position w:val="8"/>
        </w:rPr>
        <w:t>ii·</w:t>
      </w:r>
      <w:r>
        <w:rPr>
          <w:rFonts w:ascii="Arial" w:hAnsi="Arial" w:cs="Arial" w:eastAsia="Arial"/>
          <w:sz w:val="17"/>
          <w:szCs w:val="17"/>
          <w:color w:val="B3B3B5"/>
          <w:spacing w:val="-10"/>
          <w:w w:val="173"/>
          <w:position w:val="8"/>
        </w:rPr>
        <w:t>ü</w:t>
      </w:r>
      <w:r>
        <w:rPr>
          <w:rFonts w:ascii="Arial" w:hAnsi="Arial" w:cs="Arial" w:eastAsia="Arial"/>
          <w:sz w:val="17"/>
          <w:szCs w:val="17"/>
          <w:color w:val="B3B3B5"/>
          <w:spacing w:val="0"/>
          <w:w w:val="96"/>
          <w:position w:val="8"/>
        </w:rPr>
        <w:t>.</w:t>
      </w:r>
      <w:r>
        <w:rPr>
          <w:rFonts w:ascii="Arial" w:hAnsi="Arial" w:cs="Arial" w:eastAsia="Arial"/>
          <w:sz w:val="17"/>
          <w:szCs w:val="17"/>
          <w:color w:val="B3B3B5"/>
          <w:spacing w:val="-1"/>
          <w:w w:val="96"/>
          <w:position w:val="8"/>
        </w:rPr>
        <w:t>.</w:t>
      </w:r>
      <w:r>
        <w:rPr>
          <w:rFonts w:ascii="Arial" w:hAnsi="Arial" w:cs="Arial" w:eastAsia="Arial"/>
          <w:sz w:val="17"/>
          <w:szCs w:val="17"/>
          <w:color w:val="7E7E7E"/>
          <w:spacing w:val="0"/>
          <w:w w:val="237"/>
          <w:position w:val="8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1526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875031pt;margin-top:.166771pt;width:.531259pt;height:6.5pt;mso-position-horizontal-relative:page;mso-position-vertical-relative:paragraph;z-index:-17225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E7E7E"/>
                      <w:spacing w:val="-25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6E6E6E"/>
          <w:spacing w:val="0"/>
          <w:w w:val="100"/>
          <w:position w:val="1"/>
        </w:rPr>
        <w:t>••</w:t>
      </w:r>
      <w:r>
        <w:rPr>
          <w:rFonts w:ascii="Arial" w:hAnsi="Arial" w:cs="Arial" w:eastAsia="Arial"/>
          <w:sz w:val="16"/>
          <w:szCs w:val="16"/>
          <w:color w:val="6E6E6E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6E6E6E"/>
          <w:spacing w:val="0"/>
          <w:w w:val="88"/>
          <w:position w:val="1"/>
        </w:rPr>
        <w:t>'l!ı''t</w:t>
      </w:r>
      <w:r>
        <w:rPr>
          <w:rFonts w:ascii="Arial" w:hAnsi="Arial" w:cs="Arial" w:eastAsia="Arial"/>
          <w:sz w:val="16"/>
          <w:szCs w:val="16"/>
          <w:color w:val="6E6E6E"/>
          <w:spacing w:val="6"/>
          <w:w w:val="88"/>
          <w:position w:val="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99"/>
          <w:position w:val="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276"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60"/>
          <w:w w:val="276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0"/>
          <w:w w:val="88"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2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2"/>
          <w:w w:val="367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367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367"/>
          <w:emboss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367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365"/>
          <w:position w:val="1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1867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20"/>
          <w:w w:val="7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0"/>
          <w:w w:val="7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A9A9C"/>
          <w:spacing w:val="-11"/>
          <w:w w:val="7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71"/>
        </w:rPr>
        <w:t>-::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21"/>
          <w:w w:val="7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3B3B5"/>
          <w:spacing w:val="6"/>
          <w:w w:val="206"/>
          <w:i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15"/>
          <w:i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-40"/>
          <w:w w:val="115"/>
          <w:i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70"/>
          <w:i/>
        </w:rPr>
        <w:t>,.r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0" w:bottom="280" w:left="320" w:right="380"/>
          <w:cols w:num="2" w:equalWidth="0">
            <w:col w:w="511" w:space="2049"/>
            <w:col w:w="86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0.406693pt;margin-top:608.143555pt;width:.1pt;height:10.723535pt;mso-position-horizontal-relative:page;mso-position-vertical-relative:page;z-index:-17222" coordorigin="3608,12163" coordsize="2,214">
            <v:shape style="position:absolute;left:3608;top:12163;width:2;height:214" coordorigin="3608,12163" coordsize="0,214" path="m3608,12377l3608,12163e" filled="f" stroked="t" strokeweight=".710263pt" strokecolor="#607083">
              <v:path arrowok="t"/>
            </v:shape>
          </v:group>
          <w10:wrap type="none"/>
        </w:pict>
      </w:r>
      <w:r>
        <w:rPr/>
        <w:pict>
          <v:group style="position:absolute;margin-left:509.494995pt;margin-top:638.169434pt;width:.1pt;height:9.532030pt;mso-position-horizontal-relative:page;mso-position-vertical-relative:page;z-index:-17221" coordorigin="10190,12763" coordsize="2,191">
            <v:shape style="position:absolute;left:10190;top:12763;width:2;height:191" coordorigin="10190,12763" coordsize="0,191" path="m10190,12954l10190,12763e" filled="f" stroked="t" strokeweight=".947017pt" strokecolor="#44447C">
              <v:path arrowok="t"/>
            </v:shape>
          </v:group>
          <w10:wrap type="none"/>
        </w:pict>
      </w:r>
      <w:r>
        <w:rPr/>
        <w:pict>
          <v:group style="position:absolute;margin-left:208.106934pt;margin-top:724.319031pt;width:3.551312pt;height:22.869141pt;mso-position-horizontal-relative:page;mso-position-vertical-relative:page;z-index:-17220" coordorigin="4162,14486" coordsize="71,457">
            <v:group style="position:absolute;left:4221;top:14498;width:2;height:195" coordorigin="4221,14498" coordsize="2,195">
              <v:shape style="position:absolute;left:4221;top:14498;width:2;height:195" coordorigin="4221,14498" coordsize="0,195" path="m4221,14694l4221,14498e" filled="f" stroked="t" strokeweight="1.183771pt" strokecolor="#443F48">
                <v:path arrowok="t"/>
              </v:shape>
            </v:group>
            <v:group style="position:absolute;left:4191;top:14603;width:2;height:167" coordorigin="4191,14603" coordsize="2,167">
              <v:shape style="position:absolute;left:4191;top:14603;width:2;height:167" coordorigin="4191,14603" coordsize="0,167" path="m4191,14770l4191,14603e" filled="f" stroked="t" strokeweight="2.84105pt" strokecolor="#3B3F67">
                <v:path arrowok="t"/>
              </v:shape>
            </v:group>
            <v:group style="position:absolute;left:4191;top:14751;width:2;height:181" coordorigin="4191,14751" coordsize="2,181">
              <v:shape style="position:absolute;left:4191;top:14751;width:2;height:181" coordorigin="4191,14751" coordsize="0,181" path="m4191,14932l4191,14751e" filled="f" stroked="t" strokeweight="1.183771pt" strokecolor="#343B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9.815216pt;margin-top:642.53125pt;width:.1pt;height:32.308595pt;mso-position-horizontal-relative:page;mso-position-vertical-relative:page;z-index:-17219" coordorigin="9396,12851" coordsize="2,646">
            <v:shape style="position:absolute;left:9396;top:12851;width:2;height:646" coordorigin="9396,12851" coordsize="0,646" path="m9396,13497l9396,12851e" filled="f" stroked="t" strokeweight="2.257840pt" strokecolor="#DFDFDF">
              <v:path arrowok="t"/>
            </v:shape>
          </v:group>
          <w10:wrap type="none"/>
        </w:pict>
      </w:r>
      <w:r>
        <w:rPr/>
        <w:pict>
          <v:group style="position:absolute;margin-left:452.223297pt;margin-top:699.134644pt;width:.1pt;height:15.688966pt;mso-position-horizontal-relative:page;mso-position-vertical-relative:page;z-index:-17218" coordorigin="9044,13983" coordsize="2,314">
            <v:shape style="position:absolute;left:9044;top:13983;width:2;height:314" coordorigin="9044,13983" coordsize="0,314" path="m9044,14296l9044,13983e" filled="f" stroked="t" strokeweight="2.71211pt" strokecolor="#DFDFD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494988pt;margin-top:29.552387pt;width:566.316003pt;height:771.611693pt;mso-position-horizontal-relative:page;mso-position-vertical-relative:page;z-index:-1721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62" w:hRule="exact"/>
                    </w:trPr>
                    <w:tc>
                      <w:tcPr>
                        <w:tcW w:w="2016" w:type="dxa"/>
                        <w:vMerge w:val="restart"/>
                        <w:gridSpan w:val="3"/>
                        <w:tcBorders>
                          <w:top w:val="single" w:sz="5.682104" w:space="0" w:color="606060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854" w:lineRule="exact"/>
                          <w:ind w:left="749" w:right="-20"/>
                          <w:jc w:val="left"/>
                          <w:rPr>
                            <w:rFonts w:ascii="Arial" w:hAnsi="Arial" w:cs="Arial" w:eastAsia="Arial"/>
                            <w:sz w:val="87"/>
                            <w:szCs w:val="8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7"/>
                            <w:szCs w:val="87"/>
                            <w:color w:val="383838"/>
                            <w:spacing w:val="0"/>
                            <w:w w:val="159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87"/>
                            <w:szCs w:val="8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37" w:lineRule="exact"/>
                          <w:ind w:left="484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42424"/>
                            <w:spacing w:val="0"/>
                            <w:w w:val="103"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27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83838"/>
                            <w:spacing w:val="0"/>
                            <w:w w:val="113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4" w:type="dxa"/>
                        <w:vMerge w:val="restart"/>
                        <w:gridSpan w:val="7"/>
                        <w:tcBorders>
                          <w:top w:val="single" w:sz="5.68210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77" w:lineRule="auto"/>
                          <w:ind w:left="1527" w:right="1688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14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3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14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" w:after="0" w:line="240" w:lineRule="auto"/>
                          <w:ind w:left="11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9" w:after="0" w:line="240" w:lineRule="auto"/>
                          <w:ind w:left="2272" w:right="247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43" w:type="dxa"/>
                        <w:vMerge w:val="restart"/>
                        <w:tcBorders>
                          <w:top w:val="single" w:sz="5.68210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8" w:type="dxa"/>
                        <w:tcBorders>
                          <w:top w:val="single" w:sz="7.576136" w:space="0" w:color="747474"/>
                          <w:bottom w:val="single" w:sz="18.940336" w:space="0" w:color="6B7074"/>
                          <w:left w:val="single" w:sz="20.834368" w:space="0" w:color="747777"/>
                          <w:right w:val="single" w:sz="17.046304" w:space="0" w:color="707777"/>
                        </w:tcBorders>
                      </w:tcPr>
                      <w:p>
                        <w:pPr>
                          <w:spacing w:before="0" w:after="0" w:line="429" w:lineRule="exact"/>
                          <w:ind w:left="178" w:right="-198"/>
                          <w:jc w:val="left"/>
                          <w:rPr>
                            <w:rFonts w:ascii="Arial" w:hAnsi="Arial" w:cs="Arial" w:eastAsia="Arial"/>
                            <w:sz w:val="47"/>
                            <w:szCs w:val="4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757777"/>
                            <w:spacing w:val="0"/>
                            <w:w w:val="100"/>
                            <w:b/>
                            <w:bCs/>
                            <w:position w:val="-2"/>
                          </w:rPr>
                          <w:t>:J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184" w:type="dxa"/>
                        <w:vMerge w:val="restart"/>
                        <w:tcBorders>
                          <w:top w:val="single" w:sz="5.682104" w:space="0" w:color="606060"/>
                          <w:left w:val="nil" w:sz="6" w:space="0" w:color="auto"/>
                          <w:right w:val="single" w:sz="7.576136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4" w:type="dxa"/>
                        <w:vMerge/>
                        <w:gridSpan w:val="7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843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8" w:type="dxa"/>
                        <w:tcBorders>
                          <w:top w:val="single" w:sz="18.940336" w:space="0" w:color="6B7074"/>
                          <w:bottom w:val="single" w:sz="15.152264" w:space="0" w:color="677474"/>
                          <w:left w:val="single" w:sz="18.940336" w:space="0" w:color="747C80"/>
                          <w:right w:val="single" w:sz="28.410504" w:space="0" w:color="74777C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184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single" w:sz="7.576136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4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bottom w:val="single" w:sz="5.682104" w:space="0" w:color="646464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4" w:type="dxa"/>
                        <w:vMerge/>
                        <w:gridSpan w:val="7"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04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1.894032" w:space="0" w:color="575757"/>
                          <w:right w:val="single" w:sz="7.576136" w:space="0" w:color="575757"/>
                        </w:tcBorders>
                      </w:tcPr>
                      <w:p>
                        <w:pPr>
                          <w:spacing w:before="0" w:after="0" w:line="164" w:lineRule="exact"/>
                          <w:ind w:left="862" w:right="1178"/>
                          <w:jc w:val="center"/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676769"/>
                            <w:spacing w:val="0"/>
                            <w:w w:val="68"/>
                            <w:b/>
                            <w:bCs/>
                            <w:i/>
                            <w:position w:val="2"/>
                          </w:rPr>
                          <w:t>-..;;;;;r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3041" w:type="dxa"/>
                        <w:gridSpan w:val="4"/>
                        <w:tcBorders>
                          <w:top w:val="nil" w:sz="6" w:space="0" w:color="auto"/>
                          <w:bottom w:val="single" w:sz="5.682104" w:space="0" w:color="545454"/>
                          <w:left w:val="single" w:sz="7.576136" w:space="0" w:color="606060"/>
                          <w:right w:val="single" w:sz="7.576136" w:space="0" w:color="4F4F4F"/>
                        </w:tcBorders>
                      </w:tcPr>
                      <w:p>
                        <w:pPr>
                          <w:spacing w:before="13" w:after="0" w:line="240" w:lineRule="auto"/>
                          <w:ind w:left="-11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7"/>
                          </w:rPr>
                          <w:t>17/05/20ı7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13" w:type="dxa"/>
                        <w:gridSpan w:val="9"/>
                        <w:tcBorders>
                          <w:top w:val="nil" w:sz="6" w:space="0" w:color="auto"/>
                          <w:bottom w:val="single" w:sz="5.682104" w:space="0" w:color="545454"/>
                          <w:left w:val="single" w:sz="7.576136" w:space="0" w:color="4F4F4F"/>
                          <w:right w:val="single" w:sz="7.576136" w:space="0" w:color="575757"/>
                        </w:tcBorders>
                      </w:tcPr>
                      <w:p>
                        <w:pPr>
                          <w:spacing w:before="18" w:after="0" w:line="240" w:lineRule="auto"/>
                          <w:ind w:left="9" w:right="-20"/>
                          <w:jc w:val="left"/>
                          <w:tabs>
                            <w:tab w:pos="2340" w:val="left"/>
                            <w:tab w:pos="4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18:36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3"/>
                            <w:w w:val="9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C8C8C"/>
                            <w:spacing w:val="0"/>
                            <w:w w:val="252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C8C8C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1"/>
                          </w:rPr>
                          <w:t>eJ:ııo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1" w:hRule="exact"/>
                    </w:trPr>
                    <w:tc>
                      <w:tcPr>
                        <w:tcW w:w="3041" w:type="dxa"/>
                        <w:gridSpan w:val="4"/>
                        <w:tcBorders>
                          <w:top w:val="single" w:sz="5.682104" w:space="0" w:color="545454"/>
                          <w:bottom w:val="single" w:sz="5.682104" w:space="0" w:color="545454"/>
                          <w:left w:val="single" w:sz="5.682104" w:space="0" w:color="4F4F4F"/>
                          <w:right w:val="single" w:sz="7.576136" w:space="0" w:color="4F4F4F"/>
                        </w:tcBorders>
                      </w:tcPr>
                      <w:p>
                        <w:pPr>
                          <w:spacing w:before="0" w:after="0" w:line="239" w:lineRule="exact"/>
                          <w:ind w:left="15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F4F4F"/>
                            <w:spacing w:val="0"/>
                            <w:w w:val="75"/>
                            <w:position w:val="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F4F4F"/>
                            <w:spacing w:val="7"/>
                            <w:w w:val="75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-3"/>
                            <w:w w:val="193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1"/>
                          </w:rPr>
                          <w:t>7/05/2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1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0"/>
                            <w:position w:val="1"/>
                          </w:rPr>
                          <w:t>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8213" w:type="dxa"/>
                        <w:gridSpan w:val="9"/>
                        <w:tcBorders>
                          <w:top w:val="single" w:sz="5.682104" w:space="0" w:color="545454"/>
                          <w:bottom w:val="single" w:sz="5.682104" w:space="0" w:color="545454"/>
                          <w:left w:val="single" w:sz="7.576136" w:space="0" w:color="4F4F4F"/>
                          <w:right w:val="single" w:sz="7.576136" w:space="0" w:color="575757"/>
                        </w:tcBorders>
                      </w:tcPr>
                      <w:p>
                        <w:pPr>
                          <w:spacing w:before="13" w:after="0" w:line="240" w:lineRule="auto"/>
                          <w:ind w:left="9" w:right="-20"/>
                          <w:jc w:val="left"/>
                          <w:tabs>
                            <w:tab w:pos="1340" w:val="left"/>
                            <w:tab w:pos="23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3206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1254" w:type="dxa"/>
                        <w:gridSpan w:val="13"/>
                        <w:tcBorders>
                          <w:top w:val="single" w:sz="5.682104" w:space="0" w:color="545454"/>
                          <w:bottom w:val="nil" w:sz="6" w:space="0" w:color="auto"/>
                          <w:left w:val="single" w:sz="5.682104" w:space="0" w:color="4F4F4F"/>
                          <w:right w:val="single" w:sz="7.576136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</w:rPr>
                          <w:t>Karaba_ğla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9043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önü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254" w:type="dxa"/>
                        <w:gridSpan w:val="13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F4F4F"/>
                          <w:right w:val="single" w:sz="7.576136" w:space="0" w:color="575757"/>
                        </w:tcBorders>
                      </w:tcPr>
                      <w:p>
                        <w:pPr>
                          <w:spacing w:before="15" w:after="0" w:line="240" w:lineRule="auto"/>
                          <w:ind w:left="11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</w:rPr>
                          <w:t>Doı&gt;r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8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Karabağla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9043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önll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254" w:type="dxa"/>
                        <w:gridSpan w:val="13"/>
                        <w:tcBorders>
                          <w:top w:val="nil" w:sz="6" w:space="0" w:color="auto"/>
                          <w:bottom w:val="single" w:sz="5.682104" w:space="0" w:color="4F4F4F"/>
                          <w:left w:val="single" w:sz="5.682104" w:space="0" w:color="4F4F4F"/>
                          <w:right w:val="single" w:sz="7.576136" w:space="0" w:color="575757"/>
                        </w:tcBorders>
                      </w:tcPr>
                      <w:p>
                        <w:pPr>
                          <w:spacing w:before="17" w:after="0" w:line="216" w:lineRule="exact"/>
                          <w:ind w:left="11" w:right="-20"/>
                          <w:jc w:val="left"/>
                          <w:tabs>
                            <w:tab w:pos="1360" w:val="left"/>
                            <w:tab w:pos="4420" w:val="left"/>
                            <w:tab w:pos="5740" w:val="left"/>
                            <w:tab w:pos="7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9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Yanoını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  <w:position w:val="0"/>
                          </w:rPr>
                          <w:t>Yan_gı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86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  <w:position w:val="0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13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Elektrı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0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3498" w:type="dxa"/>
                        <w:vMerge w:val="restart"/>
                        <w:gridSpan w:val="5"/>
                        <w:tcBorders>
                          <w:top w:val="single" w:sz="5.682104" w:space="0" w:color="4F4F4F"/>
                          <w:left w:val="single" w:sz="5.682104" w:space="0" w:color="4F4F4F"/>
                          <w:right w:val="single" w:sz="7.576136" w:space="0" w:color="4B4B4B"/>
                        </w:tcBorders>
                      </w:tcPr>
                      <w:p>
                        <w:pPr>
                          <w:spacing w:before="8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6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087" w:type="dxa"/>
                        <w:gridSpan w:val="2"/>
                        <w:tcBorders>
                          <w:top w:val="single" w:sz="5.682104" w:space="0" w:color="4F4F4F"/>
                          <w:bottom w:val="single" w:sz="5.682104" w:space="0" w:color="777777"/>
                          <w:left w:val="single" w:sz="7.576136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9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9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4"/>
                            <w:position w:val="-2"/>
                          </w:rPr>
                          <w:t>13etonarme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4"/>
                            <w:position w:val="-2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84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4"/>
                            <w:position w:val="-2"/>
                          </w:rPr>
                          <w:t>Kag.i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4"/>
                            <w:position w:val="-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4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84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F4F4F"/>
                            <w:spacing w:val="-93"/>
                            <w:w w:val="100"/>
                            <w:position w:val="-2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Diğ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5"/>
                            <w:w w:val="100"/>
                            <w:position w:val="-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C8C8C"/>
                            <w:spacing w:val="0"/>
                            <w:w w:val="100"/>
                            <w:position w:val="-2"/>
                          </w:rPr>
                          <w:t>ı:_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69" w:type="dxa"/>
                        <w:vMerge w:val="restart"/>
                        <w:gridSpan w:val="6"/>
                        <w:tcBorders>
                          <w:top w:val="single" w:sz="5.682104" w:space="0" w:color="4F4F4F"/>
                          <w:left w:val="nil" w:sz="6" w:space="0" w:color="auto"/>
                          <w:right w:val="single" w:sz="7.576136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1" w:hRule="exact"/>
                    </w:trPr>
                    <w:tc>
                      <w:tcPr>
                        <w:tcW w:w="3498" w:type="dxa"/>
                        <w:vMerge/>
                        <w:gridSpan w:val="5"/>
                        <w:tcBorders>
                          <w:bottom w:val="nil" w:sz="6" w:space="0" w:color="auto"/>
                          <w:left w:val="single" w:sz="5.682104" w:space="0" w:color="4F4F4F"/>
                          <w:right w:val="single" w:sz="7.57613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087" w:type="dxa"/>
                        <w:gridSpan w:val="2"/>
                        <w:tcBorders>
                          <w:top w:val="single" w:sz="5.682104" w:space="0" w:color="777777"/>
                          <w:bottom w:val="single" w:sz="7.576136" w:space="0" w:color="4F4F4F"/>
                          <w:left w:val="single" w:sz="7.576136" w:space="0" w:color="4B4B4B"/>
                          <w:right w:val="single" w:sz="7.576136" w:space="0" w:color="545454"/>
                        </w:tcBorders>
                      </w:tcPr>
                      <w:p>
                        <w:pPr>
                          <w:spacing w:before="0" w:after="0" w:line="294" w:lineRule="exact"/>
                          <w:ind w:left="386" w:right="-20"/>
                          <w:jc w:val="left"/>
                          <w:tabs>
                            <w:tab w:pos="2780" w:val="left"/>
                          </w:tabs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4F4F4F"/>
                            <w:spacing w:val="0"/>
                            <w:w w:val="218"/>
                            <w:position w:val="-2"/>
                          </w:rPr>
                          <w:t>-ı-ı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4F4F4F"/>
                            <w:spacing w:val="0"/>
                            <w:w w:val="218"/>
                            <w:position w:val="-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4F4F4F"/>
                            <w:spacing w:val="-37"/>
                            <w:w w:val="218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757777"/>
                            <w:spacing w:val="0"/>
                            <w:w w:val="57"/>
                            <w:position w:val="-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757777"/>
                            <w:spacing w:val="0"/>
                            <w:w w:val="57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757777"/>
                            <w:spacing w:val="54"/>
                            <w:w w:val="57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383838"/>
                            <w:spacing w:val="0"/>
                            <w:w w:val="57"/>
                            <w:position w:val="-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38383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383838"/>
                            <w:spacing w:val="0"/>
                            <w:w w:val="57"/>
                            <w:position w:val="-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69" w:type="dxa"/>
                        <w:vMerge/>
                        <w:gridSpan w:val="6"/>
                        <w:tcBorders>
                          <w:bottom w:val="nil" w:sz="6" w:space="0" w:color="auto"/>
                          <w:left w:val="nil" w:sz="6" w:space="0" w:color="auto"/>
                          <w:right w:val="single" w:sz="7.576136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nil" w:sz="6" w:space="0" w:color="auto"/>
                          <w:bottom w:val="single" w:sz="5.682104" w:space="0" w:color="545454"/>
                          <w:left w:val="single" w:sz="5.682104" w:space="0" w:color="4F4F4F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2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single" w:sz="5.682104" w:space="0" w:color="545454"/>
                          <w:left w:val="single" w:sz="5.682104" w:space="0" w:color="5B5B5B"/>
                          <w:right w:val="single" w:sz="3.788064" w:space="0" w:color="3F3F3F"/>
                        </w:tcBorders>
                      </w:tcPr>
                      <w:p>
                        <w:pPr>
                          <w:spacing w:before="17" w:after="0" w:line="240" w:lineRule="auto"/>
                          <w:ind w:left="-5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1"/>
                          </w:rPr>
                          <w:t>IKi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"/>
                            <w:w w:val="9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91"/>
                          </w:rPr>
                          <w:t>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2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29" w:hRule="exact"/>
                    </w:trPr>
                    <w:tc>
                      <w:tcPr>
                        <w:tcW w:w="2016" w:type="dxa"/>
                        <w:vMerge w:val="restart"/>
                        <w:gridSpan w:val="3"/>
                        <w:tcBorders>
                          <w:top w:val="single" w:sz="5.682104" w:space="0" w:color="545454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6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single" w:sz="5.682104" w:space="0" w:color="545454"/>
                          <w:bottom w:val="nil" w:sz="6" w:space="0" w:color="auto"/>
                          <w:left w:val="single" w:sz="5.682104" w:space="0" w:color="5B5B5B"/>
                          <w:right w:val="single" w:sz="5.68210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KÖSEKUL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1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 w:val="restart"/>
                        <w:gridSpan w:val="3"/>
                        <w:tcBorders>
                          <w:top w:val="single" w:sz="5.682104" w:space="0" w:color="545454"/>
                          <w:left w:val="nil" w:sz="6" w:space="0" w:color="auto"/>
                          <w:right w:val="single" w:sz="5.682104" w:space="0" w:color="444444"/>
                        </w:tcBorders>
                      </w:tcPr>
                      <w:p>
                        <w:pPr>
                          <w:spacing w:before="8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6"/>
                          </w:rPr>
                          <w:t>24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03" w:type="dxa"/>
                        <w:gridSpan w:val="3"/>
                        <w:tcBorders>
                          <w:top w:val="single" w:sz="5.682104" w:space="0" w:color="545454"/>
                          <w:bottom w:val="single" w:sz="7.576136" w:space="0" w:color="4F4F4F"/>
                          <w:left w:val="single" w:sz="5.68210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240" w:lineRule="auto"/>
                          <w:ind w:left="5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1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0"/>
                            <w:w w:val="13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ı8:37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97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9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ı8:39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8210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4444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5" w:right="-20"/>
                          <w:jc w:val="left"/>
                          <w:tabs>
                            <w:tab w:pos="2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8210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4444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22" w:after="0" w:line="240" w:lineRule="auto"/>
                          <w:ind w:left="33" w:right="-20"/>
                          <w:jc w:val="left"/>
                          <w:tabs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1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3"/>
                        <w:tcBorders>
                          <w:bottom w:val="single" w:sz="7.576136" w:space="0" w:color="4F4F4F"/>
                          <w:left w:val="nil" w:sz="6" w:space="0" w:color="auto"/>
                          <w:right w:val="single" w:sz="5.68210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4444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8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18:50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bottom w:val="single" w:sz="7.576136" w:space="0" w:color="545454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gridSpan w:val="3"/>
                        <w:tcBorders>
                          <w:top w:val="single" w:sz="7.576136" w:space="0" w:color="4F4F4F"/>
                          <w:bottom w:val="nil" w:sz="6" w:space="0" w:color="auto"/>
                          <w:left w:val="single" w:sz="7.576136" w:space="0" w:color="606060"/>
                          <w:right w:val="single" w:sz="5.682104" w:space="0" w:color="444444"/>
                        </w:tcBorders>
                      </w:tcPr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single" w:sz="7.576136" w:space="0" w:color="4F4F4F"/>
                          <w:left w:val="single" w:sz="5.682104" w:space="0" w:color="44444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20" w:after="0" w:line="213" w:lineRule="exact"/>
                          <w:ind w:left="14" w:right="-20"/>
                          <w:jc w:val="left"/>
                          <w:tabs>
                            <w:tab w:pos="2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1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-1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67" w:hRule="exact"/>
                    </w:trPr>
                    <w:tc>
                      <w:tcPr>
                        <w:tcW w:w="2016" w:type="dxa"/>
                        <w:vMerge w:val="restart"/>
                        <w:gridSpan w:val="3"/>
                        <w:tcBorders>
                          <w:top w:val="single" w:sz="7.576136" w:space="0" w:color="545454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Yardı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Gitmi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5"/>
                          </w:rPr>
                          <w:t>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8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84848"/>
                          <w:right w:val="single" w:sz="5.682104" w:space="0" w:color="444444"/>
                        </w:tcBorders>
                      </w:tcPr>
                      <w:p>
                        <w:pPr>
                          <w:spacing w:before="25" w:after="0" w:line="240" w:lineRule="auto"/>
                          <w:ind w:left="5" w:right="1459" w:firstLine="5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39"/>
                          </w:rPr>
                          <w:t>ık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3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8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03" w:type="dxa"/>
                        <w:gridSpan w:val="3"/>
                        <w:tcBorders>
                          <w:top w:val="single" w:sz="7.576136" w:space="0" w:color="4F4F4F"/>
                          <w:bottom w:val="single" w:sz="7.576136" w:space="0" w:color="4F4F4F"/>
                          <w:left w:val="single" w:sz="5.68210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97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1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0"/>
                            <w:w w:val="9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gridSpan w:val="3"/>
                        <w:tcBorders>
                          <w:top w:val="nil" w:sz="6" w:space="0" w:color="auto"/>
                          <w:bottom w:val="single" w:sz="7.576136" w:space="0" w:color="575757"/>
                          <w:left w:val="single" w:sz="7.576136" w:space="0" w:color="646464"/>
                          <w:right w:val="single" w:sz="5.682104" w:space="0" w:color="444444"/>
                        </w:tcBorders>
                      </w:tcPr>
                      <w:p>
                        <w:pPr>
                          <w:spacing w:before="15" w:after="0" w:line="213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-1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803" w:type="dxa"/>
                        <w:gridSpan w:val="3"/>
                        <w:tcBorders>
                          <w:top w:val="single" w:sz="7.576136" w:space="0" w:color="4F4F4F"/>
                          <w:bottom w:val="single" w:sz="7.576136" w:space="0" w:color="575757"/>
                          <w:left w:val="single" w:sz="5.682104" w:space="0" w:color="444444"/>
                          <w:right w:val="single" w:sz="1.894032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97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1.894032" w:space="0" w:color="606060"/>
                          <w:right w:val="single" w:sz="5.68210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bottom w:val="single" w:sz="5.682104" w:space="0" w:color="575757"/>
                          <w:left w:val="single" w:sz="5.68210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single" w:sz="7.576136" w:space="0" w:color="575757"/>
                          <w:bottom w:val="nil" w:sz="6" w:space="0" w:color="auto"/>
                          <w:left w:val="single" w:sz="7.576136" w:space="0" w:color="64646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single" w:sz="5.682104" w:space="0" w:color="575757"/>
                          <w:bottom w:val="single" w:sz="7.576136" w:space="0" w:color="4F4F4F"/>
                          <w:left w:val="single" w:sz="5.682104" w:space="0" w:color="4F4F4F"/>
                          <w:right w:val="single" w:sz="3.788064" w:space="0" w:color="3F3F3F"/>
                        </w:tcBorders>
                      </w:tcPr>
                      <w:p>
                        <w:pPr>
                          <w:spacing w:before="8" w:after="0" w:line="240" w:lineRule="auto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Playm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Görilldüğü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13" w:lineRule="exact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nil" w:sz="6" w:space="0" w:color="auto"/>
                          <w:left w:val="single" w:sz="3.788064" w:space="0" w:color="3F3F3F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6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görüldil.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16" w:type="dxa"/>
                        <w:vMerge w:val="restart"/>
                        <w:gridSpan w:val="3"/>
                        <w:tcBorders>
                          <w:top w:val="single" w:sz="7.576136" w:space="0" w:color="4F4F4F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2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8" w:type="dxa"/>
                        <w:vMerge w:val="restart"/>
                        <w:gridSpan w:val="3"/>
                        <w:tcBorders>
                          <w:top w:val="single" w:sz="7.576136" w:space="0" w:color="4F4F4F"/>
                          <w:left w:val="single" w:sz="5.682104" w:space="0" w:color="545454"/>
                          <w:right w:val="single" w:sz="5.682104" w:space="0" w:color="3F3F3F"/>
                        </w:tcBorders>
                      </w:tcPr>
                      <w:p>
                        <w:pPr>
                          <w:spacing w:before="11" w:after="0" w:line="240" w:lineRule="auto"/>
                          <w:ind w:left="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3F3F3F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3"/>
                        <w:tcBorders>
                          <w:left w:val="single" w:sz="5.682104" w:space="0" w:color="545454"/>
                          <w:right w:val="single" w:sz="5.682104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3F3F3F"/>
                          <w:right w:val="single" w:sz="5.682104" w:space="0" w:color="5B5B5B"/>
                        </w:tcBorders>
                      </w:tcPr>
                      <w:p>
                        <w:pPr>
                          <w:spacing w:before="20" w:after="0" w:line="240" w:lineRule="auto"/>
                          <w:ind w:left="7" w:right="-20"/>
                          <w:jc w:val="left"/>
                          <w:tabs>
                            <w:tab w:pos="1900" w:val="left"/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ıKöpü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16" w:type="dxa"/>
                        <w:vMerge/>
                        <w:gridSpan w:val="3"/>
                        <w:tcBorders>
                          <w:bottom w:val="single" w:sz="7.576136" w:space="0" w:color="545454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5.682104" w:space="0" w:color="545454"/>
                          <w:right w:val="single" w:sz="5.682104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0" w:type="dxa"/>
                        <w:gridSpan w:val="7"/>
                        <w:tcBorders>
                          <w:top w:val="nil" w:sz="6" w:space="0" w:color="auto"/>
                          <w:bottom w:val="single" w:sz="5.682104" w:space="0" w:color="575757"/>
                          <w:left w:val="single" w:sz="7.576136" w:space="0" w:color="4B4B4B"/>
                          <w:right w:val="single" w:sz="5.682104" w:space="0" w:color="5B5B5B"/>
                        </w:tcBorders>
                      </w:tcPr>
                      <w:p>
                        <w:pPr>
                          <w:spacing w:before="0" w:after="0" w:line="235" w:lineRule="exact"/>
                          <w:ind w:left="743" w:right="-20"/>
                          <w:jc w:val="left"/>
                          <w:tabs>
                            <w:tab w:pos="1900" w:val="left"/>
                            <w:tab w:pos="2160" w:val="left"/>
                            <w:tab w:pos="3460" w:val="left"/>
                            <w:tab w:pos="39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0.5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44"/>
                            <w:position w:val="-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58"/>
                            <w:position w:val="-2"/>
                          </w:rPr>
                          <w:t>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-29"/>
                            <w:w w:val="58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58"/>
                            <w:position w:val="-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58"/>
                            <w:position w:val="3"/>
                          </w:rPr>
                          <w:t>................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921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single" w:sz="7.576136" w:space="0" w:color="545454"/>
                          <w:bottom w:val="single" w:sz="5.682104" w:space="0" w:color="545454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2" w:after="0" w:line="256" w:lineRule="auto"/>
                          <w:ind w:left="-5" w:right="-41" w:firstLine="22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moto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farla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ön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tampo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kaput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tamamen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gögüslü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ön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cam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kavrulmak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boyası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1"/>
                          </w:rPr>
                          <w:t>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kavrulmak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içi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islenme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ıslanma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4"/>
                          </w:rPr>
                          <w:t>görmüştür.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4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w w:val="126"/>
                          </w:rPr>
                          <w:t>ro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57777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57777"/>
                            <w:spacing w:val="-8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6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dir.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37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single" w:sz="5.682104" w:space="0" w:color="545454"/>
                          <w:bottom w:val="nil" w:sz="6" w:space="0" w:color="auto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single" w:sz="7.576136" w:space="0" w:color="4F4F4F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51" w:lineRule="auto"/>
                          <w:ind w:left="9" w:right="-55" w:firstLine="270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başlangıcının,par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halindeki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045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2003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model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FIAT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9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marka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aracın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motor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kısmında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görülmüş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ve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rnotoı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0"/>
                          </w:rPr>
                          <w:t>bölümündeki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kablolarını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yapmasıyla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çıka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kıvılcımın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kablo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0"/>
                            <w:w w:val="55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-1"/>
                            <w:w w:val="109"/>
                            <w:position w:val="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1"/>
                            <w:position w:val="0"/>
                          </w:rPr>
                          <w:t>alasyonunu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1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12"/>
                            <w:position w:val="0"/>
                          </w:rPr>
                          <w:t>tuşturmas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-3"/>
                            <w:w w:val="113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55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neticesi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0"/>
                            <w:w w:val="100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0"/>
                          </w:rPr>
                          <w:t>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8"/>
                            <w:w w:val="100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0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18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single" w:sz="7.576136" w:space="0" w:color="4F4F4F"/>
                          <w:bottom w:val="single" w:sz="7.576136" w:space="0" w:color="4F4F4F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3" w:after="0" w:line="208" w:lineRule="exact"/>
                          <w:ind w:left="14" w:right="-20"/>
                          <w:jc w:val="left"/>
                          <w:tabs>
                            <w:tab w:pos="4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1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Adı;ÖP,renileınedi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IBedeli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nil" w:sz="6" w:space="0" w:color="auto"/>
                          <w:bottom w:val="single" w:sz="5.682104" w:space="0" w:color="4F4F4F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1" w:after="0" w:line="229" w:lineRule="exact"/>
                          <w:ind w:left="7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100"/>
                            <w:position w:val="-1"/>
                          </w:rPr>
                          <w:t>rac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7"/>
                            <w:position w:val="-1"/>
                          </w:rPr>
                          <w:t>Kay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8"/>
                            <w:position w:val="-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F0F0F"/>
                            <w:spacing w:val="0"/>
                            <w:w w:val="55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single" w:sz="7.576136" w:space="0" w:color="4F4F4F"/>
                          <w:bottom w:val="nil" w:sz="6" w:space="0" w:color="auto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1" w:after="0" w:line="218" w:lineRule="exact"/>
                          <w:ind w:left="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single" w:sz="5.682104" w:space="0" w:color="4F4F4F"/>
                          <w:bottom w:val="nil" w:sz="6" w:space="0" w:color="auto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8" w:after="0" w:line="240" w:lineRule="auto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4" w:after="0" w:line="240" w:lineRule="auto"/>
                          <w:ind w:left="11" w:right="-20"/>
                          <w:jc w:val="left"/>
                          <w:tabs>
                            <w:tab w:pos="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298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-99"/>
                            <w:w w:val="2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6B8B6"/>
                            <w:spacing w:val="0"/>
                            <w:w w:val="73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6B8B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6B8B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Edildi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15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SARI,ya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edildi.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86" w:hRule="exact"/>
                    </w:trPr>
                    <w:tc>
                      <w:tcPr>
                        <w:tcW w:w="2016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4F4F4F"/>
                          <w:right w:val="single" w:sz="5.682104" w:space="0" w:color="545454"/>
                        </w:tcBorders>
                      </w:tcPr>
                      <w:p>
                        <w:pPr>
                          <w:spacing w:before="0" w:after="0" w:line="184" w:lineRule="exact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9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kibııı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Dönüşl1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8" w:type="dxa"/>
                        <w:gridSpan w:val="10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545454"/>
                          <w:right w:val="single" w:sz="5.682104" w:space="0" w:color="5B5B5B"/>
                        </w:tcBorders>
                      </w:tcPr>
                      <w:p>
                        <w:pPr>
                          <w:spacing w:before="0" w:after="0" w:line="186" w:lineRule="exact"/>
                          <w:ind w:left="-5" w:right="-20"/>
                          <w:jc w:val="left"/>
                          <w:tabs>
                            <w:tab w:pos="38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rı'arih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24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4"/>
                            <w:w w:val="12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24"/>
                            <w:position w:val="1"/>
                          </w:rPr>
                          <w:t>ı7.05.20ı7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1"/>
                            <w:position w:val="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91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91"/>
                            <w:position w:val="1"/>
                          </w:rPr>
                          <w:t>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29"/>
                            <w:w w:val="9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19:30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714" w:type="dxa"/>
                        <w:tcBorders>
                          <w:top w:val="single" w:sz="5.682104" w:space="0" w:color="575757"/>
                          <w:bottom w:val="single" w:sz="5.682104" w:space="0" w:color="575757"/>
                          <w:left w:val="single" w:sz="5.682104" w:space="0" w:color="3F3F3F"/>
                          <w:right w:val="single" w:sz="1.894032" w:space="0" w:color="343434"/>
                        </w:tcBorders>
                      </w:tcPr>
                      <w:p>
                        <w:pPr>
                          <w:spacing w:before="6" w:after="0" w:line="218" w:lineRule="exact"/>
                          <w:ind w:left="1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5.682104" w:space="0" w:color="575757"/>
                          <w:bottom w:val="single" w:sz="5.682104" w:space="0" w:color="575757"/>
                          <w:left w:val="single" w:sz="1.894032" w:space="0" w:color="343434"/>
                          <w:right w:val="single" w:sz="5.682104" w:space="0" w:color="575757"/>
                        </w:tcBorders>
                      </w:tcPr>
                      <w:p>
                        <w:pPr>
                          <w:spacing w:before="15" w:after="0" w:line="208" w:lineRule="exact"/>
                          <w:ind w:left="20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  <w:position w:val="-1"/>
                          </w:rPr>
                          <w:t>Ölll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45" w:type="dxa"/>
                        <w:tcBorders>
                          <w:top w:val="nil" w:sz="6" w:space="0" w:color="auto"/>
                          <w:bottom w:val="single" w:sz="5.682104" w:space="0" w:color="575757"/>
                          <w:left w:val="single" w:sz="5.682104" w:space="0" w:color="575757"/>
                          <w:right w:val="single" w:sz="5.682104" w:space="0" w:color="545454"/>
                        </w:tcBorders>
                      </w:tcPr>
                      <w:p>
                        <w:pPr>
                          <w:spacing w:before="13" w:after="0" w:line="218" w:lineRule="exact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81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5.682104" w:space="0" w:color="545454"/>
                          <w:right w:val="single" w:sz="7.576136" w:space="0" w:color="4F4F4F"/>
                        </w:tcBorders>
                      </w:tcPr>
                      <w:p>
                        <w:pPr>
                          <w:spacing w:before="18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EKtP: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l.Posta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57" w:type="dxa"/>
                        <w:gridSpan w:val="5"/>
                        <w:tcBorders>
                          <w:top w:val="nil" w:sz="6" w:space="0" w:color="auto"/>
                          <w:bottom w:val="single" w:sz="5.682104" w:space="0" w:color="5B5B5B"/>
                          <w:left w:val="single" w:sz="7.576136" w:space="0" w:color="4F4F4F"/>
                          <w:right w:val="single" w:sz="5.68210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1480" w:right="143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01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21" w:hRule="exact"/>
                    </w:trPr>
                    <w:tc>
                      <w:tcPr>
                        <w:tcW w:w="714" w:type="dxa"/>
                        <w:tcBorders>
                          <w:top w:val="single" w:sz="5.682104" w:space="0" w:color="575757"/>
                          <w:bottom w:val="single" w:sz="1.894032" w:space="0" w:color="232323"/>
                          <w:left w:val="single" w:sz="5.682104" w:space="0" w:color="4F4F4F"/>
                          <w:right w:val="single" w:sz="1.894032" w:space="0" w:color="000000"/>
                        </w:tcBorders>
                      </w:tcPr>
                      <w:p>
                        <w:pPr>
                          <w:spacing w:before="1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İtfaiyeci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5.682104" w:space="0" w:color="575757"/>
                          <w:bottom w:val="nil" w:sz="6" w:space="0" w:color="auto"/>
                          <w:left w:val="single" w:sz="1.894032" w:space="0" w:color="000000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20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05" w:right="184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383838"/>
                            <w:spacing w:val="0"/>
                            <w:w w:val="8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5" w:type="dxa"/>
                        <w:tcBorders>
                          <w:top w:val="single" w:sz="5.682104" w:space="0" w:color="575757"/>
                          <w:bottom w:val="nil" w:sz="6" w:space="0" w:color="auto"/>
                          <w:left w:val="nil" w:sz="6" w:space="0" w:color="auto"/>
                          <w:right w:val="single" w:sz="5.682104" w:space="0" w:color="54545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56" w:right="206"/>
                          <w:jc w:val="center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383838"/>
                            <w:spacing w:val="0"/>
                            <w:w w:val="67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81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5.682104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1" w:right="-20"/>
                          <w:jc w:val="left"/>
                          <w:tabs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221" w:lineRule="exact"/>
                          <w:ind w:left="2723" w:right="-20"/>
                          <w:jc w:val="left"/>
                          <w:rPr>
                            <w:rFonts w:ascii="Arial" w:hAnsi="Arial" w:cs="Arial" w:eastAsia="Arial"/>
                            <w:sz w:val="123"/>
                            <w:szCs w:val="1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3"/>
                            <w:szCs w:val="123"/>
                            <w:color w:val="525272"/>
                            <w:spacing w:val="0"/>
                            <w:w w:val="137"/>
                            <w:i/>
                            <w:position w:val="-2"/>
                          </w:rPr>
                          <w:t>l)?</w:t>
                        </w:r>
                        <w:r>
                          <w:rPr>
                            <w:rFonts w:ascii="Arial" w:hAnsi="Arial" w:cs="Arial" w:eastAsia="Arial"/>
                            <w:sz w:val="123"/>
                            <w:szCs w:val="1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6" w:lineRule="exact"/>
                          <w:ind w:left="280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Barı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1"/>
                          </w:rPr>
                          <w:t>KOSEKUL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5" w:after="0" w:line="162" w:lineRule="exact"/>
                          <w:ind w:left="3206" w:right="119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-5"/>
                          </w:rPr>
                          <w:t>İtf.Eri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9" w:lineRule="exact"/>
                          <w:ind w:left="1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4F4F4F"/>
                            <w:spacing w:val="-2"/>
                            <w:w w:val="64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676769"/>
                            <w:spacing w:val="0"/>
                            <w:w w:val="251"/>
                            <w:position w:val="1"/>
                          </w:rPr>
                          <w:t>ft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8C8C8C"/>
                            <w:spacing w:val="-65"/>
                            <w:w w:val="105"/>
                            <w:position w:val="1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83838"/>
                            <w:spacing w:val="-64"/>
                            <w:w w:val="86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83838"/>
                            <w:spacing w:val="-59"/>
                            <w:w w:val="95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83838"/>
                            <w:spacing w:val="0"/>
                            <w:w w:val="95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1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1.Posta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Grupla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0"/>
                            <w:w w:val="100"/>
                          </w:rPr>
                          <w:t>Arn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9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479" w:lineRule="exact"/>
                          <w:ind w:left="2524" w:right="-20"/>
                          <w:jc w:val="left"/>
                          <w:tabs>
                            <w:tab w:pos="3260" w:val="left"/>
                          </w:tabs>
                          <w:rPr>
                            <w:rFonts w:ascii="Arial" w:hAnsi="Arial" w:cs="Arial" w:eastAsia="Arial"/>
                            <w:sz w:val="53"/>
                            <w:szCs w:val="5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w w:val="99"/>
                            <w:i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w w:val="99"/>
                            <w:i/>
                            <w:u w:val="single" w:color="74749C"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w w:val="100"/>
                            <w:i/>
                            <w:u w:val="single" w:color="74749C"/>
                            <w:position w:val="-1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w w:val="100"/>
                            <w:i/>
                            <w:u w:val="single" w:color="74749C"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spacing w:val="0"/>
                            <w:w w:val="215"/>
                            <w:i/>
                            <w:u w:val="single" w:color="74749C"/>
                            <w:position w:val="-11"/>
                          </w:rPr>
                          <w:t>ik</w:t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3B3D72"/>
                            <w:spacing w:val="0"/>
                            <w:w w:val="215"/>
                            <w:i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3"/>
                            <w:szCs w:val="5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415" w:lineRule="exact"/>
                          <w:ind w:left="478" w:right="-20"/>
                          <w:jc w:val="left"/>
                          <w:tabs>
                            <w:tab w:pos="1860" w:val="left"/>
                            <w:tab w:pos="2340" w:val="left"/>
                            <w:tab w:pos="2880" w:val="left"/>
                          </w:tabs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F4F4F"/>
                            <w:spacing w:val="0"/>
                            <w:w w:val="67"/>
                            <w:b/>
                            <w:bCs/>
                            <w:position w:val="-5"/>
                          </w:rPr>
                          <w:t>Abddl'r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F4F4F"/>
                            <w:spacing w:val="-29"/>
                            <w:w w:val="67"/>
                            <w:b/>
                            <w:bCs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F4F4F"/>
                            <w:spacing w:val="0"/>
                            <w:w w:val="100"/>
                            <w:b/>
                            <w:bCs/>
                            <w:position w:val="-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F4F4F"/>
                            <w:spacing w:val="0"/>
                            <w:w w:val="100"/>
                            <w:b/>
                            <w:bCs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4F4F4F"/>
                            <w:spacing w:val="0"/>
                            <w:w w:val="67"/>
                            <w:b/>
                            <w:bCs/>
                            <w:position w:val="-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4F4F4F"/>
                            <w:spacing w:val="-2"/>
                            <w:w w:val="67"/>
                            <w:b/>
                            <w:bCs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4F4F4F"/>
                            <w:spacing w:val="0"/>
                            <w:w w:val="67"/>
                            <w:b/>
                            <w:bCs/>
                            <w:position w:val="-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4F4F4F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4F4F4F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B6B8B6"/>
                            <w:spacing w:val="-15"/>
                            <w:w w:val="43"/>
                            <w:position w:val="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383838"/>
                            <w:spacing w:val="-47"/>
                            <w:w w:val="120"/>
                            <w:position w:val="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B6B8B6"/>
                            <w:spacing w:val="0"/>
                            <w:w w:val="54"/>
                            <w:position w:val="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B6B8B6"/>
                            <w:spacing w:val="0"/>
                            <w:w w:val="100"/>
                            <w:position w:val="1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3"/>
                            <w:szCs w:val="43"/>
                            <w:color w:val="B6B8B6"/>
                            <w:spacing w:val="0"/>
                            <w:w w:val="100"/>
                            <w:position w:val="1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B3D72"/>
                            <w:spacing w:val="0"/>
                            <w:w w:val="234"/>
                            <w:position w:val="12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B3D72"/>
                            <w:spacing w:val="10"/>
                            <w:w w:val="234"/>
                            <w:position w:val="12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06E9A"/>
                            <w:spacing w:val="0"/>
                            <w:w w:val="99"/>
                            <w:position w:val="1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06E9A"/>
                            <w:spacing w:val="0"/>
                            <w:w w:val="98"/>
                            <w:position w:val="12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06E9A"/>
                            <w:spacing w:val="-41"/>
                            <w:w w:val="100"/>
                            <w:position w:val="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25272"/>
                            <w:spacing w:val="0"/>
                            <w:w w:val="600"/>
                            <w:position w:val="12"/>
                          </w:rPr>
                          <w:t>'-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9" w:after="0" w:line="158" w:lineRule="auto"/>
                          <w:ind w:left="3258" w:right="505" w:firstLine="-2779"/>
                          <w:jc w:val="left"/>
                          <w:tabs>
                            <w:tab w:pos="1240" w:val="left"/>
                            <w:tab w:pos="21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11"/>
                            <w:w w:val="55"/>
                            <w:position w:val="-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0"/>
                            <w:w w:val="112"/>
                            <w:position w:val="-7"/>
                          </w:rPr>
                          <w:t>tt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26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-10"/>
                            <w:w w:val="148"/>
                            <w:position w:val="-7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383838"/>
                            <w:spacing w:val="0"/>
                            <w:w w:val="148"/>
                            <w:position w:val="-7"/>
                          </w:rPr>
                          <w:t>vA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383838"/>
                            <w:spacing w:val="0"/>
                            <w:w w:val="100"/>
                            <w:position w:val="-7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383838"/>
                            <w:spacing w:val="0"/>
                            <w:w w:val="100"/>
                            <w:position w:val="-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-9"/>
                            <w:w w:val="73"/>
                            <w:position w:val="-1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B3D72"/>
                            <w:spacing w:val="0"/>
                            <w:w w:val="73"/>
                            <w:position w:val="-1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B3D72"/>
                            <w:spacing w:val="5"/>
                            <w:w w:val="73"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0"/>
                            <w:w w:val="73"/>
                            <w:position w:val="-11"/>
                          </w:rPr>
                          <w:t>ez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-44"/>
                            <w:w w:val="73"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0"/>
                            <w:w w:val="100"/>
                            <w:position w:val="-1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83838"/>
                            <w:spacing w:val="0"/>
                            <w:w w:val="100"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42424"/>
                            <w:spacing w:val="0"/>
                            <w:w w:val="72"/>
                            <w:b/>
                            <w:bCs/>
                            <w:position w:val="-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42424"/>
                            <w:spacing w:val="2"/>
                            <w:w w:val="72"/>
                            <w:b/>
                            <w:bCs/>
                            <w:position w:val="-8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-17"/>
                            <w:w w:val="122"/>
                            <w:position w:val="-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5"/>
                            <w:position w:val="-8"/>
                          </w:rPr>
                          <w:t>rı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100"/>
                            <w:position w:val="-8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-10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A.Serhat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0"/>
                          </w:rPr>
                          <w:t>KARABEY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0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257" w:type="dxa"/>
                        <w:vMerge w:val="restart"/>
                        <w:gridSpan w:val="5"/>
                        <w:tcBorders>
                          <w:top w:val="single" w:sz="5.682104" w:space="0" w:color="5B5B5B"/>
                          <w:left w:val="nil" w:sz="6" w:space="0" w:color="auto"/>
                          <w:right w:val="single" w:sz="5.682104" w:space="0" w:color="5B5B5B"/>
                        </w:tcBorders>
                      </w:tcPr>
                      <w:p>
                        <w:pPr>
                          <w:spacing w:before="6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904" w:lineRule="exact"/>
                          <w:ind w:left="1401" w:right="1414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42424"/>
                            <w:spacing w:val="-69"/>
                            <w:w w:val="78"/>
                            <w:b/>
                            <w:bCs/>
                            <w:position w:val="42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B6B8B6"/>
                            <w:spacing w:val="0"/>
                            <w:w w:val="11"/>
                            <w:position w:val="-6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B6B8B6"/>
                            <w:spacing w:val="-102"/>
                            <w:w w:val="11"/>
                            <w:position w:val="-6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-30"/>
                            <w:w w:val="77"/>
                            <w:position w:val="42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-33"/>
                            <w:w w:val="104"/>
                            <w:position w:val="3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62"/>
                            <w:position w:val="42"/>
                          </w:rPr>
                          <w:t>Ma,ı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-29"/>
                            <w:w w:val="100"/>
                            <w:position w:val="4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62"/>
                            <w:position w:val="42"/>
                          </w:rPr>
                          <w:t>JW7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1" w:lineRule="exact"/>
                          <w:ind w:left="1431" w:right="1180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21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4"/>
                            <w:w w:val="100"/>
                            <w:position w:val="21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21"/>
                          </w:rPr>
                          <w:t>ai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3"/>
                            <w:w w:val="100"/>
                            <w:position w:val="2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57777"/>
                            <w:spacing w:val="-17"/>
                            <w:w w:val="114"/>
                            <w:position w:val="2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4"/>
                            <w:szCs w:val="54"/>
                            <w:color w:val="4F4F4F"/>
                            <w:spacing w:val="-140"/>
                            <w:w w:val="131"/>
                            <w:position w:val="-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4F4F"/>
                            <w:spacing w:val="0"/>
                            <w:w w:val="213"/>
                            <w:position w:val="21"/>
                          </w:rPr>
                          <w:t>ri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4F4F"/>
                            <w:spacing w:val="0"/>
                            <w:w w:val="100"/>
                            <w:position w:val="21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4F4F"/>
                            <w:spacing w:val="-18"/>
                            <w:w w:val="100"/>
                            <w:position w:val="2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8C8C8C"/>
                            <w:spacing w:val="-4"/>
                            <w:w w:val="68"/>
                            <w:position w:val="2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F4F4F"/>
                            <w:spacing w:val="0"/>
                            <w:w w:val="87"/>
                            <w:position w:val="21"/>
                          </w:rPr>
                          <w:t>'A.ıııiri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7" w:lineRule="exact"/>
                          <w:ind w:left="1373" w:right="-20"/>
                          <w:jc w:val="left"/>
                          <w:tabs>
                            <w:tab w:pos="2480" w:val="left"/>
                            <w:tab w:pos="3500" w:val="left"/>
                          </w:tabs>
                          <w:rPr>
                            <w:rFonts w:ascii="Arial" w:hAnsi="Arial" w:cs="Arial" w:eastAsia="Arial"/>
                            <w:sz w:val="115"/>
                            <w:szCs w:val="11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8C8C8C"/>
                            <w:spacing w:val="-9"/>
                            <w:w w:val="165"/>
                            <w:position w:val="-6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C8C8C"/>
                            <w:spacing w:val="-36"/>
                            <w:w w:val="290"/>
                            <w:position w:val="2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4F4F4F"/>
                            <w:spacing w:val="0"/>
                            <w:w w:val="76"/>
                            <w:b/>
                            <w:bCs/>
                            <w:position w:val="-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4F4F4F"/>
                            <w:spacing w:val="0"/>
                            <w:w w:val="75"/>
                            <w:b/>
                            <w:bCs/>
                            <w:position w:val="-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4F4F4F"/>
                            <w:spacing w:val="17"/>
                            <w:w w:val="100"/>
                            <w:b/>
                            <w:bCs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757777"/>
                            <w:spacing w:val="0"/>
                            <w:w w:val="52"/>
                            <w:position w:val="-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757777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757777"/>
                            <w:spacing w:val="0"/>
                            <w:w w:val="100"/>
                            <w:position w:val="-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4F4F4F"/>
                            <w:spacing w:val="0"/>
                            <w:w w:val="55"/>
                            <w:i/>
                            <w:position w:val="-6"/>
                          </w:rPr>
                          <w:t>ii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4F4F4F"/>
                            <w:spacing w:val="-112"/>
                            <w:w w:val="55"/>
                            <w:i/>
                            <w:position w:val="-6"/>
                          </w:rPr>
                          <w:t>?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F4F4F"/>
                            <w:spacing w:val="0"/>
                            <w:w w:val="76"/>
                            <w:position w:val="22"/>
                          </w:rPr>
                          <w:t>l.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F4F4F"/>
                            <w:spacing w:val="-19"/>
                            <w:w w:val="77"/>
                            <w:position w:val="2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4F4F4F"/>
                            <w:spacing w:val="-189"/>
                            <w:w w:val="55"/>
                            <w:i/>
                            <w:position w:val="-6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F4F4F"/>
                            <w:spacing w:val="0"/>
                            <w:w w:val="76"/>
                            <w:position w:val="22"/>
                          </w:rPr>
                          <w:t>f-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F4F4F"/>
                            <w:spacing w:val="0"/>
                            <w:w w:val="100"/>
                            <w:position w:val="2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F4F4F"/>
                            <w:spacing w:val="0"/>
                            <w:w w:val="100"/>
                            <w:position w:val="2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15"/>
                            <w:szCs w:val="115"/>
                            <w:color w:val="212472"/>
                            <w:spacing w:val="0"/>
                            <w:w w:val="100"/>
                            <w:i/>
                            <w:position w:val="-5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15"/>
                            <w:szCs w:val="1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4" w:lineRule="exact"/>
                          <w:ind w:left="1506" w:right="-20"/>
                          <w:jc w:val="left"/>
                          <w:tabs>
                            <w:tab w:pos="2940" w:val="left"/>
                          </w:tabs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0"/>
                            <w:w w:val="100"/>
                            <w:i/>
                            <w:position w:val="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0"/>
                            <w:w w:val="100"/>
                            <w:i/>
                            <w:position w:val="3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4"/>
                            <w:w w:val="100"/>
                            <w:i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4F4F4F"/>
                            <w:spacing w:val="0"/>
                            <w:w w:val="48"/>
                            <w:position w:val="-3"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4F4F4F"/>
                            <w:spacing w:val="-99"/>
                            <w:w w:val="47"/>
                            <w:position w:val="-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8C8C8C"/>
                            <w:spacing w:val="-17"/>
                            <w:w w:val="48"/>
                            <w:position w:val="-3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A1A1A3"/>
                            <w:spacing w:val="0"/>
                            <w:w w:val="27"/>
                            <w:position w:val="-3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A1A1A3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A1A1A3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8C8C8C"/>
                            <w:spacing w:val="0"/>
                            <w:w w:val="48"/>
                            <w:position w:val="15"/>
                          </w:rPr>
                          <w:t>r-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8C8C8C"/>
                            <w:spacing w:val="0"/>
                            <w:w w:val="27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8"/>
                            <w:szCs w:val="48"/>
                            <w:color w:val="8C8C8C"/>
                            <w:spacing w:val="-86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676769"/>
                            <w:spacing w:val="-4"/>
                            <w:w w:val="110"/>
                            <w:position w:val="-3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6B8B6"/>
                            <w:spacing w:val="0"/>
                            <w:w w:val="196"/>
                            <w:position w:val="-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41" w:lineRule="atLeast"/>
                          <w:ind w:left="1345" w:right="-20"/>
                          <w:jc w:val="left"/>
                          <w:rPr>
                            <w:rFonts w:ascii="Arial" w:hAnsi="Arial" w:cs="Arial" w:eastAsia="Arial"/>
                            <w:sz w:val="48"/>
                            <w:szCs w:val="4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8C8C8C"/>
                            <w:w w:val="66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8C8C8C"/>
                            <w:w w:val="6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8C8C8C"/>
                            <w:spacing w:val="-6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83838"/>
                            <w:spacing w:val="0"/>
                            <w:w w:val="65"/>
                          </w:rPr>
                          <w:t>:Mü.ı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83838"/>
                            <w:spacing w:val="0"/>
                            <w:w w:val="65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83838"/>
                            <w:spacing w:val="43"/>
                            <w:w w:val="6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76769"/>
                            <w:spacing w:val="0"/>
                            <w:w w:val="65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76769"/>
                            <w:spacing w:val="0"/>
                            <w:w w:val="65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676769"/>
                            <w:spacing w:val="2"/>
                            <w:w w:val="6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676769"/>
                            <w:spacing w:val="0"/>
                            <w:w w:val="94"/>
                          </w:rPr>
                          <w:t>··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676769"/>
                            <w:spacing w:val="-95"/>
                            <w:w w:val="9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4F4F4F"/>
                            <w:spacing w:val="0"/>
                            <w:w w:val="35"/>
                          </w:rPr>
                          <w:t>,,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378" w:lineRule="atLeast"/>
                          <w:ind w:left="1520" w:right="2549"/>
                          <w:jc w:val="center"/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83838"/>
                            <w:spacing w:val="0"/>
                            <w:w w:val="172"/>
                            <w:i/>
                          </w:rPr>
                          <w:t>'!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124" w:lineRule="exact"/>
                          <w:ind w:left="1366" w:right="1128"/>
                          <w:jc w:val="center"/>
                          <w:tabs>
                            <w:tab w:pos="2920" w:val="left"/>
                          </w:tabs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0"/>
                            <w:w w:val="67"/>
                            <w:b/>
                            <w:bCs/>
                          </w:rPr>
                          <w:t>l"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0"/>
                            <w:w w:val="67"/>
                            <w:b/>
                            <w:bCs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19"/>
                            <w:w w:val="6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20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20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35"/>
                            <w:w w:val="20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74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0"/>
                            <w:w w:val="79"/>
                          </w:rPr>
                          <w:t>.,.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0"/>
                            <w:w w:val="79"/>
                          </w:rPr>
                          <w:t>-: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-2"/>
                            <w:w w:val="80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57777"/>
                            <w:spacing w:val="0"/>
                            <w:w w:val="128"/>
                          </w:rPr>
                          <w:t>;}:.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57777"/>
                            <w:spacing w:val="-19"/>
                            <w:w w:val="128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0"/>
                            <w:w w:val="16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0"/>
                            <w:w w:val="269"/>
                          </w:rPr>
                          <w:t>.,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0"/>
                            <w:w w:val="26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C8C8C"/>
                            <w:spacing w:val="10"/>
                            <w:w w:val="26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6B8B6"/>
                            <w:spacing w:val="0"/>
                            <w:w w:val="77"/>
                          </w:rPr>
                          <w:t>,.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6B8B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6B8B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64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65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15" w:lineRule="exact"/>
                          <w:ind w:left="1411" w:right="-20"/>
                          <w:jc w:val="left"/>
                          <w:tabs>
                            <w:tab w:pos="2260" w:val="left"/>
                          </w:tabs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C8C8C"/>
                            <w:spacing w:val="0"/>
                            <w:w w:val="142"/>
                            <w:position w:val="-1"/>
                          </w:rPr>
                          <w:t>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C8C8C"/>
                            <w:spacing w:val="0"/>
                            <w:w w:val="142"/>
                            <w:position w:val="-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C8C8C"/>
                            <w:spacing w:val="10"/>
                            <w:w w:val="142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F4F4F"/>
                            <w:spacing w:val="0"/>
                            <w:w w:val="74"/>
                            <w:position w:val="-1"/>
                          </w:rPr>
                          <w:t>&lt;"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F4F4F"/>
                            <w:spacing w:val="-4"/>
                            <w:w w:val="74"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1A1A3"/>
                            <w:spacing w:val="-4"/>
                            <w:w w:val="181"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F4F4F"/>
                            <w:spacing w:val="0"/>
                            <w:w w:val="108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F4F4F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F4F4F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C8C8C"/>
                            <w:spacing w:val="0"/>
                            <w:w w:val="100"/>
                            <w:position w:val="-1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C8C8C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757777"/>
                            <w:spacing w:val="0"/>
                            <w:w w:val="399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757777"/>
                            <w:spacing w:val="23"/>
                            <w:w w:val="39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F4F4F"/>
                            <w:spacing w:val="0"/>
                            <w:w w:val="149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F4F4F"/>
                            <w:spacing w:val="0"/>
                            <w:w w:val="149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F4F4F"/>
                            <w:spacing w:val="24"/>
                            <w:w w:val="14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83838"/>
                            <w:spacing w:val="0"/>
                            <w:w w:val="216"/>
                            <w:position w:val="-1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8" w:lineRule="exact"/>
                          <w:ind w:left="1625" w:right="1223"/>
                          <w:jc w:val="center"/>
                          <w:tabs>
                            <w:tab w:pos="2680" w:val="left"/>
                          </w:tabs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4F4F4F"/>
                            <w:spacing w:val="0"/>
                            <w:w w:val="52"/>
                            <w:i/>
                            <w:position w:val="1"/>
                          </w:rPr>
                          <w:t>.,.."'J.ı:.r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4F4F4F"/>
                            <w:spacing w:val="0"/>
                            <w:w w:val="52"/>
                            <w:i/>
                            <w:position w:val="1"/>
                          </w:rPr>
                          <w:t>     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4F4F4F"/>
                            <w:spacing w:val="15"/>
                            <w:w w:val="52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F4F4F"/>
                            <w:spacing w:val="0"/>
                            <w:w w:val="52"/>
                            <w:b/>
                            <w:bCs/>
                            <w:position w:val="1"/>
                          </w:rPr>
                          <w:t>J: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F4F4F"/>
                            <w:spacing w:val="0"/>
                            <w:w w:val="52"/>
                            <w:b/>
                            <w:bCs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F4F4F"/>
                            <w:spacing w:val="7"/>
                            <w:w w:val="52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-11"/>
                            <w:w w:val="144"/>
                            <w:position w:val="1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-46"/>
                            <w:w w:val="144"/>
                            <w:position w:val="1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5"/>
                            <w:w w:val="196"/>
                            <w:position w:val="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4F4F4F"/>
                            <w:spacing w:val="-24"/>
                            <w:w w:val="158"/>
                            <w:position w:val="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57777"/>
                            <w:spacing w:val="-44"/>
                            <w:w w:val="157"/>
                            <w:position w:val="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-4"/>
                            <w:w w:val="69"/>
                            <w:position w:val="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69"/>
                            <w:position w:val="1"/>
                          </w:rPr>
                          <w:t>i.}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-2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52"/>
                            <w:b/>
                            <w:bCs/>
                            <w:position w:val="1"/>
                          </w:rPr>
                          <w:t>"':l'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383838"/>
                            <w:spacing w:val="0"/>
                            <w:w w:val="64"/>
                            <w:b/>
                            <w:bCs/>
                            <w:i/>
                            <w:position w:val="1"/>
                          </w:rPr>
                          <w:t>tt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0"/>
                            <w:w w:val="152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1"/>
                            <w:w w:val="152"/>
                            <w:emboss/>
                            <w:position w:val="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1"/>
                            <w:w w:val="152"/>
                            <w:emboss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1"/>
                            <w:w w:val="152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1"/>
                            <w:w w:val="152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57777"/>
                            <w:spacing w:val="0"/>
                            <w:w w:val="57"/>
                            <w:b/>
                            <w:bCs/>
                            <w:i/>
                            <w:position w:val="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57777"/>
                            <w:spacing w:val="-16"/>
                            <w:w w:val="57"/>
                            <w:b/>
                            <w:bCs/>
                            <w:i/>
                            <w:position w:val="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0"/>
                            <w:w w:val="152"/>
                            <w:position w:val="1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76769"/>
                            <w:spacing w:val="-1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6B8B6"/>
                            <w:spacing w:val="0"/>
                            <w:w w:val="197"/>
                            <w:position w:val="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2" w:lineRule="exact"/>
                          <w:ind w:left="1648" w:right="1230"/>
                          <w:jc w:val="center"/>
                          <w:tabs>
                            <w:tab w:pos="1960" w:val="left"/>
                          </w:tabs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B6B8B6"/>
                            <w:spacing w:val="0"/>
                            <w:w w:val="81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B6B8B6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B6B8B6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0"/>
                            <w:i/>
                            <w:position w:val="-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0"/>
                            <w:i/>
                            <w:position w:val="-1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31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C8C8C"/>
                            <w:spacing w:val="-13"/>
                            <w:w w:val="62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99"/>
                            <w:position w:val="-1"/>
                          </w:rPr>
                          <w:t>.!ı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0"/>
                            <w:w w:val="100"/>
                            <w:position w:val="-1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4F4F4F"/>
                            <w:spacing w:val="-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383838"/>
                            <w:spacing w:val="0"/>
                            <w:w w:val="329"/>
                            <w:position w:val="-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383838"/>
                            <w:spacing w:val="-60"/>
                            <w:w w:val="32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383838"/>
                            <w:spacing w:val="0"/>
                            <w:w w:val="100"/>
                            <w:position w:val="-1"/>
                          </w:rPr>
                          <w:t>ıj,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383838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383838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4F4F4F"/>
                            <w:spacing w:val="0"/>
                            <w:w w:val="100"/>
                            <w:i/>
                            <w:position w:val="-1"/>
                          </w:rPr>
                          <w:t>'t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4F4F4F"/>
                            <w:spacing w:val="0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4F4F4F"/>
                            <w:spacing w:val="7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6B8B6"/>
                            <w:spacing w:val="0"/>
                            <w:w w:val="157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6B8B6"/>
                            <w:spacing w:val="-27"/>
                            <w:w w:val="15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6B8B6"/>
                            <w:spacing w:val="0"/>
                            <w:w w:val="81"/>
                            <w:position w:val="-1"/>
                          </w:rPr>
                          <w:t>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6B8B6"/>
                            <w:spacing w:val="3"/>
                            <w:w w:val="81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4F4F4F"/>
                            <w:spacing w:val="0"/>
                            <w:w w:val="73"/>
                            <w:position w:val="-1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9" w:lineRule="exact"/>
                          <w:ind w:left="1970" w:right="1744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C8C8C"/>
                            <w:spacing w:val="0"/>
                            <w:w w:val="100"/>
                            <w:i/>
                          </w:rPr>
                          <w:t>./-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C8C8C"/>
                            <w:spacing w:val="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C8C8C"/>
                            <w:spacing w:val="3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757777"/>
                            <w:spacing w:val="0"/>
                            <w:w w:val="53"/>
                            <w:i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757777"/>
                            <w:spacing w:val="-2"/>
                            <w:w w:val="53"/>
                            <w:i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8C8C8C"/>
                            <w:spacing w:val="0"/>
                            <w:w w:val="91"/>
                            <w:i/>
                          </w:rPr>
                          <w:t>:..:,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8C8C8C"/>
                            <w:spacing w:val="-20"/>
                            <w:w w:val="91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A1A1A3"/>
                            <w:spacing w:val="0"/>
                            <w:w w:val="54"/>
                            <w:i/>
                          </w:rPr>
                          <w:t>....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A1A1A3"/>
                            <w:spacing w:val="-15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C8C8C"/>
                            <w:spacing w:val="0"/>
                            <w:w w:val="156"/>
                            <w:i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38" w:hRule="exact"/>
                    </w:trPr>
                    <w:tc>
                      <w:tcPr>
                        <w:tcW w:w="714" w:type="dxa"/>
                        <w:tcBorders>
                          <w:top w:val="single" w:sz="1.894032" w:space="0" w:color="232323"/>
                          <w:bottom w:val="single" w:sz="5.682104" w:space="0" w:color="606060"/>
                          <w:left w:val="single" w:sz="5.682104" w:space="0" w:color="545454"/>
                          <w:right w:val="single" w:sz="1.894032" w:space="0" w:color="000000"/>
                        </w:tcBorders>
                      </w:tcPr>
                      <w:p>
                        <w:pPr>
                          <w:spacing w:before="8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nil" w:sz="6" w:space="0" w:color="auto"/>
                          <w:bottom w:val="single" w:sz="7.576136" w:space="0" w:color="747474"/>
                          <w:left w:val="single" w:sz="1.894032" w:space="0" w:color="000000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05" w:right="169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242424"/>
                            <w:spacing w:val="0"/>
                            <w:w w:val="7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5" w:type="dxa"/>
                        <w:tcBorders>
                          <w:top w:val="nil" w:sz="6" w:space="0" w:color="auto"/>
                          <w:bottom w:val="single" w:sz="5.682104" w:space="0" w:color="5B5B5B"/>
                          <w:left w:val="nil" w:sz="6" w:space="0" w:color="auto"/>
                          <w:right w:val="single" w:sz="5.682104" w:space="0" w:color="545454"/>
                        </w:tcBorders>
                      </w:tcPr>
                      <w:p>
                        <w:pPr>
                          <w:spacing w:before="2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3" w:right="175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6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81" w:type="dxa"/>
                        <w:vMerge/>
                        <w:gridSpan w:val="5"/>
                        <w:tcBorders>
                          <w:bottom w:val="single" w:sz="5.682104" w:space="0" w:color="5B5B5B"/>
                          <w:left w:val="single" w:sz="5.682104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57" w:type="dxa"/>
                        <w:vMerge/>
                        <w:gridSpan w:val="5"/>
                        <w:tcBorders>
                          <w:bottom w:val="single" w:sz="5.682104" w:space="0" w:color="606060"/>
                          <w:left w:val="nil" w:sz="6" w:space="0" w:color="auto"/>
                          <w:right w:val="single" w:sz="5.68210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89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160" w:right="220"/>
        </w:sectPr>
      </w:pPr>
      <w:rPr/>
    </w:p>
    <w:p>
      <w:pPr>
        <w:spacing w:before="74" w:after="0" w:line="219" w:lineRule="auto"/>
        <w:ind w:left="601" w:right="-149" w:firstLine="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262626"/>
          <w:spacing w:val="-397"/>
          <w:w w:val="178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9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left="502" w:right="4448" w:firstLine="-10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505.920013pt;margin-top:-2.531911pt;width:37.439999pt;height:29.76pt;mso-position-horizontal-relative:page;mso-position-vertical-relative:paragraph;z-index:-17216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BAŞKANL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Gl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26" w:lineRule="exact"/>
        <w:ind w:left="1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180" w:right="180"/>
          <w:cols w:num="2" w:equalWidth="0">
            <w:col w:w="1623" w:space="1649"/>
            <w:col w:w="8288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33" w:right="-20"/>
        <w:jc w:val="left"/>
        <w:tabs>
          <w:tab w:pos="164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87"/>
        </w:rPr>
        <w:t>IBiJdirim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18:24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!Tel: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2398800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8" w:lineRule="auto"/>
        <w:ind w:left="142" w:right="3282"/>
        <w:jc w:val="left"/>
        <w:tabs>
          <w:tab w:pos="1640" w:val="left"/>
          <w:tab w:pos="3140" w:val="left"/>
          <w:tab w:pos="450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83"/>
        </w:rPr>
        <w:t>IKa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3205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7"/>
        </w:rPr>
        <w:t>jBildi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riı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M.Kemal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Agor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Merkezi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M.Kemal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Agor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Veri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Merkezi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kçııarı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LÇO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2" w:right="-20"/>
        <w:jc w:val="left"/>
        <w:tabs>
          <w:tab w:pos="1480" w:val="left"/>
          <w:tab w:pos="3280" w:val="left"/>
          <w:tab w:pos="4500" w:val="left"/>
          <w:tab w:pos="674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u w:val="single" w:color="0000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u w:val="single" w:color="000000"/>
        </w:rPr>
        <w:t>:O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u w:val="single" w:color="0000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4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>Yangıru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4D4F4D"/>
          <w:spacing w:val="0"/>
          <w:w w:val="146"/>
          <w:i/>
          <w:position w:val="8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D4F4D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D4F4D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2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5"/>
          <w:position w:val="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-15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4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0"/>
        </w:rPr>
        <w:t>dikkats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1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21" w:lineRule="exact"/>
        <w:ind w:left="142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</w:sectPr>
      </w:pPr>
      <w:rPr/>
    </w:p>
    <w:p>
      <w:pPr>
        <w:spacing w:before="0" w:after="0" w:line="210" w:lineRule="exact"/>
        <w:ind w:left="3641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Alısa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46467"/>
          <w:spacing w:val="0"/>
          <w:w w:val="160"/>
        </w:rPr>
        <w:t>1-</w:t>
      </w:r>
      <w:r>
        <w:rPr>
          <w:rFonts w:ascii="Arial" w:hAnsi="Arial" w:cs="Arial" w:eastAsia="Arial"/>
          <w:sz w:val="21"/>
          <w:szCs w:val="21"/>
          <w:color w:val="646467"/>
          <w:spacing w:val="-21"/>
          <w:w w:val="160"/>
        </w:rPr>
        <w:t>-</w:t>
      </w:r>
      <w:r>
        <w:rPr>
          <w:rFonts w:ascii="Arial" w:hAnsi="Arial" w:cs="Arial" w:eastAsia="Arial"/>
          <w:sz w:val="21"/>
          <w:szCs w:val="21"/>
          <w:color w:val="878787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878787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78787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46467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646467"/>
          <w:spacing w:val="-126"/>
          <w:w w:val="373"/>
        </w:rPr>
        <w:t> </w:t>
      </w:r>
      <w:r>
        <w:rPr>
          <w:rFonts w:ascii="Arial" w:hAnsi="Arial" w:cs="Arial" w:eastAsia="Arial"/>
          <w:sz w:val="21"/>
          <w:szCs w:val="21"/>
          <w:color w:val="878787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878787"/>
          <w:spacing w:val="-126"/>
          <w:w w:val="373"/>
        </w:rPr>
        <w:t> </w:t>
      </w:r>
      <w:r>
        <w:rPr>
          <w:rFonts w:ascii="Arial" w:hAnsi="Arial" w:cs="Arial" w:eastAsia="Arial"/>
          <w:sz w:val="21"/>
          <w:szCs w:val="21"/>
          <w:color w:val="646467"/>
          <w:spacing w:val="0"/>
          <w:w w:val="414"/>
        </w:rPr>
        <w:t>-</w:t>
      </w:r>
      <w:r>
        <w:rPr>
          <w:rFonts w:ascii="Arial" w:hAnsi="Arial" w:cs="Arial" w:eastAsia="Arial"/>
          <w:sz w:val="21"/>
          <w:szCs w:val="21"/>
          <w:color w:val="646467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46467"/>
          <w:spacing w:val="-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D4F4D"/>
          <w:spacing w:val="0"/>
          <w:w w:val="414"/>
        </w:rPr>
        <w:t>-</w:t>
      </w:r>
      <w:r>
        <w:rPr>
          <w:rFonts w:ascii="Arial" w:hAnsi="Arial" w:cs="Arial" w:eastAsia="Arial"/>
          <w:sz w:val="21"/>
          <w:szCs w:val="21"/>
          <w:color w:val="4D4F4D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D4F4D"/>
          <w:spacing w:val="-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A9C9C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9A9C9C"/>
          <w:spacing w:val="-126"/>
          <w:w w:val="373"/>
        </w:rPr>
        <w:t> </w:t>
      </w:r>
      <w:r>
        <w:rPr>
          <w:rFonts w:ascii="Arial" w:hAnsi="Arial" w:cs="Arial" w:eastAsia="Arial"/>
          <w:sz w:val="21"/>
          <w:szCs w:val="21"/>
          <w:color w:val="646467"/>
          <w:spacing w:val="-53"/>
          <w:w w:val="41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78787"/>
          <w:spacing w:val="0"/>
          <w:w w:val="261"/>
        </w:rPr>
        <w:t>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9469" w:space="165"/>
            <w:col w:w="1926"/>
          </w:cols>
        </w:sectPr>
      </w:pPr>
      <w:rPr/>
    </w:p>
    <w:p>
      <w:pPr>
        <w:spacing w:before="0" w:after="0" w:line="328" w:lineRule="exact"/>
        <w:ind w:right="-20"/>
        <w:jc w:val="right"/>
        <w:tabs>
          <w:tab w:pos="580" w:val="left"/>
          <w:tab w:pos="108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3"/>
          <w:szCs w:val="33"/>
          <w:color w:val="4D4F4D"/>
          <w:w w:val="4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4D4F4D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4D4F4D"/>
          <w:w w:val="100"/>
          <w:b/>
          <w:bCs/>
          <w:position w:val="-1"/>
        </w:rPr>
      </w:r>
      <w:r>
        <w:rPr>
          <w:rFonts w:ascii="Arial" w:hAnsi="Arial" w:cs="Arial" w:eastAsia="Arial"/>
          <w:sz w:val="33"/>
          <w:szCs w:val="33"/>
          <w:color w:val="646467"/>
          <w:w w:val="4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646467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646467"/>
          <w:w w:val="100"/>
          <w:b/>
          <w:bCs/>
          <w:position w:val="-1"/>
        </w:rPr>
      </w:r>
      <w:r>
        <w:rPr>
          <w:rFonts w:ascii="Arial" w:hAnsi="Arial" w:cs="Arial" w:eastAsia="Arial"/>
          <w:sz w:val="11"/>
          <w:szCs w:val="11"/>
          <w:color w:val="AEAFAF"/>
          <w:w w:val="55"/>
          <w:b/>
          <w:bCs/>
          <w:position w:val="-1"/>
        </w:rPr>
        <w:t>1</w:t>
      </w:r>
      <w:r>
        <w:rPr>
          <w:rFonts w:ascii="Arial" w:hAnsi="Arial" w:cs="Arial" w:eastAsia="Arial"/>
          <w:sz w:val="11"/>
          <w:szCs w:val="11"/>
          <w:color w:val="AEAFAF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AEAFAF"/>
          <w:w w:val="100"/>
          <w:b/>
          <w:bCs/>
          <w:position w:val="-1"/>
        </w:rPr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55"/>
          <w:b/>
          <w:bCs/>
          <w:position w:val="-1"/>
        </w:rPr>
        <w:t>1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55"/>
          <w:b/>
          <w:bCs/>
          <w:position w:val="-1"/>
        </w:rPr>
        <w:t>   </w:t>
      </w:r>
      <w:r>
        <w:rPr>
          <w:rFonts w:ascii="Arial" w:hAnsi="Arial" w:cs="Arial" w:eastAsia="Arial"/>
          <w:sz w:val="11"/>
          <w:szCs w:val="11"/>
          <w:color w:val="383838"/>
          <w:spacing w:val="12"/>
          <w:w w:val="55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D"/>
          <w:spacing w:val="0"/>
          <w:w w:val="100"/>
        </w:rPr>
        <w:t>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6259" w:space="460"/>
            <w:col w:w="4841"/>
          </w:cols>
        </w:sectPr>
      </w:pPr>
      <w:rPr/>
    </w:p>
    <w:p>
      <w:pPr>
        <w:spacing w:before="0" w:after="0" w:line="204" w:lineRule="exact"/>
        <w:ind w:left="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71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:Çvş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Sabahatti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0"/>
        </w:rPr>
        <w:t>1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852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25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5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53" w:lineRule="auto"/>
        <w:ind w:left="14" w:right="155" w:firstLine="2533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4"/>
        </w:rPr>
        <w:t>EmniyeL-Jandarnıa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1186" w:space="954"/>
            <w:col w:w="5261" w:space="161"/>
            <w:col w:w="3998"/>
          </w:cols>
        </w:sectPr>
      </w:pPr>
      <w:rPr/>
    </w:p>
    <w:p>
      <w:pPr>
        <w:spacing w:before="0" w:after="0" w:line="221" w:lineRule="exact"/>
        <w:ind w:left="137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i/>
          <w:position w:val="4"/>
        </w:rPr>
        <w:t>y,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5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7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7"/>
          <w:spacing w:val="-21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5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  <w:position w:val="-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8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1"/>
        </w:rPr>
        <w:t>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4302" w:space="376"/>
            <w:col w:w="902" w:space="1991"/>
            <w:col w:w="3989"/>
          </w:cols>
        </w:sectPr>
      </w:pPr>
      <w:rPr/>
    </w:p>
    <w:p>
      <w:pPr>
        <w:spacing w:before="12" w:after="0" w:line="240" w:lineRule="auto"/>
        <w:ind w:left="13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1555" w:space="595"/>
            <w:col w:w="9410"/>
          </w:cols>
        </w:sectPr>
      </w:pPr>
      <w:rPr/>
    </w:p>
    <w:p>
      <w:pPr>
        <w:spacing w:before="0" w:after="0" w:line="173" w:lineRule="exact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155" w:lineRule="exact"/>
        <w:ind w:right="-20"/>
        <w:jc w:val="left"/>
        <w:tabs>
          <w:tab w:pos="188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7"/>
          <w:w w:val="42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6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73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10"/>
          <w:w w:val="88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6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1364" w:space="1458"/>
            <w:col w:w="1232" w:space="624"/>
            <w:col w:w="6882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90" w:lineRule="exact"/>
        <w:ind w:right="-20"/>
        <w:jc w:val="left"/>
        <w:tabs>
          <w:tab w:pos="1800" w:val="left"/>
          <w:tab w:pos="33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4D4F4D"/>
          <w:spacing w:val="0"/>
          <w:w w:val="56"/>
          <w:b/>
          <w:bCs/>
          <w:position w:val="3"/>
        </w:rPr>
        <w:t>1</w:t>
      </w:r>
      <w:r>
        <w:rPr>
          <w:rFonts w:ascii="Arial" w:hAnsi="Arial" w:cs="Arial" w:eastAsia="Arial"/>
          <w:sz w:val="15"/>
          <w:szCs w:val="15"/>
          <w:color w:val="4D4F4D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4D4F4D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38"/>
          <w:szCs w:val="38"/>
          <w:color w:val="4D4F4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1830" w:space="325"/>
            <w:col w:w="2538" w:space="86"/>
            <w:col w:w="6781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1" w:lineRule="auto"/>
        <w:ind w:right="93" w:firstLine="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Agor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merkezi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atların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atılmış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önmemi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1778" w:space="363"/>
            <w:col w:w="9419"/>
          </w:cols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</w:sectPr>
      </w:pPr>
      <w:rPr/>
    </w:p>
    <w:p>
      <w:pPr>
        <w:spacing w:before="34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5" w:after="0" w:line="241" w:lineRule="auto"/>
        <w:ind w:left="133" w:right="-54" w:firstLine="23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308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69"/>
          <w:w w:val="3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-9"/>
          <w:w w:val="23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Testim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jBedcli: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1588" w:space="607"/>
            <w:col w:w="986" w:space="3566"/>
            <w:col w:w="4813"/>
          </w:cols>
        </w:sectPr>
      </w:pPr>
      <w:rPr/>
    </w:p>
    <w:p>
      <w:pPr>
        <w:spacing w:before="12" w:after="0" w:line="240" w:lineRule="auto"/>
        <w:ind w:left="147" w:right="-71"/>
        <w:jc w:val="left"/>
        <w:tabs>
          <w:tab w:pos="214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frarih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84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5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32" w:right="-20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35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35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-21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29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2" w:lineRule="exact"/>
        <w:ind w:left="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9"/>
          <w:position w:val="-5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9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5"/>
          <w:w w:val="69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9"/>
          <w:b/>
          <w:bCs/>
          <w:position w:val="-5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9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20"/>
          <w:w w:val="69"/>
          <w:b/>
          <w:bCs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9"/>
          <w:position w:val="-5"/>
        </w:rPr>
        <w:t>A;ıvıc</w:t>
      </w:r>
      <w:r>
        <w:rPr>
          <w:rFonts w:ascii="Arial" w:hAnsi="Arial" w:cs="Arial" w:eastAsia="Arial"/>
          <w:sz w:val="20"/>
          <w:szCs w:val="20"/>
          <w:color w:val="383838"/>
          <w:spacing w:val="-1"/>
          <w:w w:val="69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9"/>
          <w:b/>
          <w:bCs/>
          <w:position w:val="-5"/>
        </w:rPr>
        <w:t>?;1i7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7054" w:space="1597"/>
            <w:col w:w="2909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43" w:lineRule="exact"/>
        <w:ind w:left="2633"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4D526B"/>
          <w:spacing w:val="0"/>
          <w:w w:val="66"/>
          <w:i/>
          <w:position w:val="-1"/>
        </w:rPr>
        <w:t>iJis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616" w:lineRule="atLeast"/>
        <w:ind w:right="-65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7.040009pt;margin-top:-30.682945pt;width:155.520004pt;height:99.839996pt;mso-position-horizontal-relative:page;mso-position-vertical-relative:paragraph;z-index:-17215" type="#_x0000_t75">
            <v:imagedata r:id="rId48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509308pt;margin-top:-29.352861pt;width:45.955302pt;height:47.5pt;mso-position-horizontal-relative:page;mso-position-vertical-relative:paragraph;z-index:-17213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83D74"/>
                      <w:spacing w:val="0"/>
                      <w:w w:val="134"/>
                      <w:i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Sobahott;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73"/>
          <w:i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1"/>
          <w:w w:val="7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46467"/>
          <w:spacing w:val="8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D"/>
          <w:spacing w:val="0"/>
          <w:w w:val="10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3" w:equalWidth="0">
            <w:col w:w="789" w:space="1465"/>
            <w:col w:w="4006" w:space="1701"/>
            <w:col w:w="3599"/>
          </w:cols>
        </w:sectPr>
      </w:pPr>
      <w:rPr/>
    </w:p>
    <w:p>
      <w:pPr>
        <w:spacing w:before="0" w:after="0" w:line="394" w:lineRule="exact"/>
        <w:ind w:left="118" w:right="-20"/>
        <w:jc w:val="left"/>
        <w:rPr>
          <w:rFonts w:ascii="Times New Roman" w:hAnsi="Times New Roman" w:cs="Times New Roman" w:eastAsia="Times New Roman"/>
          <w:sz w:val="121"/>
          <w:szCs w:val="1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F4D"/>
          <w:w w:val="149"/>
          <w:b/>
          <w:bCs/>
          <w:position w:val="12"/>
        </w:rPr>
        <w:t>1----!--1-----.l..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-6"/>
          <w:w w:val="149"/>
          <w:b/>
          <w:bCs/>
          <w:position w:val="1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-37"/>
          <w:w w:val="149"/>
          <w:b/>
          <w:bCs/>
          <w:position w:val="1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646467"/>
          <w:spacing w:val="0"/>
          <w:w w:val="135"/>
          <w:b/>
          <w:bCs/>
          <w:position w:val="1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646467"/>
          <w:spacing w:val="6"/>
          <w:w w:val="134"/>
          <w:b/>
          <w:bCs/>
          <w:position w:val="1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0"/>
          <w:w w:val="96"/>
          <w:b/>
          <w:bCs/>
          <w:position w:val="1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-10"/>
          <w:w w:val="97"/>
          <w:b/>
          <w:bCs/>
          <w:position w:val="1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646467"/>
          <w:spacing w:val="-6"/>
          <w:w w:val="90"/>
          <w:b/>
          <w:bCs/>
          <w:position w:val="1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0"/>
          <w:w w:val="50"/>
          <w:b/>
          <w:bCs/>
          <w:position w:val="1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-2"/>
          <w:w w:val="50"/>
          <w:b/>
          <w:bCs/>
          <w:position w:val="1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4D526B"/>
          <w:spacing w:val="0"/>
          <w:w w:val="76"/>
          <w:b/>
          <w:bCs/>
          <w:position w:val="1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D526B"/>
          <w:spacing w:val="0"/>
          <w:w w:val="75"/>
          <w:b/>
          <w:bCs/>
          <w:position w:val="12"/>
        </w:rPr>
        <w:t>\l''t{</w:t>
      </w:r>
      <w:r>
        <w:rPr>
          <w:rFonts w:ascii="Times New Roman" w:hAnsi="Times New Roman" w:cs="Times New Roman" w:eastAsia="Times New Roman"/>
          <w:sz w:val="21"/>
          <w:szCs w:val="21"/>
          <w:color w:val="4D526B"/>
          <w:spacing w:val="3"/>
          <w:w w:val="76"/>
          <w:b/>
          <w:bCs/>
          <w:position w:val="12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50669A"/>
          <w:spacing w:val="-15"/>
          <w:w w:val="55"/>
          <w:b/>
          <w:bCs/>
          <w:position w:val="1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46467"/>
          <w:spacing w:val="0"/>
          <w:w w:val="142"/>
          <w:b/>
          <w:bCs/>
          <w:position w:val="1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646467"/>
          <w:spacing w:val="-23"/>
          <w:w w:val="142"/>
          <w:b/>
          <w:bCs/>
          <w:position w:val="12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77"/>
          <w:b/>
          <w:bCs/>
          <w:position w:val="1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-34"/>
          <w:w w:val="100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6"/>
          <w:b/>
          <w:bCs/>
          <w:position w:val="1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76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  <w:position w:val="12"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53"/>
          <w:w w:val="100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0"/>
          <w:w w:val="100"/>
          <w:position w:val="12"/>
        </w:rPr>
        <w:t>vş.</w:t>
      </w:r>
      <w:r>
        <w:rPr>
          <w:rFonts w:ascii="Times New Roman" w:hAnsi="Times New Roman" w:cs="Times New Roman" w:eastAsia="Times New Roman"/>
          <w:sz w:val="21"/>
          <w:szCs w:val="21"/>
          <w:color w:val="4D4F4D"/>
          <w:spacing w:val="-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21"/>
          <w:szCs w:val="121"/>
          <w:color w:val="464D83"/>
          <w:spacing w:val="0"/>
          <w:w w:val="50"/>
          <w:i/>
          <w:position w:val="12"/>
        </w:rPr>
        <w:t>J1J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244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900085pt;margin-top:12.864809pt;width:90.232805pt;height:20.5pt;mso-position-horizontal-relative:page;mso-position-vertical-relative:paragraph;z-index:-1721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tabs>
                      <w:tab w:pos="640" w:val="left"/>
                      <w:tab w:pos="142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0E49C1"/>
                      <w:spacing w:val="0"/>
                      <w:w w:val="100"/>
                      <w:b/>
                      <w:bCs/>
                    </w:rPr>
                    <w:t>J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E49C1"/>
                      <w:spacing w:val="0"/>
                      <w:w w:val="100"/>
                      <w:b/>
                      <w:bCs/>
                    </w:rPr>
                    <w:t>\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E49C1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E49C1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364B8"/>
                      <w:spacing w:val="0"/>
                      <w:w w:val="100"/>
                    </w:rPr>
                    <w:t>;.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364B8"/>
                      <w:spacing w:val="-10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364B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364B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777777"/>
                      <w:spacing w:val="0"/>
                      <w:w w:val="81"/>
                    </w:rPr>
                    <w:t>....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0E49C1"/>
          <w:spacing w:val="-8"/>
          <w:w w:val="238"/>
          <w:b/>
          <w:bCs/>
          <w:position w:val="1"/>
        </w:rPr>
        <w:t>\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2"/>
          <w:b/>
          <w:bCs/>
          <w:position w:val="1"/>
        </w:rPr>
        <w:t>Ayhan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b/>
          <w:bCs/>
          <w:position w:val="1"/>
        </w:rPr>
        <w:t>BA</w:t>
      </w:r>
      <w:r>
        <w:rPr>
          <w:rFonts w:ascii="Arial" w:hAnsi="Arial" w:cs="Arial" w:eastAsia="Arial"/>
          <w:sz w:val="19"/>
          <w:szCs w:val="19"/>
          <w:color w:val="383838"/>
          <w:spacing w:val="10"/>
          <w:w w:val="100"/>
          <w:b/>
          <w:bCs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b/>
          <w:bCs/>
          <w:position w:val="1"/>
        </w:rPr>
        <w:t>AM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7" w:lineRule="exact"/>
        <w:ind w:left="1941" w:right="-20"/>
        <w:jc w:val="left"/>
        <w:tabs>
          <w:tab w:pos="2360" w:val="left"/>
          <w:tab w:pos="3000" w:val="left"/>
          <w:tab w:pos="3640" w:val="left"/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005DE8"/>
          <w:spacing w:val="0"/>
          <w:w w:val="69"/>
          <w:position w:val="-9"/>
        </w:rPr>
        <w:t>_</w:t>
      </w:r>
      <w:r>
        <w:rPr>
          <w:rFonts w:ascii="Arial" w:hAnsi="Arial" w:cs="Arial" w:eastAsia="Arial"/>
          <w:sz w:val="26"/>
          <w:szCs w:val="26"/>
          <w:color w:val="005DE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005DE8"/>
          <w:spacing w:val="0"/>
          <w:w w:val="100"/>
          <w:position w:val="-9"/>
        </w:rPr>
      </w:r>
      <w:r>
        <w:rPr>
          <w:rFonts w:ascii="Arial" w:hAnsi="Arial" w:cs="Arial" w:eastAsia="Arial"/>
          <w:sz w:val="26"/>
          <w:szCs w:val="26"/>
          <w:color w:val="9A9C9C"/>
          <w:spacing w:val="0"/>
          <w:w w:val="163"/>
          <w:position w:val="-9"/>
        </w:rPr>
        <w:t>.</w:t>
      </w:r>
      <w:r>
        <w:rPr>
          <w:rFonts w:ascii="Arial" w:hAnsi="Arial" w:cs="Arial" w:eastAsia="Arial"/>
          <w:sz w:val="26"/>
          <w:szCs w:val="26"/>
          <w:color w:val="9A9C9C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9A9C9C"/>
          <w:spacing w:val="0"/>
          <w:w w:val="100"/>
          <w:position w:val="-9"/>
        </w:rPr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position w:val="-9"/>
        </w:rPr>
        <w:t>•</w:t>
      </w:r>
      <w:r>
        <w:rPr>
          <w:rFonts w:ascii="Arial" w:hAnsi="Arial" w:cs="Arial" w:eastAsia="Arial"/>
          <w:sz w:val="26"/>
          <w:szCs w:val="26"/>
          <w:color w:val="878787"/>
          <w:spacing w:val="-70"/>
          <w:w w:val="100"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position w:val="-9"/>
        </w:rPr>
      </w:r>
      <w:r>
        <w:rPr>
          <w:rFonts w:ascii="Arial" w:hAnsi="Arial" w:cs="Arial" w:eastAsia="Arial"/>
          <w:sz w:val="26"/>
          <w:szCs w:val="26"/>
          <w:color w:val="9A9C9C"/>
          <w:spacing w:val="-10"/>
          <w:w w:val="133"/>
          <w:b/>
          <w:bCs/>
          <w:position w:val="-9"/>
        </w:rPr>
        <w:t>P</w:t>
      </w:r>
      <w:r>
        <w:rPr>
          <w:rFonts w:ascii="Arial" w:hAnsi="Arial" w:cs="Arial" w:eastAsia="Arial"/>
          <w:sz w:val="26"/>
          <w:szCs w:val="26"/>
          <w:color w:val="90A1B5"/>
          <w:spacing w:val="-38"/>
          <w:w w:val="41"/>
          <w:b/>
          <w:bCs/>
          <w:position w:val="-9"/>
        </w:rPr>
        <w:t>l</w:t>
      </w:r>
      <w:r>
        <w:rPr>
          <w:rFonts w:ascii="Arial" w:hAnsi="Arial" w:cs="Arial" w:eastAsia="Arial"/>
          <w:sz w:val="26"/>
          <w:szCs w:val="26"/>
          <w:color w:val="9A9C9C"/>
          <w:spacing w:val="-55"/>
          <w:w w:val="133"/>
          <w:b/>
          <w:bCs/>
          <w:position w:val="-9"/>
        </w:rPr>
        <w:t>l</w:t>
      </w:r>
      <w:r>
        <w:rPr>
          <w:rFonts w:ascii="Arial" w:hAnsi="Arial" w:cs="Arial" w:eastAsia="Arial"/>
          <w:sz w:val="26"/>
          <w:szCs w:val="26"/>
          <w:color w:val="90A1B5"/>
          <w:spacing w:val="0"/>
          <w:w w:val="41"/>
          <w:b/>
          <w:bCs/>
          <w:position w:val="-9"/>
        </w:rPr>
        <w:t>lf'"</w:t>
      </w:r>
      <w:r>
        <w:rPr>
          <w:rFonts w:ascii="Arial" w:hAnsi="Arial" w:cs="Arial" w:eastAsia="Arial"/>
          <w:sz w:val="26"/>
          <w:szCs w:val="26"/>
          <w:color w:val="90A1B5"/>
          <w:spacing w:val="4"/>
          <w:w w:val="41"/>
          <w:b/>
          <w:bCs/>
          <w:position w:val="-9"/>
        </w:rPr>
        <w:t>l</w:t>
      </w:r>
      <w:r>
        <w:rPr>
          <w:rFonts w:ascii="Arial" w:hAnsi="Arial" w:cs="Arial" w:eastAsia="Arial"/>
          <w:sz w:val="26"/>
          <w:szCs w:val="26"/>
          <w:color w:val="AEAFAF"/>
          <w:spacing w:val="0"/>
          <w:w w:val="265"/>
          <w:b/>
          <w:bCs/>
          <w:position w:val="-9"/>
        </w:rPr>
        <w:t>l</w:t>
      </w:r>
      <w:r>
        <w:rPr>
          <w:rFonts w:ascii="Arial" w:hAnsi="Arial" w:cs="Arial" w:eastAsia="Arial"/>
          <w:sz w:val="26"/>
          <w:szCs w:val="26"/>
          <w:color w:val="AEAFAF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AEAFAF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9"/>
          <w:position w:val="-9"/>
        </w:rPr>
        <w:t>ehmet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19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D"/>
          <w:spacing w:val="0"/>
          <w:w w:val="100"/>
          <w:position w:val="-9"/>
        </w:rPr>
        <w:t>TUZUN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5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4" w:lineRule="exact"/>
        <w:ind w:right="-20"/>
        <w:jc w:val="left"/>
        <w:tabs>
          <w:tab w:pos="660" w:val="left"/>
          <w:tab w:pos="1740" w:val="left"/>
          <w:tab w:pos="2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9A9C9C"/>
          <w:w w:val="357"/>
          <w:position w:val="-1"/>
        </w:rPr>
        <w:t>I</w:t>
      </w:r>
      <w:r>
        <w:rPr>
          <w:rFonts w:ascii="Arial" w:hAnsi="Arial" w:cs="Arial" w:eastAsia="Arial"/>
          <w:sz w:val="25"/>
          <w:szCs w:val="25"/>
          <w:color w:val="9A9C9C"/>
          <w:spacing w:val="-5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0"/>
          <w:w w:val="131"/>
          <w:position w:val="-1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2"/>
          <w:szCs w:val="32"/>
          <w:color w:val="9A9C9C"/>
          <w:spacing w:val="0"/>
          <w:w w:val="101"/>
          <w:b/>
          <w:bCs/>
          <w:position w:val="-1"/>
        </w:rPr>
        <w:t>ail</w:t>
      </w:r>
      <w:r>
        <w:rPr>
          <w:rFonts w:ascii="Times New Roman" w:hAnsi="Times New Roman" w:cs="Times New Roman" w:eastAsia="Times New Roman"/>
          <w:sz w:val="32"/>
          <w:szCs w:val="32"/>
          <w:color w:val="9A9C9C"/>
          <w:spacing w:val="-4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b/>
          <w:bCs/>
          <w:position w:val="-1"/>
        </w:rPr>
        <w:t>yA</w:t>
      </w:r>
      <w:r>
        <w:rPr>
          <w:rFonts w:ascii="Arial" w:hAnsi="Arial" w:cs="Arial" w:eastAsia="Arial"/>
          <w:sz w:val="27"/>
          <w:szCs w:val="27"/>
          <w:color w:val="9A9C9C"/>
          <w:spacing w:val="-2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83"/>
          <w:position w:val="-1"/>
        </w:rPr>
        <w:t>'"".</w:t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26" w:right="-20"/>
        <w:jc w:val="left"/>
        <w:tabs>
          <w:tab w:pos="7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82"/>
          <w:position w:val="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82"/>
          <w:position w:val="1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15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61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  <w:position w:val="1"/>
        </w:rPr>
        <w:t>r,;\t</w: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AEAFAF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1"/>
        </w:rPr>
        <w:t>!};</w:t>
      </w:r>
      <w:r>
        <w:rPr>
          <w:rFonts w:ascii="Arial" w:hAnsi="Arial" w:cs="Arial" w:eastAsia="Arial"/>
          <w:sz w:val="18"/>
          <w:szCs w:val="18"/>
          <w:color w:val="9A9C9C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86"/>
          <w:position w:val="1"/>
        </w:rPr>
        <w:t>:!ry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86"/>
          <w:position w:val="1"/>
        </w:rPr>
        <w:t>J</w:t>
      </w:r>
      <w:r>
        <w:rPr>
          <w:rFonts w:ascii="Arial" w:hAnsi="Arial" w:cs="Arial" w:eastAsia="Arial"/>
          <w:sz w:val="18"/>
          <w:szCs w:val="18"/>
          <w:color w:val="9A9C9C"/>
          <w:spacing w:val="24"/>
          <w:w w:val="86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9A9C9C"/>
          <w:spacing w:val="0"/>
          <w:w w:val="86"/>
          <w:position w:val="1"/>
        </w:rPr>
        <w:t>AIY&lt;.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  <w:cols w:num="2" w:equalWidth="0">
            <w:col w:w="513" w:space="1671"/>
            <w:col w:w="9376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086873pt;margin-top:28.240961pt;width:566.079248pt;height:774.472848pt;mso-position-horizontal-relative:page;mso-position-vertical-relative:page;z-index:-17214" coordorigin="282,565" coordsize="11322,15489">
            <v:group style="position:absolute;left:436;top:593;width:11132;height:2" coordorigin="436,593" coordsize="11132,2">
              <v:shape style="position:absolute;left:436;top:593;width:11132;height:2" coordorigin="436,593" coordsize="11132,0" path="m436,593l11568,593e" filled="f" stroked="t" strokeweight=".710263pt" strokecolor="#676767">
                <v:path arrowok="t"/>
              </v:shape>
            </v:group>
            <v:group style="position:absolute;left:2311;top:581;width:2;height:1506" coordorigin="2311,581" coordsize="2,1506">
              <v:shape style="position:absolute;left:2311;top:581;width:2;height:1506" coordorigin="2311,581" coordsize="0,1506" path="m2311,2088l2311,581e" filled="f" stroked="t" strokeweight=".710263pt" strokecolor="#4B4B4B">
                <v:path arrowok="t"/>
              </v:shape>
            </v:group>
            <v:group style="position:absolute;left:9044;top:591;width:2;height:1506" coordorigin="9044,591" coordsize="2,1506">
              <v:shape style="position:absolute;left:9044;top:591;width:2;height:1506" coordorigin="9044,591" coordsize="0,1506" path="m9044,2097l9044,591e" filled="f" stroked="t" strokeweight=".710263pt" strokecolor="#606060">
                <v:path arrowok="t"/>
              </v:shape>
            </v:group>
            <v:group style="position:absolute;left:11563;top:586;width:2;height:5386" coordorigin="11563,586" coordsize="2,5386">
              <v:shape style="position:absolute;left:11563;top:586;width:2;height:5386" coordorigin="11563,586" coordsize="0,5386" path="m11563,5972l11563,586e" filled="f" stroked="t" strokeweight=".710263pt" strokecolor="#A0A0A0">
                <v:path arrowok="t"/>
              </v:shape>
            </v:group>
            <v:group style="position:absolute;left:303;top:572;width:2;height:15470" coordorigin="303,572" coordsize="2,15470">
              <v:shape style="position:absolute;left:303;top:572;width:2;height:15470" coordorigin="303,572" coordsize="0,15470" path="m303,16042l303,572e" filled="f" stroked="t" strokeweight=".710263pt" strokecolor="#575757">
                <v:path arrowok="t"/>
              </v:shape>
            </v:group>
            <v:group style="position:absolute;left:294;top:2085;width:11279;height:2" coordorigin="294,2085" coordsize="11279,2">
              <v:shape style="position:absolute;left:294;top:2085;width:11279;height:2" coordorigin="294,2085" coordsize="11279,0" path="m294,2085l11573,2085e" filled="f" stroked="t" strokeweight=".710263pt" strokecolor="#646464">
                <v:path arrowok="t"/>
              </v:shape>
            </v:group>
            <v:group style="position:absolute;left:294;top:2323;width:11274;height:2" coordorigin="294,2323" coordsize="11274,2">
              <v:shape style="position:absolute;left:294;top:2323;width:11274;height:2" coordorigin="294,2323" coordsize="11274,0" path="m294,2323l11568,2323e" filled="f" stroked="t" strokeweight=".710263pt" strokecolor="#646464">
                <v:path arrowok="t"/>
              </v:shape>
            </v:group>
            <v:group style="position:absolute;left:298;top:2559;width:11269;height:2" coordorigin="298,2559" coordsize="11269,2">
              <v:shape style="position:absolute;left:298;top:2559;width:11269;height:2" coordorigin="298,2559" coordsize="11269,0" path="m298,2559l11568,2559e" filled="f" stroked="t" strokeweight=".710263pt" strokecolor="#808080">
                <v:path arrowok="t"/>
              </v:shape>
            </v:group>
            <v:group style="position:absolute;left:947;top:2802;width:10626;height:2" coordorigin="947,2802" coordsize="10626,2">
              <v:shape style="position:absolute;left:947;top:2802;width:10626;height:2" coordorigin="947,2802" coordsize="10626,0" path="m947,2802l11573,2802e" filled="f" stroked="t" strokeweight=".473508pt" strokecolor="#676767">
                <v:path arrowok="t"/>
              </v:shape>
            </v:group>
            <v:group style="position:absolute;left:294;top:3041;width:11274;height:2" coordorigin="294,3041" coordsize="11274,2">
              <v:shape style="position:absolute;left:294;top:3041;width:11274;height:2" coordorigin="294,3041" coordsize="11274,0" path="m294,3041l11568,3041e" filled="f" stroked="t" strokeweight=".710263pt" strokecolor="#6B6B6B">
                <v:path arrowok="t"/>
              </v:shape>
            </v:group>
            <v:group style="position:absolute;left:2320;top:4023;width:2;height:12020" coordorigin="2320,4023" coordsize="2,12020">
              <v:shape style="position:absolute;left:2320;top:4023;width:2;height:12020" coordorigin="2320,4023" coordsize="0,12020" path="m2320,16042l2320,4023e" filled="f" stroked="t" strokeweight=".710263pt" strokecolor="#575757">
                <v:path arrowok="t"/>
              </v:shape>
            </v:group>
            <v:group style="position:absolute;left:294;top:4037;width:11274;height:2" coordorigin="294,4037" coordsize="11274,2">
              <v:shape style="position:absolute;left:294;top:4037;width:11274;height:2" coordorigin="294,4037" coordsize="11274,0" path="m294,4037l11568,4037e" filled="f" stroked="t" strokeweight=".710263pt" strokecolor="#606060">
                <v:path arrowok="t"/>
              </v:shape>
            </v:group>
            <v:group style="position:absolute;left:294;top:4313;width:11274;height:2" coordorigin="294,4313" coordsize="11274,2">
              <v:shape style="position:absolute;left:294;top:4313;width:11274;height:2" coordorigin="294,4313" coordsize="11274,0" path="m294,4313l11568,4313e" filled="f" stroked="t" strokeweight=".710263pt" strokecolor="#606060">
                <v:path arrowok="t"/>
              </v:shape>
            </v:group>
            <v:group style="position:absolute;left:4849;top:4542;width:2;height:2173" coordorigin="4849,4542" coordsize="2,2173">
              <v:shape style="position:absolute;left:4849;top:4542;width:2;height:2173" coordorigin="4849,4542" coordsize="0,2173" path="m4849,6715l4849,4542e" filled="f" stroked="t" strokeweight=".710263pt" strokecolor="#575757">
                <v:path arrowok="t"/>
              </v:shape>
            </v:group>
            <v:group style="position:absolute;left:2306;top:4552;width:9267;height:2" coordorigin="2306,4552" coordsize="9267,2">
              <v:shape style="position:absolute;left:2306;top:4552;width:9267;height:2" coordorigin="2306,4552" coordsize="9267,0" path="m2306,4552l11573,4552e" filled="f" stroked="t" strokeweight=".710263pt" strokecolor="#676767">
                <v:path arrowok="t"/>
              </v:shape>
            </v:group>
            <v:group style="position:absolute;left:4839;top:5035;width:6733;height:2" coordorigin="4839,5035" coordsize="6733,2">
              <v:shape style="position:absolute;left:4839;top:5035;width:6733;height:2" coordorigin="4839,5035" coordsize="6733,0" path="m4839,5035l11573,5035e" filled="f" stroked="t" strokeweight=".710263pt" strokecolor="#747474">
                <v:path arrowok="t"/>
              </v:shape>
            </v:group>
            <v:group style="position:absolute;left:4844;top:5276;width:6729;height:2" coordorigin="4844,5276" coordsize="6729,2">
              <v:shape style="position:absolute;left:4844;top:5276;width:6729;height:2" coordorigin="4844,5276" coordsize="6729,0" path="m4844,5276l11573,5276e" filled="f" stroked="t" strokeweight=".710263pt" strokecolor="#707070">
                <v:path arrowok="t"/>
              </v:shape>
            </v:group>
            <v:group style="position:absolute;left:4844;top:5514;width:6729;height:2" coordorigin="4844,5514" coordsize="6729,2">
              <v:shape style="position:absolute;left:4844;top:5514;width:6729;height:2" coordorigin="4844,5514" coordsize="6729,0" path="m4844,5514l11573,5514e" filled="f" stroked="t" strokeweight=".710263pt" strokecolor="#747474">
                <v:path arrowok="t"/>
              </v:shape>
            </v:group>
            <v:group style="position:absolute;left:2306;top:5757;width:9267;height:2" coordorigin="2306,5757" coordsize="9267,2">
              <v:shape style="position:absolute;left:2306;top:5757;width:9267;height:2" coordorigin="2306,5757" coordsize="9267,0" path="m2306,5757l11573,5757e" filled="f" stroked="t" strokeweight=".710263pt" strokecolor="#676767">
                <v:path arrowok="t"/>
              </v:shape>
            </v:group>
            <v:group style="position:absolute;left:294;top:5991;width:11279;height:2" coordorigin="294,5991" coordsize="11279,2">
              <v:shape style="position:absolute;left:294;top:5991;width:11279;height:2" coordorigin="294,5991" coordsize="11279,0" path="m294,5991l11573,5991e" filled="f" stroked="t" strokeweight=".710263pt" strokecolor="#646464">
                <v:path arrowok="t"/>
              </v:shape>
            </v:group>
            <v:group style="position:absolute;left:7732;top:5991;width:2;height:715" coordorigin="7732,5991" coordsize="2,715">
              <v:shape style="position:absolute;left:7732;top:5991;width:2;height:715" coordorigin="7732,5991" coordsize="0,715" path="m7732,6706l7732,5991e" filled="f" stroked="t" strokeweight=".947017pt" strokecolor="#646464">
                <v:path arrowok="t"/>
              </v:shape>
            </v:group>
            <v:group style="position:absolute;left:11575;top:5772;width:2;height:5757" coordorigin="11575,5772" coordsize="2,5757">
              <v:shape style="position:absolute;left:11575;top:5772;width:2;height:5757" coordorigin="11575,5772" coordsize="0,5757" path="m11575,11529l11575,5772e" filled="f" stroked="t" strokeweight=".710263pt" strokecolor="#ACACAC">
                <v:path arrowok="t"/>
              </v:shape>
            </v:group>
            <v:group style="position:absolute;left:2306;top:6463;width:9271;height:2" coordorigin="2306,6463" coordsize="9271,2">
              <v:shape style="position:absolute;left:2306;top:6463;width:9271;height:2" coordorigin="2306,6463" coordsize="9271,0" path="m2306,6463l11577,6463e" filled="f" stroked="t" strokeweight=".710263pt" strokecolor="#676767">
                <v:path arrowok="t"/>
              </v:shape>
            </v:group>
            <v:group style="position:absolute;left:2306;top:6701;width:9271;height:2" coordorigin="2306,6701" coordsize="9271,2">
              <v:shape style="position:absolute;left:2306;top:6701;width:9271;height:2" coordorigin="2306,6701" coordsize="9271,0" path="m2306,6701l11577,6701e" filled="f" stroked="t" strokeweight=".710263pt" strokecolor="#6B6B6B">
                <v:path arrowok="t"/>
              </v:shape>
            </v:group>
            <v:group style="position:absolute;left:294;top:6939;width:11284;height:2" coordorigin="294,6939" coordsize="11284,2">
              <v:shape style="position:absolute;left:294;top:6939;width:11284;height:2" coordorigin="294,6939" coordsize="11284,0" path="m294,6939l11577,6939e" filled="f" stroked="t" strokeweight=".710263pt" strokecolor="#707070">
                <v:path arrowok="t"/>
              </v:shape>
            </v:group>
            <v:group style="position:absolute;left:4851;top:7402;width:2;height:734" coordorigin="4851,7402" coordsize="2,734">
              <v:shape style="position:absolute;left:4851;top:7402;width:2;height:734" coordorigin="4851,7402" coordsize="0,734" path="m4851,8136l4851,7402e" filled="f" stroked="t" strokeweight=".473508pt" strokecolor="#5B5B5B">
                <v:path arrowok="t"/>
              </v:shape>
            </v:group>
            <v:group style="position:absolute;left:289;top:7411;width:11288;height:2" coordorigin="289,7411" coordsize="11288,2">
              <v:shape style="position:absolute;left:289;top:7411;width:11288;height:2" coordorigin="289,7411" coordsize="11288,0" path="m289,7411l11577,7411e" filled="f" stroked="t" strokeweight=".710263pt" strokecolor="#707070">
                <v:path arrowok="t"/>
              </v:shape>
            </v:group>
            <v:group style="position:absolute;left:4844;top:7652;width:6738;height:2" coordorigin="4844,7652" coordsize="6738,2">
              <v:shape style="position:absolute;left:4844;top:7652;width:6738;height:2" coordorigin="4844,7652" coordsize="6738,0" path="m4844,7652l11582,7652e" filled="f" stroked="t" strokeweight=".710263pt" strokecolor="#777777">
                <v:path arrowok="t"/>
              </v:shape>
            </v:group>
            <v:group style="position:absolute;left:4849;top:7890;width:6733;height:2" coordorigin="4849,7890" coordsize="6733,2">
              <v:shape style="position:absolute;left:4849;top:7890;width:6733;height:2" coordorigin="4849,7890" coordsize="6733,0" path="m4849,7890l11582,7890e" filled="f" stroked="t" strokeweight=".710263pt" strokecolor="#7C7C7C">
                <v:path arrowok="t"/>
              </v:shape>
            </v:group>
            <v:group style="position:absolute;left:294;top:8131;width:11288;height:2" coordorigin="294,8131" coordsize="11288,2">
              <v:shape style="position:absolute;left:294;top:8131;width:11288;height:2" coordorigin="294,8131" coordsize="11288,0" path="m294,8131l11582,8131e" filled="f" stroked="t" strokeweight=".710263pt" strokecolor="#707070">
                <v:path arrowok="t"/>
              </v:shape>
            </v:group>
            <v:group style="position:absolute;left:294;top:8827;width:11288;height:2" coordorigin="294,8827" coordsize="11288,2">
              <v:shape style="position:absolute;left:294;top:8827;width:11288;height:2" coordorigin="294,8827" coordsize="11288,0" path="m294,8827l11582,8827e" filled="f" stroked="t" strokeweight=".710263pt" strokecolor="#646464">
                <v:path arrowok="t"/>
              </v:shape>
            </v:group>
            <v:group style="position:absolute;left:294;top:10080;width:11293;height:2" coordorigin="294,10080" coordsize="11293,2">
              <v:shape style="position:absolute;left:294;top:10080;width:11293;height:2" coordorigin="294,10080" coordsize="11293,0" path="m294,10080l11587,10080e" filled="f" stroked="t" strokeweight=".710263pt" strokecolor="#6B6B6B">
                <v:path arrowok="t"/>
              </v:shape>
            </v:group>
            <v:group style="position:absolute;left:298;top:10376;width:11288;height:2" coordorigin="298,10376" coordsize="11288,2">
              <v:shape style="position:absolute;left:298;top:10376;width:11288;height:2" coordorigin="298,10376" coordsize="11288,0" path="m298,10376l11587,10376e" filled="f" stroked="t" strokeweight=".710263pt" strokecolor="#676767">
                <v:path arrowok="t"/>
              </v:shape>
            </v:group>
            <v:group style="position:absolute;left:294;top:11086;width:11303;height:2" coordorigin="294,11086" coordsize="11303,2">
              <v:shape style="position:absolute;left:294;top:11086;width:11303;height:2" coordorigin="294,11086" coordsize="11303,0" path="m294,11086l11596,11086e" filled="f" stroked="t" strokeweight=".710263pt" strokecolor="#6B6B6B">
                <v:path arrowok="t"/>
              </v:shape>
            </v:group>
            <v:group style="position:absolute;left:1667;top:11324;width:2;height:4718" coordorigin="1667,11324" coordsize="2,4718">
              <v:shape style="position:absolute;left:1667;top:11324;width:2;height:4718" coordorigin="1667,11324" coordsize="0,4718" path="m1667,16042l1667,11324e" filled="f" stroked="t" strokeweight=".710263pt" strokecolor="#545454">
                <v:path arrowok="t"/>
              </v:shape>
            </v:group>
            <v:group style="position:absolute;left:298;top:11324;width:11293;height:2" coordorigin="298,11324" coordsize="11293,2">
              <v:shape style="position:absolute;left:298;top:11324;width:11293;height:2" coordorigin="298,11324" coordsize="11293,0" path="m298,11324l11591,11324e" filled="f" stroked="t" strokeweight=".710263pt" strokecolor="#707070">
                <v:path arrowok="t"/>
              </v:shape>
            </v:group>
            <v:group style="position:absolute;left:298;top:11567;width:11293;height:2" coordorigin="298,11567" coordsize="11293,2">
              <v:shape style="position:absolute;left:298;top:11567;width:11293;height:2" coordorigin="298,11567" coordsize="11293,0" path="m298,11567l11591,11567e" filled="f" stroked="t" strokeweight=".710263pt" strokecolor="#707070">
                <v:path arrowok="t"/>
              </v:shape>
            </v:group>
            <v:group style="position:absolute;left:308;top:16033;width:6809;height:2" coordorigin="308,16033" coordsize="6809,2">
              <v:shape style="position:absolute;left:308;top:16033;width:6809;height:2" coordorigin="308,16033" coordsize="6809,0" path="m308,16033l7117,16033e" filled="f" stroked="t" strokeweight=".710263pt" strokecolor="#8C8C8C">
                <v:path arrowok="t"/>
              </v:shape>
            </v:group>
            <v:group style="position:absolute;left:1094;top:11186;width:2;height:4861" coordorigin="1094,11186" coordsize="2,4861">
              <v:shape style="position:absolute;left:1094;top:11186;width:2;height:4861" coordorigin="1094,11186" coordsize="0,4861" path="m1094,16047l1094,11186e" filled="f" stroked="t" strokeweight=".710263pt" strokecolor="#545454">
                <v:path arrowok="t"/>
              </v:shape>
            </v:group>
            <v:group style="position:absolute;left:7174;top:16023;width:4423;height:2" coordorigin="7174,16023" coordsize="4423,2">
              <v:shape style="position:absolute;left:7174;top:16023;width:4423;height:2" coordorigin="7174,16023" coordsize="4423,0" path="m7174,16023l11596,16023e" filled="f" stroked="t" strokeweight=".710263pt" strokecolor="#A8A8A8">
                <v:path arrowok="t"/>
              </v:shape>
            </v:group>
            <v:group style="position:absolute;left:7301;top:11315;width:2;height:4718" coordorigin="7301,11315" coordsize="2,4718">
              <v:shape style="position:absolute;left:7301;top:11315;width:2;height:4718" coordorigin="7301,11315" coordsize="0,4718" path="m7301,16033l7301,11315e" filled="f" stroked="t" strokeweight=".710263pt" strokecolor="#707070">
                <v:path arrowok="t"/>
              </v:shape>
            </v:group>
            <v:group style="position:absolute;left:11591;top:11348;width:2;height:4680" coordorigin="11591,11348" coordsize="2,4680">
              <v:shape style="position:absolute;left:11591;top:11348;width:2;height:4680" coordorigin="11591,11348" coordsize="0,4680" path="m11591,16028l11591,11348e" filled="f" stroked="t" strokeweight=".710263pt" strokecolor="#B8B8B8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24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.080002pt;height:20.16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18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36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7057pt;margin-top:-15.70293pt;width:67.612323pt;height:54pt;mso-position-horizontal-relative:page;mso-position-vertical-relative:paragraph;z-index:-17205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13131"/>
                      <w:spacing w:val="0"/>
                      <w:w w:val="376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23" w:after="0" w:line="240" w:lineRule="auto"/>
        <w:ind w:left="3747" w:right="-20"/>
        <w:jc w:val="left"/>
        <w:tabs>
          <w:tab w:pos="100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27"/>
          <w:position w:val="-5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603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</w:t>
      </w:r>
      <w:r>
        <w:rPr>
          <w:rFonts w:ascii="Arial" w:hAnsi="Arial" w:cs="Arial" w:eastAsia="Arial"/>
          <w:sz w:val="15"/>
          <w:szCs w:val="15"/>
          <w:color w:val="313131"/>
          <w:spacing w:val="-7"/>
          <w:w w:val="100"/>
          <w:b/>
          <w:bCs/>
        </w:rPr>
        <w:t>Ü</w:t>
      </w:r>
      <w:r>
        <w:rPr>
          <w:rFonts w:ascii="Arial" w:hAnsi="Arial" w:cs="Arial" w:eastAsia="Arial"/>
          <w:sz w:val="15"/>
          <w:szCs w:val="15"/>
          <w:color w:val="161616"/>
          <w:spacing w:val="-1"/>
          <w:w w:val="100"/>
          <w:b/>
          <w:bCs/>
        </w:rPr>
        <w:t>K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ŞEHIR</w:t>
      </w:r>
      <w:r>
        <w:rPr>
          <w:rFonts w:ascii="Arial" w:hAnsi="Arial" w:cs="Arial" w:eastAsia="Arial"/>
          <w:sz w:val="15"/>
          <w:szCs w:val="15"/>
          <w:color w:val="313131"/>
          <w:spacing w:val="-36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49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2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3" w:lineRule="auto"/>
        <w:ind w:left="151" w:right="3366" w:firstLine="-28"/>
        <w:jc w:val="left"/>
        <w:tabs>
          <w:tab w:pos="1480" w:val="left"/>
          <w:tab w:pos="3120" w:val="left"/>
          <w:tab w:pos="4460" w:val="left"/>
          <w:tab w:pos="5380" w:val="left"/>
          <w:tab w:pos="54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1"/>
        </w:rPr>
        <w:t>!Qia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ıBildiriı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-!Bildirim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16:21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-4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:3204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Ankara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Nilüfe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51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6"/>
        </w:rPr>
        <w:t>Do.IJ,n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Ankara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Nilüfe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kavşa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51" w:right="-20"/>
        <w:jc w:val="left"/>
        <w:tabs>
          <w:tab w:pos="1480" w:val="left"/>
          <w:tab w:pos="45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9" w:lineRule="exact"/>
        <w:ind w:left="151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449326pt;margin-top:12.735219pt;width:90.329329pt;height:27.5pt;mso-position-horizontal-relative:page;mso-position-vertical-relative:paragraph;z-index:-17204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24242"/>
                      <w:spacing w:val="-606"/>
                      <w:w w:val="60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4"/>
        </w:rPr>
        <w:t>:</w:t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4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36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393"/>
          <w:position w:val="-1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5495" w:right="-20"/>
        <w:jc w:val="left"/>
        <w:tabs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76141pt;margin-top:18.793989pt;width:549.444238pt;height:24.878785pt;mso-position-horizontal-relative:page;mso-position-vertical-relative:paragraph;z-index:-1720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3" w:hRule="exact"/>
                    </w:trPr>
                    <w:tc>
                      <w:tcPr>
                        <w:tcW w:w="1966" w:type="dxa"/>
                        <w:tcBorders>
                          <w:top w:val="nil" w:sz="6" w:space="0" w:color="auto"/>
                          <w:bottom w:val="single" w:sz="5.5909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9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 w:sz="6" w:space="0" w:color="auto"/>
                          <w:bottom w:val="single" w:sz="5.5909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3" w:lineRule="exact"/>
                          <w:ind w:left="9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17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9" w:type="dxa"/>
                        <w:tcBorders>
                          <w:top w:val="nil" w:sz="6" w:space="0" w:color="auto"/>
                          <w:bottom w:val="single" w:sz="5.5909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3" w:lineRule="exact"/>
                          <w:ind w:left="7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Erka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TURAN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003" w:type="dxa"/>
                        <w:tcBorders>
                          <w:top w:val="nil" w:sz="6" w:space="0" w:color="auto"/>
                          <w:bottom w:val="single" w:sz="5.5909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4" w:lineRule="exact"/>
                          <w:ind w:left="54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91"/>
                          </w:rPr>
                          <w:t>jKiracı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14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:Kendisi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966" w:type="dxa"/>
                        <w:tcBorders>
                          <w:top w:val="single" w:sz="5.59092" w:space="0" w:color="64646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81" w:type="dxa"/>
                        <w:tcBorders>
                          <w:top w:val="single" w:sz="5.59092" w:space="0" w:color="646464"/>
                          <w:bottom w:val="single" w:sz="3.7272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9" w:type="dxa"/>
                        <w:tcBorders>
                          <w:top w:val="single" w:sz="5.59092" w:space="0" w:color="646464"/>
                          <w:bottom w:val="single" w:sz="3.72728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3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3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-32"/>
                            <w:w w:val="13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Çvş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Hüseyi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AKALP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003" w:type="dxa"/>
                        <w:tcBorders>
                          <w:top w:val="single" w:sz="5.59092" w:space="0" w:color="646464"/>
                          <w:bottom w:val="single" w:sz="5.590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979797"/>
          <w:spacing w:val="0"/>
          <w:w w:val="49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97979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979797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70"/>
          <w:position w:val="9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7"/>
          <w:w w:val="70"/>
          <w:position w:val="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540" w:bottom="280" w:left="320" w:right="360"/>
        </w:sectPr>
      </w:pPr>
      <w:rPr/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.695583pt;margin-top:10.335491pt;width:.1pt;height:12.788819pt;mso-position-horizontal-relative:page;mso-position-vertical-relative:paragraph;z-index:-17207" coordorigin="874,207" coordsize="2,256">
            <v:shape style="position:absolute;left:874;top:207;width:2;height:256" coordorigin="874,207" coordsize="0,256" path="m874,462l874,207e" filled="f" stroked="t" strokeweight="1.715pt" strokecolor="#CFCFC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5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16:22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2" w:equalWidth="0">
            <w:col w:w="605" w:space="1517"/>
            <w:col w:w="9118"/>
          </w:cols>
        </w:sectPr>
      </w:pPr>
      <w:rPr/>
    </w:p>
    <w:p>
      <w:pPr>
        <w:spacing w:before="11" w:after="0" w:line="240" w:lineRule="auto"/>
        <w:ind w:left="160" w:right="-20"/>
        <w:jc w:val="left"/>
        <w:tabs>
          <w:tab w:pos="3260" w:val="left"/>
          <w:tab w:pos="464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7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98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  <w:position w:val="2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9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EAEAF"/>
          <w:spacing w:val="-1"/>
          <w:w w:val="68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665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Emnivet·Jandarma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Geldi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140" w:lineRule="exact"/>
        <w:ind w:left="2149" w:right="-20"/>
        <w:jc w:val="left"/>
        <w:tabs>
          <w:tab w:pos="46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92" w:lineRule="auto"/>
        <w:ind w:left="2149" w:right="2381" w:firstLine="-2017"/>
        <w:jc w:val="left"/>
        <w:tabs>
          <w:tab w:pos="56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67"/>
          <w:position w:val="-5"/>
        </w:rPr>
        <w:t>lv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Adt-SoyadJ: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jOiayı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işlem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6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1"/>
        </w:rPr>
        <w:t>IYapılmadı.Gerekli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tedbirle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1"/>
        </w:rPr>
        <w:t>alındı.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612" w:right="38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55" w:right="-20"/>
        <w:jc w:val="left"/>
        <w:tabs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Tl\ıil</w:t>
      </w:r>
      <w:r>
        <w:rPr>
          <w:rFonts w:ascii="Arial" w:hAnsi="Arial" w:cs="Arial" w:eastAsia="Arial"/>
          <w:sz w:val="18"/>
          <w:szCs w:val="18"/>
          <w:color w:val="424242"/>
          <w:spacing w:val="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0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-15"/>
          <w:w w:val="13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6529" w:right="-20"/>
        <w:jc w:val="left"/>
        <w:tabs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2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169" w:right="5423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Somiri.daki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görmüşto/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SHP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6" w:lineRule="auto"/>
        <w:ind w:left="2159" w:right="47" w:firstLine="-198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2012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eyi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halindeyke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paneline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kabioda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izolasyontm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tutusturması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olduıı.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0"/>
        </w:rPr>
        <w:t>varılımstır.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6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4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17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Yi&gt;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o;ı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</w:sectPr>
      </w:pPr>
      <w:rPr/>
    </w:p>
    <w:p>
      <w:pPr>
        <w:spacing w:before="0" w:after="0" w:line="245" w:lineRule="exact"/>
        <w:ind w:left="206" w:right="-7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4"/>
          <w:szCs w:val="24"/>
          <w:color w:val="424242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96"/>
          <w:position w:val="-2"/>
        </w:rPr>
        <w:t>'•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_,n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2" w:equalWidth="0">
            <w:col w:w="347" w:space="163"/>
            <w:col w:w="10730"/>
          </w:cols>
        </w:sectPr>
      </w:pPr>
      <w:rPr/>
    </w:p>
    <w:p>
      <w:pPr>
        <w:spacing w:before="0" w:after="0" w:line="241" w:lineRule="exact"/>
        <w:ind w:left="179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4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1"/>
        </w:rPr>
        <w:t>.Dön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8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8"/>
          <w:position w:val="-1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0"/>
        </w:rPr>
        <w:t>jrarih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2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6"/>
          <w:w w:val="13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16:53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67" w:right="-20"/>
        <w:jc w:val="left"/>
        <w:tabs>
          <w:tab w:pos="10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24242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IGtDE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6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18"/>
          <w:position w:val="-1"/>
        </w:rPr>
        <w:t>'ü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right="-4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164856pt;margin-top:1.379589pt;width:5.064945pt;height:11.5pt;mso-position-horizontal-relative:page;mso-position-vertical-relative:paragraph;z-index:-1720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0"/>
                      <w:w w:val="158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424242"/>
          <w:spacing w:val="0"/>
          <w:w w:val="127"/>
        </w:rPr>
        <w:t>(!)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1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7797C"/>
          <w:spacing w:val="-15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5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36"/>
          <w:w w:val="50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7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7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15"/>
          <w:w w:val="57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7"/>
          <w:b/>
          <w:bCs/>
          <w:i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3"/>
          <w:w w:val="57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b/>
          <w:bCs/>
          <w:i/>
        </w:rPr>
        <w:t>fı!aYts2li111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3" w:equalWidth="0">
            <w:col w:w="684" w:space="1619"/>
            <w:col w:w="3931" w:space="2219"/>
            <w:col w:w="278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exact"/>
        <w:ind w:left="2569" w:right="-86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EAEAF"/>
          <w:spacing w:val="0"/>
          <w:w w:val="100"/>
          <w:position w:val="-8"/>
        </w:rPr>
        <w:t>-J</w:t>
      </w:r>
      <w:r>
        <w:rPr>
          <w:rFonts w:ascii="Times New Roman" w:hAnsi="Times New Roman" w:cs="Times New Roman" w:eastAsia="Times New Roman"/>
          <w:sz w:val="26"/>
          <w:szCs w:val="26"/>
          <w:color w:val="AEAEAF"/>
          <w:spacing w:val="-5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EAEA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EAEA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2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653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3"/>
          <w:szCs w:val="63"/>
          <w:color w:val="77797C"/>
          <w:spacing w:val="-47"/>
          <w:w w:val="92"/>
          <w:position w:val="-7"/>
        </w:rPr>
        <w:t>s</w:t>
      </w:r>
      <w:r>
        <w:rPr>
          <w:rFonts w:ascii="Times New Roman" w:hAnsi="Times New Roman" w:cs="Times New Roman" w:eastAsia="Times New Roman"/>
          <w:sz w:val="8"/>
          <w:szCs w:val="8"/>
          <w:color w:val="AEAEAF"/>
          <w:spacing w:val="-11"/>
          <w:w w:val="114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63"/>
          <w:szCs w:val="63"/>
          <w:color w:val="424242"/>
          <w:spacing w:val="0"/>
          <w:w w:val="119"/>
          <w:position w:val="-7"/>
        </w:rPr>
        <w:t>u</w:t>
      </w:r>
      <w:r>
        <w:rPr>
          <w:rFonts w:ascii="Times New Roman" w:hAnsi="Times New Roman" w:cs="Times New Roman" w:eastAsia="Times New Roman"/>
          <w:sz w:val="63"/>
          <w:szCs w:val="63"/>
          <w:color w:val="424242"/>
          <w:spacing w:val="-134"/>
          <w:w w:val="118"/>
          <w:position w:val="-7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424242"/>
          <w:spacing w:val="0"/>
          <w:w w:val="199"/>
          <w:position w:val="-1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424242"/>
          <w:spacing w:val="10"/>
          <w:w w:val="100"/>
          <w:position w:val="-14"/>
        </w:rPr>
        <w:t> </w:t>
      </w:r>
      <w:r>
        <w:rPr>
          <w:rFonts w:ascii="Arial" w:hAnsi="Arial" w:cs="Arial" w:eastAsia="Arial"/>
          <w:sz w:val="10"/>
          <w:szCs w:val="10"/>
          <w:color w:val="424242"/>
          <w:spacing w:val="0"/>
          <w:w w:val="67"/>
          <w:position w:val="-14"/>
        </w:rPr>
        <w:t>'lo</w:t>
      </w:r>
      <w:r>
        <w:rPr>
          <w:rFonts w:ascii="Arial" w:hAnsi="Arial" w:cs="Arial" w:eastAsia="Arial"/>
          <w:sz w:val="10"/>
          <w:szCs w:val="10"/>
          <w:color w:val="424242"/>
          <w:spacing w:val="11"/>
          <w:w w:val="67"/>
          <w:position w:val="-14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424242"/>
          <w:spacing w:val="0"/>
          <w:w w:val="118"/>
          <w:position w:val="-7"/>
        </w:rPr>
        <w:t>Jl</w:t>
      </w:r>
      <w:r>
        <w:rPr>
          <w:rFonts w:ascii="Times New Roman" w:hAnsi="Times New Roman" w:cs="Times New Roman" w:eastAsia="Times New Roman"/>
          <w:sz w:val="63"/>
          <w:szCs w:val="63"/>
          <w:color w:val="77797C"/>
          <w:spacing w:val="-77"/>
          <w:w w:val="81"/>
          <w:position w:val="-7"/>
        </w:rPr>
        <w:t>c</w:t>
      </w:r>
      <w:r>
        <w:rPr>
          <w:rFonts w:ascii="Times New Roman" w:hAnsi="Times New Roman" w:cs="Times New Roman" w:eastAsia="Times New Roman"/>
          <w:sz w:val="63"/>
          <w:szCs w:val="63"/>
          <w:color w:val="595959"/>
          <w:spacing w:val="-106"/>
          <w:w w:val="46"/>
          <w:position w:val="-7"/>
        </w:rPr>
        <w:t>.</w:t>
      </w:r>
      <w:r>
        <w:rPr>
          <w:rFonts w:ascii="Arial" w:hAnsi="Arial" w:cs="Arial" w:eastAsia="Arial"/>
          <w:sz w:val="8"/>
          <w:szCs w:val="8"/>
          <w:color w:val="424242"/>
          <w:spacing w:val="2"/>
          <w:w w:val="103"/>
          <w:position w:val="-14"/>
        </w:rPr>
        <w:t>A</w:t>
      </w:r>
      <w:r>
        <w:rPr>
          <w:rFonts w:ascii="Times New Roman" w:hAnsi="Times New Roman" w:cs="Times New Roman" w:eastAsia="Times New Roman"/>
          <w:sz w:val="63"/>
          <w:szCs w:val="63"/>
          <w:color w:val="595959"/>
          <w:spacing w:val="0"/>
          <w:w w:val="45"/>
          <w:position w:val="-7"/>
        </w:rPr>
        <w:t>\\</w:t>
      </w:r>
      <w:r>
        <w:rPr>
          <w:rFonts w:ascii="Times New Roman" w:hAnsi="Times New Roman" w:cs="Times New Roman" w:eastAsia="Times New Roman"/>
          <w:sz w:val="63"/>
          <w:szCs w:val="63"/>
          <w:color w:val="595959"/>
          <w:spacing w:val="-102"/>
          <w:w w:val="46"/>
          <w:position w:val="-7"/>
        </w:rPr>
        <w:t>_</w:t>
      </w:r>
      <w:r>
        <w:rPr>
          <w:rFonts w:ascii="Arial" w:hAnsi="Arial" w:cs="Arial" w:eastAsia="Arial"/>
          <w:sz w:val="8"/>
          <w:szCs w:val="8"/>
          <w:color w:val="979797"/>
          <w:spacing w:val="-7"/>
          <w:w w:val="141"/>
          <w:position w:val="-14"/>
        </w:rPr>
        <w:t>•</w:t>
      </w:r>
      <w:r>
        <w:rPr>
          <w:rFonts w:ascii="Arial" w:hAnsi="Arial" w:cs="Arial" w:eastAsia="Arial"/>
          <w:sz w:val="8"/>
          <w:szCs w:val="8"/>
          <w:color w:val="77797C"/>
          <w:spacing w:val="0"/>
          <w:w w:val="117"/>
          <w:position w:val="-14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2" w:equalWidth="0">
            <w:col w:w="6068" w:space="2483"/>
            <w:col w:w="2689"/>
          </w:cols>
        </w:sectPr>
      </w:pPr>
      <w:rPr/>
    </w:p>
    <w:p>
      <w:pPr>
        <w:spacing w:before="0" w:after="0" w:line="171" w:lineRule="exact"/>
        <w:ind w:left="2494" w:right="-81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77797C"/>
          <w:spacing w:val="-13"/>
          <w:w w:val="122"/>
          <w:position w:val="-9"/>
        </w:rPr>
        <w:t>i</w:t>
      </w:r>
      <w:r>
        <w:rPr>
          <w:rFonts w:ascii="Arial" w:hAnsi="Arial" w:cs="Arial" w:eastAsia="Arial"/>
          <w:sz w:val="19"/>
          <w:szCs w:val="19"/>
          <w:color w:val="77797C"/>
          <w:spacing w:val="-63"/>
          <w:w w:val="121"/>
          <w:position w:val="-9"/>
        </w:rPr>
        <w:t>ı</w:t>
      </w:r>
      <w:r>
        <w:rPr>
          <w:rFonts w:ascii="Arial" w:hAnsi="Arial" w:cs="Arial" w:eastAsia="Arial"/>
          <w:sz w:val="19"/>
          <w:szCs w:val="19"/>
          <w:color w:val="AEAEAF"/>
          <w:spacing w:val="0"/>
          <w:w w:val="98"/>
          <w:position w:val="-9"/>
        </w:rPr>
        <w:t>·</w:t>
      </w:r>
      <w:r>
        <w:rPr>
          <w:rFonts w:ascii="Arial" w:hAnsi="Arial" w:cs="Arial" w:eastAsia="Arial"/>
          <w:sz w:val="19"/>
          <w:szCs w:val="19"/>
          <w:color w:val="77797C"/>
          <w:spacing w:val="8"/>
          <w:w w:val="72"/>
          <w:position w:val="-9"/>
        </w:rPr>
        <w:t>f</w:t>
      </w:r>
      <w:r>
        <w:rPr>
          <w:rFonts w:ascii="Arial" w:hAnsi="Arial" w:cs="Arial" w:eastAsia="Arial"/>
          <w:sz w:val="19"/>
          <w:szCs w:val="19"/>
          <w:color w:val="979797"/>
          <w:spacing w:val="7"/>
          <w:w w:val="103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77797C"/>
          <w:spacing w:val="0"/>
          <w:w w:val="114"/>
          <w:position w:val="-9"/>
        </w:rPr>
        <w:t>i</w:t>
      </w:r>
      <w:r>
        <w:rPr>
          <w:rFonts w:ascii="Arial" w:hAnsi="Arial" w:cs="Arial" w:eastAsia="Arial"/>
          <w:sz w:val="19"/>
          <w:szCs w:val="19"/>
          <w:color w:val="77797C"/>
          <w:spacing w:val="5"/>
          <w:w w:val="114"/>
          <w:position w:val="-9"/>
        </w:rPr>
        <w:t>y</w:t>
      </w:r>
      <w:r>
        <w:rPr>
          <w:rFonts w:ascii="Arial" w:hAnsi="Arial" w:cs="Arial" w:eastAsia="Arial"/>
          <w:sz w:val="19"/>
          <w:szCs w:val="19"/>
          <w:color w:val="AEAEAF"/>
          <w:spacing w:val="0"/>
          <w:w w:val="98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AEAEAF"/>
          <w:spacing w:val="4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00"/>
          <w:position w:val="-9"/>
        </w:rPr>
        <w:t>M</w:t>
      </w:r>
      <w:r>
        <w:rPr>
          <w:rFonts w:ascii="Arial" w:hAnsi="Arial" w:cs="Arial" w:eastAsia="Arial"/>
          <w:sz w:val="19"/>
          <w:szCs w:val="19"/>
          <w:color w:val="979797"/>
          <w:spacing w:val="-2"/>
          <w:w w:val="100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77797C"/>
          <w:spacing w:val="0"/>
          <w:w w:val="100"/>
          <w:position w:val="-9"/>
        </w:rPr>
        <w:t>r</w:t>
      </w:r>
      <w:r>
        <w:rPr>
          <w:rFonts w:ascii="Arial" w:hAnsi="Arial" w:cs="Arial" w:eastAsia="Arial"/>
          <w:sz w:val="19"/>
          <w:szCs w:val="19"/>
          <w:color w:val="77797C"/>
          <w:spacing w:val="1"/>
          <w:w w:val="100"/>
          <w:position w:val="-9"/>
        </w:rPr>
        <w:t>k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00"/>
          <w:position w:val="-9"/>
        </w:rPr>
        <w:t>ez</w:t>
      </w:r>
      <w:r>
        <w:rPr>
          <w:rFonts w:ascii="Arial" w:hAnsi="Arial" w:cs="Arial" w:eastAsia="Arial"/>
          <w:sz w:val="19"/>
          <w:szCs w:val="19"/>
          <w:color w:val="979797"/>
          <w:spacing w:val="4"/>
          <w:w w:val="100"/>
          <w:position w:val="-9"/>
        </w:rPr>
        <w:t> </w:t>
      </w:r>
      <w:r>
        <w:rPr>
          <w:rFonts w:ascii="Arial" w:hAnsi="Arial" w:cs="Arial" w:eastAsia="Arial"/>
          <w:sz w:val="27"/>
          <w:szCs w:val="27"/>
          <w:color w:val="979797"/>
          <w:spacing w:val="0"/>
          <w:w w:val="50"/>
          <w:position w:val="-9"/>
        </w:rPr>
        <w:t>.i.</w:t>
      </w:r>
      <w:r>
        <w:rPr>
          <w:rFonts w:ascii="Arial" w:hAnsi="Arial" w:cs="Arial" w:eastAsia="Arial"/>
          <w:sz w:val="27"/>
          <w:szCs w:val="27"/>
          <w:color w:val="979797"/>
          <w:spacing w:val="-96"/>
          <w:w w:val="51"/>
          <w:position w:val="-9"/>
        </w:rPr>
        <w:t>s</w:t>
      </w:r>
      <w:r>
        <w:rPr>
          <w:rFonts w:ascii="Arial" w:hAnsi="Arial" w:cs="Arial" w:eastAsia="Arial"/>
          <w:sz w:val="27"/>
          <w:szCs w:val="27"/>
          <w:color w:val="77797C"/>
          <w:spacing w:val="-12"/>
          <w:w w:val="190"/>
          <w:position w:val="-9"/>
        </w:rPr>
        <w:t>1</w:t>
      </w:r>
      <w:r>
        <w:rPr>
          <w:rFonts w:ascii="Arial" w:hAnsi="Arial" w:cs="Arial" w:eastAsia="Arial"/>
          <w:sz w:val="27"/>
          <w:szCs w:val="27"/>
          <w:color w:val="979797"/>
          <w:spacing w:val="0"/>
          <w:w w:val="61"/>
          <w:position w:val="-9"/>
        </w:rPr>
        <w:t>ı</w:t>
      </w:r>
      <w:r>
        <w:rPr>
          <w:rFonts w:ascii="Arial" w:hAnsi="Arial" w:cs="Arial" w:eastAsia="Arial"/>
          <w:sz w:val="27"/>
          <w:szCs w:val="27"/>
          <w:color w:val="979797"/>
          <w:spacing w:val="-29"/>
          <w:w w:val="100"/>
          <w:position w:val="-9"/>
        </w:rPr>
        <w:t> </w:t>
      </w:r>
      <w:r>
        <w:rPr>
          <w:rFonts w:ascii="Arial" w:hAnsi="Arial" w:cs="Arial" w:eastAsia="Arial"/>
          <w:sz w:val="27"/>
          <w:szCs w:val="27"/>
          <w:color w:val="979797"/>
          <w:spacing w:val="0"/>
          <w:w w:val="61"/>
          <w:position w:val="-9"/>
        </w:rPr>
        <w:t>:ıe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-2"/>
        </w:rPr>
        <w:t>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46" w:lineRule="exact"/>
        <w:ind w:right="-20"/>
        <w:jc w:val="left"/>
        <w:tabs>
          <w:tab w:pos="780" w:val="left"/>
          <w:tab w:pos="13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-27"/>
          <w:w w:val="78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C1C3C1"/>
          <w:spacing w:val="0"/>
          <w:w w:val="78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C1C3C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C1C3C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2"/>
          <w:position w:val="-17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4"/>
          <w:position w:val="-17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16"/>
          <w:w w:val="64"/>
          <w:position w:val="-17"/>
        </w:rPr>
        <w:t>.</w:t>
      </w:r>
      <w:r>
        <w:rPr>
          <w:rFonts w:ascii="Arial" w:hAnsi="Arial" w:cs="Arial" w:eastAsia="Arial"/>
          <w:sz w:val="14"/>
          <w:szCs w:val="14"/>
          <w:color w:val="77797C"/>
          <w:spacing w:val="-64"/>
          <w:w w:val="193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8"/>
          <w:w w:val="64"/>
          <w:position w:val="-1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47"/>
          <w:w w:val="64"/>
          <w:position w:val="-17"/>
        </w:rPr>
        <w:t>u</w:t>
      </w:r>
      <w:r>
        <w:rPr>
          <w:rFonts w:ascii="Arial" w:hAnsi="Arial" w:cs="Arial" w:eastAsia="Arial"/>
          <w:sz w:val="14"/>
          <w:szCs w:val="14"/>
          <w:color w:val="424242"/>
          <w:spacing w:val="-15"/>
          <w:w w:val="174"/>
          <w:b/>
          <w:bCs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4"/>
          <w:position w:val="-1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95"/>
          <w:w w:val="64"/>
          <w:position w:val="-17"/>
        </w:rPr>
        <w:t>u</w:t>
      </w:r>
      <w:r>
        <w:rPr>
          <w:rFonts w:ascii="Arial" w:hAnsi="Arial" w:cs="Arial" w:eastAsia="Arial"/>
          <w:sz w:val="14"/>
          <w:szCs w:val="14"/>
          <w:color w:val="424242"/>
          <w:spacing w:val="-4"/>
          <w:w w:val="174"/>
          <w:b/>
          <w:bCs/>
          <w:position w:val="-6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4"/>
          <w:w w:val="63"/>
          <w:position w:val="-17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3"/>
          <w:emboss/>
          <w:position w:val="-17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3"/>
          <w:emboss/>
          <w:position w:val="-17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3"/>
          <w:position w:val="-17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1"/>
          <w:w w:val="100"/>
          <w:position w:val="-17"/>
        </w:rPr>
        <w:t> 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127"/>
          <w:i/>
          <w:position w:val="-6"/>
        </w:rPr>
        <w:t>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3" w:equalWidth="0">
            <w:col w:w="4333" w:space="733"/>
            <w:col w:w="682" w:space="2915"/>
            <w:col w:w="2577"/>
          </w:cols>
        </w:sectPr>
      </w:pPr>
      <w:rPr/>
    </w:p>
    <w:p>
      <w:pPr>
        <w:spacing w:before="0" w:after="0" w:line="214" w:lineRule="exact"/>
        <w:ind w:left="2461" w:right="-20"/>
        <w:jc w:val="left"/>
        <w:tabs>
          <w:tab w:pos="8560" w:val="left"/>
          <w:tab w:pos="97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50.302002pt;margin-top:-6.925945pt;width:99.238828pt;height:.1pt;mso-position-horizontal-relative:page;mso-position-vertical-relative:paragraph;z-index:-17210" coordorigin="9006,-139" coordsize="1985,2">
            <v:shape style="position:absolute;left:9006;top:-139;width:1985;height:2" coordorigin="9006,-139" coordsize="1985,0" path="m9006,-139l10991,-139e" filled="f" stroked="t" strokeweight="1.39773pt" strokecolor="#575B67">
              <v:path arrowok="t"/>
            </v:shape>
          </v:group>
          <w10:wrap type="none"/>
        </w:pict>
      </w:r>
      <w:r>
        <w:rPr/>
        <w:pict>
          <v:group style="position:absolute;margin-left:550.12323pt;margin-top:-5.147069pt;width:1.281252pt;height:28.105536pt;mso-position-horizontal-relative:page;mso-position-vertical-relative:paragraph;z-index:-17209" coordorigin="11002,-103" coordsize="26,562">
            <v:group style="position:absolute;left:11012;top:-94;width:2;height:104" coordorigin="11012,-94" coordsize="2,104">
              <v:shape style="position:absolute;left:11012;top:-94;width:2;height:104" coordorigin="11012,-94" coordsize="0,104" path="m11012,10l11012,-94e" filled="f" stroked="t" strokeweight=".93182pt" strokecolor="#383857">
                <v:path arrowok="t"/>
              </v:shape>
            </v:group>
            <v:group style="position:absolute;left:11019;top:29;width:2;height:369" coordorigin="11019,29" coordsize="2,369">
              <v:shape style="position:absolute;left:11019;top:29;width:2;height:369" coordorigin="11019,29" coordsize="0,369" path="m11019,398l11019,29e" filled="f" stroked="t" strokeweight=".93182pt" strokecolor="#676B77">
                <v:path arrowok="t"/>
              </v:shape>
            </v:group>
            <v:group style="position:absolute;left:11016;top:303;width:2;height:147" coordorigin="11016,303" coordsize="2,147">
              <v:shape style="position:absolute;left:11016;top:303;width:2;height:147" coordorigin="11016,303" coordsize="0,147" path="m11016,450l11016,303e" filled="f" stroked="t" strokeweight=".93182pt" strokecolor="#939CA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2.049164pt;margin-top:1.948402pt;width:36.108025pt;height:6.35321pt;mso-position-horizontal-relative:page;mso-position-vertical-relative:paragraph;z-index:-17208" coordorigin="9041,39" coordsize="722,127">
            <v:group style="position:absolute;left:9076;top:114;width:652;height:2" coordorigin="9076,114" coordsize="652,2">
              <v:shape style="position:absolute;left:9076;top:114;width:652;height:2" coordorigin="9076,114" coordsize="652,0" path="m9076,114l9728,114e" filled="f" stroked="t" strokeweight="3.494325pt" strokecolor="#4F5460">
                <v:path arrowok="t"/>
              </v:shape>
            </v:group>
            <v:group style="position:absolute;left:9682;top:58;width:2;height:90" coordorigin="9682,58" coordsize="2,90">
              <v:shape style="position:absolute;left:9682;top:58;width:2;height:90" coordorigin="9682,58" coordsize="0,90" path="m9682,147l9682,58e" filled="f" stroked="t" strokeweight="1.86364pt" strokecolor="#57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4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4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1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1"/>
        </w:rPr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00"/>
          <w:b/>
          <w:bCs/>
          <w:position w:val="-9"/>
        </w:rPr>
        <w:t>M-v</w:t>
      </w:r>
      <w:r>
        <w:rPr>
          <w:rFonts w:ascii="Arial" w:hAnsi="Arial" w:cs="Arial" w:eastAsia="Arial"/>
          <w:sz w:val="21"/>
          <w:szCs w:val="21"/>
          <w:color w:val="424242"/>
          <w:spacing w:val="23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7797C"/>
          <w:spacing w:val="0"/>
          <w:w w:val="56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424242"/>
          <w:spacing w:val="0"/>
          <w:w w:val="147"/>
          <w:i/>
          <w:position w:val="-9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424242"/>
          <w:spacing w:val="-16"/>
          <w:w w:val="147"/>
          <w:i/>
          <w:position w:val="-9"/>
        </w:rPr>
        <w:t>n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53"/>
          <w:i/>
          <w:position w:val="-9"/>
        </w:rPr>
        <w:t>.,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-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72"/>
          <w:position w:val="-9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-5"/>
          <w:w w:val="72"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72"/>
          <w:position w:val="-9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0"/>
          <w:w w:val="72"/>
          <w:position w:val="-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47"/>
          <w:w w:val="72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97C"/>
          <w:spacing w:val="0"/>
          <w:w w:val="72"/>
          <w:position w:val="3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77797C"/>
          <w:spacing w:val="0"/>
          <w:w w:val="72"/>
          <w:position w:val="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97C"/>
          <w:spacing w:val="14"/>
          <w:w w:val="72"/>
          <w:position w:val="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EAEAF"/>
          <w:spacing w:val="0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AEAEAF"/>
          <w:spacing w:val="-1"/>
          <w:w w:val="100"/>
          <w:position w:val="-9"/>
        </w:rPr>
        <w:t> </w:t>
      </w:r>
      <w:r>
        <w:rPr>
          <w:rFonts w:ascii="Arial" w:hAnsi="Arial" w:cs="Arial" w:eastAsia="Arial"/>
          <w:sz w:val="16"/>
          <w:szCs w:val="16"/>
          <w:color w:val="333459"/>
          <w:spacing w:val="0"/>
          <w:w w:val="51"/>
          <w:b/>
          <w:bCs/>
          <w:position w:val="-9"/>
        </w:rPr>
        <w:t>J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</w:sectPr>
      </w:pPr>
      <w:rPr/>
    </w:p>
    <w:p>
      <w:pPr>
        <w:spacing w:before="0" w:after="0" w:line="180" w:lineRule="exact"/>
        <w:ind w:right="-20"/>
        <w:jc w:val="right"/>
        <w:tabs>
          <w:tab w:pos="7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EAEAF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AEAEAF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AEAEAF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33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16"/>
          <w:w w:val="13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75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0"/>
          <w:w w:val="68"/>
          <w:i/>
        </w:rPr>
        <w:t>.._</w:t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-1"/>
          <w:w w:val="68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C1C3C1"/>
          <w:spacing w:val="0"/>
          <w:w w:val="68"/>
          <w:i/>
        </w:rPr>
        <w:t>.!</w:t>
      </w:r>
      <w:r>
        <w:rPr>
          <w:rFonts w:ascii="Times New Roman" w:hAnsi="Times New Roman" w:cs="Times New Roman" w:eastAsia="Times New Roman"/>
          <w:sz w:val="10"/>
          <w:szCs w:val="10"/>
          <w:color w:val="C1C3C1"/>
          <w:spacing w:val="0"/>
          <w:w w:val="68"/>
          <w:i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C1C3C1"/>
          <w:spacing w:val="0"/>
          <w:w w:val="68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0"/>
          <w:w w:val="350"/>
          <w:i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60"/>
          <w:w w:val="350"/>
          <w:i/>
        </w:rPr>
        <w:t> </w:t>
      </w:r>
      <w:r>
        <w:rPr>
          <w:rFonts w:ascii="Arial" w:hAnsi="Arial" w:cs="Arial" w:eastAsia="Arial"/>
          <w:sz w:val="18"/>
          <w:szCs w:val="18"/>
          <w:color w:val="77797C"/>
          <w:spacing w:val="0"/>
          <w:w w:val="62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77797C"/>
          <w:spacing w:val="10"/>
          <w:w w:val="62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AEAEAF"/>
          <w:spacing w:val="0"/>
          <w:w w:val="34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2" w:lineRule="exact"/>
        <w:ind w:right="559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979797"/>
          <w:w w:val="30"/>
          <w:position w:val="-23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-8"/>
          <w:w w:val="30"/>
          <w:position w:val="-23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0"/>
          <w:w w:val="51"/>
          <w:i/>
          <w:position w:val="-23"/>
        </w:rPr>
        <w:t>:?.&lt;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-34"/>
          <w:w w:val="51"/>
          <w:i/>
          <w:position w:val="-23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77797C"/>
          <w:spacing w:val="0"/>
          <w:w w:val="59"/>
          <w:i/>
          <w:position w:val="-23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77797C"/>
          <w:spacing w:val="4"/>
          <w:w w:val="100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0"/>
          <w:w w:val="55"/>
          <w:position w:val="-23"/>
        </w:rPr>
        <w:t>',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-34"/>
          <w:w w:val="54"/>
          <w:position w:val="-23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-62"/>
          <w:w w:val="115"/>
          <w:position w:val="-23"/>
        </w:rPr>
        <w:t>;</w:t>
      </w:r>
      <w:r>
        <w:rPr>
          <w:rFonts w:ascii="Times New Roman" w:hAnsi="Times New Roman" w:cs="Times New Roman" w:eastAsia="Times New Roman"/>
          <w:sz w:val="35"/>
          <w:szCs w:val="35"/>
          <w:color w:val="979797"/>
          <w:spacing w:val="0"/>
          <w:w w:val="179"/>
          <w:position w:val="-23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35" w:after="0" w:line="207" w:lineRule="exact"/>
        <w:ind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424242"/>
          <w:spacing w:val="26"/>
          <w:w w:val="43"/>
          <w:i/>
          <w:position w:val="-26"/>
        </w:rPr>
        <w:t>"</w:t>
      </w:r>
      <w:r>
        <w:rPr>
          <w:rFonts w:ascii="Arial" w:hAnsi="Arial" w:cs="Arial" w:eastAsia="Arial"/>
          <w:sz w:val="45"/>
          <w:szCs w:val="45"/>
          <w:color w:val="979797"/>
          <w:spacing w:val="0"/>
          <w:w w:val="44"/>
          <w:i/>
          <w:position w:val="-26"/>
        </w:rPr>
        <w:t>..!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2" w:equalWidth="0">
            <w:col w:w="10156" w:space="49"/>
            <w:col w:w="1035"/>
          </w:cols>
        </w:sectPr>
      </w:pPr>
      <w:rPr/>
    </w:p>
    <w:p>
      <w:pPr>
        <w:spacing w:before="0" w:after="0" w:line="425" w:lineRule="exact"/>
        <w:ind w:left="2764" w:right="-204"/>
        <w:jc w:val="lef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>
          <w:rFonts w:ascii="Times New Roman" w:hAnsi="Times New Roman" w:cs="Times New Roman" w:eastAsia="Times New Roman"/>
          <w:sz w:val="109"/>
          <w:szCs w:val="109"/>
          <w:color w:val="595959"/>
          <w:w w:val="20"/>
          <w:position w:val="-54"/>
        </w:rPr>
        <w:t>Abd</w:t>
      </w:r>
      <w:r>
        <w:rPr>
          <w:rFonts w:ascii="Times New Roman" w:hAnsi="Times New Roman" w:cs="Times New Roman" w:eastAsia="Times New Roman"/>
          <w:sz w:val="109"/>
          <w:szCs w:val="109"/>
          <w:color w:val="595959"/>
          <w:spacing w:val="-174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109"/>
          <w:szCs w:val="109"/>
          <w:color w:val="424242"/>
          <w:spacing w:val="0"/>
          <w:w w:val="105"/>
          <w:position w:val="-54"/>
        </w:rPr>
        <w:t>·</w:t>
      </w:r>
      <w:r>
        <w:rPr>
          <w:rFonts w:ascii="Times New Roman" w:hAnsi="Times New Roman" w:cs="Times New Roman" w:eastAsia="Times New Roman"/>
          <w:sz w:val="109"/>
          <w:szCs w:val="109"/>
          <w:color w:val="424242"/>
          <w:spacing w:val="-109"/>
          <w:w w:val="105"/>
          <w:position w:val="-54"/>
        </w:rPr>
        <w:t>0</w:t>
      </w:r>
      <w:r>
        <w:rPr>
          <w:rFonts w:ascii="Times New Roman" w:hAnsi="Times New Roman" w:cs="Times New Roman" w:eastAsia="Times New Roman"/>
          <w:sz w:val="109"/>
          <w:szCs w:val="109"/>
          <w:color w:val="313131"/>
          <w:spacing w:val="0"/>
          <w:w w:val="24"/>
          <w:position w:val="-54"/>
        </w:rPr>
        <w:t>;</w:t>
      </w:r>
      <w:r>
        <w:rPr>
          <w:rFonts w:ascii="Times New Roman" w:hAnsi="Times New Roman" w:cs="Times New Roman" w:eastAsia="Times New Roman"/>
          <w:sz w:val="109"/>
          <w:szCs w:val="109"/>
          <w:color w:val="313131"/>
          <w:spacing w:val="5"/>
          <w:w w:val="24"/>
          <w:position w:val="-54"/>
        </w:rPr>
        <w:t>/</w:t>
      </w:r>
      <w:r>
        <w:rPr>
          <w:rFonts w:ascii="Times New Roman" w:hAnsi="Times New Roman" w:cs="Times New Roman" w:eastAsia="Times New Roman"/>
          <w:sz w:val="109"/>
          <w:szCs w:val="109"/>
          <w:color w:val="2A3677"/>
          <w:spacing w:val="0"/>
          <w:w w:val="70"/>
          <w:position w:val="-54"/>
        </w:rPr>
        <w:t>g,t</w:t>
      </w:r>
      <w:r>
        <w:rPr>
          <w:rFonts w:ascii="Times New Roman" w:hAnsi="Times New Roman" w:cs="Times New Roman" w:eastAsia="Times New Roman"/>
          <w:sz w:val="109"/>
          <w:szCs w:val="109"/>
          <w:color w:val="2A3677"/>
          <w:spacing w:val="-226"/>
          <w:w w:val="70"/>
          <w:position w:val="-54"/>
        </w:rPr>
        <w:t>}</w:t>
      </w:r>
      <w:r>
        <w:rPr>
          <w:rFonts w:ascii="Times New Roman" w:hAnsi="Times New Roman" w:cs="Times New Roman" w:eastAsia="Times New Roman"/>
          <w:sz w:val="109"/>
          <w:szCs w:val="109"/>
          <w:color w:val="424242"/>
          <w:spacing w:val="0"/>
          <w:w w:val="69"/>
          <w:position w:val="-54"/>
        </w:rPr>
        <w:t>;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0" w:lineRule="exact"/>
        <w:ind w:right="-69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694153pt;margin-top:13.083701pt;width:1.887705pt;height:4.5pt;mso-position-horizontal-relative:page;mso-position-vertical-relative:paragraph;z-index:-17202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AEAEAF"/>
                      <w:spacing w:val="0"/>
                      <w:w w:val="176"/>
                      <w:b/>
                      <w:bCs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AEAEAF"/>
          <w:spacing w:val="0"/>
          <w:w w:val="167"/>
          <w:position w:val="-4"/>
        </w:rPr>
        <w:t>\</w:t>
      </w:r>
      <w:r>
        <w:rPr>
          <w:rFonts w:ascii="Arial" w:hAnsi="Arial" w:cs="Arial" w:eastAsia="Arial"/>
          <w:sz w:val="13"/>
          <w:szCs w:val="13"/>
          <w:color w:val="AEAEAF"/>
          <w:spacing w:val="0"/>
          <w:w w:val="167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AEAEAF"/>
          <w:spacing w:val="10"/>
          <w:w w:val="16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79797"/>
          <w:spacing w:val="-6"/>
          <w:w w:val="102"/>
          <w:position w:val="-9"/>
        </w:rPr>
        <w:t>.</w:t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78"/>
          <w:i/>
          <w:position w:val="-4"/>
        </w:rPr>
        <w:t>{: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92" w:after="0" w:line="332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EAEAF"/>
          <w:w w:val="251"/>
          <w:position w:val="-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w w:val="102"/>
          <w:position w:val="-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w w:val="100"/>
          <w:position w:val="-14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spacing w:val="-1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6"/>
          <w:position w:val="-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6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76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76"/>
          <w:i/>
          <w:position w:val="-14"/>
        </w:rPr>
        <w:t>1·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5"/>
          <w:w w:val="76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55"/>
          <w:position w:val="-1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55"/>
          <w:position w:val="-14"/>
        </w:rPr>
        <w:t>'•·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55"/>
          <w:position w:val="-1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55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spacing w:val="0"/>
          <w:w w:val="55"/>
          <w:position w:val="-1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spacing w:val="0"/>
          <w:w w:val="55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EAEAF"/>
          <w:spacing w:val="12"/>
          <w:w w:val="55"/>
          <w:position w:val="-14"/>
        </w:rPr>
        <w:t> </w:t>
      </w:r>
      <w:r>
        <w:rPr>
          <w:rFonts w:ascii="Arial" w:hAnsi="Arial" w:cs="Arial" w:eastAsia="Arial"/>
          <w:sz w:val="38"/>
          <w:szCs w:val="38"/>
          <w:color w:val="979797"/>
          <w:spacing w:val="0"/>
          <w:w w:val="64"/>
          <w:position w:val="-9"/>
        </w:rPr>
        <w:t>"</w:t>
      </w:r>
      <w:r>
        <w:rPr>
          <w:rFonts w:ascii="Arial" w:hAnsi="Arial" w:cs="Arial" w:eastAsia="Arial"/>
          <w:sz w:val="38"/>
          <w:szCs w:val="38"/>
          <w:color w:val="979797"/>
          <w:spacing w:val="-7"/>
          <w:w w:val="64"/>
          <w:position w:val="-9"/>
        </w:rPr>
        <w:t>'</w:t>
      </w:r>
      <w:r>
        <w:rPr>
          <w:rFonts w:ascii="Arial" w:hAnsi="Arial" w:cs="Arial" w:eastAsia="Arial"/>
          <w:sz w:val="38"/>
          <w:szCs w:val="38"/>
          <w:color w:val="77797C"/>
          <w:spacing w:val="0"/>
          <w:w w:val="36"/>
          <w:position w:val="-9"/>
        </w:rPr>
        <w:t>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3" w:equalWidth="0">
            <w:col w:w="5445" w:space="3371"/>
            <w:col w:w="338" w:space="142"/>
            <w:col w:w="1944"/>
          </w:cols>
        </w:sectPr>
      </w:pPr>
      <w:rPr/>
    </w:p>
    <w:p>
      <w:pPr>
        <w:spacing w:before="42" w:after="0" w:line="113" w:lineRule="exact"/>
        <w:ind w:right="-2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0.383562pt;margin-top:34.385666pt;width:553.268113pt;height:770.069448pt;mso-position-horizontal-relative:page;mso-position-vertical-relative:page;z-index:-17211" coordorigin="408,688" coordsize="11065,15401">
            <v:group style="position:absolute;left:438;top:723;width:8685;height:2" coordorigin="438,723" coordsize="8685,2">
              <v:shape style="position:absolute;left:438;top:723;width:8685;height:2" coordorigin="438,723" coordsize="8685,0" path="m438,723l9123,723e" filled="f" stroked="t" strokeweight=".698865pt" strokecolor="#575757">
                <v:path arrowok="t"/>
              </v:shape>
            </v:group>
            <v:group style="position:absolute;left:447;top:714;width:2;height:1059" coordorigin="447,714" coordsize="2,1059">
              <v:shape style="position:absolute;left:447;top:714;width:2;height:1059" coordorigin="447,714" coordsize="0,1059" path="m447,1772l447,714e" filled="f" stroked="t" strokeweight=".698865pt" strokecolor="#808080">
                <v:path arrowok="t"/>
              </v:shape>
            </v:group>
            <v:group style="position:absolute;left:2437;top:718;width:2;height:1621" coordorigin="2437,718" coordsize="2,1621">
              <v:shape style="position:absolute;left:2437;top:718;width:2;height:1621" coordorigin="2437,718" coordsize="0,1621" path="m2437,2339l2437,718e" filled="f" stroked="t" strokeweight=".698865pt" strokecolor="#4B4B4B">
                <v:path arrowok="t"/>
              </v:shape>
            </v:group>
            <v:group style="position:absolute;left:9088;top:723;width:2;height:1512" coordorigin="9088,723" coordsize="2,1512">
              <v:shape style="position:absolute;left:9088;top:723;width:2;height:1512" coordorigin="9088,723" coordsize="0,1512" path="m9088,2235l9088,723e" filled="f" stroked="t" strokeweight=".698865pt" strokecolor="#606060">
                <v:path arrowok="t"/>
              </v:shape>
            </v:group>
            <v:group style="position:absolute;left:9053;top:723;width:2358;height:2" coordorigin="9053,723" coordsize="2358,2">
              <v:shape style="position:absolute;left:9053;top:723;width:2358;height:2" coordorigin="9053,723" coordsize="2358,0" path="m9053,723l11410,723e" filled="f" stroked="t" strokeweight=".46591pt" strokecolor="#4B4B4B">
                <v:path arrowok="t"/>
              </v:shape>
            </v:group>
            <v:group style="position:absolute;left:11466;top:695;width:2;height:4438" coordorigin="11466,695" coordsize="2,4438">
              <v:shape style="position:absolute;left:11466;top:695;width:2;height:4438" coordorigin="11466,695" coordsize="0,4438" path="m11466,5132l11466,695e" filled="f" stroked="t" strokeweight=".698865pt" strokecolor="#000000">
                <v:path arrowok="t"/>
              </v:shape>
            </v:group>
            <v:group style="position:absolute;left:415;top:2226;width:11000;height:2" coordorigin="415,2226" coordsize="11000,2">
              <v:shape style="position:absolute;left:415;top:2226;width:11000;height:2" coordorigin="415,2226" coordsize="11000,0" path="m415,2226l11415,2226e" filled="f" stroked="t" strokeweight=".698865pt" strokecolor="#545454">
                <v:path arrowok="t"/>
              </v:shape>
            </v:group>
            <v:group style="position:absolute;left:450;top:1715;width:2;height:1233" coordorigin="450,1715" coordsize="2,1233">
              <v:shape style="position:absolute;left:450;top:1715;width:2;height:1233" coordorigin="450,1715" coordsize="0,1233" path="m450,2949l450,1715e" filled="f" stroked="t" strokeweight=".46591pt" strokecolor="#4B4B4B">
                <v:path arrowok="t"/>
              </v:shape>
            </v:group>
            <v:group style="position:absolute;left:447;top:2462;width:10968;height:2" coordorigin="447,2462" coordsize="10968,2">
              <v:shape style="position:absolute;left:447;top:2462;width:10968;height:2" coordorigin="447,2462" coordsize="10968,0" path="m447,2462l11415,2462e" filled="f" stroked="t" strokeweight=".698865pt" strokecolor="#545454">
                <v:path arrowok="t"/>
              </v:shape>
            </v:group>
            <v:group style="position:absolute;left:443;top:2698;width:1370;height:2" coordorigin="443,2698" coordsize="1370,2">
              <v:shape style="position:absolute;left:443;top:2698;width:1370;height:2" coordorigin="443,2698" coordsize="1370,0" path="m443,2698l1812,2698e" filled="f" stroked="t" strokeweight=".46591pt" strokecolor="#4F4F4F">
                <v:path arrowok="t"/>
              </v:shape>
            </v:group>
            <v:group style="position:absolute;left:1547;top:2698;width:3830;height:2" coordorigin="1547,2698" coordsize="3830,2">
              <v:shape style="position:absolute;left:1547;top:2698;width:3830;height:2" coordorigin="1547,2698" coordsize="3830,0" path="m1547,2698l5377,2698e" filled="f" stroked="t" strokeweight=".698865pt" strokecolor="#545454">
                <v:path arrowok="t"/>
              </v:shape>
            </v:group>
            <v:group style="position:absolute;left:5260;top:2698;width:2483;height:2" coordorigin="5260,2698" coordsize="2483,2">
              <v:shape style="position:absolute;left:5260;top:2698;width:2483;height:2" coordorigin="5260,2698" coordsize="2483,0" path="m5260,2698l7743,2698e" filled="f" stroked="t" strokeweight=".46591pt" strokecolor="#4F4F4F">
                <v:path arrowok="t"/>
              </v:shape>
            </v:group>
            <v:group style="position:absolute;left:7688;top:2698;width:3727;height:2" coordorigin="7688,2698" coordsize="3727,2">
              <v:shape style="position:absolute;left:7688;top:2698;width:3727;height:2" coordorigin="7688,2698" coordsize="3727,0" path="m7688,2698l11415,2698e" filled="f" stroked="t" strokeweight=".698865pt" strokecolor="#575757">
                <v:path arrowok="t"/>
              </v:shape>
            </v:group>
            <v:group style="position:absolute;left:443;top:2937;width:10972;height:2" coordorigin="443,2937" coordsize="10972,2">
              <v:shape style="position:absolute;left:443;top:2937;width:10972;height:2" coordorigin="443,2937" coordsize="10972,0" path="m443,2937l11415,2937e" filled="f" stroked="t" strokeweight=".698865pt" strokecolor="#545754">
                <v:path arrowok="t"/>
              </v:shape>
            </v:group>
            <v:group style="position:absolute;left:464;top:1238;width:2;height:11224" coordorigin="464,1238" coordsize="2,11224">
              <v:shape style="position:absolute;left:464;top:1238;width:2;height:11224" coordorigin="464,1238" coordsize="0,11224" path="m464,12462l464,1238e" filled="f" stroked="t" strokeweight=".698865pt" strokecolor="#4F4F4F">
                <v:path arrowok="t"/>
              </v:shape>
            </v:group>
            <v:group style="position:absolute;left:443;top:3173;width:10977;height:2" coordorigin="443,3173" coordsize="10977,2">
              <v:shape style="position:absolute;left:443;top:3173;width:10977;height:2" coordorigin="443,3173" coordsize="10977,0" path="m443,3173l11419,3173e" filled="f" stroked="t" strokeweight=".698865pt" strokecolor="#545454">
                <v:path arrowok="t"/>
              </v:shape>
            </v:group>
            <v:group style="position:absolute;left:447;top:3412;width:1365;height:2" coordorigin="447,3412" coordsize="1365,2">
              <v:shape style="position:absolute;left:447;top:3412;width:1365;height:2" coordorigin="447,3412" coordsize="1365,0" path="m447,3412l1812,3412e" filled="f" stroked="t" strokeweight=".46591pt" strokecolor="#4F4F4F">
                <v:path arrowok="t"/>
              </v:shape>
            </v:group>
            <v:group style="position:absolute;left:450;top:3114;width:2;height:307" coordorigin="450,3114" coordsize="2,307">
              <v:shape style="position:absolute;left:450;top:3114;width:2;height:307" coordorigin="450,3114" coordsize="0,307" path="m450,3422l450,3114e" filled="f" stroked="t" strokeweight=".46591pt" strokecolor="#3B3B3B">
                <v:path arrowok="t"/>
              </v:shape>
            </v:group>
            <v:group style="position:absolute;left:1756;top:3412;width:9663;height:2" coordorigin="1756,3412" coordsize="9663,2">
              <v:shape style="position:absolute;left:1756;top:3412;width:9663;height:2" coordorigin="1756,3412" coordsize="9663,0" path="m1756,3412l11419,3412e" filled="f" stroked="t" strokeweight=".698865pt" strokecolor="#545454">
                <v:path arrowok="t"/>
              </v:shape>
            </v:group>
            <v:group style="position:absolute;left:3911;top:3407;width:2;height:737" coordorigin="3911,3407" coordsize="2,737">
              <v:shape style="position:absolute;left:3911;top:3407;width:2;height:737" coordorigin="3911,3407" coordsize="0,737" path="m3911,4145l3911,3407e" filled="f" stroked="t" strokeweight=".698865pt" strokecolor="#4B4B4B">
                <v:path arrowok="t"/>
              </v:shape>
            </v:group>
            <v:group style="position:absolute;left:6963;top:3407;width:2;height:737" coordorigin="6963,3407" coordsize="2,737">
              <v:shape style="position:absolute;left:6963;top:3407;width:2;height:737" coordorigin="6963,3407" coordsize="0,737" path="m6963,4145l6963,3407e" filled="f" stroked="t" strokeweight=".698865pt" strokecolor="#4F4F4F">
                <v:path arrowok="t"/>
              </v:shape>
            </v:group>
            <v:group style="position:absolute;left:6947;top:3828;width:1351;height:2" coordorigin="6947,3828" coordsize="1351,2">
              <v:shape style="position:absolute;left:6947;top:3828;width:1351;height:2" coordorigin="6947,3828" coordsize="1351,0" path="m6947,3828l8298,3828e" filled="f" stroked="t" strokeweight=".232955pt" strokecolor="#131313">
                <v:path arrowok="t"/>
              </v:shape>
            </v:group>
            <v:group style="position:absolute;left:3904;top:3823;width:3061;height:2" coordorigin="3904,3823" coordsize="3061,2">
              <v:shape style="position:absolute;left:3904;top:3823;width:3061;height:2" coordorigin="3904,3823" coordsize="3061,0" path="m3904,3823l6965,3823e" filled="f" stroked="t" strokeweight=".698865pt" strokecolor="#777777">
                <v:path arrowok="t"/>
              </v:shape>
            </v:group>
            <v:group style="position:absolute;left:8298;top:3828;width:2693;height:2" coordorigin="8298,3828" coordsize="2693,2">
              <v:shape style="position:absolute;left:8298;top:3828;width:2693;height:2" coordorigin="8298,3828" coordsize="2693,0" path="m8298,3828l10991,3828e" filled="f" stroked="t" strokeweight=".232955pt" strokecolor="#000000">
                <v:path arrowok="t"/>
              </v:shape>
            </v:group>
            <v:group style="position:absolute;left:10991;top:3828;width:480;height:2" coordorigin="10991,3828" coordsize="480,2">
              <v:shape style="position:absolute;left:10991;top:3828;width:480;height:2" coordorigin="10991,3828" coordsize="480,0" path="m10991,3828l11471,3828e" filled="f" stroked="t" strokeweight=".232955pt" strokecolor="#808080">
                <v:path arrowok="t"/>
              </v:shape>
            </v:group>
            <v:group style="position:absolute;left:447;top:4135;width:3476;height:2" coordorigin="447,4135" coordsize="3476,2">
              <v:shape style="position:absolute;left:447;top:4135;width:3476;height:2" coordorigin="447,4135" coordsize="3476,0" path="m447,4135l3923,4135e" filled="f" stroked="t" strokeweight=".698865pt" strokecolor="#606060">
                <v:path arrowok="t"/>
              </v:shape>
            </v:group>
            <v:group style="position:absolute;left:3811;top:4133;width:2889;height:2" coordorigin="3811,4133" coordsize="2889,2">
              <v:shape style="position:absolute;left:3811;top:4133;width:2889;height:2" coordorigin="3811,4133" coordsize="2889,0" path="m3811,4133l6700,4133e" filled="f" stroked="t" strokeweight=".93182pt" strokecolor="#4B4B4B">
                <v:path arrowok="t"/>
              </v:shape>
            </v:group>
            <v:group style="position:absolute;left:6490;top:4135;width:4929;height:2" coordorigin="6490,4135" coordsize="4929,2">
              <v:shape style="position:absolute;left:6490;top:4135;width:4929;height:2" coordorigin="6490,4135" coordsize="4929,0" path="m6490,4135l11419,4135e" filled="f" stroked="t" strokeweight=".698865pt" strokecolor="#676767">
                <v:path arrowok="t"/>
              </v:shape>
            </v:group>
            <v:group style="position:absolute;left:2444;top:4130;width:2;height:3384" coordorigin="2444,4130" coordsize="2,3384">
              <v:shape style="position:absolute;left:2444;top:4130;width:2;height:3384" coordorigin="2444,4130" coordsize="0,3384" path="m2444,7514l2444,4130e" filled="f" stroked="t" strokeweight=".698865pt" strokecolor="#4B4B4B">
                <v:path arrowok="t"/>
              </v:shape>
            </v:group>
            <v:group style="position:absolute;left:7715;top:4622;width:2;height:274" coordorigin="7715,4622" coordsize="2,274">
              <v:shape style="position:absolute;left:7715;top:4622;width:2;height:274" coordorigin="7715,4622" coordsize="0,274" path="m7715,4896l7715,4622e" filled="f" stroked="t" strokeweight=".232955pt" strokecolor="#646464">
                <v:path arrowok="t"/>
              </v:shape>
            </v:group>
            <v:group style="position:absolute;left:7715;top:4896;width:2;height:236" coordorigin="7715,4896" coordsize="2,236">
              <v:shape style="position:absolute;left:7715;top:4896;width:2;height:236" coordorigin="7715,4896" coordsize="0,236" path="m7715,5132l7715,4896e" filled="f" stroked="t" strokeweight=".232955pt" strokecolor="#4F4F4F">
                <v:path arrowok="t"/>
              </v:shape>
            </v:group>
            <v:group style="position:absolute;left:4948;top:5125;width:6481;height:2" coordorigin="4948,5125" coordsize="6481,2">
              <v:shape style="position:absolute;left:4948;top:5125;width:6481;height:2" coordorigin="4948,5125" coordsize="6481,0" path="m4948,5125l11429,5125e" filled="f" stroked="t" strokeweight=".698865pt" strokecolor="#575757">
                <v:path arrowok="t"/>
              </v:shape>
            </v:group>
            <v:group style="position:absolute;left:4957;top:5094;width:2;height:515" coordorigin="4957,5094" coordsize="2,515">
              <v:shape style="position:absolute;left:4957;top:5094;width:2;height:515" coordorigin="4957,5094" coordsize="0,515" path="m4957,5610l4957,5094e" filled="f" stroked="t" strokeweight=".698865pt" strokecolor="#606060">
                <v:path arrowok="t"/>
              </v:shape>
            </v:group>
            <v:group style="position:absolute;left:4948;top:5364;width:6481;height:2" coordorigin="4948,5364" coordsize="6481,2">
              <v:shape style="position:absolute;left:4948;top:5364;width:6481;height:2" coordorigin="4948,5364" coordsize="6481,0" path="m4948,5364l11429,5364e" filled="f" stroked="t" strokeweight=".698865pt" strokecolor="#545454">
                <v:path arrowok="t"/>
              </v:shape>
            </v:group>
            <v:group style="position:absolute;left:4953;top:5600;width:6481;height:2" coordorigin="4953,5600" coordsize="6481,2">
              <v:shape style="position:absolute;left:4953;top:5600;width:6481;height:2" coordorigin="4953,5600" coordsize="6481,0" path="m4953,5600l11433,5600e" filled="f" stroked="t" strokeweight=".698865pt" strokecolor="#4F4F4F">
                <v:path arrowok="t"/>
              </v:shape>
            </v:group>
            <v:group style="position:absolute;left:11466;top:5340;width:2;height:250" coordorigin="11466,5340" coordsize="2,250">
              <v:shape style="position:absolute;left:11466;top:5340;width:2;height:250" coordorigin="11466,5340" coordsize="0,250" path="m11466,5591l11466,5340e" filled="f" stroked="t" strokeweight=".698865pt" strokecolor="#000000">
                <v:path arrowok="t"/>
              </v:shape>
            </v:group>
            <v:group style="position:absolute;left:4957;top:5553;width:2;height:1233" coordorigin="4957,5553" coordsize="2,1233">
              <v:shape style="position:absolute;left:4957;top:5553;width:2;height:1233" coordorigin="4957,5553" coordsize="0,1233" path="m4957,6786l4957,5553e" filled="f" stroked="t" strokeweight=".698865pt" strokecolor="#545454">
                <v:path arrowok="t"/>
              </v:shape>
            </v:group>
            <v:group style="position:absolute;left:2441;top:5844;width:8992;height:2" coordorigin="2441,5844" coordsize="8992,2">
              <v:shape style="position:absolute;left:2441;top:5844;width:8992;height:2" coordorigin="2441,5844" coordsize="8992,0" path="m2441,5844l11433,5844e" filled="f" stroked="t" strokeweight=".698865pt" strokecolor="#545454">
                <v:path arrowok="t"/>
              </v:shape>
            </v:group>
            <v:group style="position:absolute;left:797;top:6082;width:10637;height:2" coordorigin="797,6082" coordsize="10637,2">
              <v:shape style="position:absolute;left:797;top:6082;width:10637;height:2" coordorigin="797,6082" coordsize="10637,0" path="m797,6082l11433,6082e" filled="f" stroked="t" strokeweight=".698865pt" strokecolor="#545454">
                <v:path arrowok="t"/>
              </v:shape>
            </v:group>
            <v:group style="position:absolute;left:7715;top:6054;width:2;height:298" coordorigin="7715,6054" coordsize="2,298">
              <v:shape style="position:absolute;left:7715;top:6054;width:2;height:298" coordorigin="7715,6054" coordsize="0,298" path="m7715,6352l7715,6054e" filled="f" stroked="t" strokeweight=".232955pt" strokecolor="#484848">
                <v:path arrowok="t"/>
              </v:shape>
            </v:group>
            <v:group style="position:absolute;left:461;top:6323;width:2;height:260" coordorigin="461,6323" coordsize="2,260">
              <v:shape style="position:absolute;left:461;top:6323;width:2;height:260" coordorigin="461,6323" coordsize="0,260" path="m461,6583l461,6323e" filled="f" stroked="t" strokeweight=".46591pt" strokecolor="#3B3B3B">
                <v:path arrowok="t"/>
              </v:shape>
            </v:group>
            <v:group style="position:absolute;left:2446;top:6548;width:8987;height:2" coordorigin="2446,6548" coordsize="8987,2">
              <v:shape style="position:absolute;left:2446;top:6548;width:8987;height:2" coordorigin="2446,6548" coordsize="8987,0" path="m2446,6548l11433,6548e" filled="f" stroked="t" strokeweight=".698865pt" strokecolor="#545454">
                <v:path arrowok="t"/>
              </v:shape>
            </v:group>
            <v:group style="position:absolute;left:7715;top:6352;width:2;height:421" coordorigin="7715,6352" coordsize="2,421">
              <v:shape style="position:absolute;left:7715;top:6352;width:2;height:421" coordorigin="7715,6352" coordsize="0,421" path="m7715,6772l7715,6352e" filled="f" stroked="t" strokeweight=".232955pt" strokecolor="#606060">
                <v:path arrowok="t"/>
              </v:shape>
            </v:group>
            <v:group style="position:absolute;left:2441;top:6779;width:8987;height:2" coordorigin="2441,6779" coordsize="8987,2">
              <v:shape style="position:absolute;left:2441;top:6779;width:8987;height:2" coordorigin="2441,6779" coordsize="8987,0" path="m2441,6779l11429,6779e" filled="f" stroked="t" strokeweight=".698865pt" strokecolor="#545454">
                <v:path arrowok="t"/>
              </v:shape>
            </v:group>
            <v:group style="position:absolute;left:452;top:7023;width:10981;height:2" coordorigin="452,7023" coordsize="10981,2">
              <v:shape style="position:absolute;left:452;top:7023;width:10981;height:2" coordorigin="452,7023" coordsize="10981,0" path="m452,7023l11433,7023e" filled="f" stroked="t" strokeweight=".698865pt" strokecolor="#545454">
                <v:path arrowok="t"/>
              </v:shape>
            </v:group>
            <v:group style="position:absolute;left:11431;top:6886;width:2;height:151" coordorigin="11431,6886" coordsize="2,151">
              <v:shape style="position:absolute;left:11431;top:6886;width:2;height:151" coordorigin="11431,6886" coordsize="0,151" path="m11431,7037l11431,6886e" filled="f" stroked="t" strokeweight=".232955pt" strokecolor="#3F3F3F">
                <v:path arrowok="t"/>
              </v:shape>
            </v:group>
            <v:group style="position:absolute;left:461;top:7490;width:787;height:2" coordorigin="461,7490" coordsize="787,2">
              <v:shape style="position:absolute;left:461;top:7490;width:787;height:2" coordorigin="461,7490" coordsize="787,0" path="m461,7490l1249,7490e" filled="f" stroked="t" strokeweight=".46591pt" strokecolor="#545454">
                <v:path arrowok="t"/>
              </v:shape>
            </v:group>
            <v:group style="position:absolute;left:1160;top:7490;width:1295;height:2" coordorigin="1160,7490" coordsize="1295,2">
              <v:shape style="position:absolute;left:1160;top:7490;width:1295;height:2" coordorigin="1160,7490" coordsize="1295,0" path="m1160,7490l2455,7490e" filled="f" stroked="t" strokeweight=".698865pt" strokecolor="#575757">
                <v:path arrowok="t"/>
              </v:shape>
            </v:group>
            <v:group style="position:absolute;left:2385;top:7486;width:2931;height:2" coordorigin="2385,7486" coordsize="2931,2">
              <v:shape style="position:absolute;left:2385;top:7486;width:2931;height:2" coordorigin="2385,7486" coordsize="2931,0" path="m2385,7486l5316,7486e" filled="f" stroked="t" strokeweight=".46591pt" strokecolor="#4B4B4B">
                <v:path arrowok="t"/>
              </v:shape>
            </v:group>
            <v:group style="position:absolute;left:5260;top:7479;width:6173;height:2" coordorigin="5260,7479" coordsize="6173,2">
              <v:shape style="position:absolute;left:5260;top:7479;width:6173;height:2" coordorigin="5260,7479" coordsize="6173,0" path="m5260,7479l11433,7479e" filled="f" stroked="t" strokeweight=".698865pt" strokecolor="#545454">
                <v:path arrowok="t"/>
              </v:shape>
            </v:group>
            <v:group style="position:absolute;left:2448;top:7122;width:2;height:917" coordorigin="2448,7122" coordsize="2,917">
              <v:shape style="position:absolute;left:2448;top:7122;width:2;height:917" coordorigin="2448,7122" coordsize="0,917" path="m2448,8039l2448,7122e" filled="f" stroked="t" strokeweight=".698865pt" strokecolor="#4F4F4F">
                <v:path arrowok="t"/>
              </v:shape>
            </v:group>
            <v:group style="position:absolute;left:4962;top:7476;width:2;height:250" coordorigin="4962,7476" coordsize="2,250">
              <v:shape style="position:absolute;left:4962;top:7476;width:2;height:250" coordorigin="4962,7476" coordsize="0,250" path="m4962,7727l4962,7476e" filled="f" stroked="t" strokeweight=".46591pt" strokecolor="#484848">
                <v:path arrowok="t"/>
              </v:shape>
            </v:group>
            <v:group style="position:absolute;left:4957;top:7720;width:6481;height:2" coordorigin="4957,7720" coordsize="6481,2">
              <v:shape style="position:absolute;left:4957;top:7720;width:6481;height:2" coordorigin="4957,7720" coordsize="6481,0" path="m4957,7720l11438,7720e" filled="f" stroked="t" strokeweight=".698865pt" strokecolor="#575757">
                <v:path arrowok="t"/>
              </v:shape>
            </v:group>
            <v:group style="position:absolute;left:2448;top:7670;width:2;height:317" coordorigin="2448,7670" coordsize="2,317">
              <v:shape style="position:absolute;left:2448;top:7670;width:2;height:317" coordorigin="2448,7670" coordsize="0,317" path="m2448,7987l2448,7670e" filled="f" stroked="t" strokeweight=".698865pt" strokecolor="#575757">
                <v:path arrowok="t"/>
              </v:shape>
            </v:group>
            <v:group style="position:absolute;left:4962;top:7670;width:2;height:317" coordorigin="4962,7670" coordsize="2,317">
              <v:shape style="position:absolute;left:4962;top:7670;width:2;height:317" coordorigin="4962,7670" coordsize="0,317" path="m4962,7987l4962,7670e" filled="f" stroked="t" strokeweight=".93182pt" strokecolor="#646464">
                <v:path arrowok="t"/>
              </v:shape>
            </v:group>
            <v:group style="position:absolute;left:4953;top:7956;width:6481;height:2" coordorigin="4953,7956" coordsize="6481,2">
              <v:shape style="position:absolute;left:4953;top:7956;width:6481;height:2" coordorigin="4953,7956" coordsize="6481,0" path="m4953,7956l11433,7956e" filled="f" stroked="t" strokeweight=".698865pt" strokecolor="#545454">
                <v:path arrowok="t"/>
              </v:shape>
            </v:group>
            <v:group style="position:absolute;left:457;top:8232;width:1356;height:2" coordorigin="457,8232" coordsize="1356,2">
              <v:shape style="position:absolute;left:457;top:8232;width:1356;height:2" coordorigin="457,8232" coordsize="1356,0" path="m457,8232l1812,8232e" filled="f" stroked="t" strokeweight=".698865pt" strokecolor="#575757">
                <v:path arrowok="t"/>
              </v:shape>
            </v:group>
            <v:group style="position:absolute;left:2418;top:7958;width:2;height:255" coordorigin="2418,7958" coordsize="2,255">
              <v:shape style="position:absolute;left:2418;top:7958;width:2;height:255" coordorigin="2418,7958" coordsize="0,255" path="m2418,8214l2418,7958e" filled="f" stroked="t" strokeweight=".232955pt" strokecolor="#000000">
                <v:path arrowok="t"/>
              </v:shape>
            </v:group>
            <v:group style="position:absolute;left:4964;top:7930;width:2;height:302" coordorigin="4964,7930" coordsize="2,302">
              <v:shape style="position:absolute;left:4964;top:7930;width:2;height:302" coordorigin="4964,7930" coordsize="0,302" path="m4964,8232l4964,7930e" filled="f" stroked="t" strokeweight=".46591pt" strokecolor="#4F4F4F">
                <v:path arrowok="t"/>
              </v:shape>
            </v:group>
            <v:group style="position:absolute;left:1756;top:8223;width:9682;height:2" coordorigin="1756,8223" coordsize="9682,2">
              <v:shape style="position:absolute;left:1756;top:8223;width:9682;height:2" coordorigin="1756,8223" coordsize="9682,0" path="m1756,8223l11438,8223e" filled="f" stroked="t" strokeweight=".698865pt" strokecolor="#545454">
                <v:path arrowok="t"/>
              </v:shape>
            </v:group>
            <v:group style="position:absolute;left:11431;top:5146;width:2;height:156" coordorigin="11431,5146" coordsize="2,156">
              <v:shape style="position:absolute;left:11431;top:5146;width:2;height:156" coordorigin="11431,5146" coordsize="0,156" path="m11431,5302l11431,5146e" filled="f" stroked="t" strokeweight=".232955pt" strokecolor="#777777">
                <v:path arrowok="t"/>
              </v:shape>
            </v:group>
            <v:group style="position:absolute;left:11443;top:4641;width:2;height:8110" coordorigin="11443,4641" coordsize="2,8110">
              <v:shape style="position:absolute;left:11443;top:4641;width:2;height:8110" coordorigin="11443,4641" coordsize="0,8110" path="m11443,12750l11443,4641e" filled="f" stroked="t" strokeweight=".46591pt" strokecolor="#575757">
                <v:path arrowok="t"/>
              </v:shape>
            </v:group>
            <v:group style="position:absolute;left:2448;top:8171;width:2;height:501" coordorigin="2448,8171" coordsize="2,501">
              <v:shape style="position:absolute;left:2448;top:8171;width:2;height:501" coordorigin="2448,8171" coordsize="0,501" path="m2448,8672l2448,8171e" filled="f" stroked="t" strokeweight=".46591pt" strokecolor="#606060">
                <v:path arrowok="t"/>
              </v:shape>
            </v:group>
            <v:group style="position:absolute;left:471;top:8436;width:2;height:302" coordorigin="471,8436" coordsize="2,302">
              <v:shape style="position:absolute;left:471;top:8436;width:2;height:302" coordorigin="471,8436" coordsize="0,302" path="m471,8738l471,8436e" filled="f" stroked="t" strokeweight=".46591pt" strokecolor="#444444">
                <v:path arrowok="t"/>
              </v:shape>
            </v:group>
            <v:group style="position:absolute;left:2418;top:8464;width:2;height:553" coordorigin="2418,8464" coordsize="2,553">
              <v:shape style="position:absolute;left:2418;top:8464;width:2;height:553" coordorigin="2418,8464" coordsize="0,553" path="m2418,9017l2418,8464e" filled="f" stroked="t" strokeweight=".232955pt" strokecolor="#000000">
                <v:path arrowok="t"/>
              </v:shape>
            </v:group>
            <v:group style="position:absolute;left:466;top:9036;width:1985;height:2" coordorigin="466,9036" coordsize="1985,2">
              <v:shape style="position:absolute;left:466;top:9036;width:1985;height:2" coordorigin="466,9036" coordsize="1985,0" path="m466,9036l2451,9036e" filled="f" stroked="t" strokeweight=".698865pt" strokecolor="#4F4F4F">
                <v:path arrowok="t"/>
              </v:shape>
            </v:group>
            <v:group style="position:absolute;left:2390;top:9024;width:9057;height:2" coordorigin="2390,9024" coordsize="9057,2">
              <v:shape style="position:absolute;left:2390;top:9024;width:9057;height:2" coordorigin="2390,9024" coordsize="9057,0" path="m2390,9024l11447,9024e" filled="f" stroked="t" strokeweight=".698865pt" strokecolor="#545454">
                <v:path arrowok="t"/>
              </v:shape>
            </v:group>
            <v:group style="position:absolute;left:475;top:8714;width:2;height:4419" coordorigin="475,8714" coordsize="2,4419">
              <v:shape style="position:absolute;left:475;top:8714;width:2;height:4419" coordorigin="475,8714" coordsize="0,4419" path="m475,13133l475,8714e" filled="f" stroked="t" strokeweight=".46591pt" strokecolor="#4F4F4F">
                <v:path arrowok="t"/>
              </v:shape>
            </v:group>
            <v:group style="position:absolute;left:2418;top:9003;width:2;height:274" coordorigin="2418,9003" coordsize="2,274">
              <v:shape style="position:absolute;left:2418;top:9003;width:2;height:274" coordorigin="2418,9003" coordsize="0,274" path="m2418,9277l2418,9003e" filled="f" stroked="t" strokeweight=".232955pt" strokecolor="#2F2F2F">
                <v:path arrowok="t"/>
              </v:shape>
            </v:group>
            <v:group style="position:absolute;left:2418;top:9277;width:2;height:440" coordorigin="2418,9277" coordsize="2,440">
              <v:shape style="position:absolute;left:2418;top:9277;width:2;height:440" coordorigin="2418,9277" coordsize="0,440" path="m2418,9716l2418,9277e" filled="f" stroked="t" strokeweight=".232955pt" strokecolor="#000000">
                <v:path arrowok="t"/>
              </v:shape>
            </v:group>
            <v:group style="position:absolute;left:466;top:9957;width:303;height:2" coordorigin="466,9957" coordsize="303,2">
              <v:shape style="position:absolute;left:466;top:9957;width:303;height:2" coordorigin="466,9957" coordsize="303,0" path="m466,9957l769,9957e" filled="f" stroked="t" strokeweight=".46591pt" strokecolor="#3F3F3F">
                <v:path arrowok="t"/>
              </v:shape>
            </v:group>
            <v:group style="position:absolute;left:713;top:9955;width:1738;height:2" coordorigin="713,9955" coordsize="1738,2">
              <v:shape style="position:absolute;left:713;top:9955;width:1738;height:2" coordorigin="713,9955" coordsize="1738,0" path="m713,9955l2451,9955e" filled="f" stroked="t" strokeweight=".93182pt" strokecolor="#575757">
                <v:path arrowok="t"/>
              </v:shape>
            </v:group>
            <v:group style="position:absolute;left:2418;top:9716;width:2;height:728" coordorigin="2418,9716" coordsize="2,728">
              <v:shape style="position:absolute;left:2418;top:9716;width:2;height:728" coordorigin="2418,9716" coordsize="0,728" path="m2418,10444l2418,9716e" filled="f" stroked="t" strokeweight=".232955pt" strokecolor="#575757">
                <v:path arrowok="t"/>
              </v:shape>
            </v:group>
            <v:group style="position:absolute;left:2087;top:9943;width:9360;height:2" coordorigin="2087,9943" coordsize="9360,2">
              <v:shape style="position:absolute;left:2087;top:9943;width:9360;height:2" coordorigin="2087,9943" coordsize="9360,0" path="m2087,9943l11447,9943e" filled="f" stroked="t" strokeweight=".698865pt" strokecolor="#545454">
                <v:path arrowok="t"/>
              </v:shape>
            </v:group>
            <v:group style="position:absolute;left:471;top:10191;width:1980;height:2" coordorigin="471,10191" coordsize="1980,2">
              <v:shape style="position:absolute;left:471;top:10191;width:1980;height:2" coordorigin="471,10191" coordsize="1980,0" path="m471,10191l2451,10191e" filled="f" stroked="t" strokeweight=".698865pt" strokecolor="#606060">
                <v:path arrowok="t"/>
              </v:shape>
            </v:group>
            <v:group style="position:absolute;left:2153;top:10182;width:9295;height:2" coordorigin="2153,10182" coordsize="9295,2">
              <v:shape style="position:absolute;left:2153;top:10182;width:9295;height:2" coordorigin="2153,10182" coordsize="9295,0" path="m2153,10182l11447,10182e" filled="f" stroked="t" strokeweight=".698865pt" strokecolor="#545454">
                <v:path arrowok="t"/>
              </v:shape>
            </v:group>
            <v:group style="position:absolute;left:475;top:10430;width:1975;height:2" coordorigin="475,10430" coordsize="1975,2">
              <v:shape style="position:absolute;left:475;top:10430;width:1975;height:2" coordorigin="475,10430" coordsize="1975,0" path="m475,10430l2451,10430e" filled="f" stroked="t" strokeweight=".698865pt" strokecolor="#575757">
                <v:path arrowok="t"/>
              </v:shape>
            </v:group>
            <v:group style="position:absolute;left:4254;top:10421;width:1062;height:2" coordorigin="4254,10421" coordsize="1062,2">
              <v:shape style="position:absolute;left:4254;top:10421;width:1062;height:2" coordorigin="4254,10421" coordsize="1062,0" path="m4254,10421l5316,10421e" filled="f" stroked="t" strokeweight=".698865pt" strokecolor="#575757">
                <v:path arrowok="t"/>
              </v:shape>
            </v:group>
            <v:group style="position:absolute;left:2390;top:10423;width:9057;height:2" coordorigin="2390,10423" coordsize="9057,2">
              <v:shape style="position:absolute;left:2390;top:10423;width:9057;height:2" coordorigin="2390,10423" coordsize="9057,0" path="m2390,10423l11447,10423e" filled="f" stroked="t" strokeweight=".698865pt" strokecolor="#545454">
                <v:path arrowok="t"/>
              </v:shape>
            </v:group>
            <v:group style="position:absolute;left:2418;top:10430;width:2;height:222" coordorigin="2418,10430" coordsize="2,222">
              <v:shape style="position:absolute;left:2418;top:10430;width:2;height:222" coordorigin="2418,10430" coordsize="0,222" path="m2418,10652l2418,10430e" filled="f" stroked="t" strokeweight=".232955pt" strokecolor="#444444">
                <v:path arrowok="t"/>
              </v:shape>
            </v:group>
            <v:group style="position:absolute;left:2418;top:10652;width:2;height:95" coordorigin="2418,10652" coordsize="2,95">
              <v:shape style="position:absolute;left:2418;top:10652;width:2;height:95" coordorigin="2418,10652" coordsize="0,95" path="m2418,10747l2418,10652e" filled="f" stroked="t" strokeweight=".232955pt" strokecolor="#000000">
                <v:path arrowok="t"/>
              </v:shape>
            </v:group>
            <v:group style="position:absolute;left:480;top:10718;width:2;height:213" coordorigin="480,10718" coordsize="2,213">
              <v:shape style="position:absolute;left:480;top:10718;width:2;height:213" coordorigin="480,10718" coordsize="0,213" path="m480,10931l480,10718e" filled="f" stroked="t" strokeweight=".46591pt" strokecolor="#2B2B2B">
                <v:path arrowok="t"/>
              </v:shape>
            </v:group>
            <v:group style="position:absolute;left:2418;top:10747;width:2;height:402" coordorigin="2418,10747" coordsize="2,402">
              <v:shape style="position:absolute;left:2418;top:10747;width:2;height:402" coordorigin="2418,10747" coordsize="0,402" path="m2418,11148l2418,10747e" filled="f" stroked="t" strokeweight=".232955pt" strokecolor="#3F3F3F">
                <v:path arrowok="t"/>
              </v:shape>
            </v:group>
            <v:group style="position:absolute;left:475;top:10900;width:2539;height:2" coordorigin="475,10900" coordsize="2539,2">
              <v:shape style="position:absolute;left:475;top:10900;width:2539;height:2" coordorigin="475,10900" coordsize="2539,0" path="m475,10900l3014,10900e" filled="f" stroked="t" strokeweight=".698865pt" strokecolor="#575757">
                <v:path arrowok="t"/>
              </v:shape>
            </v:group>
            <v:group style="position:absolute;left:2959;top:10891;width:8494;height:2" coordorigin="2959,10891" coordsize="8494,2">
              <v:shape style="position:absolute;left:2959;top:10891;width:8494;height:2" coordorigin="2959,10891" coordsize="8494,0" path="m2959,10891l11452,10891e" filled="f" stroked="t" strokeweight=".698865pt" strokecolor="#545454">
                <v:path arrowok="t"/>
              </v:shape>
            </v:group>
            <v:group style="position:absolute;left:471;top:11144;width:1342;height:2" coordorigin="471,11144" coordsize="1342,2">
              <v:shape style="position:absolute;left:471;top:11144;width:1342;height:2" coordorigin="471,11144" coordsize="1342,0" path="m471,11144l1812,11144e" filled="f" stroked="t" strokeweight=".698865pt" strokecolor="#5B5B5B">
                <v:path arrowok="t"/>
              </v:shape>
            </v:group>
            <v:group style="position:absolute;left:1756;top:11132;width:9691;height:2" coordorigin="1756,11132" coordsize="9691,2">
              <v:shape style="position:absolute;left:1756;top:11132;width:9691;height:2" coordorigin="1756,11132" coordsize="9691,0" path="m1756,11132l11447,11132e" filled="f" stroked="t" strokeweight=".698865pt" strokecolor="#545454">
                <v:path arrowok="t"/>
              </v:shape>
            </v:group>
            <v:group style="position:absolute;left:471;top:11380;width:1351;height:2" coordorigin="471,11380" coordsize="1351,2">
              <v:shape style="position:absolute;left:471;top:11380;width:1351;height:2" coordorigin="471,11380" coordsize="1351,0" path="m471,11380l1822,11380e" filled="f" stroked="t" strokeweight=".698865pt" strokecolor="#545454">
                <v:path arrowok="t"/>
              </v:shape>
            </v:group>
            <v:group style="position:absolute;left:480;top:11106;width:2;height:284" coordorigin="480,11106" coordsize="2,284">
              <v:shape style="position:absolute;left:480;top:11106;width:2;height:284" coordorigin="480,11106" coordsize="0,284" path="m480,11389l480,11106e" filled="f" stroked="t" strokeweight=".46591pt" strokecolor="#383838">
                <v:path arrowok="t"/>
              </v:shape>
            </v:group>
            <v:group style="position:absolute;left:1253;top:11129;width:2;height:1593" coordorigin="1253,11129" coordsize="2,1593">
              <v:shape style="position:absolute;left:1253;top:11129;width:2;height:1593" coordorigin="1253,11129" coordsize="0,1593" path="m1253,12722l1253,11129e" filled="f" stroked="t" strokeweight=".698865pt" strokecolor="#545454">
                <v:path arrowok="t"/>
              </v:shape>
            </v:group>
            <v:group style="position:absolute;left:1815;top:11134;width:2;height:747" coordorigin="1815,11134" coordsize="2,747">
              <v:shape style="position:absolute;left:1815;top:11134;width:2;height:747" coordorigin="1815,11134" coordsize="0,747" path="m1815,11881l1815,11134e" filled="f" stroked="t" strokeweight=".698865pt" strokecolor="#4F4F4F">
                <v:path arrowok="t"/>
              </v:shape>
            </v:group>
            <v:group style="position:absolute;left:2418;top:11134;width:2;height:718" coordorigin="2418,11134" coordsize="2,718">
              <v:shape style="position:absolute;left:2418;top:11134;width:2;height:718" coordorigin="2418,11134" coordsize="0,718" path="m2418,11852l2418,11134e" filled="f" stroked="t" strokeweight=".232955pt" strokecolor="#1F1F1F">
                <v:path arrowok="t"/>
              </v:shape>
            </v:group>
            <v:group style="position:absolute;left:1752;top:11373;width:3564;height:2" coordorigin="1752,11373" coordsize="3564,2">
              <v:shape style="position:absolute;left:1752;top:11373;width:3564;height:2" coordorigin="1752,11373" coordsize="3564,0" path="m1752,11373l5316,11373e" filled="f" stroked="t" strokeweight=".698865pt" strokecolor="#4F4F4F">
                <v:path arrowok="t"/>
              </v:shape>
            </v:group>
            <v:group style="position:absolute;left:7385;top:11120;width:2;height:3615" coordorigin="7385,11120" coordsize="2,3615">
              <v:shape style="position:absolute;left:7385;top:11120;width:2;height:3615" coordorigin="7385,11120" coordsize="0,3615" path="m7385,14735l7385,11120e" filled="f" stroked="t" strokeweight=".698865pt" strokecolor="#545454">
                <v:path arrowok="t"/>
              </v:shape>
            </v:group>
            <v:group style="position:absolute;left:5260;top:11363;width:6192;height:2" coordorigin="5260,11363" coordsize="6192,2">
              <v:shape style="position:absolute;left:5260;top:11363;width:6192;height:2" coordorigin="5260,11363" coordsize="6192,0" path="m5260,11363l11452,11363e" filled="f" stroked="t" strokeweight=".698865pt" strokecolor="#545454">
                <v:path arrowok="t"/>
              </v:shape>
            </v:group>
            <v:group style="position:absolute;left:480;top:11824;width:2;height:350" coordorigin="480,11824" coordsize="2,350">
              <v:shape style="position:absolute;left:480;top:11824;width:2;height:350" coordorigin="480,11824" coordsize="0,350" path="m480,12174l480,11824e" filled="f" stroked="t" strokeweight=".46591pt" strokecolor="#484848">
                <v:path arrowok="t"/>
              </v:shape>
            </v:group>
            <v:group style="position:absolute;left:1817;top:11824;width:2;height:350" coordorigin="1817,11824" coordsize="2,350">
              <v:shape style="position:absolute;left:1817;top:11824;width:2;height:350" coordorigin="1817,11824" coordsize="0,350" path="m1817,12174l1817,11824e" filled="f" stroked="t" strokeweight=".46591pt" strokecolor="#383838">
                <v:path arrowok="t"/>
              </v:shape>
            </v:group>
            <v:group style="position:absolute;left:2418;top:11852;width:2;height:1375" coordorigin="2418,11852" coordsize="2,1375">
              <v:shape style="position:absolute;left:2418;top:11852;width:2;height:1375" coordorigin="2418,11852" coordsize="0,1375" path="m2418,13228l2418,11852e" filled="f" stroked="t" strokeweight=".232955pt" strokecolor="#000000">
                <v:path arrowok="t"/>
              </v:shape>
            </v:group>
            <v:group style="position:absolute;left:480;top:12117;width:2;height:198" coordorigin="480,12117" coordsize="2,198">
              <v:shape style="position:absolute;left:480;top:12117;width:2;height:198" coordorigin="480,12117" coordsize="0,198" path="m480,12316l480,12117e" filled="f" stroked="t" strokeweight=".46591pt" strokecolor="#5B5B5B">
                <v:path arrowok="t"/>
              </v:shape>
            </v:group>
            <v:group style="position:absolute;left:1817;top:12117;width:2;height:444" coordorigin="1817,12117" coordsize="2,444">
              <v:shape style="position:absolute;left:1817;top:12117;width:2;height:444" coordorigin="1817,12117" coordsize="0,444" path="m1817,12561l1817,12117e" filled="f" stroked="t" strokeweight=".698865pt" strokecolor="#4B4B4B">
                <v:path arrowok="t"/>
              </v:shape>
            </v:group>
            <v:group style="position:absolute;left:482;top:12259;width:2;height:203" coordorigin="482,12259" coordsize="2,203">
              <v:shape style="position:absolute;left:482;top:12259;width:2;height:203" coordorigin="482,12259" coordsize="0,203" path="m482,12462l482,12259e" filled="f" stroked="t" strokeweight=".232955pt" strokecolor="#343434">
                <v:path arrowok="t"/>
              </v:shape>
            </v:group>
            <v:group style="position:absolute;left:7385;top:12259;width:2;height:302" coordorigin="7385,12259" coordsize="2,302">
              <v:shape style="position:absolute;left:7385;top:12259;width:2;height:302" coordorigin="7385,12259" coordsize="0,302" path="m7385,12561l7385,12259e" filled="f" stroked="t" strokeweight=".46591pt" strokecolor="#444444">
                <v:path arrowok="t"/>
              </v:shape>
            </v:group>
            <v:group style="position:absolute;left:447;top:12533;width:2;height:61" coordorigin="447,12533" coordsize="2,61">
              <v:shape style="position:absolute;left:447;top:12533;width:2;height:61" coordorigin="447,12533" coordsize="0,61" path="m447,12594l447,12533e" filled="f" stroked="t" strokeweight=".698865pt" strokecolor="#000000">
                <v:path arrowok="t"/>
              </v:shape>
            </v:group>
            <v:group style="position:absolute;left:1221;top:12533;width:2;height:695" coordorigin="1221,12533" coordsize="2,695">
              <v:shape style="position:absolute;left:1221;top:12533;width:2;height:695" coordorigin="1221,12533" coordsize="0,695" path="m1221,13228l1221,12533e" filled="f" stroked="t" strokeweight=".698865pt" strokecolor="#000000">
                <v:path arrowok="t"/>
              </v:shape>
            </v:group>
            <v:group style="position:absolute;left:1819;top:12505;width:2;height:246" coordorigin="1819,12505" coordsize="2,246">
              <v:shape style="position:absolute;left:1819;top:12505;width:2;height:246" coordorigin="1819,12505" coordsize="0,246" path="m1819,12750l1819,12505e" filled="f" stroked="t" strokeweight=".46591pt" strokecolor="#343434">
                <v:path arrowok="t"/>
              </v:shape>
            </v:group>
            <v:group style="position:absolute;left:482;top:12646;width:2;height:104" coordorigin="482,12646" coordsize="2,104">
              <v:shape style="position:absolute;left:482;top:12646;width:2;height:104" coordorigin="482,12646" coordsize="0,104" path="m482,12750l482,12646e" filled="f" stroked="t" strokeweight=".232955pt" strokecolor="#747474">
                <v:path arrowok="t"/>
              </v:shape>
            </v:group>
            <v:group style="position:absolute;left:447;top:12722;width:2;height:2609" coordorigin="447,12722" coordsize="2,2609">
              <v:shape style="position:absolute;left:447;top:12722;width:2;height:2609" coordorigin="447,12722" coordsize="0,2609" path="m447,15331l447,12722e" filled="f" stroked="t" strokeweight=".698865pt" strokecolor="#000000">
                <v:path arrowok="t"/>
              </v:shape>
            </v:group>
            <v:group style="position:absolute;left:1819;top:12694;width:2;height:562" coordorigin="1819,12694" coordsize="2,562">
              <v:shape style="position:absolute;left:1819;top:12694;width:2;height:562" coordorigin="1819,12694" coordsize="0,562" path="m1819,13256l1819,12694e" filled="f" stroked="t" strokeweight=".232955pt" strokecolor="#4F4F4F">
                <v:path arrowok="t"/>
              </v:shape>
            </v:group>
            <v:group style="position:absolute;left:11454;top:9074;width:2;height:7008" coordorigin="11454,9074" coordsize="2,7008">
              <v:shape style="position:absolute;left:11454;top:9074;width:2;height:7008" coordorigin="11454,9074" coordsize="0,7008" path="m11454,16082l11454,9074e" filled="f" stroked="t" strokeweight=".698865pt" strokecolor="#575757">
                <v:path arrowok="t"/>
              </v:shape>
            </v:group>
            <v:group style="position:absolute;left:1221;top:13228;width:2;height:255" coordorigin="1221,13228" coordsize="2,255">
              <v:shape style="position:absolute;left:1221;top:13228;width:2;height:255" coordorigin="1221,13228" coordsize="0,255" path="m1221,13483l1221,13228e" filled="f" stroked="t" strokeweight=".698865pt" strokecolor="#707070">
                <v:path arrowok="t"/>
              </v:shape>
            </v:group>
            <v:group style="position:absolute;left:485;top:13438;width:1966;height:2" coordorigin="485,13438" coordsize="1966,2">
              <v:shape style="position:absolute;left:485;top:13438;width:1966;height:2" coordorigin="485,13438" coordsize="1966,0" path="m485,13438l2451,13438e" filled="f" stroked="t" strokeweight=".698865pt" strokecolor="#575757">
                <v:path arrowok="t"/>
              </v:shape>
            </v:group>
            <v:group style="position:absolute;left:1819;top:13199;width:2;height:1210" coordorigin="1819,13199" coordsize="2,1210">
              <v:shape style="position:absolute;left:1819;top:13199;width:2;height:1210" coordorigin="1819,13199" coordsize="0,1210" path="m1819,14409l1819,13199e" filled="f" stroked="t" strokeweight=".232955pt" strokecolor="#646464">
                <v:path arrowok="t"/>
              </v:shape>
            </v:group>
            <v:group style="position:absolute;left:2418;top:13228;width:2;height:255" coordorigin="2418,13228" coordsize="2,255">
              <v:shape style="position:absolute;left:2418;top:13228;width:2;height:255" coordorigin="2418,13228" coordsize="0,255" path="m2418,13483l2418,13228e" filled="f" stroked="t" strokeweight=".232955pt" strokecolor="#2F2F2F">
                <v:path arrowok="t"/>
              </v:shape>
            </v:group>
            <v:group style="position:absolute;left:11452;top:13412;width:2;height:99" coordorigin="11452,13412" coordsize="2,99">
              <v:shape style="position:absolute;left:11452;top:13412;width:2;height:99" coordorigin="11452,13412" coordsize="0,99" path="m11452,13511l11452,13412e" filled="f" stroked="t" strokeweight=".46591pt" strokecolor="#3F3F3F">
                <v:path arrowok="t"/>
              </v:shape>
            </v:group>
            <v:group style="position:absolute;left:1221;top:13483;width:2;height:1848" coordorigin="1221,13483" coordsize="2,1848">
              <v:shape style="position:absolute;left:1221;top:13483;width:2;height:1848" coordorigin="1221,13483" coordsize="0,1848" path="m1221,15331l1221,13483e" filled="f" stroked="t" strokeweight=".698865pt" strokecolor="#000000">
                <v:path arrowok="t"/>
              </v:shape>
            </v:group>
            <v:group style="position:absolute;left:1784;top:13483;width:2;height:1848" coordorigin="1784,13483" coordsize="2,1848">
              <v:shape style="position:absolute;left:1784;top:13483;width:2;height:1848" coordorigin="1784,13483" coordsize="0,1848" path="m1784,15331l1784,13483e" filled="f" stroked="t" strokeweight=".698865pt" strokecolor="#000000">
                <v:path arrowok="t"/>
              </v:shape>
            </v:group>
            <v:group style="position:absolute;left:2418;top:13483;width:2;height:1848" coordorigin="2418,13483" coordsize="2,1848">
              <v:shape style="position:absolute;left:2418;top:13483;width:2;height:1848" coordorigin="2418,13483" coordsize="0,1848" path="m2418,15331l2418,13483e" filled="f" stroked="t" strokeweight=".232955pt" strokecolor="#000000">
                <v:path arrowok="t"/>
              </v:shape>
            </v:group>
            <v:group style="position:absolute;left:7392;top:11848;width:2;height:3767" coordorigin="7392,11848" coordsize="2,3767">
              <v:shape style="position:absolute;left:7392;top:11848;width:2;height:3767" coordorigin="7392,11848" coordsize="0,3767" path="m7392,15614l7392,11848e" filled="f" stroked="t" strokeweight=".698865pt" strokecolor="#4F4F4F">
                <v:path arrowok="t"/>
              </v:shape>
            </v:group>
            <v:group style="position:absolute;left:11457;top:14367;width:2;height:279" coordorigin="11457,14367" coordsize="2,279">
              <v:shape style="position:absolute;left:11457;top:14367;width:2;height:279" coordorigin="11457,14367" coordsize="0,279" path="m11457,14645l11457,14367e" filled="f" stroked="t" strokeweight=".46591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84"/>
          <w:position w:val="-2"/>
        </w:rPr>
        <w:t>cd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50"/>
          <w:position w:val="1"/>
        </w:rPr>
        <w:t>::ı=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75"/>
        <w:jc w:val="left"/>
        <w:tabs>
          <w:tab w:pos="1460" w:val="left"/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24242"/>
          <w:spacing w:val="0"/>
          <w:w w:val="124"/>
          <w:b/>
          <w:bCs/>
        </w:rPr>
        <w:t>ltfaıyı</w:t>
      </w:r>
      <w:r>
        <w:rPr>
          <w:rFonts w:ascii="Arial" w:hAnsi="Arial" w:cs="Arial" w:eastAsia="Arial"/>
          <w:sz w:val="23"/>
          <w:szCs w:val="23"/>
          <w:color w:val="424242"/>
          <w:spacing w:val="13"/>
          <w:w w:val="124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80"/>
          <w:b/>
          <w:bCs/>
        </w:rPr>
        <w:t>ez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424242"/>
          <w:spacing w:val="-4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59"/>
          <w:b/>
          <w:bCs/>
        </w:rPr>
        <w:t>;A.m!fl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6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AEAEAF"/>
          <w:w w:val="89"/>
          <w:b/>
          <w:bCs/>
          <w:i/>
        </w:rPr>
        <w:t>''A.</w:t>
      </w:r>
      <w:r>
        <w:rPr>
          <w:rFonts w:ascii="Arial" w:hAnsi="Arial" w:cs="Arial" w:eastAsia="Arial"/>
          <w:sz w:val="9"/>
          <w:szCs w:val="9"/>
          <w:color w:val="AEAEAF"/>
          <w:spacing w:val="6"/>
          <w:w w:val="89"/>
          <w:b/>
          <w:bCs/>
          <w:i/>
        </w:rPr>
        <w:t>&lt;</w:t>
      </w:r>
      <w:r>
        <w:rPr>
          <w:rFonts w:ascii="Arial" w:hAnsi="Arial" w:cs="Arial" w:eastAsia="Arial"/>
          <w:sz w:val="29"/>
          <w:szCs w:val="29"/>
          <w:color w:val="77797C"/>
          <w:spacing w:val="0"/>
          <w:w w:val="17"/>
          <w:b/>
          <w:bCs/>
        </w:rPr>
        <w:t>lrı</w:t>
      </w:r>
      <w:r>
        <w:rPr>
          <w:rFonts w:ascii="Arial" w:hAnsi="Arial" w:cs="Arial" w:eastAsia="Arial"/>
          <w:sz w:val="29"/>
          <w:szCs w:val="29"/>
          <w:color w:val="77797C"/>
          <w:spacing w:val="8"/>
          <w:w w:val="17"/>
          <w:b/>
          <w:bCs/>
        </w:rPr>
        <w:t>ı</w:t>
      </w:r>
      <w:r>
        <w:rPr>
          <w:rFonts w:ascii="Arial" w:hAnsi="Arial" w:cs="Arial" w:eastAsia="Arial"/>
          <w:sz w:val="29"/>
          <w:szCs w:val="29"/>
          <w:color w:val="979797"/>
          <w:spacing w:val="9"/>
          <w:w w:val="29"/>
          <w:b/>
          <w:bCs/>
        </w:rPr>
        <w:t>r</w:t>
      </w:r>
      <w:r>
        <w:rPr>
          <w:rFonts w:ascii="Arial" w:hAnsi="Arial" w:cs="Arial" w:eastAsia="Arial"/>
          <w:sz w:val="29"/>
          <w:szCs w:val="29"/>
          <w:color w:val="979797"/>
          <w:spacing w:val="0"/>
          <w:w w:val="67"/>
          <w:b/>
          <w:bCs/>
        </w:rPr>
        <w:t>.,</w:t>
      </w:r>
      <w:r>
        <w:rPr>
          <w:rFonts w:ascii="Arial" w:hAnsi="Arial" w:cs="Arial" w:eastAsia="Arial"/>
          <w:sz w:val="29"/>
          <w:szCs w:val="29"/>
          <w:color w:val="979797"/>
          <w:spacing w:val="2"/>
          <w:w w:val="68"/>
          <w:b/>
          <w:bCs/>
        </w:rPr>
        <w:t>:</w:t>
      </w:r>
      <w:r>
        <w:rPr>
          <w:rFonts w:ascii="Arial" w:hAnsi="Arial" w:cs="Arial" w:eastAsia="Arial"/>
          <w:sz w:val="29"/>
          <w:szCs w:val="29"/>
          <w:color w:val="AEAEAF"/>
          <w:spacing w:val="0"/>
          <w:w w:val="33"/>
        </w:rPr>
        <w:t>..</w:t>
      </w:r>
      <w:r>
        <w:rPr>
          <w:rFonts w:ascii="Arial" w:hAnsi="Arial" w:cs="Arial" w:eastAsia="Arial"/>
          <w:sz w:val="29"/>
          <w:szCs w:val="29"/>
          <w:color w:val="AEAEAF"/>
          <w:spacing w:val="-20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77797C"/>
          <w:spacing w:val="0"/>
          <w:w w:val="148"/>
        </w:rPr>
        <w:t>-</w:t>
      </w:r>
      <w:r>
        <w:rPr>
          <w:rFonts w:ascii="Arial" w:hAnsi="Arial" w:cs="Arial" w:eastAsia="Arial"/>
          <w:sz w:val="29"/>
          <w:szCs w:val="29"/>
          <w:color w:val="77797C"/>
          <w:spacing w:val="-29"/>
          <w:w w:val="14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7797C"/>
          <w:spacing w:val="0"/>
          <w:w w:val="54"/>
          <w:b/>
          <w:bCs/>
          <w:i/>
        </w:rPr>
        <w:t>-.</w:t>
      </w:r>
      <w:r>
        <w:rPr>
          <w:rFonts w:ascii="Times New Roman" w:hAnsi="Times New Roman" w:cs="Times New Roman" w:eastAsia="Times New Roman"/>
          <w:sz w:val="11"/>
          <w:szCs w:val="11"/>
          <w:color w:val="77797C"/>
          <w:spacing w:val="4"/>
          <w:w w:val="54"/>
          <w:b/>
          <w:bCs/>
          <w:i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EAEAF"/>
          <w:spacing w:val="0"/>
          <w:w w:val="9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EAEAF"/>
          <w:spacing w:val="-1"/>
          <w:w w:val="90"/>
          <w:b/>
          <w:bCs/>
          <w:i/>
        </w:rPr>
        <w:t>'</w:t>
      </w:r>
      <w:r>
        <w:rPr>
          <w:rFonts w:ascii="Arial" w:hAnsi="Arial" w:cs="Arial" w:eastAsia="Arial"/>
          <w:sz w:val="9"/>
          <w:szCs w:val="9"/>
          <w:color w:val="AEAEAF"/>
          <w:spacing w:val="0"/>
          <w:w w:val="119"/>
          <w:b/>
          <w:bCs/>
          <w:i/>
          <w:position w:val="5"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20" w:right="360"/>
          <w:cols w:num="3" w:equalWidth="0">
            <w:col w:w="726" w:space="2042"/>
            <w:col w:w="2868" w:space="3380"/>
            <w:col w:w="2224"/>
          </w:cols>
        </w:sectPr>
      </w:pPr>
      <w:rPr/>
    </w:p>
    <w:p>
      <w:pPr>
        <w:spacing w:before="0" w:after="0" w:line="646" w:lineRule="exact"/>
        <w:ind w:left="846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86"/>
          <w:szCs w:val="86"/>
          <w:color w:val="3A3A3A"/>
          <w:spacing w:val="0"/>
          <w:w w:val="176"/>
          <w:b/>
          <w:bCs/>
          <w:i/>
          <w:position w:val="-27"/>
        </w:rPr>
        <w:t>l</w:t>
      </w:r>
      <w:r>
        <w:rPr>
          <w:rFonts w:ascii="Arial" w:hAnsi="Arial" w:cs="Arial" w:eastAsia="Arial"/>
          <w:sz w:val="86"/>
          <w:szCs w:val="86"/>
          <w:color w:val="3A3A3A"/>
          <w:spacing w:val="0"/>
          <w:w w:val="100"/>
          <w:b/>
          <w:bCs/>
          <w:i/>
          <w:position w:val="-27"/>
        </w:rPr>
        <w:tab/>
      </w:r>
      <w:r>
        <w:rPr>
          <w:rFonts w:ascii="Arial" w:hAnsi="Arial" w:cs="Arial" w:eastAsia="Arial"/>
          <w:sz w:val="86"/>
          <w:szCs w:val="86"/>
          <w:color w:val="3A3A3A"/>
          <w:spacing w:val="0"/>
          <w:w w:val="100"/>
          <w:b/>
          <w:bCs/>
          <w:i/>
          <w:position w:val="-27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9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96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9"/>
        </w:rPr>
        <w:t>BELEDiY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  <w:position w:val="-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BABCBC"/>
          <w:spacing w:val="0"/>
          <w:w w:val="72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CBC"/>
          <w:spacing w:val="-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4"/>
          <w:position w:val="-9"/>
        </w:rPr>
        <w:t>'j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300" w:right="32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0" w:lineRule="exact"/>
        <w:ind w:left="846" w:right="-80"/>
        <w:jc w:val="left"/>
        <w:tabs>
          <w:tab w:pos="36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2"/>
          <w:position w:val="-6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-43"/>
          <w:w w:val="112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-6"/>
        </w:rPr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12"/>
          <w:position w:val="-16"/>
        </w:rPr>
        <w:t>lı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tabs>
          <w:tab w:pos="58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3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KANLIÖI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9"/>
          <w:position w:val="-5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3807" w:space="468"/>
            <w:col w:w="7025"/>
          </w:cols>
        </w:sectPr>
      </w:pPr>
      <w:rPr/>
    </w:p>
    <w:p>
      <w:pPr>
        <w:spacing w:before="29" w:after="0" w:line="180" w:lineRule="exact"/>
        <w:ind w:left="5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-2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Mlldilrlugu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1581" w:space="2206"/>
            <w:col w:w="7513"/>
          </w:cols>
        </w:sectPr>
      </w:pPr>
      <w:rPr/>
    </w:p>
    <w:p>
      <w:pPr>
        <w:spacing w:before="0" w:after="0" w:line="184" w:lineRule="exact"/>
        <w:ind w:left="625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3" w:right="-20"/>
        <w:jc w:val="left"/>
        <w:tabs>
          <w:tab w:pos="1300" w:val="left"/>
          <w:tab w:pos="3120" w:val="left"/>
          <w:tab w:pos="546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97"/>
          <w:position w:val="1"/>
        </w:rPr>
        <w:t>:</w:t>
      </w:r>
      <w:r>
        <w:rPr>
          <w:rFonts w:ascii="Arial" w:hAnsi="Arial" w:cs="Arial" w:eastAsia="Arial"/>
          <w:sz w:val="24"/>
          <w:szCs w:val="24"/>
          <w:color w:val="4D4D4D"/>
          <w:spacing w:val="-24"/>
          <w:w w:val="97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19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1"/>
        </w:rPr>
        <w:t>7/05/2017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2"/>
          <w:w w:val="71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26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33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16:00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6"/>
          <w:position w:val="0"/>
        </w:rPr>
        <w:t>ret: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"/>
          <w:w w:val="86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14"/>
          <w:w w:val="13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18" w:right="-20"/>
        <w:jc w:val="left"/>
        <w:tabs>
          <w:tab w:pos="1320" w:val="left"/>
          <w:tab w:pos="3120" w:val="left"/>
          <w:tab w:pos="432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l7/05/2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:3203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203/4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18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Doj1r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7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12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153" w:lineRule="exact"/>
        <w:ind w:left="118" w:right="-20"/>
        <w:jc w:val="left"/>
        <w:tabs>
          <w:tab w:pos="1300" w:val="left"/>
          <w:tab w:pos="4380" w:val="left"/>
          <w:tab w:pos="7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4"/>
        </w:rPr>
        <w:t>OtYangııı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57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5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5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5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3613" w:right="-20"/>
        <w:jc w:val="left"/>
        <w:rPr>
          <w:rFonts w:ascii="Arial" w:hAnsi="Arial" w:cs="Arial" w:eastAsia="Arial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44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98"/>
          <w:position w:val="-4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1211F"/>
          <w:spacing w:val="0"/>
          <w:w w:val="52"/>
          <w:position w:val="-44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21211F"/>
          <w:spacing w:val="0"/>
          <w:w w:val="52"/>
          <w:position w:val="-44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21211F"/>
          <w:spacing w:val="11"/>
          <w:w w:val="52"/>
          <w:position w:val="-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4"/>
        </w:rPr>
        <w:t>Kn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-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-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-44"/>
        </w:rPr>
        <w:t>lıstl{l_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8"/>
          <w:position w:val="-44"/>
        </w:rPr>
        <w:t> </w:t>
      </w:r>
      <w:r>
        <w:rPr>
          <w:rFonts w:ascii="Arial" w:hAnsi="Arial" w:cs="Arial" w:eastAsia="Arial"/>
          <w:sz w:val="61"/>
          <w:szCs w:val="61"/>
          <w:color w:val="4D4D4D"/>
          <w:spacing w:val="-179"/>
          <w:w w:val="105"/>
          <w:position w:val="-44"/>
        </w:rPr>
        <w:t>!</w:t>
      </w:r>
      <w:r>
        <w:rPr>
          <w:rFonts w:ascii="Arial" w:hAnsi="Arial" w:cs="Arial" w:eastAsia="Arial"/>
          <w:sz w:val="61"/>
          <w:szCs w:val="61"/>
          <w:color w:val="4D4D4D"/>
          <w:spacing w:val="-462"/>
          <w:w w:val="64"/>
          <w:position w:val="-44"/>
        </w:rPr>
        <w:t>Q</w:t>
      </w:r>
      <w:r>
        <w:rPr>
          <w:rFonts w:ascii="Arial" w:hAnsi="Arial" w:cs="Arial" w:eastAsia="Arial"/>
          <w:sz w:val="61"/>
          <w:szCs w:val="61"/>
          <w:color w:val="757575"/>
          <w:spacing w:val="0"/>
          <w:w w:val="101"/>
          <w:position w:val="-44"/>
        </w:rPr>
        <w:t>f</w:t>
      </w:r>
      <w:r>
        <w:rPr>
          <w:rFonts w:ascii="Arial" w:hAnsi="Arial" w:cs="Arial" w:eastAsia="Arial"/>
          <w:sz w:val="61"/>
          <w:szCs w:val="61"/>
          <w:color w:val="757575"/>
          <w:spacing w:val="-38"/>
          <w:w w:val="100"/>
          <w:position w:val="-44"/>
        </w:rPr>
        <w:t> </w:t>
      </w:r>
      <w:r>
        <w:rPr>
          <w:rFonts w:ascii="Arial" w:hAnsi="Arial" w:cs="Arial" w:eastAsia="Arial"/>
          <w:sz w:val="61"/>
          <w:szCs w:val="61"/>
          <w:color w:val="4D4D4D"/>
          <w:spacing w:val="0"/>
          <w:w w:val="65"/>
          <w:position w:val="-44"/>
        </w:rPr>
        <w:t>l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04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89"/>
        </w:rPr>
        <w:t> </w:t>
      </w:r>
      <w:r>
        <w:rPr>
          <w:rFonts w:ascii="Arial" w:hAnsi="Arial" w:cs="Arial" w:eastAsia="Arial"/>
          <w:sz w:val="21"/>
          <w:szCs w:val="21"/>
          <w:color w:val="21211F"/>
          <w:spacing w:val="0"/>
          <w:w w:val="102"/>
        </w:rPr>
        <w:t>i</w:t>
      </w:r>
      <w:r>
        <w:rPr>
          <w:rFonts w:ascii="Arial" w:hAnsi="Arial" w:cs="Arial" w:eastAsia="Arial"/>
          <w:sz w:val="21"/>
          <w:szCs w:val="21"/>
          <w:color w:val="21211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36" w:after="0" w:line="203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7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8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21211F"/>
          <w:spacing w:val="0"/>
          <w:w w:val="132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16:08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7248" w:space="42"/>
            <w:col w:w="4010"/>
          </w:cols>
        </w:sectPr>
      </w:pPr>
      <w:rPr/>
    </w:p>
    <w:p>
      <w:pPr>
        <w:spacing w:before="72" w:after="0" w:line="342" w:lineRule="exact"/>
        <w:ind w:left="123" w:right="-20"/>
        <w:jc w:val="left"/>
        <w:tabs>
          <w:tab w:pos="2160" w:val="left"/>
          <w:tab w:pos="5660" w:val="left"/>
          <w:tab w:pos="110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9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46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3"/>
          <w:w w:val="37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6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3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6"/>
        </w:rPr>
      </w:r>
      <w:r>
        <w:rPr>
          <w:rFonts w:ascii="Arial" w:hAnsi="Arial" w:cs="Arial" w:eastAsia="Arial"/>
          <w:sz w:val="31"/>
          <w:szCs w:val="31"/>
          <w:color w:val="ACACAC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M.Kamura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Anıç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177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93" w:lineRule="exact"/>
        <w:ind w:left="5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3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1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San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16:0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38"/>
        </w:rPr>
        <w:t>ı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16:06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3" w:equalWidth="0">
            <w:col w:w="536" w:space="1579"/>
            <w:col w:w="1766" w:space="752"/>
            <w:col w:w="6667"/>
          </w:cols>
        </w:sectPr>
      </w:pPr>
      <w:rPr/>
    </w:p>
    <w:p>
      <w:pPr>
        <w:spacing w:before="0" w:after="0" w:line="281" w:lineRule="exact"/>
        <w:ind w:left="123" w:right="-20"/>
        <w:jc w:val="left"/>
        <w:tabs>
          <w:tab w:pos="46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2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4634" w:right="3710"/>
        <w:jc w:val="center"/>
        <w:tabs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3A3A3A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4621" w:right="368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Enıııiyeı-.Jandarına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3" w:lineRule="exact"/>
        <w:ind w:left="2115" w:right="-20"/>
        <w:jc w:val="left"/>
        <w:tabs>
          <w:tab w:pos="464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29" w:after="0" w:line="240" w:lineRule="auto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Yardırncı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6" w:lineRule="exact"/>
        <w:ind w:left="29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ACACAC"/>
          <w:spacing w:val="0"/>
          <w:w w:val="100"/>
          <w:position w:val="-2"/>
        </w:rPr>
        <w:t>,</w:t>
      </w:r>
      <w:r>
        <w:rPr>
          <w:rFonts w:ascii="Arial" w:hAnsi="Arial" w:cs="Arial" w:eastAsia="Arial"/>
          <w:sz w:val="22"/>
          <w:szCs w:val="22"/>
          <w:color w:val="ACACAC"/>
          <w:spacing w:val="-49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ACAC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ACACA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47"/>
          <w:position w:val="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0F0F0F"/>
          <w:spacing w:val="-39"/>
          <w:w w:val="64"/>
          <w:position w:val="4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78"/>
          <w:position w:val="4"/>
        </w:rPr>
        <w:t>ön{lş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79"/>
          <w:position w:val="4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3" w:lineRule="exact"/>
        <w:ind w:left="2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5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4052" w:space="581"/>
            <w:col w:w="6667"/>
          </w:cols>
        </w:sectPr>
      </w:pPr>
      <w:rPr/>
    </w:p>
    <w:p>
      <w:pPr>
        <w:spacing w:before="9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4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7"/>
        </w:rPr>
        <w:t>n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29"/>
        </w:rPr>
        <w:t>l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28"/>
        </w:rPr>
        <w:t>ı</w:t>
      </w:r>
      <w:r>
        <w:rPr>
          <w:rFonts w:ascii="Arial" w:hAnsi="Arial" w:cs="Arial" w:eastAsia="Arial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8" w:lineRule="exact"/>
        <w:ind w:left="211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42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7"/>
          <w:w w:val="91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SöndUrme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öııdürnıede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52" w:right="-20"/>
        <w:jc w:val="left"/>
        <w:tabs>
          <w:tab w:pos="5440" w:val="left"/>
          <w:tab w:pos="6480" w:val="left"/>
          <w:tab w:pos="8080" w:val="left"/>
          <w:tab w:pos="8360" w:val="left"/>
          <w:tab w:pos="9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öndllrnıe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71"/>
          <w:position w:val="-5"/>
        </w:rPr>
        <w:t>1</w:t>
      </w:r>
      <w:r>
        <w:rPr>
          <w:rFonts w:ascii="Arial" w:hAnsi="Arial" w:cs="Arial" w:eastAsia="Arial"/>
          <w:sz w:val="25"/>
          <w:szCs w:val="25"/>
          <w:color w:val="4D4D4D"/>
          <w:spacing w:val="71"/>
          <w:w w:val="171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  <w:position w:val="-1"/>
        </w:rPr>
        <w:t>Kı:ı..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7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-62"/>
          <w:w w:val="72"/>
          <w:position w:val="-5"/>
        </w:rPr>
        <w:t> 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71"/>
          <w:position w:val="-5"/>
        </w:rPr>
        <w:t>1</w:t>
      </w:r>
      <w:r>
        <w:rPr>
          <w:rFonts w:ascii="Arial" w:hAnsi="Arial" w:cs="Arial" w:eastAsia="Arial"/>
          <w:sz w:val="25"/>
          <w:szCs w:val="25"/>
          <w:color w:val="4D4D4D"/>
          <w:spacing w:val="24"/>
          <w:w w:val="171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5441" w:right="-20"/>
        <w:jc w:val="left"/>
        <w:tabs>
          <w:tab w:pos="6540" w:val="left"/>
          <w:tab w:pos="7080" w:val="left"/>
          <w:tab w:pos="8080" w:val="left"/>
          <w:tab w:pos="8800" w:val="left"/>
          <w:tab w:pos="9640" w:val="left"/>
          <w:tab w:pos="101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1211F"/>
          <w:spacing w:val="33"/>
          <w:w w:val="6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1211F"/>
          <w:spacing w:val="33"/>
          <w:w w:val="64"/>
          <w:u w:val="single" w:color="44444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u w:val="single" w:color="444444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u w:val="single" w:color="444444"/>
          <w:position w:val="0"/>
        </w:rPr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4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121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4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4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!Yangında;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oluşmamıştır.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1" w:after="0" w:line="240" w:lineRule="auto"/>
        <w:ind w:left="150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öndHrnıe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Doruımı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1211F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a·ar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1629" w:space="128"/>
            <w:col w:w="9543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6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4" w:lineRule="exact"/>
        <w:ind w:left="2163" w:right="160" w:firstLine="-205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örll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91"/>
        </w:rPr>
        <w:t>lm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temizlik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ınaçlı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yakılmı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4" w:right="-20"/>
        <w:jc w:val="left"/>
        <w:tabs>
          <w:tab w:pos="210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2"/>
        </w:rPr>
        <w:t>ı&gt;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4" w:lineRule="exact"/>
        <w:ind w:left="104" w:right="962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D"/>
          <w:w w:val="74"/>
        </w:rPr>
        <w:t>J</w:t>
      </w:r>
      <w:r>
        <w:rPr>
          <w:rFonts w:ascii="Arial" w:hAnsi="Arial" w:cs="Arial" w:eastAsia="Arial"/>
          <w:sz w:val="18"/>
          <w:szCs w:val="18"/>
          <w:color w:val="4D4D4D"/>
          <w:spacing w:val="-62"/>
          <w:w w:val="73"/>
        </w:rPr>
        <w:t>Y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50"/>
        </w:rPr>
        <w:t>:-</w:t>
      </w:r>
      <w:r>
        <w:rPr>
          <w:rFonts w:ascii="Arial" w:hAnsi="Arial" w:cs="Arial" w:eastAsia="Arial"/>
          <w:sz w:val="18"/>
          <w:szCs w:val="18"/>
          <w:color w:val="757575"/>
          <w:spacing w:val="3"/>
          <w:w w:val="50"/>
        </w:rPr>
        <w:t>.</w:t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51"/>
        </w:rPr>
        <w:t>.</w:t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CACA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44"/>
        </w:rPr>
        <w:t>_,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44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4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rreslim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62" w:lineRule="exact"/>
        <w:ind w:left="127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DönllşU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70"/>
          <w:position w:val="-3"/>
        </w:rPr>
        <w:t>t</w:t>
      </w:r>
      <w:r>
        <w:rPr>
          <w:rFonts w:ascii="Arial" w:hAnsi="Arial" w:cs="Arial" w:eastAsia="Arial"/>
          <w:sz w:val="25"/>
          <w:szCs w:val="25"/>
          <w:color w:val="4D4D4D"/>
          <w:spacing w:val="-5"/>
          <w:w w:val="7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3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  <w:position w:val="-3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  <w:position w:val="-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19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7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  <w:position w:val="-2"/>
        </w:rPr>
        <w:t>7/05/2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2"/>
          <w:position w:val="-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0"/>
          <w:w w:val="7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1211F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9"/>
          <w:position w:val="-2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3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16:40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03" w:right="-20"/>
        <w:jc w:val="left"/>
        <w:tabs>
          <w:tab w:pos="1000" w:val="left"/>
          <w:tab w:pos="1500" w:val="left"/>
          <w:tab w:pos="210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83"/>
          <w:position w:val="-1"/>
        </w:rPr>
        <w:t>ÖIU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25"/>
          <w:szCs w:val="25"/>
          <w:color w:val="3A3A3A"/>
          <w:spacing w:val="-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Evka-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6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  <w:position w:val="-2"/>
        </w:rPr>
        <w:t>·c:;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38"/>
          <w:position w:val="-9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71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27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336" w:lineRule="exact"/>
        <w:ind w:left="-43" w:right="1381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A3A3A"/>
          <w:spacing w:val="6"/>
          <w:w w:val="75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75"/>
          <w:b/>
          <w:bCs/>
          <w:i/>
          <w:position w:val="-2"/>
        </w:rPr>
        <w:t>7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32"/>
          <w:w w:val="75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49"/>
          <w:b/>
          <w:bCs/>
          <w:position w:val="-2"/>
        </w:rPr>
        <w:t>Baziran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49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12"/>
          <w:w w:val="49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55"/>
          <w:b/>
          <w:bCs/>
          <w:position w:val="-2"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98" w:right="170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338928pt;margin-top:16.817499pt;width:44.280355pt;height:28.5pt;mso-position-horizontal-relative:page;mso-position-vertical-relative:paragraph;z-index:-17193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858587"/>
                      <w:w w:val="56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858587"/>
                      <w:spacing w:val="-31"/>
                      <w:w w:val="56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46666"/>
                      <w:spacing w:val="-70"/>
                      <w:w w:val="9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979799"/>
                      <w:spacing w:val="-12"/>
                      <w:w w:val="66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D4D4D"/>
                      <w:spacing w:val="0"/>
                      <w:w w:val="9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D4D4D"/>
                      <w:spacing w:val="-97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666"/>
                      <w:spacing w:val="0"/>
                      <w:w w:val="71"/>
                      <w:position w:val="-1"/>
                    </w:rPr>
                    <w:t>'·"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9"/>
          <w:i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4D4D4D"/>
          <w:spacing w:val="28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7"/>
          <w:position w:val="1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00" w:right="320"/>
          <w:cols w:num="3" w:equalWidth="0">
            <w:col w:w="410" w:space="1845"/>
            <w:col w:w="3523" w:space="2946"/>
            <w:col w:w="2576"/>
          </w:cols>
        </w:sectPr>
      </w:pPr>
      <w:rPr/>
    </w:p>
    <w:p>
      <w:pPr>
        <w:spacing w:before="57" w:after="0" w:line="167" w:lineRule="exact"/>
        <w:ind w:left="26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83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6" w:lineRule="atLeast"/>
        <w:ind w:right="-20"/>
        <w:jc w:val="right"/>
        <w:tabs>
          <w:tab w:pos="164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156.668671pt;margin-top:13.949387pt;width:.1pt;height:21.356345pt;mso-position-horizontal-relative:page;mso-position-vertical-relative:paragraph;z-index:-17200" coordorigin="3133,279" coordsize="2,427">
            <v:shape style="position:absolute;left:3133;top:279;width:2;height:427" coordorigin="3133,279" coordsize="0,427" path="m3133,706l3133,279e" filled="f" stroked="t" strokeweight=".704657pt" strokecolor="#5B5BA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5.494247pt;margin-top:17.912970pt;width:1.469983pt;height:20pt;mso-position-horizontal-relative:page;mso-position-vertical-relative:paragraph;z-index:-1719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83F8E"/>
                      <w:spacing w:val="-181"/>
                      <w:w w:val="7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374252pt;margin-top:19.636475pt;width:51.429626pt;height:41pt;mso-position-horizontal-relative:page;mso-position-vertical-relative:paragraph;z-index:-17194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Times New Roman" w:hAnsi="Times New Roman" w:cs="Times New Roman" w:eastAsia="Times New Roman"/>
                      <w:sz w:val="82"/>
                      <w:szCs w:val="8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344462"/>
                      <w:spacing w:val="-25"/>
                      <w:w w:val="58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344462"/>
                      <w:spacing w:val="0"/>
                      <w:w w:val="59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344462"/>
                      <w:spacing w:val="-6"/>
                      <w:w w:val="59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4D4D4D"/>
                      <w:spacing w:val="0"/>
                      <w:w w:val="34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5B5D8E"/>
          <w:w w:val="249"/>
        </w:rPr>
        <w:t>///,?</w:t>
      </w:r>
      <w:r>
        <w:rPr>
          <w:rFonts w:ascii="Times New Roman" w:hAnsi="Times New Roman" w:cs="Times New Roman" w:eastAsia="Times New Roman"/>
          <w:sz w:val="37"/>
          <w:szCs w:val="37"/>
          <w:color w:val="5B5D8E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B5D8E"/>
          <w:spacing w:val="0"/>
          <w:w w:val="249"/>
        </w:rPr>
        <w:t>/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158" w:lineRule="exact"/>
        <w:ind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3"/>
        </w:rPr>
        <w:t>'rim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  <w:position w:val="-2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9"/>
          <w:position w:val="-23"/>
        </w:rPr>
        <w:t>Aı</w:t>
      </w:r>
      <w:r>
        <w:rPr>
          <w:rFonts w:ascii="Arial" w:hAnsi="Arial" w:cs="Arial" w:eastAsia="Arial"/>
          <w:sz w:val="19"/>
          <w:szCs w:val="19"/>
          <w:color w:val="3A3A3A"/>
          <w:spacing w:val="-15"/>
          <w:w w:val="90"/>
          <w:position w:val="-23"/>
        </w:rPr>
        <w:t>n</w:t>
      </w:r>
      <w:r>
        <w:rPr>
          <w:rFonts w:ascii="Arial" w:hAnsi="Arial" w:cs="Arial" w:eastAsia="Arial"/>
          <w:sz w:val="19"/>
          <w:szCs w:val="19"/>
          <w:color w:val="646666"/>
          <w:spacing w:val="-38"/>
          <w:w w:val="204"/>
          <w:position w:val="-23"/>
        </w:rPr>
        <w:t>;</w:t>
      </w:r>
      <w:r>
        <w:rPr>
          <w:rFonts w:ascii="Arial" w:hAnsi="Arial" w:cs="Arial" w:eastAsia="Arial"/>
          <w:sz w:val="19"/>
          <w:szCs w:val="19"/>
          <w:color w:val="646666"/>
          <w:spacing w:val="-69"/>
          <w:w w:val="205"/>
          <w:position w:val="-23"/>
        </w:rPr>
        <w:t>i</w:t>
      </w:r>
      <w:r>
        <w:rPr>
          <w:rFonts w:ascii="Arial" w:hAnsi="Arial" w:cs="Arial" w:eastAsia="Arial"/>
          <w:sz w:val="19"/>
          <w:szCs w:val="19"/>
          <w:color w:val="979799"/>
          <w:spacing w:val="-6"/>
          <w:w w:val="110"/>
          <w:position w:val="-23"/>
        </w:rPr>
        <w:t>•</w:t>
      </w:r>
      <w:r>
        <w:rPr>
          <w:rFonts w:ascii="Times New Roman" w:hAnsi="Times New Roman" w:cs="Times New Roman" w:eastAsia="Times New Roman"/>
          <w:sz w:val="44"/>
          <w:szCs w:val="44"/>
          <w:color w:val="858587"/>
          <w:spacing w:val="0"/>
          <w:w w:val="73"/>
          <w:position w:val="-23"/>
        </w:rPr>
        <w:t>,;,.1l</w:t>
      </w:r>
      <w:r>
        <w:rPr>
          <w:rFonts w:ascii="Times New Roman" w:hAnsi="Times New Roman" w:cs="Times New Roman" w:eastAsia="Times New Roman"/>
          <w:sz w:val="44"/>
          <w:szCs w:val="44"/>
          <w:color w:val="858587"/>
          <w:spacing w:val="18"/>
          <w:w w:val="74"/>
          <w:position w:val="-23"/>
        </w:rPr>
        <w:t>(</w:t>
      </w:r>
      <w:r>
        <w:rPr>
          <w:rFonts w:ascii="Times New Roman" w:hAnsi="Times New Roman" w:cs="Times New Roman" w:eastAsia="Times New Roman"/>
          <w:sz w:val="44"/>
          <w:szCs w:val="44"/>
          <w:color w:val="979799"/>
          <w:spacing w:val="0"/>
          <w:w w:val="108"/>
          <w:position w:val="-23"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6192" w:space="2363"/>
            <w:col w:w="2745"/>
          </w:cols>
        </w:sectPr>
      </w:pPr>
      <w:rPr/>
    </w:p>
    <w:p>
      <w:pPr>
        <w:spacing w:before="0" w:after="0" w:line="79" w:lineRule="atLeast"/>
        <w:ind w:left="245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0"/>
        </w:rPr>
        <w:t>.:E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0" w:lineRule="exact"/>
        <w:ind w:left="4478" w:right="-20"/>
        <w:jc w:val="left"/>
        <w:tabs>
          <w:tab w:pos="8100" w:val="left"/>
          <w:tab w:pos="9820" w:val="left"/>
          <w:tab w:pos="1104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142.692978pt;margin-top:4.332571pt;width:1.761641pt;height:26.092571pt;mso-position-horizontal-relative:page;mso-position-vertical-relative:paragraph;z-index:-17199" coordorigin="2854,87" coordsize="35,522">
            <v:group style="position:absolute;left:2880;top:96;width:2;height:204" coordorigin="2880,96" coordsize="2,204">
              <v:shape style="position:absolute;left:2880;top:96;width:2;height:204" coordorigin="2880,96" coordsize="0,204" path="m2880,300l2880,96e" filled="f" stroked="t" strokeweight=".939542pt" strokecolor="#383B74">
                <v:path arrowok="t"/>
              </v:shape>
            </v:group>
            <v:group style="position:absolute;left:2863;top:148;width:2;height:451" coordorigin="2863,148" coordsize="2,451">
              <v:shape style="position:absolute;left:2863;top:148;width:2;height:451" coordorigin="2863,148" coordsize="0,451" path="m2863,599l2863,148e" filled="f" stroked="t" strokeweight=".939542pt" strokecolor="#3B44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9.383118pt;margin-top:3.378586pt;width:.1pt;height:20.88176pt;mso-position-horizontal-relative:page;mso-position-vertical-relative:paragraph;z-index:-17198" coordorigin="4388,68" coordsize="2,418">
            <v:shape style="position:absolute;left:4388;top:68;width:2;height:418" coordorigin="4388,68" coordsize="0,418" path="m4388,485l4388,68e" filled="f" stroked="t" strokeweight="1.174428pt" strokecolor="#3838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M.Kamura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17"/>
          <w:b/>
          <w:bCs/>
          <w:position w:val="-4"/>
        </w:rPr>
        <w:t>Bülen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17"/>
          <w:b/>
          <w:bCs/>
          <w:position w:val="-4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15"/>
          <w:w w:val="11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-4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68"/>
          <w:position w:val="-4"/>
        </w:rPr>
        <w:t>ıyr</w:t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43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0"/>
          <w:w w:val="84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-33"/>
          <w:w w:val="84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43"/>
          <w:i/>
          <w:position w:val="-4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42"/>
          <w:szCs w:val="42"/>
          <w:color w:val="979799"/>
          <w:spacing w:val="0"/>
          <w:w w:val="116"/>
          <w:position w:val="-3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919" w:right="-20"/>
        <w:jc w:val="left"/>
        <w:tabs>
          <w:tab w:pos="8300" w:val="left"/>
          <w:tab w:pos="99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7"/>
        </w:rPr>
        <w:t>ltfalyeYa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7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80"/>
          <w:position w:val="-7"/>
        </w:rPr>
        <w:t>•</w:t>
      </w:r>
      <w:r>
        <w:rPr>
          <w:rFonts w:ascii="Arial" w:hAnsi="Arial" w:cs="Arial" w:eastAsia="Arial"/>
          <w:sz w:val="19"/>
          <w:szCs w:val="19"/>
          <w:color w:val="757575"/>
          <w:spacing w:val="18"/>
          <w:w w:val="80"/>
          <w:position w:val="-7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6B6B90"/>
          <w:spacing w:val="0"/>
          <w:w w:val="65"/>
          <w:position w:val="-7"/>
        </w:rPr>
        <w:t>f&amp;</w:t>
      </w:r>
      <w:r>
        <w:rPr>
          <w:rFonts w:ascii="Times New Roman" w:hAnsi="Times New Roman" w:cs="Times New Roman" w:eastAsia="Times New Roman"/>
          <w:sz w:val="43"/>
          <w:szCs w:val="43"/>
          <w:color w:val="6B6B90"/>
          <w:spacing w:val="9"/>
          <w:w w:val="66"/>
          <w:position w:val="-7"/>
        </w:rPr>
        <w:t>J</w:t>
      </w:r>
      <w:r>
        <w:rPr>
          <w:rFonts w:ascii="Times New Roman" w:hAnsi="Times New Roman" w:cs="Times New Roman" w:eastAsia="Times New Roman"/>
          <w:sz w:val="43"/>
          <w:szCs w:val="43"/>
          <w:color w:val="757575"/>
          <w:spacing w:val="0"/>
          <w:w w:val="32"/>
          <w:position w:val="-7"/>
        </w:rPr>
        <w:t>t'</w:t>
      </w:r>
      <w:r>
        <w:rPr>
          <w:rFonts w:ascii="Times New Roman" w:hAnsi="Times New Roman" w:cs="Times New Roman" w:eastAsia="Times New Roman"/>
          <w:sz w:val="43"/>
          <w:szCs w:val="43"/>
          <w:color w:val="757575"/>
          <w:spacing w:val="0"/>
          <w:w w:val="33"/>
          <w:position w:val="-7"/>
        </w:rPr>
        <w:t>%</w:t>
      </w:r>
      <w:r>
        <w:rPr>
          <w:rFonts w:ascii="Times New Roman" w:hAnsi="Times New Roman" w:cs="Times New Roman" w:eastAsia="Times New Roman"/>
          <w:sz w:val="43"/>
          <w:szCs w:val="43"/>
          <w:color w:val="757575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D4D4D"/>
          <w:spacing w:val="0"/>
          <w:w w:val="182"/>
          <w:position w:val="-7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2415" w:right="-20"/>
        <w:jc w:val="left"/>
        <w:tabs>
          <w:tab w:pos="3740" w:val="left"/>
          <w:tab w:pos="8080" w:val="left"/>
          <w:tab w:pos="9740" w:val="left"/>
          <w:tab w:pos="10280" w:val="left"/>
          <w:tab w:pos="10580" w:val="left"/>
          <w:tab w:pos="11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73"/>
          <w:position w:val="-19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9"/>
        </w:rPr>
        <w:t>8</w:t>
      </w:r>
      <w:r>
        <w:rPr>
          <w:rFonts w:ascii="Arial" w:hAnsi="Arial" w:cs="Arial" w:eastAsia="Arial"/>
          <w:sz w:val="19"/>
          <w:szCs w:val="19"/>
          <w:color w:val="3A3A3A"/>
          <w:spacing w:val="-14"/>
          <w:w w:val="100"/>
          <w:position w:val="-19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22"/>
          <w:position w:val="-19"/>
        </w:rPr>
        <w:t>"</w:t>
      </w:r>
      <w:r>
        <w:rPr>
          <w:rFonts w:ascii="Arial" w:hAnsi="Arial" w:cs="Arial" w:eastAsia="Arial"/>
          <w:sz w:val="19"/>
          <w:szCs w:val="19"/>
          <w:color w:val="757575"/>
          <w:spacing w:val="-39"/>
          <w:w w:val="100"/>
          <w:position w:val="-19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47"/>
          <w:position w:val="-19"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  <w:position w:val="-7"/>
        </w:rPr>
        <w:t>MOdahel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  <w:position w:val="-7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  <w:position w:val="-7"/>
        </w:rPr>
        <w:t>   </w:t>
      </w:r>
      <w:r>
        <w:rPr>
          <w:rFonts w:ascii="Arial" w:hAnsi="Arial" w:cs="Arial" w:eastAsia="Arial"/>
          <w:sz w:val="19"/>
          <w:szCs w:val="19"/>
          <w:color w:val="3A3A3A"/>
          <w:spacing w:val="8"/>
          <w:w w:val="83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349"/>
          <w:position w:val="-7"/>
        </w:rPr>
        <w:t>,</w:t>
      </w:r>
      <w:r>
        <w:rPr>
          <w:rFonts w:ascii="Arial" w:hAnsi="Arial" w:cs="Arial" w:eastAsia="Arial"/>
          <w:sz w:val="19"/>
          <w:szCs w:val="19"/>
          <w:color w:val="3A3A3A"/>
          <w:spacing w:val="-53"/>
          <w:w w:val="349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19"/>
          <w:szCs w:val="19"/>
          <w:color w:val="4D4D4D"/>
          <w:spacing w:val="-38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41"/>
          <w:position w:val="-7"/>
        </w:rPr>
        <w:t>"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979799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19"/>
          <w:szCs w:val="19"/>
          <w:color w:val="979799"/>
          <w:spacing w:val="-38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979799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97979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00"/>
          <w:position w:val="-7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20"/>
          <w:w w:val="66"/>
          <w:position w:val="-7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66"/>
          <w:position w:val="-7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-34"/>
          <w:w w:val="66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74"/>
          <w:position w:val="-7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</w:sectPr>
      </w:pPr>
      <w:rPr/>
    </w:p>
    <w:p>
      <w:pPr>
        <w:spacing w:before="62" w:after="0" w:line="190" w:lineRule="exact"/>
        <w:ind w:left="2415" w:right="-69"/>
        <w:jc w:val="left"/>
        <w:tabs>
          <w:tab w:pos="3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3.39447pt;margin-top:8.214198pt;width:.1pt;height:5.932318pt;mso-position-horizontal-relative:page;mso-position-vertical-relative:paragraph;z-index:-17197" coordorigin="9668,164" coordsize="2,119">
            <v:shape style="position:absolute;left:9668;top:164;width:2;height:119" coordorigin="9668,164" coordsize="0,119" path="m9668,283l9668,164e" filled="f" stroked="t" strokeweight=".704657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>Merkez</w:t>
      </w:r>
      <w:r>
        <w:rPr>
          <w:rFonts w:ascii="Arial" w:hAnsi="Arial" w:cs="Arial" w:eastAsia="Arial"/>
          <w:sz w:val="19"/>
          <w:szCs w:val="19"/>
          <w:color w:val="3A3A3A"/>
          <w:spacing w:val="-1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979799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979799"/>
          <w:spacing w:val="18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0"/>
          <w:position w:val="-3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114"/>
        <w:jc w:val="left"/>
        <w:tabs>
          <w:tab w:pos="29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49"/>
          <w:szCs w:val="49"/>
          <w:color w:val="4D4D4D"/>
          <w:spacing w:val="0"/>
          <w:w w:val="145"/>
          <w:i/>
          <w:position w:val="-20"/>
        </w:rPr>
        <w:t>1</w:t>
      </w:r>
      <w:r>
        <w:rPr>
          <w:rFonts w:ascii="Arial" w:hAnsi="Arial" w:cs="Arial" w:eastAsia="Arial"/>
          <w:sz w:val="49"/>
          <w:szCs w:val="49"/>
          <w:color w:val="4D4D4D"/>
          <w:spacing w:val="0"/>
          <w:w w:val="100"/>
          <w:i/>
          <w:position w:val="-20"/>
        </w:rPr>
        <w:tab/>
      </w:r>
      <w:r>
        <w:rPr>
          <w:rFonts w:ascii="Arial" w:hAnsi="Arial" w:cs="Arial" w:eastAsia="Arial"/>
          <w:sz w:val="49"/>
          <w:szCs w:val="49"/>
          <w:color w:val="4D4D4D"/>
          <w:spacing w:val="0"/>
          <w:w w:val="100"/>
          <w:i/>
          <w:position w:val="-20"/>
        </w:rPr>
      </w:r>
      <w:r>
        <w:rPr>
          <w:rFonts w:ascii="Arial" w:hAnsi="Arial" w:cs="Arial" w:eastAsia="Arial"/>
          <w:sz w:val="16"/>
          <w:szCs w:val="16"/>
          <w:color w:val="4D4D4D"/>
          <w:spacing w:val="-55"/>
          <w:w w:val="206"/>
          <w:position w:val="6"/>
        </w:rPr>
        <w:t>·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98"/>
          <w:position w:val="6"/>
        </w:rPr>
        <w:t>nı</w:t>
      </w:r>
      <w:r>
        <w:rPr>
          <w:rFonts w:ascii="Arial" w:hAnsi="Arial" w:cs="Arial" w:eastAsia="Arial"/>
          <w:sz w:val="16"/>
          <w:szCs w:val="16"/>
          <w:color w:val="3A3A3A"/>
          <w:spacing w:val="-6"/>
          <w:w w:val="99"/>
          <w:position w:val="6"/>
        </w:rPr>
        <w:t>u</w:t>
      </w:r>
      <w:r>
        <w:rPr>
          <w:rFonts w:ascii="Arial" w:hAnsi="Arial" w:cs="Arial" w:eastAsia="Arial"/>
          <w:sz w:val="16"/>
          <w:szCs w:val="16"/>
          <w:color w:val="344462"/>
          <w:spacing w:val="0"/>
          <w:w w:val="101"/>
          <w:position w:val="6"/>
        </w:rPr>
        <w:t>!Wf"t</w:t>
      </w:r>
      <w:r>
        <w:rPr>
          <w:rFonts w:ascii="Arial" w:hAnsi="Arial" w:cs="Arial" w:eastAsia="Arial"/>
          <w:sz w:val="16"/>
          <w:szCs w:val="16"/>
          <w:color w:val="344462"/>
          <w:spacing w:val="6"/>
          <w:w w:val="100"/>
          <w:position w:val="6"/>
        </w:rPr>
        <w:t> </w:t>
      </w:r>
      <w:r>
        <w:rPr>
          <w:rFonts w:ascii="Arial" w:hAnsi="Arial" w:cs="Arial" w:eastAsia="Arial"/>
          <w:sz w:val="27"/>
          <w:szCs w:val="27"/>
          <w:color w:val="ACACAC"/>
          <w:spacing w:val="-43"/>
          <w:w w:val="65"/>
          <w:position w:val="-6"/>
        </w:rPr>
        <w:t>,</w:t>
      </w:r>
      <w:r>
        <w:rPr>
          <w:rFonts w:ascii="Arial" w:hAnsi="Arial" w:cs="Arial" w:eastAsia="Arial"/>
          <w:sz w:val="27"/>
          <w:szCs w:val="27"/>
          <w:color w:val="757575"/>
          <w:spacing w:val="0"/>
          <w:w w:val="29"/>
          <w:position w:val="-6"/>
        </w:rPr>
        <w:t>•</w:t>
      </w:r>
      <w:r>
        <w:rPr>
          <w:rFonts w:ascii="Arial" w:hAnsi="Arial" w:cs="Arial" w:eastAsia="Arial"/>
          <w:sz w:val="27"/>
          <w:szCs w:val="27"/>
          <w:color w:val="757575"/>
          <w:spacing w:val="0"/>
          <w:w w:val="28"/>
          <w:position w:val="-6"/>
        </w:rPr>
        <w:t>,</w:t>
      </w:r>
      <w:r>
        <w:rPr>
          <w:rFonts w:ascii="Arial" w:hAnsi="Arial" w:cs="Arial" w:eastAsia="Arial"/>
          <w:sz w:val="27"/>
          <w:szCs w:val="27"/>
          <w:color w:val="757575"/>
          <w:spacing w:val="-16"/>
          <w:w w:val="100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39"/>
          <w:position w:val="-6"/>
        </w:rPr>
        <w:t>.ı·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" w:after="0" w:line="165" w:lineRule="exact"/>
        <w:ind w:left="3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979799"/>
          <w:spacing w:val="0"/>
          <w:w w:val="120"/>
          <w:i/>
          <w:position w:val="-1"/>
        </w:rPr>
        <w:t>'</w:t>
      </w:r>
      <w:r>
        <w:rPr>
          <w:rFonts w:ascii="Arial" w:hAnsi="Arial" w:cs="Arial" w:eastAsia="Arial"/>
          <w:sz w:val="15"/>
          <w:szCs w:val="15"/>
          <w:color w:val="979799"/>
          <w:spacing w:val="6"/>
          <w:w w:val="12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979799"/>
          <w:spacing w:val="0"/>
          <w:w w:val="120"/>
          <w:i/>
          <w:position w:val="-1"/>
        </w:rPr>
        <w:t>&amp;;1'</w:t>
      </w:r>
      <w:r>
        <w:rPr>
          <w:rFonts w:ascii="Arial" w:hAnsi="Arial" w:cs="Arial" w:eastAsia="Arial"/>
          <w:sz w:val="15"/>
          <w:szCs w:val="15"/>
          <w:color w:val="979799"/>
          <w:spacing w:val="0"/>
          <w:w w:val="12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979799"/>
          <w:spacing w:val="33"/>
          <w:w w:val="12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58587"/>
          <w:spacing w:val="0"/>
          <w:w w:val="120"/>
          <w:i/>
          <w:position w:val="-1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00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-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1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26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26"/>
          <w:position w:val="-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26"/>
          <w:position w:val="-2"/>
        </w:rPr>
        <w:t>-.-,....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26"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31"/>
          <w:w w:val="126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646666"/>
          <w:spacing w:val="0"/>
          <w:w w:val="127"/>
          <w:position w:val="-2"/>
        </w:rPr>
        <w:t>,ii</w:t>
      </w:r>
      <w:r>
        <w:rPr>
          <w:rFonts w:ascii="Arial" w:hAnsi="Arial" w:cs="Arial" w:eastAsia="Arial"/>
          <w:sz w:val="12"/>
          <w:szCs w:val="12"/>
          <w:color w:val="646666"/>
          <w:spacing w:val="-15"/>
          <w:w w:val="127"/>
          <w:position w:val="-2"/>
        </w:rPr>
        <w:t>;</w:t>
      </w:r>
      <w:r>
        <w:rPr>
          <w:rFonts w:ascii="Arial" w:hAnsi="Arial" w:cs="Arial" w:eastAsia="Arial"/>
          <w:sz w:val="12"/>
          <w:szCs w:val="12"/>
          <w:color w:val="858587"/>
          <w:spacing w:val="0"/>
          <w:w w:val="156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" w:after="0" w:line="145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368"/>
          <w:position w:val="-2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-16"/>
          <w:w w:val="68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96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75"/>
          <w:i/>
          <w:position w:val="-3"/>
        </w:rPr>
        <w:t>-·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-20"/>
          <w:w w:val="100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07"/>
          <w:position w:val="-1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4" w:equalWidth="0">
            <w:col w:w="4299" w:space="1517"/>
            <w:col w:w="3829" w:space="286"/>
            <w:col w:w="789" w:space="144"/>
            <w:col w:w="436"/>
          </w:cols>
        </w:sectPr>
      </w:pPr>
      <w:rPr/>
    </w:p>
    <w:p>
      <w:pPr>
        <w:spacing w:before="0" w:after="0" w:line="282" w:lineRule="exact"/>
        <w:ind w:left="2382" w:right="-103"/>
        <w:jc w:val="left"/>
        <w:tabs>
          <w:tab w:pos="52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>1.Post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1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>Grupla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4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5"/>
          <w:position w:val="3"/>
        </w:rPr>
        <w:t>Amiri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42"/>
          <w:szCs w:val="42"/>
          <w:color w:val="5B5D8E"/>
          <w:spacing w:val="0"/>
          <w:w w:val="56"/>
          <w:position w:val="-15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61" w:right="-20"/>
        <w:jc w:val="left"/>
        <w:tabs>
          <w:tab w:pos="460" w:val="left"/>
          <w:tab w:pos="10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52"/>
          <w:position w:val="-2"/>
        </w:rPr>
        <w:t>}...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76"/>
          <w:i/>
          <w:position w:val="-2"/>
        </w:rPr>
        <w:t>f</w:t>
      </w:r>
      <w:r>
        <w:rPr>
          <w:rFonts w:ascii="Arial" w:hAnsi="Arial" w:cs="Arial" w:eastAsia="Arial"/>
          <w:sz w:val="15"/>
          <w:szCs w:val="15"/>
          <w:color w:val="3A3A3A"/>
          <w:spacing w:val="-26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BABCBC"/>
          <w:spacing w:val="0"/>
          <w:w w:val="74"/>
          <w:i/>
          <w:position w:val="-2"/>
        </w:rPr>
        <w:t>"</w:t>
      </w:r>
      <w:r>
        <w:rPr>
          <w:rFonts w:ascii="Arial" w:hAnsi="Arial" w:cs="Arial" w:eastAsia="Arial"/>
          <w:sz w:val="15"/>
          <w:szCs w:val="15"/>
          <w:color w:val="BABCBC"/>
          <w:spacing w:val="4"/>
          <w:w w:val="7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58587"/>
          <w:spacing w:val="0"/>
          <w:w w:val="100"/>
          <w:b/>
          <w:bCs/>
          <w:position w:val="-2"/>
        </w:rPr>
        <w:t>a,</w:t>
      </w:r>
      <w:r>
        <w:rPr>
          <w:rFonts w:ascii="Times New Roman" w:hAnsi="Times New Roman" w:cs="Times New Roman" w:eastAsia="Times New Roman"/>
          <w:sz w:val="8"/>
          <w:szCs w:val="8"/>
          <w:color w:val="858587"/>
          <w:spacing w:val="0"/>
          <w:w w:val="100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858587"/>
          <w:spacing w:val="1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84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  <w:position w:val="-2"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205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115"/>
          <w:position w:val="-2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D4D4D"/>
          <w:spacing w:val="0"/>
          <w:w w:val="102"/>
          <w:position w:val="-2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20"/>
        <w:jc w:val="left"/>
        <w:tabs>
          <w:tab w:pos="300" w:val="left"/>
          <w:tab w:pos="11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53"/>
          <w:position w:val="-3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29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97979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858587"/>
          <w:spacing w:val="-12"/>
          <w:w w:val="109"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62"/>
          <w:position w:val="1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5371" w:space="4231"/>
            <w:col w:w="1698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9.143173pt;margin-top:25.749872pt;width:557.148551pt;height:776.414574pt;mso-position-horizontal-relative:page;mso-position-vertical-relative:page;z-index:-17201" coordorigin="383,515" coordsize="11143,15528">
            <v:group style="position:absolute;left:390;top:536;width:11101;height:2" coordorigin="390,536" coordsize="11101,2">
              <v:shape style="position:absolute;left:390;top:536;width:11101;height:2" coordorigin="390,536" coordsize="11101,0" path="m390,536l11491,536e" filled="f" stroked="t" strokeweight=".704657pt" strokecolor="#575757">
                <v:path arrowok="t"/>
              </v:shape>
            </v:group>
            <v:group style="position:absolute;left:2405;top:522;width:2;height:1500" coordorigin="2405,522" coordsize="2,1500">
              <v:shape style="position:absolute;left:2405;top:522;width:2;height:1500" coordorigin="2405,522" coordsize="0,1500" path="m2405,2022l2405,522e" filled="f" stroked="t" strokeweight=".704657pt" strokecolor="#4B4B4B">
                <v:path arrowok="t"/>
              </v:shape>
            </v:group>
            <v:group style="position:absolute;left:3500;top:536;width:263;height:2" coordorigin="3500,536" coordsize="263,2">
              <v:shape style="position:absolute;left:3500;top:536;width:263;height:2" coordorigin="3500,536" coordsize="263,0" path="m3500,536l3763,536e" filled="f" stroked="t" strokeweight=".469771pt" strokecolor="#3B3B3B">
                <v:path arrowok="t"/>
              </v:shape>
            </v:group>
            <v:group style="position:absolute;left:9114;top:536;width:2;height:1495" coordorigin="9114,536" coordsize="2,1495">
              <v:shape style="position:absolute;left:9114;top:536;width:2;height:1495" coordorigin="9114,536" coordsize="0,1495" path="m9114,2031l9114,536e" filled="f" stroked="t" strokeweight=".704657pt" strokecolor="#545454">
                <v:path arrowok="t"/>
              </v:shape>
            </v:group>
            <v:group style="position:absolute;left:9071;top:543;width:277;height:2" coordorigin="9071,543" coordsize="277,2">
              <v:shape style="position:absolute;left:9071;top:543;width:277;height:2" coordorigin="9071,543" coordsize="277,0" path="m9071,543l9348,543e" filled="f" stroked="t" strokeweight=".469771pt" strokecolor="#444444">
                <v:path arrowok="t"/>
              </v:shape>
            </v:group>
            <v:group style="position:absolute;left:9395;top:546;width:1893;height:2" coordorigin="9395,546" coordsize="1893,2">
              <v:shape style="position:absolute;left:9395;top:546;width:1893;height:2" coordorigin="9395,546" coordsize="1893,0" path="m9395,546l11289,546e" filled="f" stroked="t" strokeweight=".704657pt" strokecolor="#606060">
                <v:path arrowok="t"/>
              </v:shape>
            </v:group>
            <v:group style="position:absolute;left:11232;top:546;width:258;height:2" coordorigin="11232,546" coordsize="258,2">
              <v:shape style="position:absolute;left:11232;top:546;width:258;height:2" coordorigin="11232,546" coordsize="258,0" path="m11232,546l11491,546e" filled="f" stroked="t" strokeweight=".469771pt" strokecolor="#545454">
                <v:path arrowok="t"/>
              </v:shape>
            </v:group>
            <v:group style="position:absolute;left:11491;top:541;width:2;height:3303" coordorigin="11491,541" coordsize="2,3303">
              <v:shape style="position:absolute;left:11491;top:541;width:2;height:3303" coordorigin="11491,541" coordsize="0,3303" path="m11491,3844l11491,541e" filled="f" stroked="t" strokeweight=".469771pt" strokecolor="#575757">
                <v:path arrowok="t"/>
              </v:shape>
            </v:group>
            <v:group style="position:absolute;left:11488;top:1049;width:2;height:247" coordorigin="11488,1049" coordsize="2,247">
              <v:shape style="position:absolute;left:11488;top:1049;width:2;height:247" coordorigin="11488,1049" coordsize="0,247" path="m11488,1296l11488,1049e" filled="f" stroked="t" strokeweight=".234886pt" strokecolor="#444444">
                <v:path arrowok="t"/>
              </v:shape>
            </v:group>
            <v:group style="position:absolute;left:399;top:1049;width:2;height:247" coordorigin="399,1049" coordsize="2,247">
              <v:shape style="position:absolute;left:399;top:1049;width:2;height:247" coordorigin="399,1049" coordsize="0,247" path="m399,1296l399,1049e" filled="f" stroked="t" strokeweight=".704657pt" strokecolor="#6B6B6B">
                <v:path arrowok="t"/>
              </v:shape>
            </v:group>
            <v:group style="position:absolute;left:404;top:522;width:2;height:15514" coordorigin="404,522" coordsize="2,15514">
              <v:shape style="position:absolute;left:404;top:522;width:2;height:15514" coordorigin="404,522" coordsize="0,15514" path="m404,16036l404,522e" filled="f" stroked="t" strokeweight=".704657pt" strokecolor="#545454">
                <v:path arrowok="t"/>
              </v:shape>
            </v:group>
            <v:group style="position:absolute;left:395;top:2010;width:4021;height:2" coordorigin="395,2010" coordsize="4021,2">
              <v:shape style="position:absolute;left:395;top:2010;width:4021;height:2" coordorigin="395,2010" coordsize="4021,0" path="m395,2010l4416,2010e" filled="f" stroked="t" strokeweight=".704657pt" strokecolor="#575757">
                <v:path arrowok="t"/>
              </v:shape>
            </v:group>
            <v:group style="position:absolute;left:4359;top:2012;width:305;height:2" coordorigin="4359,2012" coordsize="305,2">
              <v:shape style="position:absolute;left:4359;top:2012;width:305;height:2" coordorigin="4359,2012" coordsize="305,0" path="m4359,2012l4665,2012e" filled="f" stroked="t" strokeweight=".469771pt" strokecolor="#444444">
                <v:path arrowok="t"/>
              </v:shape>
            </v:group>
            <v:group style="position:absolute;left:4608;top:2015;width:3744;height:2" coordorigin="4608,2015" coordsize="3744,2">
              <v:shape style="position:absolute;left:4608;top:2015;width:3744;height:2" coordorigin="4608,2015" coordsize="3744,0" path="m4608,2015l8353,2015e" filled="f" stroked="t" strokeweight=".704657pt" strokecolor="#575757">
                <v:path arrowok="t"/>
              </v:shape>
            </v:group>
            <v:group style="position:absolute;left:8296;top:2017;width:225;height:2" coordorigin="8296,2017" coordsize="225,2">
              <v:shape style="position:absolute;left:8296;top:2017;width:225;height:2" coordorigin="8296,2017" coordsize="225,0" path="m8296,2017l8522,2017e" filled="f" stroked="t" strokeweight=".469771pt" strokecolor="#4B4B4B">
                <v:path arrowok="t"/>
              </v:shape>
            </v:group>
            <v:group style="position:absolute;left:8465;top:2019;width:2823;height:2" coordorigin="8465,2019" coordsize="2823,2">
              <v:shape style="position:absolute;left:8465;top:2019;width:2823;height:2" coordorigin="8465,2019" coordsize="2823,0" path="m8465,2019l11289,2019e" filled="f" stroked="t" strokeweight=".704657pt" strokecolor="#606060">
                <v:path arrowok="t"/>
              </v:shape>
            </v:group>
            <v:group style="position:absolute;left:11232;top:2022;width:263;height:2" coordorigin="11232,2022" coordsize="263,2">
              <v:shape style="position:absolute;left:11232;top:2022;width:263;height:2" coordorigin="11232,2022" coordsize="263,0" path="m11232,2022l11495,2022e" filled="f" stroked="t" strokeweight=".939542pt" strokecolor="#747474">
                <v:path arrowok="t"/>
              </v:shape>
            </v:group>
            <v:group style="position:absolute;left:390;top:2231;width:11082;height:2" coordorigin="390,2231" coordsize="11082,2">
              <v:shape style="position:absolute;left:390;top:2231;width:11082;height:2" coordorigin="390,2231" coordsize="11082,0" path="m390,2231l11472,2231e" filled="f" stroked="t" strokeweight=".704657pt" strokecolor="#575757">
                <v:path arrowok="t"/>
              </v:shape>
            </v:group>
            <v:group style="position:absolute;left:2833;top:2226;width:296;height:2" coordorigin="2833,2226" coordsize="296,2">
              <v:shape style="position:absolute;left:2833;top:2226;width:296;height:2" coordorigin="2833,2226" coordsize="296,0" path="m2833,2226l3129,2226e" filled="f" stroked="t" strokeweight=".469771pt" strokecolor="#383838">
                <v:path arrowok="t"/>
              </v:shape>
            </v:group>
            <v:group style="position:absolute;left:11232;top:2235;width:258;height:2" coordorigin="11232,2235" coordsize="258,2">
              <v:shape style="position:absolute;left:11232;top:2235;width:258;height:2" coordorigin="11232,2235" coordsize="258,0" path="m11232,2235l11491,2235e" filled="f" stroked="t" strokeweight=".469771pt" strokecolor="#545454">
                <v:path arrowok="t"/>
              </v:shape>
            </v:group>
            <v:group style="position:absolute;left:390;top:2444;width:10899;height:2" coordorigin="390,2444" coordsize="10899,2">
              <v:shape style="position:absolute;left:390;top:2444;width:10899;height:2" coordorigin="390,2444" coordsize="10899,0" path="m390,2444l11289,2444e" filled="f" stroked="t" strokeweight=".704657pt" strokecolor="#575757">
                <v:path arrowok="t"/>
              </v:shape>
            </v:group>
            <v:group style="position:absolute;left:11152;top:2449;width:338;height:2" coordorigin="11152,2449" coordsize="338,2">
              <v:shape style="position:absolute;left:11152;top:2449;width:338;height:2" coordorigin="11152,2449" coordsize="338,0" path="m11152,2449l11491,2449e" filled="f" stroked="t" strokeweight=".939542pt" strokecolor="#707070">
                <v:path arrowok="t"/>
              </v:shape>
            </v:group>
            <v:group style="position:absolute;left:11488;top:2202;width:2;height:271" coordorigin="11488,2202" coordsize="2,271">
              <v:shape style="position:absolute;left:11488;top:2202;width:2;height:271" coordorigin="11488,2202" coordsize="0,271" path="m11488,2473l11488,2202e" filled="f" stroked="t" strokeweight=".234886pt" strokecolor="#3F3F3F">
                <v:path arrowok="t"/>
              </v:shape>
            </v:group>
            <v:group style="position:absolute;left:395;top:2660;width:7958;height:2" coordorigin="395,2660" coordsize="7958,2">
              <v:shape style="position:absolute;left:395;top:2660;width:7958;height:2" coordorigin="395,2660" coordsize="7958,0" path="m395,2660l8353,2660e" filled="f" stroked="t" strokeweight=".704657pt" strokecolor="#545454">
                <v:path arrowok="t"/>
              </v:shape>
            </v:group>
            <v:group style="position:absolute;left:8296;top:2662;width:225;height:2" coordorigin="8296,2662" coordsize="225,2">
              <v:shape style="position:absolute;left:8296;top:2662;width:225;height:2" coordorigin="8296,2662" coordsize="225,0" path="m8296,2662l8522,2662e" filled="f" stroked="t" strokeweight=".469771pt" strokecolor="#3B3B3B">
                <v:path arrowok="t"/>
              </v:shape>
            </v:group>
            <v:group style="position:absolute;left:8465;top:2665;width:3030;height:2" coordorigin="8465,2665" coordsize="3030,2">
              <v:shape style="position:absolute;left:8465;top:2665;width:3030;height:2" coordorigin="8465,2665" coordsize="3030,0" path="m8465,2665l11495,2665e" filled="f" stroked="t" strokeweight=".704657pt" strokecolor="#606060">
                <v:path arrowok="t"/>
              </v:shape>
            </v:group>
            <v:group style="position:absolute;left:390;top:2874;width:6408;height:2" coordorigin="390,2874" coordsize="6408,2">
              <v:shape style="position:absolute;left:390;top:2874;width:6408;height:2" coordorigin="390,2874" coordsize="6408,0" path="m390,2874l6798,2874e" filled="f" stroked="t" strokeweight=".704657pt" strokecolor="#545454">
                <v:path arrowok="t"/>
              </v:shape>
            </v:group>
            <v:group style="position:absolute;left:6741;top:2876;width:244;height:2" coordorigin="6741,2876" coordsize="244,2">
              <v:shape style="position:absolute;left:6741;top:2876;width:244;height:2" coordorigin="6741,2876" coordsize="244,0" path="m6741,2876l6985,2876e" filled="f" stroked="t" strokeweight=".469771pt" strokecolor="#444444">
                <v:path arrowok="t"/>
              </v:shape>
            </v:group>
            <v:group style="position:absolute;left:6929;top:2881;width:4561;height:2" coordorigin="6929,2881" coordsize="4561,2">
              <v:shape style="position:absolute;left:6929;top:2881;width:4561;height:2" coordorigin="6929,2881" coordsize="4561,0" path="m6929,2881l11491,2881e" filled="f" stroked="t" strokeweight=".704657pt" strokecolor="#5B5B5B">
                <v:path arrowok="t"/>
              </v:shape>
            </v:group>
            <v:group style="position:absolute;left:395;top:3094;width:11096;height:2" coordorigin="395,3094" coordsize="11096,2">
              <v:shape style="position:absolute;left:395;top:3094;width:11096;height:2" coordorigin="395,3094" coordsize="11096,0" path="m395,3094l11491,3094e" filled="f" stroked="t" strokeweight=".704657pt" strokecolor="#545454">
                <v:path arrowok="t"/>
              </v:shape>
            </v:group>
            <v:group style="position:absolute;left:3885;top:3080;width:2;height:750" coordorigin="3885,3080" coordsize="2,750">
              <v:shape style="position:absolute;left:3885;top:3080;width:2;height:750" coordorigin="3885,3080" coordsize="0,750" path="m3885,3830l3885,3080e" filled="f" stroked="t" strokeweight=".939542pt" strokecolor="#4B4B4B">
                <v:path arrowok="t"/>
              </v:shape>
            </v:group>
            <v:group style="position:absolute;left:6964;top:3090;width:2;height:750" coordorigin="6964,3090" coordsize="2,750">
              <v:shape style="position:absolute;left:6964;top:3090;width:2;height:750" coordorigin="6964,3090" coordsize="0,750" path="m6964,3839l6964,3090e" filled="f" stroked="t" strokeweight=".704657pt" strokecolor="#575757">
                <v:path arrowok="t"/>
              </v:shape>
            </v:group>
            <v:group style="position:absolute;left:3829;top:3818;width:3166;height:2" coordorigin="3829,3818" coordsize="3166,2">
              <v:shape style="position:absolute;left:3829;top:3818;width:3166;height:2" coordorigin="3829,3818" coordsize="3166,0" path="m3829,3818l6995,3818e" filled="f" stroked="t" strokeweight=".939542pt" strokecolor="#3F3F3F">
                <v:path arrowok="t"/>
              </v:shape>
            </v:group>
            <v:group style="position:absolute;left:395;top:3818;width:2494;height:2" coordorigin="395,3818" coordsize="2494,2">
              <v:shape style="position:absolute;left:395;top:3818;width:2494;height:2" coordorigin="395,3818" coordsize="2494,0" path="m395,3818l2889,3818e" filled="f" stroked="t" strokeweight=".704657pt" strokecolor="#575757">
                <v:path arrowok="t"/>
              </v:shape>
            </v:group>
            <v:group style="position:absolute;left:2833;top:3820;width:296;height:2" coordorigin="2833,3820" coordsize="296,2">
              <v:shape style="position:absolute;left:2833;top:3820;width:296;height:2" coordorigin="2833,3820" coordsize="296,0" path="m2833,3820l3129,3820e" filled="f" stroked="t" strokeweight=".469771pt" strokecolor="#2B2B2B">
                <v:path arrowok="t"/>
              </v:shape>
            </v:group>
            <v:group style="position:absolute;left:3072;top:3820;width:484;height:2" coordorigin="3072,3820" coordsize="484,2">
              <v:shape style="position:absolute;left:3072;top:3820;width:484;height:2" coordorigin="3072,3820" coordsize="484,0" path="m3072,3820l3556,3820e" filled="f" stroked="t" strokeweight=".704657pt" strokecolor="#4F4F4F">
                <v:path arrowok="t"/>
              </v:shape>
            </v:group>
            <v:group style="position:absolute;left:3500;top:3820;width:263;height:2" coordorigin="3500,3820" coordsize="263,2">
              <v:shape style="position:absolute;left:3500;top:3820;width:263;height:2" coordorigin="3500,3820" coordsize="263,0" path="m3500,3820l3763,3820e" filled="f" stroked="t" strokeweight=".469771pt" strokecolor="#2B2B2B">
                <v:path arrowok="t"/>
              </v:shape>
            </v:group>
            <v:group style="position:absolute;left:3706;top:3820;width:183;height:2" coordorigin="3706,3820" coordsize="183,2">
              <v:shape style="position:absolute;left:3706;top:3820;width:183;height:2" coordorigin="3706,3820" coordsize="183,0" path="m3706,3820l3890,3820e" filled="f" stroked="t" strokeweight=".939542pt" strokecolor="#575757">
                <v:path arrowok="t"/>
              </v:shape>
            </v:group>
            <v:group style="position:absolute;left:6924;top:3828;width:3251;height:2" coordorigin="6924,3828" coordsize="3251,2">
              <v:shape style="position:absolute;left:6924;top:3828;width:3251;height:2" coordorigin="6924,3828" coordsize="3251,0" path="m6924,3828l10175,3828e" filled="f" stroked="t" strokeweight=".704657pt" strokecolor="#4F4F4F">
                <v:path arrowok="t"/>
              </v:shape>
            </v:group>
            <v:group style="position:absolute;left:10119;top:3832;width:1376;height:2" coordorigin="10119,3832" coordsize="1376,2">
              <v:shape style="position:absolute;left:10119;top:3832;width:1376;height:2" coordorigin="10119,3832" coordsize="1376,0" path="m10119,3832l11495,3832e" filled="f" stroked="t" strokeweight=".704657pt" strokecolor="#646464">
                <v:path arrowok="t"/>
              </v:shape>
            </v:group>
            <v:group style="position:absolute;left:390;top:4093;width:4275;height:2" coordorigin="390,4093" coordsize="4275,2">
              <v:shape style="position:absolute;left:390;top:4093;width:4275;height:2" coordorigin="390,4093" coordsize="4275,0" path="m390,4093l4665,4093e" filled="f" stroked="t" strokeweight=".704657pt" strokecolor="#575757">
                <v:path arrowok="t"/>
              </v:shape>
            </v:group>
            <v:group style="position:absolute;left:2410;top:3816;width:2;height:12216" coordorigin="2410,3816" coordsize="2,12216">
              <v:shape style="position:absolute;left:2410;top:3816;width:2;height:12216" coordorigin="2410,3816" coordsize="0,12216" path="m2410,16031l2410,3816e" filled="f" stroked="t" strokeweight=".704657pt" strokecolor="#4B4B4B">
                <v:path arrowok="t"/>
              </v:shape>
            </v:group>
            <v:group style="position:absolute;left:4608;top:4096;width:348;height:2" coordorigin="4608,4096" coordsize="348,2">
              <v:shape style="position:absolute;left:4608;top:4096;width:348;height:2" coordorigin="4608,4096" coordsize="348,0" path="m4608,4096l4956,4096e" filled="f" stroked="t" strokeweight=".469771pt" strokecolor="#383838">
                <v:path arrowok="t"/>
              </v:shape>
            </v:group>
            <v:group style="position:absolute;left:4900;top:4100;width:6591;height:2" coordorigin="4900,4100" coordsize="6591,2">
              <v:shape style="position:absolute;left:4900;top:4100;width:6591;height:2" coordorigin="4900,4100" coordsize="6591,0" path="m4900,4100l11491,4100e" filled="f" stroked="t" strokeweight=".704657pt" strokecolor="#575757">
                <v:path arrowok="t"/>
              </v:shape>
            </v:group>
            <v:group style="position:absolute;left:2405;top:4312;width:2988;height:2" coordorigin="2405,4312" coordsize="2988,2">
              <v:shape style="position:absolute;left:2405;top:4312;width:2988;height:2" coordorigin="2405,4312" coordsize="2988,0" path="m2405,4312l5393,4312e" filled="f" stroked="t" strokeweight=".704657pt" strokecolor="#545454">
                <v:path arrowok="t"/>
              </v:shape>
            </v:group>
            <v:group style="position:absolute;left:5337;top:4312;width:385;height:2" coordorigin="5337,4312" coordsize="385,2">
              <v:shape style="position:absolute;left:5337;top:4312;width:385;height:2" coordorigin="5337,4312" coordsize="385,0" path="m5337,4312l5722,4312e" filled="f" stroked="t" strokeweight=".469771pt" strokecolor="#3F3F3F">
                <v:path arrowok="t"/>
              </v:shape>
            </v:group>
            <v:group style="position:absolute;left:5665;top:4314;width:2687;height:2" coordorigin="5665,4314" coordsize="2687,2">
              <v:shape style="position:absolute;left:5665;top:4314;width:2687;height:2" coordorigin="5665,4314" coordsize="2687,0" path="m5665,4314l8353,4314e" filled="f" stroked="t" strokeweight=".704657pt" strokecolor="#575757">
                <v:path arrowok="t"/>
              </v:shape>
            </v:group>
            <v:group style="position:absolute;left:8296;top:4314;width:225;height:2" coordorigin="8296,4314" coordsize="225,2">
              <v:shape style="position:absolute;left:8296;top:4314;width:225;height:2" coordorigin="8296,4314" coordsize="225,0" path="m8296,4314l8522,4314e" filled="f" stroked="t" strokeweight=".469771pt" strokecolor="#3B3B3B">
                <v:path arrowok="t"/>
              </v:shape>
            </v:group>
            <v:group style="position:absolute;left:8465;top:4316;width:3035;height:2" coordorigin="8465,4316" coordsize="3035,2">
              <v:shape style="position:absolute;left:8465;top:4316;width:3035;height:2" coordorigin="8465,4316" coordsize="3035,0" path="m8465,4316l11500,4316e" filled="f" stroked="t" strokeweight=".704657pt" strokecolor="#5B5B5B">
                <v:path arrowok="t"/>
              </v:shape>
            </v:group>
            <v:group style="position:absolute;left:11493;top:4100;width:2;height:3782" coordorigin="11493,4100" coordsize="2,3782">
              <v:shape style="position:absolute;left:11493;top:4100;width:2;height:3782" coordorigin="11493,4100" coordsize="0,3782" path="m11493,7883l11493,4100e" filled="f" stroked="t" strokeweight=".704657pt" strokecolor="#5B5B5B">
                <v:path arrowok="t"/>
              </v:shape>
            </v:group>
            <v:group style="position:absolute;left:4935;top:4304;width:2;height:2055" coordorigin="4935,4304" coordsize="2,2055">
              <v:shape style="position:absolute;left:4935;top:4304;width:2;height:2055" coordorigin="4935,4304" coordsize="0,2055" path="m4935,6359l4935,4304e" filled="f" stroked="t" strokeweight=".939542pt" strokecolor="#4F4F4F">
                <v:path arrowok="t"/>
              </v:shape>
            </v:group>
            <v:group style="position:absolute;left:4923;top:4736;width:1846;height:2" coordorigin="4923,4736" coordsize="1846,2">
              <v:shape style="position:absolute;left:4923;top:4736;width:1846;height:2" coordorigin="4923,4736" coordsize="1846,0" path="m4923,4736l6769,4736e" filled="f" stroked="t" strokeweight=".234886pt" strokecolor="#545454">
                <v:path arrowok="t"/>
              </v:shape>
            </v:group>
            <v:group style="position:absolute;left:7808;top:4309;width:2;height:242" coordorigin="7808,4309" coordsize="2,242">
              <v:shape style="position:absolute;left:7808;top:4309;width:2;height:242" coordorigin="7808,4309" coordsize="0,242" path="m7808,4551l7808,4309e" filled="f" stroked="t" strokeweight=".939542pt" strokecolor="#606060">
                <v:path arrowok="t"/>
              </v:shape>
            </v:group>
            <v:group style="position:absolute;left:6769;top:4736;width:587;height:2" coordorigin="6769,4736" coordsize="587,2">
              <v:shape style="position:absolute;left:6769;top:4736;width:587;height:2" coordorigin="6769,4736" coordsize="587,0" path="m6769,4736l7357,4736e" filled="f" stroked="t" strokeweight=".234886pt" strokecolor="#000000">
                <v:path arrowok="t"/>
              </v:shape>
            </v:group>
            <v:group style="position:absolute;left:7357;top:4736;width:474;height:2" coordorigin="7357,4736" coordsize="474,2">
              <v:shape style="position:absolute;left:7357;top:4736;width:474;height:2" coordorigin="7357,4736" coordsize="474,0" path="m7357,4736l7831,4736e" filled="f" stroked="t" strokeweight=".234886pt" strokecolor="#4F4F4F">
                <v:path arrowok="t"/>
              </v:shape>
            </v:group>
            <v:group style="position:absolute;left:7808;top:4494;width:2;height:275" coordorigin="7808,4494" coordsize="2,275">
              <v:shape style="position:absolute;left:7808;top:4494;width:2;height:275" coordorigin="7808,4494" coordsize="0,275" path="m7808,4770l7808,4494e" filled="f" stroked="t" strokeweight=".469771pt" strokecolor="#444444">
                <v:path arrowok="t"/>
              </v:shape>
            </v:group>
            <v:group style="position:absolute;left:7817;top:4736;width:3443;height:2" coordorigin="7817,4736" coordsize="3443,2">
              <v:shape style="position:absolute;left:7817;top:4736;width:3443;height:2" coordorigin="7817,4736" coordsize="3443,0" path="m7817,4736l11260,4736e" filled="f" stroked="t" strokeweight=".234886pt" strokecolor="#000000">
                <v:path arrowok="t"/>
              </v:shape>
            </v:group>
            <v:group style="position:absolute;left:11260;top:4736;width:263;height:2" coordorigin="11260,4736" coordsize="263,2">
              <v:shape style="position:absolute;left:11260;top:4736;width:263;height:2" coordorigin="11260,4736" coordsize="263,0" path="m11260,4736l11523,4736e" filled="f" stroked="t" strokeweight=".234886pt" strokecolor="#707070">
                <v:path arrowok="t"/>
              </v:shape>
            </v:group>
            <v:group style="position:absolute;left:4937;top:4304;width:2;height:2055" coordorigin="4937,4304" coordsize="2,2055">
              <v:shape style="position:absolute;left:4937;top:4304;width:2;height:2055" coordorigin="4937,4304" coordsize="0,2055" path="m4937,6359l4937,4304e" filled="f" stroked="t" strokeweight=".704657pt" strokecolor="#4B4B4B">
                <v:path arrowok="t"/>
              </v:shape>
            </v:group>
            <v:group style="position:absolute;left:4933;top:5031;width:1865;height:2" coordorigin="4933,5031" coordsize="1865,2">
              <v:shape style="position:absolute;left:4933;top:5031;width:1865;height:2" coordorigin="4933,5031" coordsize="1865,0" path="m4933,5031l6798,5031e" filled="f" stroked="t" strokeweight=".704657pt" strokecolor="#545454">
                <v:path arrowok="t"/>
              </v:shape>
            </v:group>
            <v:group style="position:absolute;left:6741;top:5031;width:244;height:2" coordorigin="6741,5031" coordsize="244,2">
              <v:shape style="position:absolute;left:6741;top:5031;width:244;height:2" coordorigin="6741,5031" coordsize="244,0" path="m6741,5031l6985,5031e" filled="f" stroked="t" strokeweight=".469771pt" strokecolor="#3B3B3B">
                <v:path arrowok="t"/>
              </v:shape>
            </v:group>
            <v:group style="position:absolute;left:6929;top:5033;width:4359;height:2" coordorigin="6929,5033" coordsize="4359,2">
              <v:shape style="position:absolute;left:6929;top:5033;width:4359;height:2" coordorigin="6929,5033" coordsize="4359,0" path="m6929,5033l11289,5033e" filled="f" stroked="t" strokeweight=".704657pt" strokecolor="#606060">
                <v:path arrowok="t"/>
              </v:shape>
            </v:group>
            <v:group style="position:absolute;left:11232;top:5035;width:272;height:2" coordorigin="11232,5035" coordsize="272,2">
              <v:shape style="position:absolute;left:11232;top:5035;width:272;height:2" coordorigin="11232,5035" coordsize="272,0" path="m11232,5035l11505,5035e" filled="f" stroked="t" strokeweight=".469771pt" strokecolor="#646464">
                <v:path arrowok="t"/>
              </v:shape>
            </v:group>
            <v:group style="position:absolute;left:4928;top:5270;width:3425;height:2" coordorigin="4928,5270" coordsize="3425,2">
              <v:shape style="position:absolute;left:4928;top:5270;width:3425;height:2" coordorigin="4928,5270" coordsize="3425,0" path="m4928,5270l8353,5270e" filled="f" stroked="t" strokeweight=".704657pt" strokecolor="#575757">
                <v:path arrowok="t"/>
              </v:shape>
            </v:group>
            <v:group style="position:absolute;left:8296;top:5273;width:225;height:2" coordorigin="8296,5273" coordsize="225,2">
              <v:shape style="position:absolute;left:8296;top:5273;width:225;height:2" coordorigin="8296,5273" coordsize="225,0" path="m8296,5273l8522,5273e" filled="f" stroked="t" strokeweight=".469771pt" strokecolor="#3B3B3B">
                <v:path arrowok="t"/>
              </v:shape>
            </v:group>
            <v:group style="position:absolute;left:8465;top:5275;width:3035;height:2" coordorigin="8465,5275" coordsize="3035,2">
              <v:shape style="position:absolute;left:8465;top:5275;width:3035;height:2" coordorigin="8465,5275" coordsize="3035,0" path="m8465,5275l11500,5275e" filled="f" stroked="t" strokeweight=".704657pt" strokecolor="#575757">
                <v:path arrowok="t"/>
              </v:shape>
            </v:group>
            <v:group style="position:absolute;left:2405;top:5486;width:766;height:2" coordorigin="2405,5486" coordsize="766,2">
              <v:shape style="position:absolute;left:2405;top:5486;width:766;height:2" coordorigin="2405,5486" coordsize="766,0" path="m2405,5486l3171,5486e" filled="f" stroked="t" strokeweight=".939542pt" strokecolor="#545454">
                <v:path arrowok="t"/>
              </v:shape>
            </v:group>
            <v:group style="position:absolute;left:3072;top:5484;width:484;height:2" coordorigin="3072,5484" coordsize="484,2">
              <v:shape style="position:absolute;left:3072;top:5484;width:484;height:2" coordorigin="3072,5484" coordsize="484,0" path="m3072,5484l3556,5484e" filled="f" stroked="t" strokeweight=".469771pt" strokecolor="#3B3B3B">
                <v:path arrowok="t"/>
              </v:shape>
            </v:group>
            <v:group style="position:absolute;left:3439;top:5486;width:324;height:2" coordorigin="3439,5486" coordsize="324,2">
              <v:shape style="position:absolute;left:3439;top:5486;width:324;height:2" coordorigin="3439,5486" coordsize="324,0" path="m3439,5486l3763,5486e" filled="f" stroked="t" strokeweight=".939542pt" strokecolor="#545454">
                <v:path arrowok="t"/>
              </v:shape>
            </v:group>
            <v:group style="position:absolute;left:3706;top:5484;width:179;height:2" coordorigin="3706,5484" coordsize="179,2">
              <v:shape style="position:absolute;left:3706;top:5484;width:179;height:2" coordorigin="3706,5484" coordsize="179,0" path="m3706,5484l3885,5484e" filled="f" stroked="t" strokeweight=".469771pt" strokecolor="#3F3F3F">
                <v:path arrowok="t"/>
              </v:shape>
            </v:group>
            <v:group style="position:absolute;left:3829;top:5484;width:4524;height:2" coordorigin="3829,5484" coordsize="4524,2">
              <v:shape style="position:absolute;left:3829;top:5484;width:4524;height:2" coordorigin="3829,5484" coordsize="4524,0" path="m3829,5484l8353,5484e" filled="f" stroked="t" strokeweight=".704657pt" strokecolor="#545454">
                <v:path arrowok="t"/>
              </v:shape>
            </v:group>
            <v:group style="position:absolute;left:8296;top:5491;width:225;height:2" coordorigin="8296,5491" coordsize="225,2">
              <v:shape style="position:absolute;left:8296;top:5491;width:225;height:2" coordorigin="8296,5491" coordsize="225,0" path="m8296,5491l8522,5491e" filled="f" stroked="t" strokeweight=".469771pt" strokecolor="#383838">
                <v:path arrowok="t"/>
              </v:shape>
            </v:group>
            <v:group style="position:absolute;left:8465;top:5493;width:3035;height:2" coordorigin="8465,5493" coordsize="3035,2">
              <v:shape style="position:absolute;left:8465;top:5493;width:3035;height:2" coordorigin="8465,5493" coordsize="3035,0" path="m8465,5493l11500,5493e" filled="f" stroked="t" strokeweight=".704657pt" strokecolor="#5B5B5B">
                <v:path arrowok="t"/>
              </v:shape>
            </v:group>
            <v:group style="position:absolute;left:395;top:5716;width:7958;height:2" coordorigin="395,5716" coordsize="7958,2">
              <v:shape style="position:absolute;left:395;top:5716;width:7958;height:2" coordorigin="395,5716" coordsize="7958,0" path="m395,5716l8353,5716e" filled="f" stroked="t" strokeweight=".704657pt" strokecolor="#4F4F4F">
                <v:path arrowok="t"/>
              </v:shape>
            </v:group>
            <v:group style="position:absolute;left:2410;top:5448;width:2;height:294" coordorigin="2410,5448" coordsize="2,294">
              <v:shape style="position:absolute;left:2410;top:5448;width:2;height:294" coordorigin="2410,5448" coordsize="0,294" path="m2410,5742l2410,5448e" filled="f" stroked="t" strokeweight=".469771pt" strokecolor="#2F2F2F">
                <v:path arrowok="t"/>
              </v:shape>
            </v:group>
            <v:group style="position:absolute;left:8296;top:5719;width:225;height:2" coordorigin="8296,5719" coordsize="225,2">
              <v:shape style="position:absolute;left:8296;top:5719;width:225;height:2" coordorigin="8296,5719" coordsize="225,0" path="m8296,5719l8522,5719e" filled="f" stroked="t" strokeweight=".469771pt" strokecolor="#1F1F1F">
                <v:path arrowok="t"/>
              </v:shape>
            </v:group>
            <v:group style="position:absolute;left:8465;top:5721;width:3030;height:2" coordorigin="8465,5721" coordsize="3030,2">
              <v:shape style="position:absolute;left:8465;top:5721;width:3030;height:2" coordorigin="8465,5721" coordsize="3030,0" path="m8465,5721l11495,5721e" filled="f" stroked="t" strokeweight=".704657pt" strokecolor="#575757">
                <v:path arrowok="t"/>
              </v:shape>
            </v:group>
            <v:group style="position:absolute;left:7808;top:5714;width:2;height:261" coordorigin="7808,5714" coordsize="2,261">
              <v:shape style="position:absolute;left:7808;top:5714;width:2;height:261" coordorigin="7808,5714" coordsize="0,261" path="m7808,5975l7808,5714e" filled="f" stroked="t" strokeweight=".469771pt" strokecolor="#3B3B3B">
                <v:path arrowok="t"/>
              </v:shape>
            </v:group>
            <v:group style="position:absolute;left:2405;top:6134;width:1151;height:2" coordorigin="2405,6134" coordsize="1151,2">
              <v:shape style="position:absolute;left:2405;top:6134;width:1151;height:2" coordorigin="2405,6134" coordsize="1151,0" path="m2405,6134l3556,6134e" filled="f" stroked="t" strokeweight=".704657pt" strokecolor="#4F4F4F">
                <v:path arrowok="t"/>
              </v:shape>
            </v:group>
            <v:group style="position:absolute;left:3500;top:6136;width:263;height:2" coordorigin="3500,6136" coordsize="263,2">
              <v:shape style="position:absolute;left:3500;top:6136;width:263;height:2" coordorigin="3500,6136" coordsize="263,0" path="m3500,6136l3763,6136e" filled="f" stroked="t" strokeweight=".469771pt" strokecolor="#3F3F3F">
                <v:path arrowok="t"/>
              </v:shape>
            </v:group>
            <v:group style="position:absolute;left:3706;top:6139;width:7582;height:2" coordorigin="3706,6139" coordsize="7582,2">
              <v:shape style="position:absolute;left:3706;top:6139;width:7582;height:2" coordorigin="3706,6139" coordsize="7582,0" path="m3706,6139l11289,6139e" filled="f" stroked="t" strokeweight=".704657pt" strokecolor="#545454">
                <v:path arrowok="t"/>
              </v:shape>
            </v:group>
            <v:group style="position:absolute;left:7808;top:5918;width:2;height:441" coordorigin="7808,5918" coordsize="2,441">
              <v:shape style="position:absolute;left:7808;top:5918;width:2;height:441" coordorigin="7808,5918" coordsize="0,441" path="m7808,6359l7808,5918e" filled="f" stroked="t" strokeweight=".939542pt" strokecolor="#5B5B5B">
                <v:path arrowok="t"/>
              </v:shape>
            </v:group>
            <v:group style="position:absolute;left:11143;top:6141;width:357;height:2" coordorigin="11143,6141" coordsize="357,2">
              <v:shape style="position:absolute;left:11143;top:6141;width:357;height:2" coordorigin="11143,6141" coordsize="357,0" path="m11143,6141l11500,6141e" filled="f" stroked="t" strokeweight=".939542pt" strokecolor="#6B6B6B">
                <v:path arrowok="t"/>
              </v:shape>
            </v:group>
            <v:group style="position:absolute;left:2405;top:6350;width:2025;height:2" coordorigin="2405,6350" coordsize="2025,2">
              <v:shape style="position:absolute;left:2405;top:6350;width:2025;height:2" coordorigin="2405,6350" coordsize="2025,0" path="m2405,6350l4430,6350e" filled="f" stroked="t" strokeweight=".704657pt" strokecolor="#545454">
                <v:path arrowok="t"/>
              </v:shape>
            </v:group>
            <v:group style="position:absolute;left:4359;top:6350;width:305;height:2" coordorigin="4359,6350" coordsize="305,2">
              <v:shape style="position:absolute;left:4359;top:6350;width:305;height:2" coordorigin="4359,6350" coordsize="305,0" path="m4359,6350l4665,6350e" filled="f" stroked="t" strokeweight=".469771pt" strokecolor="#3B3B3B">
                <v:path arrowok="t"/>
              </v:shape>
            </v:group>
            <v:group style="position:absolute;left:4608;top:6352;width:6887;height:2" coordorigin="4608,6352" coordsize="6887,2">
              <v:shape style="position:absolute;left:4608;top:6352;width:6887;height:2" coordorigin="4608,6352" coordsize="6887,0" path="m4608,6352l11495,6352e" filled="f" stroked="t" strokeweight=".704657pt" strokecolor="#545454">
                <v:path arrowok="t"/>
              </v:shape>
            </v:group>
            <v:group style="position:absolute;left:390;top:6568;width:10899;height:2" coordorigin="390,6568" coordsize="10899,2">
              <v:shape style="position:absolute;left:390;top:6568;width:10899;height:2" coordorigin="390,6568" coordsize="10899,0" path="m390,6568l11289,6568e" filled="f" stroked="t" strokeweight=".704657pt" strokecolor="#545454">
                <v:path arrowok="t"/>
              </v:shape>
            </v:group>
            <v:group style="position:absolute;left:4627;top:6566;width:766;height:2" coordorigin="4627,6566" coordsize="766,2">
              <v:shape style="position:absolute;left:4627;top:6566;width:766;height:2" coordorigin="4627,6566" coordsize="766,0" path="m4627,6566l5393,6566e" filled="f" stroked="t" strokeweight=".704657pt" strokecolor="#545454">
                <v:path arrowok="t"/>
              </v:shape>
            </v:group>
            <v:group style="position:absolute;left:6741;top:6568;width:244;height:2" coordorigin="6741,6568" coordsize="244,2">
              <v:shape style="position:absolute;left:6741;top:6568;width:244;height:2" coordorigin="6741,6568" coordsize="244,0" path="m6741,6568l6985,6568e" filled="f" stroked="t" strokeweight=".469771pt" strokecolor="#343434">
                <v:path arrowok="t"/>
              </v:shape>
            </v:group>
            <v:group style="position:absolute;left:9076;top:6571;width:272;height:2" coordorigin="9076,6571" coordsize="272,2">
              <v:shape style="position:absolute;left:9076;top:6571;width:272;height:2" coordorigin="9076,6571" coordsize="272,0" path="m9076,6571l9348,6571e" filled="f" stroked="t" strokeweight=".704657pt" strokecolor="#545454">
                <v:path arrowok="t"/>
              </v:shape>
            </v:group>
            <v:group style="position:absolute;left:9640;top:6571;width:536;height:2" coordorigin="9640,6571" coordsize="536,2">
              <v:shape style="position:absolute;left:9640;top:6571;width:536;height:2" coordorigin="9640,6571" coordsize="536,0" path="m9640,6571l10175,6571e" filled="f" stroked="t" strokeweight=".704657pt" strokecolor="#575757">
                <v:path arrowok="t"/>
              </v:shape>
            </v:group>
            <v:group style="position:absolute;left:11232;top:6573;width:268;height:2" coordorigin="11232,6573" coordsize="268,2">
              <v:shape style="position:absolute;left:11232;top:6573;width:268;height:2" coordorigin="11232,6573" coordsize="268,0" path="m11232,6573l11500,6573e" filled="f" stroked="t" strokeweight=".469771pt" strokecolor="#4B4B4B">
                <v:path arrowok="t"/>
              </v:shape>
            </v:group>
            <v:group style="position:absolute;left:399;top:7197;width:11073;height:2" coordorigin="399,7197" coordsize="11073,2">
              <v:shape style="position:absolute;left:399;top:7197;width:11073;height:2" coordorigin="399,7197" coordsize="11073,0" path="m399,7197l11472,7197e" filled="f" stroked="t" strokeweight=".704657pt" strokecolor="#545454">
                <v:path arrowok="t"/>
              </v:shape>
            </v:group>
            <v:group style="position:absolute;left:11232;top:7199;width:268;height:2" coordorigin="11232,7199" coordsize="268,2">
              <v:shape style="position:absolute;left:11232;top:7199;width:268;height:2" coordorigin="11232,7199" coordsize="268,0" path="m11232,7199l11500,7199e" filled="f" stroked="t" strokeweight=".469771pt" strokecolor="#5B5B5B">
                <v:path arrowok="t"/>
              </v:shape>
            </v:group>
            <v:group style="position:absolute;left:4937;top:7185;width:2;height:674" coordorigin="4937,7185" coordsize="2,674">
              <v:shape style="position:absolute;left:4937;top:7185;width:2;height:674" coordorigin="4937,7185" coordsize="0,674" path="m4937,7859l4937,7185e" filled="f" stroked="t" strokeweight=".704657pt" strokecolor="#484848">
                <v:path arrowok="t"/>
              </v:shape>
            </v:group>
            <v:group style="position:absolute;left:4933;top:7420;width:6563;height:2" coordorigin="4933,7420" coordsize="6563,2">
              <v:shape style="position:absolute;left:4933;top:7420;width:6563;height:2" coordorigin="4933,7420" coordsize="6563,0" path="m4933,7420l11495,7420e" filled="f" stroked="t" strokeweight=".704657pt" strokecolor="#5B5B5B">
                <v:path arrowok="t"/>
              </v:shape>
            </v:group>
            <v:group style="position:absolute;left:4928;top:7636;width:6567;height:2" coordorigin="4928,7636" coordsize="6567,2">
              <v:shape style="position:absolute;left:4928;top:7636;width:6567;height:2" coordorigin="4928,7636" coordsize="6567,0" path="m4928,7636l11495,7636e" filled="f" stroked="t" strokeweight=".704657pt" strokecolor="#5B5B5B">
                <v:path arrowok="t"/>
              </v:shape>
            </v:group>
            <v:group style="position:absolute;left:399;top:7854;width:11101;height:2" coordorigin="399,7854" coordsize="11101,2">
              <v:shape style="position:absolute;left:399;top:7854;width:11101;height:2" coordorigin="399,7854" coordsize="11101,0" path="m399,7854l11500,7854e" filled="f" stroked="t" strokeweight=".704657pt" strokecolor="#5B5B5B">
                <v:path arrowok="t"/>
              </v:shape>
            </v:group>
            <v:group style="position:absolute;left:404;top:7617;width:2;height:266" coordorigin="404,7617" coordsize="2,266">
              <v:shape style="position:absolute;left:404;top:7617;width:2;height:266" coordorigin="404,7617" coordsize="0,266" path="m404,7883l404,7617e" filled="f" stroked="t" strokeweight=".469771pt" strokecolor="#343434">
                <v:path arrowok="t"/>
              </v:shape>
            </v:group>
            <v:group style="position:absolute;left:3072;top:7852;width:296;height:2" coordorigin="3072,7852" coordsize="296,2">
              <v:shape style="position:absolute;left:3072;top:7852;width:296;height:2" coordorigin="3072,7852" coordsize="296,0" path="m3072,7852l3368,7852e" filled="f" stroked="t" strokeweight=".704657pt" strokecolor="#444444">
                <v:path arrowok="t"/>
              </v:shape>
            </v:group>
            <v:group style="position:absolute;left:3706;top:7852;width:179;height:2" coordorigin="3706,7852" coordsize="179,2">
              <v:shape style="position:absolute;left:3706;top:7852;width:179;height:2" coordorigin="3706,7852" coordsize="179,0" path="m3706,7852l3885,7852e" filled="f" stroked="t" strokeweight=".704657pt" strokecolor="#444444">
                <v:path arrowok="t"/>
              </v:shape>
            </v:group>
            <v:group style="position:absolute;left:4937;top:7408;width:2;height:451" coordorigin="4937,7408" coordsize="2,451">
              <v:shape style="position:absolute;left:4937;top:7408;width:2;height:451" coordorigin="4937,7408" coordsize="0,451" path="m4937,7859l4937,7408e" filled="f" stroked="t" strokeweight=".939542pt" strokecolor="#4F4F4F">
                <v:path arrowok="t"/>
              </v:shape>
            </v:group>
            <v:group style="position:absolute;left:11500;top:4100;width:2;height:11931" coordorigin="11500,4100" coordsize="2,11931">
              <v:shape style="position:absolute;left:11500;top:4100;width:2;height:11931" coordorigin="11500,4100" coordsize="0,11931" path="m11500,16031l11500,4100e" filled="f" stroked="t" strokeweight=".704657pt" strokecolor="#606060">
                <v:path arrowok="t"/>
              </v:shape>
            </v:group>
            <v:group style="position:absolute;left:395;top:8649;width:4998;height:2" coordorigin="395,8649" coordsize="4998,2">
              <v:shape style="position:absolute;left:395;top:8649;width:4998;height:2" coordorigin="395,8649" coordsize="4998,0" path="m395,8649l5393,8649e" filled="f" stroked="t" strokeweight=".704657pt" strokecolor="#545454">
                <v:path arrowok="t"/>
              </v:shape>
            </v:group>
            <v:group style="position:absolute;left:5337;top:8649;width:385;height:2" coordorigin="5337,8649" coordsize="385,2">
              <v:shape style="position:absolute;left:5337;top:8649;width:385;height:2" coordorigin="5337,8649" coordsize="385,0" path="m5337,8649l5722,8649e" filled="f" stroked="t" strokeweight=".469771pt" strokecolor="#3F3F3F">
                <v:path arrowok="t"/>
              </v:shape>
            </v:group>
            <v:group style="position:absolute;left:5562;top:8654;width:5943;height:2" coordorigin="5562,8654" coordsize="5943,2">
              <v:shape style="position:absolute;left:5562;top:8654;width:5943;height:2" coordorigin="5562,8654" coordsize="5943,0" path="m5562,8654l11505,8654e" filled="f" stroked="t" strokeweight=".704657pt" strokecolor="#575757">
                <v:path arrowok="t"/>
              </v:shape>
            </v:group>
            <v:group style="position:absolute;left:409;top:8842;width:2;height:323" coordorigin="409,8842" coordsize="2,323">
              <v:shape style="position:absolute;left:409;top:8842;width:2;height:323" coordorigin="409,8842" coordsize="0,323" path="m409,9164l409,8842e" filled="f" stroked="t" strokeweight=".704657pt" strokecolor="#4F4F4F">
                <v:path arrowok="t"/>
              </v:shape>
            </v:group>
            <v:group style="position:absolute;left:399;top:10097;width:8771;height:2" coordorigin="399,10097" coordsize="8771,2">
              <v:shape style="position:absolute;left:399;top:10097;width:8771;height:2" coordorigin="399,10097" coordsize="8771,0" path="m399,10097l9170,10097e" filled="f" stroked="t" strokeweight=".704657pt" strokecolor="#575757">
                <v:path arrowok="t"/>
              </v:shape>
            </v:group>
            <v:group style="position:absolute;left:9076;top:10102;width:272;height:2" coordorigin="9076,10102" coordsize="272,2">
              <v:shape style="position:absolute;left:9076;top:10102;width:272;height:2" coordorigin="9076,10102" coordsize="272,0" path="m9076,10102l9348,10102e" filled="f" stroked="t" strokeweight=".469771pt" strokecolor="#3B3B3B">
                <v:path arrowok="t"/>
              </v:shape>
            </v:group>
            <v:group style="position:absolute;left:9292;top:10099;width:1085;height:2" coordorigin="9292,10099" coordsize="1085,2">
              <v:shape style="position:absolute;left:9292;top:10099;width:1085;height:2" coordorigin="9292,10099" coordsize="1085,0" path="m9292,10099l10377,10099e" filled="f" stroked="t" strokeweight=".704657pt" strokecolor="#4F4F4F">
                <v:path arrowok="t"/>
              </v:shape>
            </v:group>
            <v:group style="position:absolute;left:10072;top:10099;width:1433;height:2" coordorigin="10072,10099" coordsize="1433,2">
              <v:shape style="position:absolute;left:10072;top:10099;width:1433;height:2" coordorigin="10072,10099" coordsize="1433,0" path="m10072,10099l11505,10099e" filled="f" stroked="t" strokeweight=".704657pt" strokecolor="#646464">
                <v:path arrowok="t"/>
              </v:shape>
            </v:group>
            <v:group style="position:absolute;left:399;top:10431;width:11105;height:2" coordorigin="399,10431" coordsize="11105,2">
              <v:shape style="position:absolute;left:399;top:10431;width:11105;height:2" coordorigin="399,10431" coordsize="11105,0" path="m399,10431l11505,10431e" filled="f" stroked="t" strokeweight=".704657pt" strokecolor="#545454">
                <v:path arrowok="t"/>
              </v:shape>
            </v:group>
            <v:group style="position:absolute;left:897;top:10662;width:10391;height:2" coordorigin="897,10662" coordsize="10391,2">
              <v:shape style="position:absolute;left:897;top:10662;width:10391;height:2" coordorigin="897,10662" coordsize="10391,0" path="m897,10662l11289,10662e" filled="f" stroked="t" strokeweight=".469771pt" strokecolor="#4F4F4F">
                <v:path arrowok="t"/>
              </v:shape>
            </v:group>
            <v:group style="position:absolute;left:11232;top:10664;width:155;height:2" coordorigin="11232,10664" coordsize="155,2">
              <v:shape style="position:absolute;left:11232;top:10664;width:155;height:2" coordorigin="11232,10664" coordsize="155,0" path="m11232,10664l11387,10664e" filled="f" stroked="t" strokeweight=".469771pt" strokecolor="#6B6B6B">
                <v:path arrowok="t"/>
              </v:shape>
            </v:group>
            <v:group style="position:absolute;left:404;top:11141;width:10885;height:2" coordorigin="404,11141" coordsize="10885,2">
              <v:shape style="position:absolute;left:404;top:11141;width:10885;height:2" coordorigin="404,11141" coordsize="10885,0" path="m404,11141l11289,11141e" filled="f" stroked="t" strokeweight=".704657pt" strokecolor="#545454">
                <v:path arrowok="t"/>
              </v:shape>
            </v:group>
            <v:group style="position:absolute;left:11218;top:11143;width:287;height:2" coordorigin="11218,11143" coordsize="287,2">
              <v:shape style="position:absolute;left:11218;top:11143;width:287;height:2" coordorigin="11218,11143" coordsize="287,0" path="m11218,11143l11505,11143e" filled="f" stroked="t" strokeweight=".939542pt" strokecolor="#707070">
                <v:path arrowok="t"/>
              </v:shape>
            </v:group>
            <v:group style="position:absolute;left:399;top:11359;width:11082;height:2" coordorigin="399,11359" coordsize="11082,2">
              <v:shape style="position:absolute;left:399;top:11359;width:11082;height:2" coordorigin="399,11359" coordsize="11082,0" path="m399,11359l11481,11359e" filled="f" stroked="t" strokeweight=".704657pt" strokecolor="#575757">
                <v:path arrowok="t"/>
              </v:shape>
            </v:group>
            <v:group style="position:absolute;left:409;top:11101;width:2;height:299" coordorigin="409,11101" coordsize="2,299">
              <v:shape style="position:absolute;left:409;top:11101;width:2;height:299" coordorigin="409,11101" coordsize="0,299" path="m409,11400l409,11101e" filled="f" stroked="t" strokeweight=".469771pt" strokecolor="#484848">
                <v:path arrowok="t"/>
              </v:shape>
            </v:group>
            <v:group style="position:absolute;left:11232;top:11362;width:272;height:2" coordorigin="11232,11362" coordsize="272,2">
              <v:shape style="position:absolute;left:11232;top:11362;width:272;height:2" coordorigin="11232,11362" coordsize="272,0" path="m11232,11362l11505,11362e" filled="f" stroked="t" strokeweight=".939542pt" strokecolor="#777777">
                <v:path arrowok="t"/>
              </v:shape>
            </v:group>
            <v:group style="position:absolute;left:399;top:11592;width:10889;height:2" coordorigin="399,11592" coordsize="10889,2">
              <v:shape style="position:absolute;left:399;top:11592;width:10889;height:2" coordorigin="399,11592" coordsize="10889,0" path="m399,11592l11289,11592e" filled="f" stroked="t" strokeweight=".704657pt" strokecolor="#575757">
                <v:path arrowok="t"/>
              </v:shape>
            </v:group>
            <v:group style="position:absolute;left:1066;top:11357;width:2;height:669" coordorigin="1066,11357" coordsize="2,669">
              <v:shape style="position:absolute;left:1066;top:11357;width:2;height:669" coordorigin="1066,11357" coordsize="0,669" path="m1066,12026l1066,11357e" filled="f" stroked="t" strokeweight=".234886pt" strokecolor="#545454">
                <v:path arrowok="t"/>
              </v:shape>
            </v:group>
            <v:group style="position:absolute;left:1762;top:11352;width:2;height:906" coordorigin="1762,11352" coordsize="2,906">
              <v:shape style="position:absolute;left:1762;top:11352;width:2;height:906" coordorigin="1762,11352" coordsize="0,906" path="m1762,12259l1762,11352e" filled="f" stroked="t" strokeweight=".704657pt" strokecolor="#4B4B4B">
                <v:path arrowok="t"/>
              </v:shape>
            </v:group>
            <v:group style="position:absolute;left:7366;top:11347;width:2;height:769" coordorigin="7366,11347" coordsize="2,769">
              <v:shape style="position:absolute;left:7366;top:11347;width:2;height:769" coordorigin="7366,11347" coordsize="0,769" path="m7366,12116l7366,11347e" filled="f" stroked="t" strokeweight=".704657pt" strokecolor="#545454">
                <v:path arrowok="t"/>
              </v:shape>
            </v:group>
            <v:group style="position:absolute;left:11232;top:11594;width:268;height:2" coordorigin="11232,11594" coordsize="268,2">
              <v:shape style="position:absolute;left:11232;top:11594;width:268;height:2" coordorigin="11232,11594" coordsize="268,0" path="m11232,11594l11500,11594e" filled="f" stroked="t" strokeweight=".469771pt" strokecolor="#575757">
                <v:path arrowok="t"/>
              </v:shape>
            </v:group>
            <v:group style="position:absolute;left:11495;top:11328;width:2;height:289" coordorigin="11495,11328" coordsize="2,289">
              <v:shape style="position:absolute;left:11495;top:11328;width:2;height:289" coordorigin="11495,11328" coordsize="0,289" path="m11495,11618l11495,11328e" filled="f" stroked="t" strokeweight=".469771pt" strokecolor="#4F4F4F">
                <v:path arrowok="t"/>
              </v:shape>
            </v:group>
            <v:group style="position:absolute;left:1066;top:12026;width:2;height:1509" coordorigin="1066,12026" coordsize="2,1509">
              <v:shape style="position:absolute;left:1066;top:12026;width:2;height:1509" coordorigin="1066,12026" coordsize="0,1509" path="m1066,13535l1066,12026e" filled="f" stroked="t" strokeweight=".234886pt" strokecolor="#000000">
                <v:path arrowok="t"/>
              </v:shape>
            </v:group>
            <v:group style="position:absolute;left:7368;top:11998;width:2;height:261" coordorigin="7368,11998" coordsize="2,261">
              <v:shape style="position:absolute;left:7368;top:11998;width:2;height:261" coordorigin="7368,11998" coordsize="0,261" path="m7368,12259l7368,11998e" filled="f" stroked="t" strokeweight=".469771pt" strokecolor="#3B3B3B">
                <v:path arrowok="t"/>
              </v:shape>
            </v:group>
            <v:group style="position:absolute;left:1762;top:12202;width:2;height:275" coordorigin="1762,12202" coordsize="2,275">
              <v:shape style="position:absolute;left:1762;top:12202;width:2;height:275" coordorigin="1762,12202" coordsize="0,275" path="m1762,12477l1762,12202e" filled="f" stroked="t" strokeweight=".469771pt" strokecolor="#2F2F2F">
                <v:path arrowok="t"/>
              </v:shape>
            </v:group>
            <v:group style="position:absolute;left:7371;top:12202;width:2;height:494" coordorigin="7371,12202" coordsize="2,494">
              <v:shape style="position:absolute;left:7371;top:12202;width:2;height:494" coordorigin="7371,12202" coordsize="0,494" path="m7371,12695l7371,12202e" filled="f" stroked="t" strokeweight=".704657pt" strokecolor="#575757">
                <v:path arrowok="t"/>
              </v:shape>
            </v:group>
            <v:group style="position:absolute;left:11500;top:12202;width:2;height:275" coordorigin="11500,12202" coordsize="2,275">
              <v:shape style="position:absolute;left:11500;top:12202;width:2;height:275" coordorigin="11500,12202" coordsize="0,275" path="m11500,12477l11500,12202e" filled="f" stroked="t" strokeweight=".469771pt" strokecolor="#545454">
                <v:path arrowok="t"/>
              </v:shape>
            </v:group>
            <v:group style="position:absolute;left:411;top:12420;width:2;height:275" coordorigin="411,12420" coordsize="2,275">
              <v:shape style="position:absolute;left:411;top:12420;width:2;height:275" coordorigin="411,12420" coordsize="0,275" path="m411,12695l411,12420e" filled="f" stroked="t" strokeweight=".469771pt" strokecolor="#3F3F3F">
                <v:path arrowok="t"/>
              </v:shape>
            </v:group>
            <v:group style="position:absolute;left:11500;top:12420;width:2;height:138" coordorigin="11500,12420" coordsize="2,138">
              <v:shape style="position:absolute;left:11500;top:12420;width:2;height:138" coordorigin="11500,12420" coordsize="0,138" path="m11500,12558l11500,12420e" filled="f" stroked="t" strokeweight=".469771pt" strokecolor="#3F3F3F">
                <v:path arrowok="t"/>
              </v:shape>
            </v:group>
            <v:group style="position:absolute;left:1764;top:12420;width:2;height:522" coordorigin="1764,12420" coordsize="2,522">
              <v:shape style="position:absolute;left:1764;top:12420;width:2;height:522" coordorigin="1764,12420" coordsize="0,522" path="m1764,12942l1764,12420e" filled="f" stroked="t" strokeweight=".704657pt" strokecolor="#545454">
                <v:path arrowok="t"/>
              </v:shape>
            </v:group>
            <v:group style="position:absolute;left:413;top:12638;width:2;height:446" coordorigin="413,12638" coordsize="2,446">
              <v:shape style="position:absolute;left:413;top:12638;width:2;height:446" coordorigin="413,12638" coordsize="0,446" path="m413,13084l413,12638e" filled="f" stroked="t" strokeweight=".704657pt" strokecolor="#5B5B5B">
                <v:path arrowok="t"/>
              </v:shape>
            </v:group>
            <v:group style="position:absolute;left:7371;top:12638;width:2;height:304" coordorigin="7371,12638" coordsize="2,304">
              <v:shape style="position:absolute;left:7371;top:12638;width:2;height:304" coordorigin="7371,12638" coordsize="0,304" path="m7371,12942l7371,12638e" filled="f" stroked="t" strokeweight=".469771pt" strokecolor="#3F3F3F">
                <v:path arrowok="t"/>
              </v:shape>
            </v:group>
            <v:group style="position:absolute;left:1762;top:12885;width:2;height:199" coordorigin="1762,12885" coordsize="2,199">
              <v:shape style="position:absolute;left:1762;top:12885;width:2;height:199" coordorigin="1762,12885" coordsize="0,199" path="m1762,13084l1762,12885e" filled="f" stroked="t" strokeweight=".469771pt" strokecolor="#2F2F2F">
                <v:path arrowok="t"/>
              </v:shape>
            </v:group>
            <v:group style="position:absolute;left:2419;top:12885;width:2;height:199" coordorigin="2419,12885" coordsize="2,199">
              <v:shape style="position:absolute;left:2419;top:12885;width:2;height:199" coordorigin="2419,12885" coordsize="0,199" path="m2419,13084l2419,12885e" filled="f" stroked="t" strokeweight=".469771pt" strokecolor="#2B2B2B">
                <v:path arrowok="t"/>
              </v:shape>
            </v:group>
            <v:group style="position:absolute;left:7368;top:12885;width:2;height:399" coordorigin="7368,12885" coordsize="2,399">
              <v:shape style="position:absolute;left:7368;top:12885;width:2;height:399" coordorigin="7368,12885" coordsize="0,399" path="m7368,13284l7368,12885e" filled="f" stroked="t" strokeweight=".939542pt" strokecolor="#606060">
                <v:path arrowok="t"/>
              </v:shape>
            </v:group>
            <v:group style="position:absolute;left:11500;top:12885;width:2;height:380" coordorigin="11500,12885" coordsize="2,380">
              <v:shape style="position:absolute;left:11500;top:12885;width:2;height:380" coordorigin="11500,12885" coordsize="0,380" path="m11500,13265l11500,12885e" filled="f" stroked="t" strokeweight=".469771pt" strokecolor="#545454">
                <v:path arrowok="t"/>
              </v:shape>
            </v:group>
            <v:group style="position:absolute;left:413;top:13027;width:2;height:237" coordorigin="413,13027" coordsize="2,237">
              <v:shape style="position:absolute;left:413;top:13027;width:2;height:237" coordorigin="413,13027" coordsize="0,237" path="m413,13265l413,13027e" filled="f" stroked="t" strokeweight=".469771pt" strokecolor="#343434">
                <v:path arrowok="t"/>
              </v:shape>
            </v:group>
            <v:group style="position:absolute;left:1764;top:13027;width:2;height:655" coordorigin="1764,13027" coordsize="2,655">
              <v:shape style="position:absolute;left:1764;top:13027;width:2;height:655" coordorigin="1764,13027" coordsize="0,655" path="m1764,13682l1764,13027e" filled="f" stroked="t" strokeweight=".939542pt" strokecolor="#575757">
                <v:path arrowok="t"/>
              </v:shape>
            </v:group>
            <v:group style="position:absolute;left:395;top:13530;width:676;height:2" coordorigin="395,13530" coordsize="676,2">
              <v:shape style="position:absolute;left:395;top:13530;width:676;height:2" coordorigin="395,13530" coordsize="676,0" path="m395,13530l1071,13530e" filled="f" stroked="t" strokeweight=".234886pt" strokecolor="#606060">
                <v:path arrowok="t"/>
              </v:shape>
            </v:group>
            <v:group style="position:absolute;left:416;top:13208;width:2;height:598" coordorigin="416,13208" coordsize="2,598">
              <v:shape style="position:absolute;left:416;top:13208;width:2;height:598" coordorigin="416,13208" coordsize="0,598" path="m416,13806l416,13208e" filled="f" stroked="t" strokeweight=".939542pt" strokecolor="#5B5B5B">
                <v:path arrowok="t"/>
              </v:shape>
            </v:group>
            <v:group style="position:absolute;left:1066;top:13530;width:695;height:2" coordorigin="1066,13530" coordsize="695,2">
              <v:shape style="position:absolute;left:1066;top:13530;width:695;height:2" coordorigin="1066,13530" coordsize="695,0" path="m1066,13530l1762,13530e" filled="f" stroked="t" strokeweight=".234886pt" strokecolor="#282828">
                <v:path arrowok="t"/>
              </v:shape>
            </v:group>
            <v:group style="position:absolute;left:1748;top:13530;width:240;height:2" coordorigin="1748,13530" coordsize="240,2">
              <v:shape style="position:absolute;left:1748;top:13530;width:240;height:2" coordorigin="1748,13530" coordsize="240,0" path="m1748,13530l1987,13530e" filled="f" stroked="t" strokeweight=".234886pt" strokecolor="#545454">
                <v:path arrowok="t"/>
              </v:shape>
            </v:group>
            <v:group style="position:absolute;left:1987;top:13530;width:409;height:2" coordorigin="1987,13530" coordsize="409,2">
              <v:shape style="position:absolute;left:1987;top:13530;width:409;height:2" coordorigin="1987,13530" coordsize="409,0" path="m1987,13530l2396,13530e" filled="f" stroked="t" strokeweight=".234886pt" strokecolor="#000000">
                <v:path arrowok="t"/>
              </v:shape>
            </v:group>
            <v:group style="position:absolute;left:7371;top:13208;width:2;height:351" coordorigin="7371,13208" coordsize="2,351">
              <v:shape style="position:absolute;left:7371;top:13208;width:2;height:351" coordorigin="7371,13208" coordsize="0,351" path="m7371,13559l7371,13208e" filled="f" stroked="t" strokeweight=".469771pt" strokecolor="#3F3F3F">
                <v:path arrowok="t"/>
              </v:shape>
            </v:group>
            <v:group style="position:absolute;left:1066;top:13530;width:2;height:247" coordorigin="1066,13530" coordsize="2,247">
              <v:shape style="position:absolute;left:1066;top:13530;width:2;height:247" coordorigin="1066,13530" coordsize="0,247" path="m1066,13777l1066,13530e" filled="f" stroked="t" strokeweight=".234886pt" strokecolor="#545454">
                <v:path arrowok="t"/>
              </v:shape>
            </v:group>
            <v:group style="position:absolute;left:2419;top:13502;width:2;height:180" coordorigin="2419,13502" coordsize="2,180">
              <v:shape style="position:absolute;left:2419;top:13502;width:2;height:180" coordorigin="2419,13502" coordsize="0,180" path="m2419,13682l2419,13502e" filled="f" stroked="t" strokeweight=".469771pt" strokecolor="#2F2F2F">
                <v:path arrowok="t"/>
              </v:shape>
            </v:group>
            <v:group style="position:absolute;left:7371;top:13502;width:2;height:432" coordorigin="7371,13502" coordsize="2,432">
              <v:shape style="position:absolute;left:7371;top:13502;width:2;height:432" coordorigin="7371,13502" coordsize="0,432" path="m7371,13934l7371,13502e" filled="f" stroked="t" strokeweight=".939542pt" strokecolor="#606060">
                <v:path arrowok="t"/>
              </v:shape>
            </v:group>
            <v:group style="position:absolute;left:1766;top:13625;width:2;height:180" coordorigin="1766,13625" coordsize="2,180">
              <v:shape style="position:absolute;left:1766;top:13625;width:2;height:180" coordorigin="1766,13625" coordsize="0,180" path="m1766,13806l1766,13625e" filled="f" stroked="t" strokeweight=".469771pt" strokecolor="#3B3B3B">
                <v:path arrowok="t"/>
              </v:shape>
            </v:group>
            <v:group style="position:absolute;left:2419;top:13625;width:2;height:180" coordorigin="2419,13625" coordsize="2,180">
              <v:shape style="position:absolute;left:2419;top:13625;width:2;height:180" coordorigin="2419,13625" coordsize="0,180" path="m2419,13806l2419,13625e" filled="f" stroked="t" strokeweight=".704657pt" strokecolor="#444444">
                <v:path arrowok="t"/>
              </v:shape>
            </v:group>
            <v:group style="position:absolute;left:11500;top:13625;width:2;height:180" coordorigin="11500,13625" coordsize="2,180">
              <v:shape style="position:absolute;left:11500;top:13625;width:2;height:180" coordorigin="11500,13625" coordsize="0,180" path="m11500,13806l11500,13625e" filled="f" stroked="t" strokeweight=".469771pt" strokecolor="#484848">
                <v:path arrowok="t"/>
              </v:shape>
            </v:group>
            <v:group style="position:absolute;left:413;top:13749;width:2;height:176" coordorigin="413,13749" coordsize="2,176">
              <v:shape style="position:absolute;left:413;top:13749;width:2;height:176" coordorigin="413,13749" coordsize="0,176" path="m413,13924l413,13749e" filled="f" stroked="t" strokeweight=".469771pt" strokecolor="#2F2F2F">
                <v:path arrowok="t"/>
              </v:shape>
            </v:group>
            <v:group style="position:absolute;left:1066;top:13777;width:2;height:1096" coordorigin="1066,13777" coordsize="2,1096">
              <v:shape style="position:absolute;left:1066;top:13777;width:2;height:1096" coordorigin="1066,13777" coordsize="0,1096" path="m1066,14874l1066,13777e" filled="f" stroked="t" strokeweight=".234886pt" strokecolor="#000000">
                <v:path arrowok="t"/>
              </v:shape>
            </v:group>
            <v:group style="position:absolute;left:1766;top:13749;width:2;height:176" coordorigin="1766,13749" coordsize="2,176">
              <v:shape style="position:absolute;left:1766;top:13749;width:2;height:176" coordorigin="1766,13749" coordsize="0,176" path="m1766,13924l1766,13749e" filled="f" stroked="t" strokeweight=".469771pt" strokecolor="#282828">
                <v:path arrowok="t"/>
              </v:shape>
            </v:group>
            <v:group style="position:absolute;left:413;top:13867;width:2;height:209" coordorigin="413,13867" coordsize="2,209">
              <v:shape style="position:absolute;left:413;top:13867;width:2;height:209" coordorigin="413,13867" coordsize="0,209" path="m413,14076l413,13867e" filled="f" stroked="t" strokeweight=".704657pt" strokecolor="#444444">
                <v:path arrowok="t"/>
              </v:shape>
            </v:group>
            <v:group style="position:absolute;left:1764;top:13867;width:2;height:460" coordorigin="1764,13867" coordsize="2,460">
              <v:shape style="position:absolute;left:1764;top:13867;width:2;height:460" coordorigin="1764,13867" coordsize="0,460" path="m1764,14328l1764,13867e" filled="f" stroked="t" strokeweight=".939542pt" strokecolor="#575757">
                <v:path arrowok="t"/>
              </v:shape>
            </v:group>
            <v:group style="position:absolute;left:7371;top:13867;width:2;height:323" coordorigin="7371,13867" coordsize="2,323">
              <v:shape style="position:absolute;left:7371;top:13867;width:2;height:323" coordorigin="7371,13867" coordsize="0,323" path="m7371,14190l7371,13867e" filled="f" stroked="t" strokeweight=".469771pt" strokecolor="#444444">
                <v:path arrowok="t"/>
              </v:shape>
            </v:group>
            <v:group style="position:absolute;left:413;top:14005;width:2;height:323" coordorigin="413,14005" coordsize="2,323">
              <v:shape style="position:absolute;left:413;top:14005;width:2;height:323" coordorigin="413,14005" coordsize="0,323" path="m413,14328l413,14005e" filled="f" stroked="t" strokeweight=".939542pt" strokecolor="#5B5B5B">
                <v:path arrowok="t"/>
              </v:shape>
            </v:group>
            <v:group style="position:absolute;left:2419;top:14019;width:2;height:171" coordorigin="2419,14019" coordsize="2,171">
              <v:shape style="position:absolute;left:2419;top:14019;width:2;height:171" coordorigin="2419,14019" coordsize="0,171" path="m2419,14190l2419,14019e" filled="f" stroked="t" strokeweight=".469771pt" strokecolor="#282828">
                <v:path arrowok="t"/>
              </v:shape>
            </v:group>
            <v:group style="position:absolute;left:2419;top:14133;width:2;height:195" coordorigin="2419,14133" coordsize="2,195">
              <v:shape style="position:absolute;left:2419;top:14133;width:2;height:195" coordorigin="2419,14133" coordsize="0,195" path="m2419,14328l2419,14133e" filled="f" stroked="t" strokeweight=".469771pt" strokecolor="#3F3F3F">
                <v:path arrowok="t"/>
              </v:shape>
            </v:group>
            <v:group style="position:absolute;left:7371;top:14133;width:2;height:375" coordorigin="7371,14133" coordsize="2,375">
              <v:shape style="position:absolute;left:7371;top:14133;width:2;height:375" coordorigin="7371,14133" coordsize="0,375" path="m7371,14508l7371,14133e" filled="f" stroked="t" strokeweight=".939542pt" strokecolor="#606060">
                <v:path arrowok="t"/>
              </v:shape>
            </v:group>
            <v:group style="position:absolute;left:11500;top:14133;width:2;height:195" coordorigin="11500,14133" coordsize="2,195">
              <v:shape style="position:absolute;left:11500;top:14133;width:2;height:195" coordorigin="11500,14133" coordsize="0,195" path="m11500,14328l11500,14133e" filled="f" stroked="t" strokeweight=".469771pt" strokecolor="#4B4B4B">
                <v:path arrowok="t"/>
              </v:shape>
            </v:group>
            <v:group style="position:absolute;left:413;top:14271;width:2;height:361" coordorigin="413,14271" coordsize="2,361">
              <v:shape style="position:absolute;left:413;top:14271;width:2;height:361" coordorigin="413,14271" coordsize="0,361" path="m413,14631l413,14271e" filled="f" stroked="t" strokeweight=".469771pt" strokecolor="#343434">
                <v:path arrowok="t"/>
              </v:shape>
            </v:group>
            <v:group style="position:absolute;left:1766;top:14271;width:2;height:237" coordorigin="1766,14271" coordsize="2,237">
              <v:shape style="position:absolute;left:1766;top:14271;width:2;height:237" coordorigin="1766,14271" coordsize="0,237" path="m1766,14508l1766,14271e" filled="f" stroked="t" strokeweight=".469771pt" strokecolor="#383838">
                <v:path arrowok="t"/>
              </v:shape>
            </v:group>
            <v:group style="position:absolute;left:1764;top:14451;width:2;height:1580" coordorigin="1764,14451" coordsize="2,1580">
              <v:shape style="position:absolute;left:1764;top:14451;width:2;height:1580" coordorigin="1764,14451" coordsize="0,1580" path="m1764,16031l1764,14451e" filled="f" stroked="t" strokeweight=".704657pt" strokecolor="#4B4B4B">
                <v:path arrowok="t"/>
              </v:shape>
            </v:group>
            <v:group style="position:absolute;left:7371;top:14451;width:2;height:180" coordorigin="7371,14451" coordsize="2,180">
              <v:shape style="position:absolute;left:7371;top:14451;width:2;height:180" coordorigin="7371,14451" coordsize="0,180" path="m7371,14631l7371,14451e" filled="f" stroked="t" strokeweight=".469771pt" strokecolor="#4B4B4B">
                <v:path arrowok="t"/>
              </v:shape>
            </v:group>
            <v:group style="position:absolute;left:413;top:14575;width:2;height:1462" coordorigin="413,14575" coordsize="2,1462">
              <v:shape style="position:absolute;left:413;top:14575;width:2;height:1462" coordorigin="413,14575" coordsize="0,1462" path="m413,16036l413,14575e" filled="f" stroked="t" strokeweight=".704657pt" strokecolor="#4F4F4F">
                <v:path arrowok="t"/>
              </v:shape>
            </v:group>
            <v:group style="position:absolute;left:2419;top:14575;width:2;height:176" coordorigin="2419,14575" coordsize="2,176">
              <v:shape style="position:absolute;left:2419;top:14575;width:2;height:176" coordorigin="2419,14575" coordsize="0,176" path="m2419,14750l2419,14575e" filled="f" stroked="t" strokeweight=".704657pt" strokecolor="#444444">
                <v:path arrowok="t"/>
              </v:shape>
            </v:group>
            <v:group style="position:absolute;left:7371;top:14575;width:2;height:176" coordorigin="7371,14575" coordsize="2,176">
              <v:shape style="position:absolute;left:7371;top:14575;width:2;height:176" coordorigin="7371,14575" coordsize="0,176" path="m7371,14750l7371,14575e" filled="f" stroked="t" strokeweight=".469771pt" strokecolor="#343434">
                <v:path arrowok="t"/>
              </v:shape>
            </v:group>
            <v:group style="position:absolute;left:2419;top:14693;width:2;height:209" coordorigin="2419,14693" coordsize="2,209">
              <v:shape style="position:absolute;left:2419;top:14693;width:2;height:209" coordorigin="2419,14693" coordsize="0,209" path="m2419,14902l2419,14693e" filled="f" stroked="t" strokeweight=".469771pt" strokecolor="#2B2B2B">
                <v:path arrowok="t"/>
              </v:shape>
            </v:group>
            <v:group style="position:absolute;left:7371;top:14693;width:2;height:209" coordorigin="7371,14693" coordsize="2,209">
              <v:shape style="position:absolute;left:7371;top:14693;width:2;height:209" coordorigin="7371,14693" coordsize="0,209" path="m7371,14902l7371,14693e" filled="f" stroked="t" strokeweight=".704657pt" strokecolor="#676767">
                <v:path arrowok="t"/>
              </v:shape>
            </v:group>
            <v:group style="position:absolute;left:11500;top:14693;width:2;height:209" coordorigin="11500,14693" coordsize="2,209">
              <v:shape style="position:absolute;left:11500;top:14693;width:2;height:209" coordorigin="11500,14693" coordsize="0,209" path="m11500,14902l11500,14693e" filled="f" stroked="t" strokeweight=".469771pt" strokecolor="#545454">
                <v:path arrowok="t"/>
              </v:shape>
            </v:group>
            <v:group style="position:absolute;left:1066;top:14874;width:2;height:1144" coordorigin="1066,14874" coordsize="2,1144">
              <v:shape style="position:absolute;left:1066;top:14874;width:2;height:1144" coordorigin="1066,14874" coordsize="0,1144" path="m1066,16017l1066,14874e" filled="f" stroked="t" strokeweight=".234886pt" strokecolor="#545454">
                <v:path arrowok="t"/>
              </v:shape>
            </v:group>
            <v:group style="position:absolute;left:404;top:16020;width:11054;height:2" coordorigin="404,16020" coordsize="11054,2">
              <v:shape style="position:absolute;left:404;top:16020;width:11054;height:2" coordorigin="404,16020" coordsize="11054,0" path="m404,16020l11458,16020e" filled="f" stroked="t" strokeweight=".704657pt" strokecolor="#5B5B5B">
                <v:path arrowok="t"/>
              </v:shape>
            </v:group>
            <v:group style="position:absolute;left:7371;top:14745;width:2;height:1281" coordorigin="7371,14745" coordsize="2,1281">
              <v:shape style="position:absolute;left:7371;top:14745;width:2;height:1281" coordorigin="7371,14745" coordsize="0,1281" path="m7371,16027l7371,14745e" filled="f" stroked="t" strokeweight=".704657pt" strokecolor="#545454">
                <v:path arrowok="t"/>
              </v:shape>
            </v:group>
            <v:group style="position:absolute;left:11232;top:16022;width:272;height:2" coordorigin="11232,16022" coordsize="272,2">
              <v:shape style="position:absolute;left:11232;top:16022;width:272;height:2" coordorigin="11232,16022" coordsize="272,0" path="m11232,16022l11505,16022e" filled="f" stroked="t" strokeweight=".939542pt" strokecolor="#747474">
                <v:path arrowok="t"/>
              </v:shape>
            </v:group>
            <v:group style="position:absolute;left:11498;top:14845;width:2;height:1186" coordorigin="11498,14845" coordsize="2,1186">
              <v:shape style="position:absolute;left:11498;top:14845;width:2;height:1186" coordorigin="11498,14845" coordsize="0,1186" path="m11498,16031l11498,14845e" filled="f" stroked="t" strokeweight=".704657pt" strokecolor="#676767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6" w:lineRule="exact"/>
        <w:ind w:left="268" w:right="-66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1"/>
        </w:rPr>
        <w:t>.!&lt;: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278" w:right="-5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27"/>
        </w:rPr>
        <w:t>til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3" w:lineRule="exact"/>
        <w:ind w:left="273" w:right="-5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52"/>
        </w:rPr>
        <w:t>:::r::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1" w:lineRule="exact"/>
        <w:ind w:left="2480" w:right="-20"/>
        <w:jc w:val="left"/>
        <w:tabs>
          <w:tab w:pos="76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344462"/>
          <w:spacing w:val="-13"/>
          <w:w w:val="115"/>
          <w:i/>
          <w:position w:val="2"/>
        </w:rPr>
        <w:t>f</w:t>
      </w:r>
      <w:r>
        <w:rPr>
          <w:rFonts w:ascii="Arial" w:hAnsi="Arial" w:cs="Arial" w:eastAsia="Arial"/>
          <w:sz w:val="13"/>
          <w:szCs w:val="13"/>
          <w:color w:val="6B6B90"/>
          <w:spacing w:val="0"/>
          <w:w w:val="115"/>
          <w:i/>
          <w:position w:val="2"/>
        </w:rPr>
        <w:t>J</w:t>
      </w:r>
      <w:r>
        <w:rPr>
          <w:rFonts w:ascii="Arial" w:hAnsi="Arial" w:cs="Arial" w:eastAsia="Arial"/>
          <w:sz w:val="13"/>
          <w:szCs w:val="13"/>
          <w:color w:val="6B6B90"/>
          <w:spacing w:val="-1"/>
          <w:w w:val="115"/>
          <w:i/>
          <w:position w:val="2"/>
        </w:rPr>
        <w:t>A</w:t>
      </w:r>
      <w:r>
        <w:rPr>
          <w:rFonts w:ascii="Arial" w:hAnsi="Arial" w:cs="Arial" w:eastAsia="Arial"/>
          <w:sz w:val="13"/>
          <w:szCs w:val="13"/>
          <w:color w:val="344462"/>
          <w:spacing w:val="0"/>
          <w:w w:val="115"/>
          <w:i/>
          <w:position w:val="2"/>
        </w:rPr>
        <w:t>,</w:t>
      </w:r>
      <w:r>
        <w:rPr>
          <w:rFonts w:ascii="Arial" w:hAnsi="Arial" w:cs="Arial" w:eastAsia="Arial"/>
          <w:sz w:val="13"/>
          <w:szCs w:val="13"/>
          <w:color w:val="344462"/>
          <w:spacing w:val="-40"/>
          <w:w w:val="115"/>
          <w:i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344462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344462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00"/>
          <w:position w:val="-2"/>
        </w:rPr>
        <w:t>..</w:t>
      </w:r>
      <w:r>
        <w:rPr>
          <w:rFonts w:ascii="Arial" w:hAnsi="Arial" w:cs="Arial" w:eastAsia="Arial"/>
          <w:sz w:val="13"/>
          <w:szCs w:val="13"/>
          <w:color w:val="979799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646666"/>
          <w:spacing w:val="-4"/>
          <w:w w:val="191"/>
          <w:position w:val="-2"/>
        </w:rPr>
        <w:t>"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91"/>
          <w:position w:val="-2"/>
        </w:rPr>
        <w:t>'</w:t>
      </w:r>
      <w:r>
        <w:rPr>
          <w:rFonts w:ascii="Arial" w:hAnsi="Arial" w:cs="Arial" w:eastAsia="Arial"/>
          <w:sz w:val="13"/>
          <w:szCs w:val="13"/>
          <w:color w:val="979799"/>
          <w:spacing w:val="-28"/>
          <w:w w:val="191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2"/>
        </w:rPr>
        <w:t>'dt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5"/>
          <w:position w:val="-2"/>
        </w:rPr>
        <w:t>  </w:t>
      </w:r>
      <w:r>
        <w:rPr>
          <w:rFonts w:ascii="Arial" w:hAnsi="Arial" w:cs="Arial" w:eastAsia="Arial"/>
          <w:sz w:val="13"/>
          <w:szCs w:val="13"/>
          <w:color w:val="3A3A3A"/>
          <w:spacing w:val="12"/>
          <w:w w:val="55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00"/>
          <w:position w:val="-2"/>
        </w:rPr>
        <w:t>,lt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9"/>
          <w:szCs w:val="9"/>
          <w:color w:val="4D4D4D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123"/>
          <w:position w:val="-2"/>
        </w:rPr>
        <w:t>h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2570" w:right="-20"/>
        <w:jc w:val="left"/>
        <w:tabs>
          <w:tab w:pos="3080" w:val="left"/>
          <w:tab w:pos="75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48.978699pt;margin-top:-.981254pt;width:89.608842pt;height:2.348856pt;mso-position-horizontal-relative:page;mso-position-vertical-relative:paragraph;z-index:-17196" coordorigin="4980,-20" coordsize="1792,47">
            <v:group style="position:absolute;left:5365;top:1;width:329;height:2" coordorigin="5365,1" coordsize="329,2">
              <v:shape style="position:absolute;left:5365;top:1;width:329;height:2" coordorigin="5365,1" coordsize="329,0" path="m5365,1l5694,1e" filled="f" stroked="t" strokeweight="1.174428pt" strokecolor="#6B70A3">
                <v:path arrowok="t"/>
              </v:shape>
            </v:group>
            <v:group style="position:absolute;left:5003;top:4;width:413;height:2" coordorigin="5003,4" coordsize="413,2">
              <v:shape style="position:absolute;left:5003;top:4;width:413;height:2" coordorigin="5003,4" coordsize="413,0" path="m5003,4l5416,4e" filled="f" stroked="t" strokeweight="2.348856pt" strokecolor="#6467A3">
                <v:path arrowok="t"/>
              </v:shape>
            </v:group>
            <v:group style="position:absolute;left:5694;top:1;width:1076;height:2" coordorigin="5694,1" coordsize="1076,2">
              <v:shape style="position:absolute;left:5694;top:1;width:1076;height:2" coordorigin="5694,1" coordsize="1076,0" path="m5694,1l6769,1e" filled="f" stroked="t" strokeweight=".23488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878EB3"/>
          <w:spacing w:val="0"/>
          <w:w w:val="156"/>
          <w:position w:val="-1"/>
        </w:rPr>
        <w:t>'</w:t>
      </w:r>
      <w:r>
        <w:rPr>
          <w:rFonts w:ascii="Arial" w:hAnsi="Arial" w:cs="Arial" w:eastAsia="Arial"/>
          <w:sz w:val="24"/>
          <w:szCs w:val="24"/>
          <w:color w:val="878EB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878EB3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2A2349"/>
          <w:spacing w:val="0"/>
          <w:w w:val="467"/>
          <w:position w:val="7"/>
        </w:rPr>
        <w:t>'</w:t>
      </w:r>
      <w:r>
        <w:rPr>
          <w:rFonts w:ascii="Arial" w:hAnsi="Arial" w:cs="Arial" w:eastAsia="Arial"/>
          <w:sz w:val="20"/>
          <w:szCs w:val="20"/>
          <w:color w:val="2A2349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2A234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0"/>
          <w:w w:val="97"/>
          <w:i/>
          <w:position w:val="14"/>
        </w:rPr>
        <w:t>"·</w:t>
      </w:r>
      <w:r>
        <w:rPr>
          <w:rFonts w:ascii="Times New Roman" w:hAnsi="Times New Roman" w:cs="Times New Roman" w:eastAsia="Times New Roman"/>
          <w:sz w:val="15"/>
          <w:szCs w:val="15"/>
          <w:color w:val="757575"/>
          <w:spacing w:val="-27"/>
          <w:w w:val="98"/>
          <w:i/>
          <w:position w:val="1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ABCBC"/>
          <w:spacing w:val="0"/>
          <w:w w:val="120"/>
          <w:i/>
          <w:position w:val="1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BABCBC"/>
          <w:spacing w:val="-20"/>
          <w:w w:val="119"/>
          <w:i/>
          <w:position w:val="14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92"/>
          <w:i/>
          <w:position w:val="14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63"/>
          <w:i/>
          <w:position w:val="14"/>
        </w:rPr>
        <w:t>·J'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6"/>
          <w:w w:val="64"/>
          <w:i/>
          <w:position w:val="14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119"/>
          <w:i/>
          <w:position w:val="1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4"/>
          <w:w w:val="100"/>
          <w:i/>
          <w:position w:val="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47"/>
          <w:i/>
          <w:position w:val="1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37" w:lineRule="auto"/>
        <w:ind w:right="5528" w:firstLine="2354"/>
        <w:jc w:val="left"/>
        <w:tabs>
          <w:tab w:pos="1000" w:val="left"/>
          <w:tab w:pos="1320" w:val="left"/>
          <w:tab w:pos="17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Fuat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EROGLU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3"/>
        </w:rPr>
        <w:t>Ab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3"/>
        </w:rPr>
        <w:t>d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28"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44462"/>
          <w:spacing w:val="0"/>
          <w:w w:val="600"/>
          <w:position w:val="3"/>
        </w:rPr>
        <w:t>Ç</w:t>
      </w:r>
      <w:r>
        <w:rPr>
          <w:rFonts w:ascii="Arial" w:hAnsi="Arial" w:cs="Arial" w:eastAsia="Arial"/>
          <w:sz w:val="25"/>
          <w:szCs w:val="25"/>
          <w:color w:val="344462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4462"/>
          <w:spacing w:val="0"/>
          <w:w w:val="78"/>
          <w:position w:val="0"/>
        </w:rPr>
        <w:t>Itfaiye</w:t>
      </w:r>
      <w:r>
        <w:rPr>
          <w:rFonts w:ascii="Arial" w:hAnsi="Arial" w:cs="Arial" w:eastAsia="Arial"/>
          <w:sz w:val="23"/>
          <w:szCs w:val="23"/>
          <w:color w:val="34446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344462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0"/>
        </w:rPr>
        <w:t>z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21211F"/>
          <w:spacing w:val="0"/>
          <w:w w:val="83"/>
          <w:position w:val="0"/>
        </w:rPr>
        <w:t>·</w:t>
      </w:r>
      <w:r>
        <w:rPr>
          <w:rFonts w:ascii="Arial" w:hAnsi="Arial" w:cs="Arial" w:eastAsia="Arial"/>
          <w:sz w:val="23"/>
          <w:szCs w:val="23"/>
          <w:color w:val="21211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21211F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3"/>
          <w:position w:val="0"/>
        </w:rPr>
        <w:t>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00" w:right="320"/>
          <w:cols w:num="2" w:equalWidth="0">
            <w:col w:w="420" w:space="1845"/>
            <w:col w:w="9035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3376" w:right="5034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2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23" w:after="0" w:line="200" w:lineRule="exact"/>
        <w:ind w:left="928" w:right="4670"/>
        <w:jc w:val="center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362995pt;margin-top:-35.457764pt;width:541.961532pt;height:46pt;mso-position-horizontal-relative:page;mso-position-vertical-relative:paragraph;z-index:-17188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107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54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06060"/>
                      <w:spacing w:val="0"/>
                      <w:w w:val="52"/>
                      <w:position w:val="25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6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69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737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3" w:lineRule="auto"/>
        <w:ind w:left="215" w:right="4749" w:firstLine="-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14.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3202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ESİM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çarşamba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pazarı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5" w:right="597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Çarşamba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pazarı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5" w:right="246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4" w:lineRule="exact"/>
        <w:ind w:left="215" w:right="45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5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5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5"/>
          <w:position w:val="4"/>
        </w:rPr>
        <w:t>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2"/>
          <w:w w:val="10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4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4"/>
        </w:rPr>
        <w:t>Uanını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80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43434"/>
          <w:w w:val="99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23"/>
          <w:w w:val="99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-23"/>
          <w:w w:val="99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"/>
          <w:w w:val="98"/>
          <w:u w:val="single" w:color="4F4F4F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343434"/>
          <w:spacing w:val="-1"/>
          <w:w w:val="98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"/>
          <w:w w:val="98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6"/>
          <w:w w:val="89"/>
          <w:u w:val="single" w:color="4F4F4F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6"/>
          <w:w w:val="89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6"/>
          <w:w w:val="89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9"/>
          <w:w w:val="66"/>
          <w:u w:val="single" w:color="4F4F4F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343434"/>
          <w:spacing w:val="9"/>
          <w:w w:val="66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9"/>
          <w:w w:val="66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-8"/>
          <w:w w:val="104"/>
          <w:u w:val="single" w:color="4F4F4F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606060"/>
          <w:spacing w:val="-8"/>
          <w:w w:val="104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-8"/>
          <w:w w:val="104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0"/>
          <w:w w:val="107"/>
          <w:u w:val="single" w:color="4F4F4F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10"/>
          <w:w w:val="107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0"/>
          <w:w w:val="107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4"/>
          <w:w w:val="82"/>
          <w:u w:val="single" w:color="4F4F4F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606060"/>
          <w:spacing w:val="4"/>
          <w:w w:val="82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4"/>
          <w:w w:val="82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10"/>
          <w:u w:val="single" w:color="4F4F4F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1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3"/>
          <w:w w:val="110"/>
          <w:u w:val="single" w:color="4F4F4F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13"/>
          <w:w w:val="11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-13"/>
          <w:w w:val="11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89"/>
          <w:u w:val="single" w:color="4F4F4F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89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99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12"/>
          <w:w w:val="100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12"/>
          <w:w w:val="10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-12"/>
          <w:w w:val="10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6"/>
          <w:w w:val="118"/>
          <w:u w:val="single" w:color="4F4F4F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464646"/>
          <w:spacing w:val="6"/>
          <w:w w:val="118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6"/>
          <w:w w:val="118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9"/>
          <w:w w:val="82"/>
          <w:u w:val="single" w:color="4F4F4F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606060"/>
          <w:spacing w:val="9"/>
          <w:w w:val="82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606060"/>
          <w:spacing w:val="9"/>
          <w:w w:val="82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3"/>
          <w:u w:val="single" w:color="4F4F4F"/>
          <w:position w:val="-1"/>
        </w:rPr>
        <w:t>gi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3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3"/>
          <w:u w:val="single" w:color="4F4F4F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3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9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8"/>
          <w:w w:val="100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8"/>
          <w:w w:val="100"/>
          <w:u w:val="single" w:color="4F4F4F"/>
          <w:position w:val="-1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u w:val="single" w:color="4F4F4F"/>
          <w:position w:val="-1"/>
        </w:rPr>
        <w:t>Ahşap</w:t>
      </w:r>
      <w:r>
        <w:rPr>
          <w:rFonts w:ascii="Arial" w:hAnsi="Arial" w:cs="Arial" w:eastAsia="Arial"/>
          <w:sz w:val="17"/>
          <w:szCs w:val="17"/>
          <w:color w:val="464646"/>
          <w:spacing w:val="21"/>
          <w:w w:val="100"/>
          <w:u w:val="single" w:color="4F4F4F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5"/>
          <w:w w:val="100"/>
          <w:position w:val="-1"/>
        </w:rPr>
        <w:t>Ç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-1"/>
        </w:rPr>
        <w:t>elik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7"/>
          <w:szCs w:val="17"/>
          <w:color w:val="464646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6"/>
          <w:position w:val="-3"/>
        </w:rPr>
        <w:t>Di</w:t>
      </w:r>
      <w:r>
        <w:rPr>
          <w:rFonts w:ascii="Arial" w:hAnsi="Arial" w:cs="Arial" w:eastAsia="Arial"/>
          <w:sz w:val="18"/>
          <w:szCs w:val="18"/>
          <w:color w:val="464646"/>
          <w:spacing w:val="-29"/>
          <w:w w:val="106"/>
          <w:position w:val="-3"/>
        </w:rPr>
        <w:t>ğ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82"/>
          <w:i/>
          <w:position w:val="-3"/>
        </w:rPr>
        <w:t>CI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left="3634" w:right="-20"/>
        <w:jc w:val="left"/>
        <w:tabs>
          <w:tab w:pos="4240" w:val="left"/>
          <w:tab w:pos="47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343434"/>
          <w:spacing w:val="0"/>
          <w:w w:val="54"/>
        </w:rPr>
        <w:t>ı</w:t>
      </w:r>
      <w:r>
        <w:rPr>
          <w:rFonts w:ascii="Arial" w:hAnsi="Arial" w:cs="Arial" w:eastAsia="Arial"/>
          <w:sz w:val="45"/>
          <w:szCs w:val="45"/>
          <w:color w:val="343434"/>
          <w:spacing w:val="-61"/>
          <w:w w:val="54"/>
        </w:rPr>
        <w:t> </w:t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54"/>
        </w:rPr>
        <w:t>ı</w:t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54"/>
        </w:rPr>
        <w:t>1</w:t>
      </w:r>
      <w:r>
        <w:rPr>
          <w:rFonts w:ascii="Arial" w:hAnsi="Arial" w:cs="Arial" w:eastAsia="Arial"/>
          <w:sz w:val="13"/>
          <w:szCs w:val="13"/>
          <w:color w:val="BFBFBF"/>
          <w:spacing w:val="-18"/>
          <w:w w:val="54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6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8"/>
          <w:position w:val="9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117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9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1" w:right="52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1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JKtracı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8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left="1819" w:right="3504"/>
        <w:jc w:val="center"/>
        <w:tabs>
          <w:tab w:pos="38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4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29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29"/>
        </w:rPr>
        <w:t>ı</w:t>
      </w:r>
      <w:r>
        <w:rPr>
          <w:rFonts w:ascii="Arial" w:hAnsi="Arial" w:cs="Arial" w:eastAsia="Arial"/>
          <w:sz w:val="25"/>
          <w:szCs w:val="25"/>
          <w:color w:val="464646"/>
          <w:spacing w:val="-89"/>
          <w:w w:val="129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2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14.19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14.23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01" w:right="802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70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70"/>
          <w:position w:val="0"/>
        </w:rPr>
        <w:t>:</w:t>
      </w:r>
      <w:r>
        <w:rPr>
          <w:rFonts w:ascii="Arial" w:hAnsi="Arial" w:cs="Arial" w:eastAsia="Arial"/>
          <w:sz w:val="16"/>
          <w:szCs w:val="16"/>
          <w:color w:val="464646"/>
          <w:spacing w:val="19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245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21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4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20" w:right="59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9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73" w:lineRule="auto"/>
        <w:ind w:left="1863" w:right="5421" w:firstLine="2025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20" w:right="378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1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1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4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89" w:lineRule="auto"/>
        <w:ind w:left="1848" w:right="7804" w:firstLine="-1647"/>
        <w:jc w:val="left"/>
        <w:tabs>
          <w:tab w:pos="820" w:val="left"/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rrardımaGelenA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201" w:right="583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15" w:right="1109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Söndürmedc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5" w:lineRule="exact"/>
        <w:ind w:left="256" w:right="-20"/>
        <w:jc w:val="left"/>
        <w:tabs>
          <w:tab w:pos="3860" w:val="left"/>
          <w:tab w:pos="57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3879" w:right="-20"/>
        <w:jc w:val="left"/>
        <w:tabs>
          <w:tab w:pos="5780" w:val="left"/>
          <w:tab w:pos="736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464646"/>
          <w:spacing w:val="-44"/>
          <w:w w:val="53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5"/>
          <w:szCs w:val="35"/>
          <w:color w:val="181818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2" w:lineRule="auto"/>
        <w:ind w:left="206" w:right="5858" w:firstLine="-5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20" w:right="-20"/>
        <w:jc w:val="left"/>
        <w:tabs>
          <w:tab w:pos="117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777979"/>
          <w:spacing w:val="0"/>
          <w:w w:val="166"/>
          <w:position w:val="0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2" w:after="0" w:line="258" w:lineRule="auto"/>
        <w:ind w:left="215" w:right="101" w:firstLine="1705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3" w:lineRule="auto"/>
        <w:ind w:left="211" w:right="5255"/>
        <w:jc w:val="left"/>
        <w:tabs>
          <w:tab w:pos="18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1" w:right="-20"/>
        <w:jc w:val="left"/>
        <w:tabs>
          <w:tab w:pos="1360" w:val="left"/>
          <w:tab w:pos="1840" w:val="left"/>
          <w:tab w:pos="272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7"/>
          <w:position w:val="3"/>
        </w:rPr>
        <w:t>ffibi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9"/>
          <w:w w:val="12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99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lfa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3"/>
          <w:position w:val="0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14.56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11" w:right="-20"/>
        <w:jc w:val="left"/>
        <w:tabs>
          <w:tab w:pos="1020" w:val="left"/>
          <w:tab w:pos="328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11" w:right="-20"/>
        <w:jc w:val="left"/>
        <w:tabs>
          <w:tab w:pos="4540" w:val="left"/>
          <w:tab w:pos="85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74.537735pt;margin-top:18.181519pt;width:.1pt;height:15.338126pt;mso-position-horizontal-relative:page;mso-position-vertical-relative:paragraph;z-index:-17191" coordorigin="3491,364" coordsize="2,307">
            <v:shape style="position:absolute;left:3491;top:364;width:2;height:307" coordorigin="3491,364" coordsize="0,307" path="m3491,670l3491,364e" filled="f" stroked="t" strokeweight="1.675945pt" strokecolor="#343FA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66"/>
          <w:i/>
          <w:position w:val="5"/>
        </w:rPr>
        <w:t>2</w:t>
      </w:r>
      <w:r>
        <w:rPr>
          <w:rFonts w:ascii="Arial" w:hAnsi="Arial" w:cs="Arial" w:eastAsia="Arial"/>
          <w:sz w:val="28"/>
          <w:szCs w:val="28"/>
          <w:color w:val="464646"/>
          <w:spacing w:val="40"/>
          <w:w w:val="66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6"/>
          <w:b/>
          <w:bCs/>
          <w:position w:val="5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12"/>
          <w:w w:val="66"/>
          <w:b/>
          <w:bCs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51"/>
          <w:position w:val="5"/>
        </w:rPr>
        <w:t>MaYıs</w:t>
      </w:r>
      <w:r>
        <w:rPr>
          <w:rFonts w:ascii="Arial" w:hAnsi="Arial" w:cs="Arial" w:eastAsia="Arial"/>
          <w:sz w:val="25"/>
          <w:szCs w:val="25"/>
          <w:color w:val="464646"/>
          <w:spacing w:val="27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6"/>
          <w:b/>
          <w:bCs/>
          <w:position w:val="5"/>
        </w:rPr>
        <w:t>20i7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774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85" w:lineRule="exact"/>
        <w:ind w:left="2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7.602905pt;margin-top:-1.794824pt;width:2.154787pt;height:27.319612pt;mso-position-horizontal-relative:page;mso-position-vertical-relative:paragraph;z-index:-17190" coordorigin="2952,-36" coordsize="43,546">
            <v:group style="position:absolute;left:2969;top:-19;width:2;height:163" coordorigin="2969,-19" coordsize="2,163">
              <v:shape style="position:absolute;left:2969;top:-19;width:2;height:163" coordorigin="2969,-19" coordsize="0,163" path="m2969,144l2969,-19e" filled="f" stroked="t" strokeweight="1.675945pt" strokecolor="#3B3F90">
                <v:path arrowok="t"/>
              </v:shape>
            </v:group>
            <v:group style="position:absolute;left:2983;top:192;width:2;height:307" coordorigin="2983,192" coordsize="2,307">
              <v:shape style="position:absolute;left:2983;top:192;width:2;height:307" coordorigin="2983,192" coordsize="0,307" path="m2983,499l2983,192e" filled="f" stroked="t" strokeweight="1.197104pt" strokecolor="#6B70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449554pt;margin-top:.385176pt;width:10.511146pt;height:16.5pt;mso-position-horizontal-relative:page;mso-position-vertical-relative:paragraph;z-index:-17187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06060"/>
                      <w:spacing w:val="2"/>
                      <w:w w:val="16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77979"/>
                      <w:spacing w:val="0"/>
                      <w:w w:val="6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3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2097" w:right="-20"/>
        <w:jc w:val="left"/>
        <w:tabs>
          <w:tab w:pos="3420" w:val="left"/>
          <w:tab w:pos="4340" w:val="left"/>
          <w:tab w:pos="4640" w:val="left"/>
          <w:tab w:pos="8400" w:val="left"/>
          <w:tab w:pos="97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250"/>
          <w:b/>
          <w:bCs/>
          <w:position w:val="-22"/>
        </w:rPr>
        <w:t>Na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39"/>
          <w:w w:val="250"/>
          <w:b/>
          <w:bCs/>
          <w:position w:val="-2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  <w:t>İ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41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16"/>
          <w:b/>
          <w:bCs/>
          <w:position w:val="-21"/>
        </w:rPr>
        <w:t>ŞEK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u w:val="thick" w:color="8393C3"/>
          <w:position w:val="-2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u w:val="thick" w:color="8393C3"/>
          <w:position w:val="-2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u w:val="thick" w:color="8393C3"/>
          <w:position w:val="-21"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00"/>
          <w:b/>
          <w:bCs/>
          <w:position w:val="-21"/>
        </w:rPr>
      </w:r>
      <w:r>
        <w:rPr>
          <w:rFonts w:ascii="Times New Roman" w:hAnsi="Times New Roman" w:cs="Times New Roman" w:eastAsia="Times New Roman"/>
          <w:sz w:val="31"/>
          <w:szCs w:val="31"/>
          <w:color w:val="9CA5CA"/>
          <w:spacing w:val="0"/>
          <w:w w:val="280"/>
          <w:position w:val="-38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ACCDD"/>
          <w:spacing w:val="3"/>
          <w:w w:val="220"/>
          <w:position w:val="-38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8CCFB"/>
          <w:spacing w:val="0"/>
          <w:w w:val="85"/>
          <w:position w:val="-38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8CCFB"/>
          <w:spacing w:val="0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C8CCFB"/>
          <w:spacing w:val="0"/>
          <w:w w:val="100"/>
          <w:position w:val="-38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76"/>
          <w:position w:val="-12"/>
        </w:rPr>
        <w:t>itf</w:t>
      </w:r>
      <w:r>
        <w:rPr>
          <w:rFonts w:ascii="Arial" w:hAnsi="Arial" w:cs="Arial" w:eastAsia="Arial"/>
          <w:sz w:val="25"/>
          <w:szCs w:val="25"/>
          <w:color w:val="343434"/>
          <w:spacing w:val="1"/>
          <w:w w:val="176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76"/>
          <w:position w:val="-12"/>
        </w:rPr>
        <w:t>r.flt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23"/>
          <w:position w:val="-12"/>
        </w:rPr>
        <w:t>i</w:t>
      </w:r>
      <w:r>
        <w:rPr>
          <w:rFonts w:ascii="Arial" w:hAnsi="Arial" w:cs="Arial" w:eastAsia="Arial"/>
          <w:sz w:val="22"/>
          <w:szCs w:val="22"/>
          <w:color w:val="464646"/>
          <w:spacing w:val="9"/>
          <w:w w:val="123"/>
          <w:position w:val="-12"/>
        </w:rPr>
        <w:t>d</w:t>
      </w:r>
      <w:r>
        <w:rPr>
          <w:rFonts w:ascii="Arial" w:hAnsi="Arial" w:cs="Arial" w:eastAsia="Arial"/>
          <w:sz w:val="22"/>
          <w:szCs w:val="22"/>
          <w:color w:val="606697"/>
          <w:spacing w:val="0"/>
          <w:w w:val="328"/>
          <w:position w:val="-12"/>
        </w:rPr>
        <w:t>\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0" w:right="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3" w:lineRule="exact"/>
        <w:ind w:left="2078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43434"/>
          <w:spacing w:val="0"/>
          <w:w w:val="118"/>
          <w:position w:val="-8"/>
        </w:rPr>
        <w:t>itfaiy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18"/>
          <w:position w:val="-8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-5"/>
          <w:w w:val="118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8"/>
        </w:rPr>
        <w:t>Kuze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8"/>
        </w:rPr>
        <w:t>y</w:t>
      </w:r>
      <w:r>
        <w:rPr>
          <w:rFonts w:ascii="Arial" w:hAnsi="Arial" w:cs="Arial" w:eastAsia="Arial"/>
          <w:sz w:val="21"/>
          <w:szCs w:val="21"/>
          <w:color w:val="343434"/>
          <w:spacing w:val="40"/>
          <w:w w:val="100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8"/>
          <w:position w:val="-8"/>
        </w:rPr>
        <w:t>Bölge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" w:lineRule="exact"/>
        <w:ind w:right="-54"/>
        <w:jc w:val="left"/>
        <w:tabs>
          <w:tab w:pos="12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A5B3ED"/>
          <w:spacing w:val="0"/>
          <w:w w:val="221"/>
          <w:position w:val="-4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A5B3E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5B3ED"/>
          <w:spacing w:val="0"/>
          <w:w w:val="100"/>
          <w:position w:val="-4"/>
        </w:rPr>
      </w:r>
      <w:r>
        <w:rPr>
          <w:rFonts w:ascii="Arial" w:hAnsi="Arial" w:cs="Arial" w:eastAsia="Arial"/>
          <w:sz w:val="9"/>
          <w:szCs w:val="9"/>
          <w:color w:val="A5B3ED"/>
          <w:spacing w:val="0"/>
          <w:w w:val="143"/>
          <w:position w:val="-7"/>
        </w:rPr>
        <w:t>··.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right="-20"/>
        <w:jc w:val="left"/>
        <w:tabs>
          <w:tab w:pos="19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41497B"/>
          <w:w w:val="104"/>
          <w:position w:val="-14"/>
        </w:rPr>
        <w:t>G</w:t>
      </w:r>
      <w:r>
        <w:rPr>
          <w:rFonts w:ascii="Times New Roman" w:hAnsi="Times New Roman" w:cs="Times New Roman" w:eastAsia="Times New Roman"/>
          <w:sz w:val="50"/>
          <w:szCs w:val="50"/>
          <w:color w:val="41497B"/>
          <w:spacing w:val="2"/>
          <w:w w:val="104"/>
          <w:position w:val="-14"/>
        </w:rPr>
        <w:t>j</w:t>
      </w:r>
      <w:r>
        <w:rPr>
          <w:rFonts w:ascii="Arial" w:hAnsi="Arial" w:cs="Arial" w:eastAsia="Arial"/>
          <w:sz w:val="7"/>
          <w:szCs w:val="7"/>
          <w:color w:val="A5A5A5"/>
          <w:spacing w:val="0"/>
          <w:w w:val="150"/>
          <w:i/>
          <w:position w:val="-14"/>
        </w:rPr>
        <w:t>J</w:t>
      </w:r>
      <w:r>
        <w:rPr>
          <w:rFonts w:ascii="Arial" w:hAnsi="Arial" w:cs="Arial" w:eastAsia="Arial"/>
          <w:sz w:val="7"/>
          <w:szCs w:val="7"/>
          <w:color w:val="A5A5A5"/>
          <w:spacing w:val="0"/>
          <w:w w:val="100"/>
          <w:i/>
          <w:position w:val="-14"/>
        </w:rPr>
        <w:t> </w:t>
      </w:r>
      <w:r>
        <w:rPr>
          <w:rFonts w:ascii="Arial" w:hAnsi="Arial" w:cs="Arial" w:eastAsia="Arial"/>
          <w:sz w:val="7"/>
          <w:szCs w:val="7"/>
          <w:color w:val="A5A5A5"/>
          <w:spacing w:val="4"/>
          <w:w w:val="100"/>
          <w:i/>
          <w:position w:val="-14"/>
        </w:rPr>
        <w:t> </w:t>
      </w:r>
      <w:r>
        <w:rPr>
          <w:rFonts w:ascii="Arial" w:hAnsi="Arial" w:cs="Arial" w:eastAsia="Arial"/>
          <w:sz w:val="56"/>
          <w:szCs w:val="56"/>
          <w:color w:val="41497B"/>
          <w:spacing w:val="0"/>
          <w:w w:val="59"/>
          <w:i/>
          <w:position w:val="-14"/>
        </w:rPr>
        <w:t>1!.!</w:t>
      </w:r>
      <w:r>
        <w:rPr>
          <w:rFonts w:ascii="Arial" w:hAnsi="Arial" w:cs="Arial" w:eastAsia="Arial"/>
          <w:sz w:val="56"/>
          <w:szCs w:val="56"/>
          <w:color w:val="41497B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56"/>
          <w:szCs w:val="56"/>
          <w:color w:val="41497B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9"/>
          <w:position w:val="-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9"/>
          <w:position w:val="-1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59"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57"/>
          <w:position w:val="-14"/>
        </w:rPr>
        <w:t>·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8"/>
          <w:position w:val="-14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0"/>
          <w:cols w:num="3" w:equalWidth="0">
            <w:col w:w="4066" w:space="1269"/>
            <w:col w:w="1411" w:space="1592"/>
            <w:col w:w="3582"/>
          </w:cols>
        </w:sectPr>
      </w:pPr>
      <w:rPr/>
    </w:p>
    <w:p>
      <w:pPr>
        <w:spacing w:before="0" w:after="0" w:line="277" w:lineRule="exact"/>
        <w:ind w:left="1954" w:right="-20"/>
        <w:jc w:val="left"/>
        <w:tabs>
          <w:tab w:pos="8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7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7"/>
        </w:rPr>
        <w:t>,</w:t>
      </w:r>
      <w:r>
        <w:rPr>
          <w:rFonts w:ascii="Arial" w:hAnsi="Arial" w:cs="Arial" w:eastAsia="Arial"/>
          <w:sz w:val="20"/>
          <w:szCs w:val="20"/>
          <w:color w:val="343434"/>
          <w:spacing w:val="19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6"/>
          <w:position w:val="-7"/>
        </w:rPr>
        <w:t>Paı;t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6"/>
          <w:position w:val="-7"/>
        </w:rPr>
        <w:t>Gr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6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9"/>
          <w:w w:val="116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7"/>
        </w:rPr>
        <w:t>ı..,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7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25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45"/>
          <w:position w:val="-7"/>
        </w:rPr>
        <w:t>Amiri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A5A5A5"/>
          <w:spacing w:val="3"/>
          <w:w w:val="145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777979"/>
          <w:spacing w:val="0"/>
          <w:w w:val="145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777979"/>
          <w:spacing w:val="36"/>
          <w:w w:val="145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959797"/>
          <w:spacing w:val="-10"/>
          <w:w w:val="145"/>
          <w:position w:val="5"/>
        </w:rPr>
        <w:t>'</w:t>
      </w:r>
      <w:r>
        <w:rPr>
          <w:rFonts w:ascii="Arial" w:hAnsi="Arial" w:cs="Arial" w:eastAsia="Arial"/>
          <w:sz w:val="17"/>
          <w:szCs w:val="17"/>
          <w:color w:val="777979"/>
          <w:spacing w:val="0"/>
          <w:w w:val="145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777979"/>
          <w:spacing w:val="23"/>
          <w:w w:val="145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A5A5A5"/>
          <w:spacing w:val="0"/>
          <w:w w:val="100"/>
          <w:position w:val="5"/>
        </w:rPr>
        <w:t>,</w:t>
      </w:r>
      <w:r>
        <w:rPr>
          <w:rFonts w:ascii="Arial" w:hAnsi="Arial" w:cs="Arial" w:eastAsia="Arial"/>
          <w:sz w:val="17"/>
          <w:szCs w:val="17"/>
          <w:color w:val="A5A5A5"/>
          <w:spacing w:val="-15"/>
          <w:w w:val="100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41497B"/>
          <w:spacing w:val="0"/>
          <w:w w:val="126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41497B"/>
          <w:spacing w:val="-19"/>
          <w:w w:val="126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19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606060"/>
          <w:spacing w:val="-18"/>
          <w:w w:val="119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464646"/>
          <w:spacing w:val="-14"/>
          <w:w w:val="159"/>
          <w:position w:val="5"/>
        </w:rPr>
        <w:t>ı</w:t>
      </w:r>
      <w:r>
        <w:rPr>
          <w:rFonts w:ascii="Arial" w:hAnsi="Arial" w:cs="Arial" w:eastAsia="Arial"/>
          <w:sz w:val="19"/>
          <w:szCs w:val="19"/>
          <w:color w:val="464646"/>
          <w:spacing w:val="12"/>
          <w:w w:val="69"/>
          <w:position w:val="5"/>
        </w:rPr>
        <w:t>y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85"/>
          <w:position w:val="5"/>
        </w:rPr>
        <w:t>e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8"/>
          <w:w w:val="56"/>
          <w:position w:val="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46"/>
          <w:position w:val="5"/>
        </w:rPr>
        <w:t>_.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45"/>
          <w:position w:val="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1"/>
          <w:position w:val="5"/>
        </w:rPr>
        <w:t>ngı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1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5"/>
          <w:w w:val="81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position w:val="5"/>
        </w:rPr>
        <w:t>ve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position w:val="5"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31"/>
          <w:w w:val="81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5"/>
        </w:rPr>
        <w:t>cı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573" w:right="-20"/>
        <w:jc w:val="left"/>
        <w:tabs>
          <w:tab w:pos="85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7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A5A5A5"/>
          <w:spacing w:val="-1"/>
          <w:w w:val="122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606060"/>
          <w:spacing w:val="-50"/>
          <w:w w:val="84"/>
          <w:position w:val="-3"/>
        </w:rPr>
        <w:t>!</w:t>
      </w:r>
      <w:r>
        <w:rPr>
          <w:rFonts w:ascii="Arial" w:hAnsi="Arial" w:cs="Arial" w:eastAsia="Arial"/>
          <w:sz w:val="19"/>
          <w:szCs w:val="19"/>
          <w:color w:val="959797"/>
          <w:spacing w:val="0"/>
          <w:w w:val="37"/>
          <w:position w:val="-3"/>
        </w:rPr>
        <w:t>-</w:t>
      </w:r>
      <w:r>
        <w:rPr>
          <w:rFonts w:ascii="Arial" w:hAnsi="Arial" w:cs="Arial" w:eastAsia="Arial"/>
          <w:sz w:val="19"/>
          <w:szCs w:val="19"/>
          <w:color w:val="959797"/>
          <w:spacing w:val="12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84"/>
          <w:position w:val="-3"/>
        </w:rPr>
        <w:t>..S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257"/>
          <w:position w:val="-3"/>
        </w:rPr>
        <w:t>}</w:t>
      </w:r>
      <w:r>
        <w:rPr>
          <w:rFonts w:ascii="Arial" w:hAnsi="Arial" w:cs="Arial" w:eastAsia="Arial"/>
          <w:sz w:val="19"/>
          <w:szCs w:val="19"/>
          <w:color w:val="606060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0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464646"/>
          <w:spacing w:val="1"/>
          <w:w w:val="90"/>
          <w:position w:val="-3"/>
        </w:rPr>
        <w:t>b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0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606060"/>
          <w:spacing w:val="-11"/>
          <w:w w:val="9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Mü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ürü</w:t>
      </w:r>
      <w:r>
        <w:rPr>
          <w:rFonts w:ascii="Arial" w:hAnsi="Arial" w:cs="Arial" w:eastAsia="Arial"/>
          <w:sz w:val="19"/>
          <w:szCs w:val="19"/>
          <w:color w:val="343434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68"/>
          <w:position w:val="-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4898" w:right="64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170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FBFBF"/>
          <w:spacing w:val="0"/>
          <w:w w:val="136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36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1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5"/>
          <w:position w:val="-2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2862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64646"/>
          <w:spacing w:val="0"/>
          <w:w w:val="166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50" w:lineRule="exact"/>
        <w:ind w:left="-5070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41497B"/>
          <w:spacing w:val="-361"/>
          <w:w w:val="600"/>
          <w:position w:val="-9"/>
        </w:rPr>
        <w:t>-</w:t>
      </w:r>
      <w:r>
        <w:rPr>
          <w:rFonts w:ascii="Arial" w:hAnsi="Arial" w:cs="Arial" w:eastAsia="Arial"/>
          <w:sz w:val="31"/>
          <w:szCs w:val="31"/>
          <w:color w:val="333B87"/>
          <w:spacing w:val="0"/>
          <w:w w:val="112"/>
          <w:i/>
          <w:position w:val="-9"/>
        </w:rPr>
        <w:t>1</w:t>
      </w:r>
      <w:r>
        <w:rPr>
          <w:rFonts w:ascii="Arial" w:hAnsi="Arial" w:cs="Arial" w:eastAsia="Arial"/>
          <w:sz w:val="31"/>
          <w:szCs w:val="31"/>
          <w:color w:val="333B87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31"/>
          <w:szCs w:val="31"/>
          <w:color w:val="333B87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TOLUNAY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0"/>
        </w:sectPr>
      </w:pPr>
      <w:rPr/>
    </w:p>
    <w:p>
      <w:pPr>
        <w:spacing w:before="0" w:after="0" w:line="194" w:lineRule="exact"/>
        <w:ind w:left="2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8.619147pt;margin-top:26.602537pt;width:580.834766pt;height:791.110826pt;mso-position-horizontal-relative:page;mso-position-vertical-relative:page;z-index:-17192" coordorigin="172,532" coordsize="11617,15822">
            <v:group style="position:absolute;left:182;top:551;width:833;height:2" coordorigin="182,551" coordsize="833,2">
              <v:shape style="position:absolute;left:182;top:551;width:833;height:2" coordorigin="182,551" coordsize="833,0" path="m182,551l1015,551e" filled="f" stroked="t" strokeweight=".957683pt" strokecolor="#7C7C7C">
                <v:path arrowok="t"/>
              </v:shape>
            </v:group>
            <v:group style="position:absolute;left:194;top:542;width:2;height:868" coordorigin="194,542" coordsize="2,868">
              <v:shape style="position:absolute;left:194;top:542;width:2;height:868" coordorigin="194,542" coordsize="0,868" path="m194,1409l194,542e" filled="f" stroked="t" strokeweight=".957683pt" strokecolor="#A8A8A8">
                <v:path arrowok="t"/>
              </v:shape>
            </v:group>
            <v:group style="position:absolute;left:895;top:556;width:8116;height:2" coordorigin="895,556" coordsize="8116,2">
              <v:shape style="position:absolute;left:895;top:556;width:8116;height:2" coordorigin="895,556" coordsize="8116,0" path="m895,556l9012,556e" filled="f" stroked="t" strokeweight=".718262pt" strokecolor="#606060">
                <v:path arrowok="t"/>
              </v:shape>
            </v:group>
            <v:group style="position:absolute;left:1844;top:546;width:2;height:695" coordorigin="1844,546" coordsize="2,695">
              <v:shape style="position:absolute;left:1844;top:546;width:2;height:695" coordorigin="1844,546" coordsize="0,695" path="m1844,1241l1844,546e" filled="f" stroked="t" strokeweight=".478842pt" strokecolor="#747474">
                <v:path arrowok="t"/>
              </v:shape>
            </v:group>
            <v:group style="position:absolute;left:8109;top:546;width:2;height:1323" coordorigin="8109,546" coordsize="2,1323">
              <v:shape style="position:absolute;left:8109;top:546;width:2;height:1323" coordorigin="8109,546" coordsize="0,1323" path="m8109,1869l8109,546e" filled="f" stroked="t" strokeweight=".478842pt" strokecolor="#484848">
                <v:path arrowok="t"/>
              </v:shape>
            </v:group>
            <v:group style="position:absolute;left:8954;top:556;width:527;height:2" coordorigin="8954,556" coordsize="527,2">
              <v:shape style="position:absolute;left:8954;top:556;width:527;height:2" coordorigin="8954,556" coordsize="527,0" path="m8954,556l9481,556e" filled="f" stroked="t" strokeweight=".478842pt" strokecolor="#3F3F3F">
                <v:path arrowok="t"/>
              </v:shape>
            </v:group>
            <v:group style="position:absolute;left:9424;top:558;width:2327;height:2" coordorigin="9424,558" coordsize="2327,2">
              <v:shape style="position:absolute;left:9424;top:558;width:2327;height:2" coordorigin="9424,558" coordsize="2327,0" path="m9424,558l11751,558e" filled="f" stroked="t" strokeweight=".957683pt" strokecolor="#6B6B6B">
                <v:path arrowok="t"/>
              </v:shape>
            </v:group>
            <v:group style="position:absolute;left:192;top:1352;width:2;height:230" coordorigin="192,1352" coordsize="2,230">
              <v:shape style="position:absolute;left:192;top:1352;width:2;height:230" coordorigin="192,1352" coordsize="0,230" path="m192,1582l192,1352e" filled="f" stroked="t" strokeweight=".478842pt" strokecolor="#939393">
                <v:path arrowok="t"/>
              </v:shape>
            </v:group>
            <v:group style="position:absolute;left:187;top:1857;width:1686;height:2" coordorigin="187,1857" coordsize="1686,2">
              <v:shape style="position:absolute;left:187;top:1857;width:1686;height:2" coordorigin="187,1857" coordsize="1686,0" path="m187,1857l1872,1857e" filled="f" stroked="t" strokeweight=".718262pt" strokecolor="#575757">
                <v:path arrowok="t"/>
              </v:shape>
            </v:group>
            <v:group style="position:absolute;left:196;top:1524;width:2;height:364" coordorigin="196,1524" coordsize="2,364">
              <v:shape style="position:absolute;left:196;top:1524;width:2;height:364" coordorigin="196,1524" coordsize="0,364" path="m196,1889l196,1524e" filled="f" stroked="t" strokeweight=".718262pt" strokecolor="#7C7C7C">
                <v:path arrowok="t"/>
              </v:shape>
            </v:group>
            <v:group style="position:absolute;left:1844;top:1184;width:2;height:681" coordorigin="1844,1184" coordsize="2,681">
              <v:shape style="position:absolute;left:1844;top:1184;width:2;height:681" coordorigin="1844,1184" coordsize="0,681" path="m1844,1865l1844,1184e" filled="f" stroked="t" strokeweight=".957683pt" strokecolor="#8C8C8C">
                <v:path arrowok="t"/>
              </v:shape>
            </v:group>
            <v:group style="position:absolute;left:1796;top:1857;width:2571;height:2" coordorigin="1796,1857" coordsize="2571,2">
              <v:shape style="position:absolute;left:1796;top:1857;width:2571;height:2" coordorigin="1796,1857" coordsize="2571,0" path="m1796,1857l4367,1857e" filled="f" stroked="t" strokeweight=".957683pt" strokecolor="#6B6B6B">
                <v:path arrowok="t"/>
              </v:shape>
            </v:group>
            <v:group style="position:absolute;left:4065;top:1860;width:1891;height:2" coordorigin="4065,1860" coordsize="1891,2">
              <v:shape style="position:absolute;left:4065;top:1860;width:1891;height:2" coordorigin="4065,1860" coordsize="1891,0" path="m4065,1860l5957,1860e" filled="f" stroked="t" strokeweight=".478842pt" strokecolor="#444444">
                <v:path arrowok="t"/>
              </v:shape>
            </v:group>
            <v:group style="position:absolute;left:5899;top:1860;width:3112;height:2" coordorigin="5899,1860" coordsize="3112,2">
              <v:shape style="position:absolute;left:5899;top:1860;width:3112;height:2" coordorigin="5899,1860" coordsize="3112,0" path="m5899,1860l9012,1860e" filled="f" stroked="t" strokeweight=".957683pt" strokecolor="#646464">
                <v:path arrowok="t"/>
              </v:shape>
            </v:group>
            <v:group style="position:absolute;left:8954;top:1860;width:1082;height:2" coordorigin="8954,1860" coordsize="1082,2">
              <v:shape style="position:absolute;left:8954;top:1860;width:1082;height:2" coordorigin="8954,1860" coordsize="1082,0" path="m8954,1860l10037,1860e" filled="f" stroked="t" strokeweight=".478842pt" strokecolor="#3B3B3B">
                <v:path arrowok="t"/>
              </v:shape>
            </v:group>
            <v:group style="position:absolute;left:11753;top:1007;width:2;height:7679" coordorigin="11753,1007" coordsize="2,7679">
              <v:shape style="position:absolute;left:11753;top:1007;width:2;height:7679" coordorigin="11753,1007" coordsize="0,7679" path="m11753,8685l11753,1007e" filled="f" stroked="t" strokeweight=".957683pt" strokecolor="#7C7C7C">
                <v:path arrowok="t"/>
              </v:shape>
            </v:group>
            <v:group style="position:absolute;left:9979;top:1862;width:1777;height:2" coordorigin="9979,1862" coordsize="1777,2">
              <v:shape style="position:absolute;left:9979;top:1862;width:1777;height:2" coordorigin="9979,1862" coordsize="1777,0" path="m9979,1862l11756,1862e" filled="f" stroked="t" strokeweight=".957683pt" strokecolor="#707070">
                <v:path arrowok="t"/>
              </v:shape>
            </v:group>
            <v:group style="position:absolute;left:187;top:2097;width:9294;height:2" coordorigin="187,2097" coordsize="9294,2">
              <v:shape style="position:absolute;left:187;top:2097;width:9294;height:2" coordorigin="187,2097" coordsize="9294,0" path="m187,2097l9481,2097e" filled="f" stroked="t" strokeweight=".718262pt" strokecolor="#606060">
                <v:path arrowok="t"/>
              </v:shape>
            </v:group>
            <v:group style="position:absolute;left:196;top:1711;width:2;height:2109" coordorigin="196,1711" coordsize="2,2109">
              <v:shape style="position:absolute;left:196;top:1711;width:2;height:2109" coordorigin="196,1711" coordsize="0,2109" path="m196,3820l196,1711e" filled="f" stroked="t" strokeweight=".957683pt" strokecolor="#5B5B5B">
                <v:path arrowok="t"/>
              </v:shape>
            </v:group>
            <v:group style="position:absolute;left:9424;top:2099;width:613;height:2" coordorigin="9424,2099" coordsize="613,2">
              <v:shape style="position:absolute;left:9424;top:2099;width:613;height:2" coordorigin="9424,2099" coordsize="613,0" path="m9424,2099l10037,2099e" filled="f" stroked="t" strokeweight=".478842pt" strokecolor="#343434">
                <v:path arrowok="t"/>
              </v:shape>
            </v:group>
            <v:group style="position:absolute;left:9979;top:2099;width:1777;height:2" coordorigin="9979,2099" coordsize="1777,2">
              <v:shape style="position:absolute;left:9979;top:2099;width:1777;height:2" coordorigin="9979,2099" coordsize="1777,0" path="m9979,2099l11756,2099e" filled="f" stroked="t" strokeweight=".718262pt" strokecolor="#575757">
                <v:path arrowok="t"/>
              </v:shape>
            </v:group>
            <v:group style="position:absolute;left:187;top:2337;width:9294;height:2" coordorigin="187,2337" coordsize="9294,2">
              <v:shape style="position:absolute;left:187;top:2337;width:9294;height:2" coordorigin="187,2337" coordsize="9294,0" path="m187,2337l9481,2337e" filled="f" stroked="t" strokeweight=".718262pt" strokecolor="#606060">
                <v:path arrowok="t"/>
              </v:shape>
            </v:group>
            <v:group style="position:absolute;left:9424;top:2339;width:613;height:2" coordorigin="9424,2339" coordsize="613,2">
              <v:shape style="position:absolute;left:9424;top:2339;width:613;height:2" coordorigin="9424,2339" coordsize="613,0" path="m9424,2339l10037,2339e" filled="f" stroked="t" strokeweight=".478842pt" strokecolor="#2F2F2F">
                <v:path arrowok="t"/>
              </v:shape>
            </v:group>
            <v:group style="position:absolute;left:9979;top:2337;width:1777;height:2" coordorigin="9979,2337" coordsize="1777,2">
              <v:shape style="position:absolute;left:9979;top:2337;width:1777;height:2" coordorigin="9979,2337" coordsize="1777,0" path="m9979,2337l11756,2337e" filled="f" stroked="t" strokeweight=".478842pt" strokecolor="#4F4F4F">
                <v:path arrowok="t"/>
              </v:shape>
            </v:group>
            <v:group style="position:absolute;left:187;top:2579;width:4405;height:2" coordorigin="187,2579" coordsize="4405,2">
              <v:shape style="position:absolute;left:187;top:2579;width:4405;height:2" coordorigin="187,2579" coordsize="4405,0" path="m187,2579l4592,2579e" filled="f" stroked="t" strokeweight=".718262pt" strokecolor="#5B5B5B">
                <v:path arrowok="t"/>
              </v:shape>
            </v:group>
            <v:group style="position:absolute;left:4535;top:2579;width:1422;height:2" coordorigin="4535,2579" coordsize="1422,2">
              <v:shape style="position:absolute;left:4535;top:2579;width:1422;height:2" coordorigin="4535,2579" coordsize="1422,0" path="m4535,2579l5957,2579e" filled="f" stroked="t" strokeweight=".478842pt" strokecolor="#343434">
                <v:path arrowok="t"/>
              </v:shape>
            </v:group>
            <v:group style="position:absolute;left:5899;top:2579;width:3112;height:2" coordorigin="5899,2579" coordsize="3112,2">
              <v:shape style="position:absolute;left:5899;top:2579;width:3112;height:2" coordorigin="5899,2579" coordsize="3112,0" path="m5899,2579l9012,2579e" filled="f" stroked="t" strokeweight=".718262pt" strokecolor="#606060">
                <v:path arrowok="t"/>
              </v:shape>
            </v:group>
            <v:group style="position:absolute;left:8954;top:2579;width:1082;height:2" coordorigin="8954,2579" coordsize="1082,2">
              <v:shape style="position:absolute;left:8954;top:2579;width:1082;height:2" coordorigin="8954,2579" coordsize="1082,0" path="m8954,2579l10037,2579e" filled="f" stroked="t" strokeweight=".478842pt" strokecolor="#383838">
                <v:path arrowok="t"/>
              </v:shape>
            </v:group>
            <v:group style="position:absolute;left:9979;top:2579;width:1777;height:2" coordorigin="9979,2579" coordsize="1777,2">
              <v:shape style="position:absolute;left:9979;top:2579;width:1777;height:2" coordorigin="9979,2579" coordsize="1777,0" path="m9979,2579l11756,2579e" filled="f" stroked="t" strokeweight=".718262pt" strokecolor="#5B5B5B">
                <v:path arrowok="t"/>
              </v:shape>
            </v:group>
            <v:group style="position:absolute;left:187;top:2816;width:4405;height:2" coordorigin="187,2816" coordsize="4405,2">
              <v:shape style="position:absolute;left:187;top:2816;width:4405;height:2" coordorigin="187,2816" coordsize="4405,0" path="m187,2816l4592,2816e" filled="f" stroked="t" strokeweight=".718262pt" strokecolor="#747474">
                <v:path arrowok="t"/>
              </v:shape>
            </v:group>
            <v:group style="position:absolute;left:4535;top:2818;width:1422;height:2" coordorigin="4535,2818" coordsize="1422,2">
              <v:shape style="position:absolute;left:4535;top:2818;width:1422;height:2" coordorigin="4535,2818" coordsize="1422,0" path="m4535,2818l5957,2818e" filled="f" stroked="t" strokeweight=".478842pt" strokecolor="#545454">
                <v:path arrowok="t"/>
              </v:shape>
            </v:group>
            <v:group style="position:absolute;left:5899;top:2816;width:1398;height:2" coordorigin="5899,2816" coordsize="1398,2">
              <v:shape style="position:absolute;left:5899;top:2816;width:1398;height:2" coordorigin="5899,2816" coordsize="1398,0" path="m5899,2816l7298,2816e" filled="f" stroked="t" strokeweight=".478842pt" strokecolor="#6B6B6B">
                <v:path arrowok="t"/>
              </v:shape>
            </v:group>
            <v:group style="position:absolute;left:7240;top:2816;width:2241;height:2" coordorigin="7240,2816" coordsize="2241,2">
              <v:shape style="position:absolute;left:7240;top:2816;width:2241;height:2" coordorigin="7240,2816" coordsize="2241,0" path="m7240,2816l9481,2816e" filled="f" stroked="t" strokeweight=".957683pt" strokecolor="#808080">
                <v:path arrowok="t"/>
              </v:shape>
            </v:group>
            <v:group style="position:absolute;left:9424;top:2818;width:613;height:2" coordorigin="9424,2818" coordsize="613,2">
              <v:shape style="position:absolute;left:9424;top:2818;width:613;height:2" coordorigin="9424,2818" coordsize="613,0" path="m9424,2818l10037,2818e" filled="f" stroked="t" strokeweight=".478842pt" strokecolor="#444444">
                <v:path arrowok="t"/>
              </v:shape>
            </v:group>
            <v:group style="position:absolute;left:9979;top:2816;width:1777;height:2" coordorigin="9979,2816" coordsize="1777,2">
              <v:shape style="position:absolute;left:9979;top:2816;width:1777;height:2" coordorigin="9979,2816" coordsize="1777,0" path="m9979,2816l11756,2816e" filled="f" stroked="t" strokeweight=".478842pt" strokecolor="#707070">
                <v:path arrowok="t"/>
              </v:shape>
            </v:group>
            <v:group style="position:absolute;left:187;top:3058;width:1173;height:2" coordorigin="187,3058" coordsize="1173,2">
              <v:shape style="position:absolute;left:187;top:3058;width:1173;height:2" coordorigin="187,3058" coordsize="1173,0" path="m187,3058l1360,3058e" filled="f" stroked="t" strokeweight=".478842pt" strokecolor="#3F3F3F">
                <v:path arrowok="t"/>
              </v:shape>
            </v:group>
            <v:group style="position:absolute;left:1302;top:3058;width:2356;height:2" coordorigin="1302,3058" coordsize="2356,2">
              <v:shape style="position:absolute;left:1302;top:3058;width:2356;height:2" coordorigin="1302,3058" coordsize="2356,0" path="m1302,3058l3658,3058e" filled="f" stroked="t" strokeweight=".957683pt" strokecolor="#606060">
                <v:path arrowok="t"/>
              </v:shape>
            </v:group>
            <v:group style="position:absolute;left:3448;top:3060;width:675;height:2" coordorigin="3448,3060" coordsize="675,2">
              <v:shape style="position:absolute;left:3448;top:3060;width:675;height:2" coordorigin="3448,3060" coordsize="675,0" path="m3448,3060l4123,3060e" filled="f" stroked="t" strokeweight=".478842pt" strokecolor="#484848">
                <v:path arrowok="t"/>
              </v:shape>
            </v:group>
            <v:group style="position:absolute;left:4065;top:3058;width:1269;height:2" coordorigin="4065,3058" coordsize="1269,2">
              <v:shape style="position:absolute;left:4065;top:3058;width:1269;height:2" coordorigin="4065,3058" coordsize="1269,0" path="m4065,3058l5334,3058e" filled="f" stroked="t" strokeweight=".478842pt" strokecolor="#343434">
                <v:path arrowok="t"/>
              </v:shape>
            </v:group>
            <v:group style="position:absolute;left:5277;top:3060;width:4204;height:2" coordorigin="5277,3060" coordsize="4204,2">
              <v:shape style="position:absolute;left:5277;top:3060;width:4204;height:2" coordorigin="5277,3060" coordsize="4204,0" path="m5277,3060l9481,3060e" filled="f" stroked="t" strokeweight=".718262pt" strokecolor="#606060">
                <v:path arrowok="t"/>
              </v:shape>
            </v:group>
            <v:group style="position:absolute;left:9424;top:3058;width:613;height:2" coordorigin="9424,3058" coordsize="613,2">
              <v:shape style="position:absolute;left:9424;top:3058;width:613;height:2" coordorigin="9424,3058" coordsize="613,0" path="m9424,3058l10037,3058e" filled="f" stroked="t" strokeweight=".478842pt" strokecolor="#343434">
                <v:path arrowok="t"/>
              </v:shape>
            </v:group>
            <v:group style="position:absolute;left:9979;top:3060;width:1777;height:2" coordorigin="9979,3060" coordsize="1777,2">
              <v:shape style="position:absolute;left:9979;top:3060;width:1777;height:2" coordorigin="9979,3060" coordsize="1777,0" path="m9979,3060l11756,3060e" filled="f" stroked="t" strokeweight=".957683pt" strokecolor="#6B6B6B">
                <v:path arrowok="t"/>
              </v:shape>
            </v:group>
            <v:group style="position:absolute;left:2725;top:3039;width:2;height:259" coordorigin="2725,3039" coordsize="2,259">
              <v:shape style="position:absolute;left:2725;top:3039;width:2;height:259" coordorigin="2725,3039" coordsize="0,259" path="m2725,3298l2725,3039e" filled="f" stroked="t" strokeweight=".478842pt" strokecolor="#646464">
                <v:path arrowok="t"/>
              </v:shape>
            </v:group>
            <v:group style="position:absolute;left:5940;top:3053;width:2;height:757" coordorigin="5940,3053" coordsize="2,757">
              <v:shape style="position:absolute;left:5940;top:3053;width:2;height:757" coordorigin="5940,3053" coordsize="0,757" path="m5940,3811l5940,3053e" filled="f" stroked="t" strokeweight=".478842pt" strokecolor="#3F3F3F">
                <v:path arrowok="t"/>
              </v:shape>
            </v:group>
            <v:group style="position:absolute;left:5918;top:3489;width:1350;height:2" coordorigin="5918,3489" coordsize="1350,2">
              <v:shape style="position:absolute;left:5918;top:3489;width:1350;height:2" coordorigin="5918,3489" coordsize="1350,0" path="m5918,3489l7269,3489e" filled="f" stroked="t" strokeweight=".478842pt" strokecolor="#343434">
                <v:path arrowok="t"/>
              </v:shape>
            </v:group>
            <v:group style="position:absolute;left:2725;top:3298;width:2;height:192" coordorigin="2725,3298" coordsize="2,192">
              <v:shape style="position:absolute;left:2725;top:3298;width:2;height:192" coordorigin="2725,3298" coordsize="0,192" path="m2725,3489l2725,3298e" filled="f" stroked="t" strokeweight=".478842pt" strokecolor="#000000">
                <v:path arrowok="t"/>
              </v:shape>
            </v:group>
            <v:group style="position:absolute;left:7269;top:3489;width:2739;height:2" coordorigin="7269,3489" coordsize="2739,2">
              <v:shape style="position:absolute;left:7269;top:3489;width:2739;height:2" coordorigin="7269,3489" coordsize="2739,0" path="m7269,3489l10008,3489e" filled="f" stroked="t" strokeweight=".478842pt" strokecolor="#000000">
                <v:path arrowok="t"/>
              </v:shape>
            </v:group>
            <v:group style="position:absolute;left:10008;top:3489;width:1738;height:2" coordorigin="10008,3489" coordsize="1738,2">
              <v:shape style="position:absolute;left:10008;top:3489;width:1738;height:2" coordorigin="10008,3489" coordsize="1738,0" path="m10008,3489l11746,3489e" filled="f" stroked="t" strokeweight=".478842pt" strokecolor="#7C7C7C">
                <v:path arrowok="t"/>
              </v:shape>
            </v:group>
            <v:group style="position:absolute;left:192;top:3791;width:527;height:2" coordorigin="192,3791" coordsize="527,2">
              <v:shape style="position:absolute;left:192;top:3791;width:527;height:2" coordorigin="192,3791" coordsize="527,0" path="m192,3791l718,3791e" filled="f" stroked="t" strokeweight=".718262pt" strokecolor="#5B5B5B">
                <v:path arrowok="t"/>
              </v:shape>
            </v:group>
            <v:group style="position:absolute;left:661;top:3796;width:292;height:2" coordorigin="661,3796" coordsize="292,2">
              <v:shape style="position:absolute;left:661;top:3796;width:292;height:2" coordorigin="661,3796" coordsize="292,0" path="m661,3796l953,3796e" filled="f" stroked="t" strokeweight=".478842pt" strokecolor="#484848">
                <v:path arrowok="t"/>
              </v:shape>
            </v:group>
            <v:group style="position:absolute;left:895;top:3794;width:967;height:2" coordorigin="895,3794" coordsize="967,2">
              <v:shape style="position:absolute;left:895;top:3794;width:967;height:2" coordorigin="895,3794" coordsize="967,0" path="m895,3794l1863,3794e" filled="f" stroked="t" strokeweight=".718262pt" strokecolor="#5B5B5B">
                <v:path arrowok="t"/>
              </v:shape>
            </v:group>
            <v:group style="position:absolute;left:2725;top:3489;width:2;height:302" coordorigin="2725,3489" coordsize="2,302">
              <v:shape style="position:absolute;left:2725;top:3489;width:2;height:302" coordorigin="2725,3489" coordsize="0,302" path="m2725,3791l2725,3489e" filled="f" stroked="t" strokeweight=".478842pt" strokecolor="#545454">
                <v:path arrowok="t"/>
              </v:shape>
            </v:group>
            <v:group style="position:absolute;left:1686;top:3789;width:2222;height:2" coordorigin="1686,3789" coordsize="2222,2">
              <v:shape style="position:absolute;left:1686;top:3789;width:2222;height:2" coordorigin="1686,3789" coordsize="2222,0" path="m1686,3789l3907,3789e" filled="f" stroked="t" strokeweight="1.197104pt" strokecolor="#575757">
                <v:path arrowok="t"/>
              </v:shape>
            </v:group>
            <v:group style="position:absolute;left:3831;top:3791;width:761;height:2" coordorigin="3831,3791" coordsize="761,2">
              <v:shape style="position:absolute;left:3831;top:3791;width:761;height:2" coordorigin="3831,3791" coordsize="761,0" path="m3831,3791l4592,3791e" filled="f" stroked="t" strokeweight=".957683pt" strokecolor="#2F2F2F">
                <v:path arrowok="t"/>
              </v:shape>
            </v:group>
            <v:group style="position:absolute;left:4535;top:3796;width:1197;height:2" coordorigin="4535,3796" coordsize="1197,2">
              <v:shape style="position:absolute;left:4535;top:3796;width:1197;height:2" coordorigin="4535,3796" coordsize="1197,0" path="m4535,3796l5732,3796e" filled="f" stroked="t" strokeweight=".478842pt" strokecolor="#383838">
                <v:path arrowok="t"/>
              </v:shape>
            </v:group>
            <v:group style="position:absolute;left:5674;top:3799;width:292;height:2" coordorigin="5674,3799" coordsize="292,2">
              <v:shape style="position:absolute;left:5674;top:3799;width:292;height:2" coordorigin="5674,3799" coordsize="292,0" path="m5674,3799l5966,3799e" filled="f" stroked="t" strokeweight=".957683pt" strokecolor="#747474">
                <v:path arrowok="t"/>
              </v:shape>
            </v:group>
            <v:group style="position:absolute;left:5890;top:3796;width:3591;height:2" coordorigin="5890,3796" coordsize="3591,2">
              <v:shape style="position:absolute;left:5890;top:3796;width:3591;height:2" coordorigin="5890,3796" coordsize="3591,0" path="m5890,3796l9481,3796e" filled="f" stroked="t" strokeweight=".718262pt" strokecolor="#606060">
                <v:path arrowok="t"/>
              </v:shape>
            </v:group>
            <v:group style="position:absolute;left:9424;top:3796;width:613;height:2" coordorigin="9424,3796" coordsize="613,2">
              <v:shape style="position:absolute;left:9424;top:3796;width:613;height:2" coordorigin="9424,3796" coordsize="613,0" path="m9424,3796l10037,3796e" filled="f" stroked="t" strokeweight=".478842pt" strokecolor="#343434">
                <v:path arrowok="t"/>
              </v:shape>
            </v:group>
            <v:group style="position:absolute;left:9979;top:3794;width:1781;height:2" coordorigin="9979,3794" coordsize="1781,2">
              <v:shape style="position:absolute;left:9979;top:3794;width:1781;height:2" coordorigin="9979,3794" coordsize="1781,0" path="m9979,3794l11760,3794e" filled="f" stroked="t" strokeweight=".478842pt" strokecolor="#545454">
                <v:path arrowok="t"/>
              </v:shape>
            </v:group>
            <v:group style="position:absolute;left:192;top:4072;width:1168;height:2" coordorigin="192,4072" coordsize="1168,2">
              <v:shape style="position:absolute;left:192;top:4072;width:1168;height:2" coordorigin="192,4072" coordsize="1168,0" path="m192,4072l1360,4072e" filled="f" stroked="t" strokeweight=".718262pt" strokecolor="#606060">
                <v:path arrowok="t"/>
              </v:shape>
            </v:group>
            <v:group style="position:absolute;left:196;top:3743;width:2;height:2291" coordorigin="196,3743" coordsize="2,2291">
              <v:shape style="position:absolute;left:196;top:3743;width:2;height:2291" coordorigin="196,3743" coordsize="0,2291" path="m196,6035l196,3743e" filled="f" stroked="t" strokeweight=".478842pt" strokecolor="#343434">
                <v:path arrowok="t"/>
              </v:shape>
            </v:group>
            <v:group style="position:absolute;left:1302;top:4069;width:570;height:2" coordorigin="1302,4069" coordsize="570,2">
              <v:shape style="position:absolute;left:1302;top:4069;width:570;height:2" coordorigin="1302,4069" coordsize="570,0" path="m1302,4069l1872,4069e" filled="f" stroked="t" strokeweight=".478842pt" strokecolor="#4B4B4B">
                <v:path arrowok="t"/>
              </v:shape>
            </v:group>
            <v:group style="position:absolute;left:1846;top:3787;width:2;height:2488" coordorigin="1846,3787" coordsize="2,2488">
              <v:shape style="position:absolute;left:1846;top:3787;width:2;height:2488" coordorigin="1846,3787" coordsize="0,2488" path="m1846,6274l1846,3787e" filled="f" stroked="t" strokeweight=".478842pt" strokecolor="#343434">
                <v:path arrowok="t"/>
              </v:shape>
            </v:group>
            <v:group style="position:absolute;left:1796;top:4072;width:9965;height:2" coordorigin="1796,4072" coordsize="9965,2">
              <v:shape style="position:absolute;left:1796;top:4072;width:9965;height:2" coordorigin="1796,4072" coordsize="9965,0" path="m1796,4072l11760,4072e" filled="f" stroked="t" strokeweight=".718262pt" strokecolor="#606060">
                <v:path arrowok="t"/>
              </v:shape>
            </v:group>
            <v:group style="position:absolute;left:9424;top:4074;width:1848;height:2" coordorigin="9424,4074" coordsize="1848,2">
              <v:shape style="position:absolute;left:9424;top:4074;width:1848;height:2" coordorigin="9424,4074" coordsize="1848,0" path="m9424,4074l11272,4074e" filled="f" stroked="t" strokeweight=".478842pt" strokecolor="#484848">
                <v:path arrowok="t"/>
              </v:shape>
            </v:group>
            <v:group style="position:absolute;left:1839;top:4314;width:2049;height:2" coordorigin="1839,4314" coordsize="2049,2">
              <v:shape style="position:absolute;left:1839;top:4314;width:2049;height:2" coordorigin="1839,4314" coordsize="2049,0" path="m1839,4314l3888,4314e" filled="f" stroked="t" strokeweight=".718262pt" strokecolor="#606060">
                <v:path arrowok="t"/>
              </v:shape>
            </v:group>
            <v:group style="position:absolute;left:3831;top:4314;width:1504;height:2" coordorigin="3831,4314" coordsize="1504,2">
              <v:shape style="position:absolute;left:3831;top:4314;width:1504;height:2" coordorigin="3831,4314" coordsize="1504,0" path="m3831,4314l5334,4314e" filled="f" stroked="t" strokeweight=".478842pt" strokecolor="#3F3F3F">
                <v:path arrowok="t"/>
              </v:shape>
            </v:group>
            <v:group style="position:absolute;left:5277;top:4316;width:6484;height:2" coordorigin="5277,4316" coordsize="6484,2">
              <v:shape style="position:absolute;left:5277;top:4316;width:6484;height:2" coordorigin="5277,4316" coordsize="6484,0" path="m5277,4316l11760,4316e" filled="f" stroked="t" strokeweight=".957683pt" strokecolor="#6B6B6B">
                <v:path arrowok="t"/>
              </v:shape>
            </v:group>
            <v:group style="position:absolute;left:8073;top:4316;width:1408;height:2" coordorigin="8073,4316" coordsize="1408,2">
              <v:shape style="position:absolute;left:8073;top:4316;width:1408;height:2" coordorigin="8073,4316" coordsize="1408,0" path="m8073,4316l9481,4316e" filled="f" stroked="t" strokeweight=".478842pt" strokecolor="#545454">
                <v:path arrowok="t"/>
              </v:shape>
            </v:group>
            <v:group style="position:absolute;left:3864;top:4309;width:2;height:1486" coordorigin="3864,4309" coordsize="2,1486">
              <v:shape style="position:absolute;left:3864;top:4309;width:2;height:1486" coordorigin="3864,4309" coordsize="0,1486" path="m3864,5795l3864,4309e" filled="f" stroked="t" strokeweight=".478842pt" strokecolor="#2B2B2B">
                <v:path arrowok="t"/>
              </v:shape>
            </v:group>
            <v:group style="position:absolute;left:3859;top:4798;width:2500;height:2" coordorigin="3859,4798" coordsize="2500,2">
              <v:shape style="position:absolute;left:3859;top:4798;width:2500;height:2" coordorigin="3859,4798" coordsize="2500,0" path="m3859,4798l6359,4798e" filled="f" stroked="t" strokeweight=".718262pt" strokecolor="#575757">
                <v:path arrowok="t"/>
              </v:shape>
            </v:group>
            <v:group style="position:absolute;left:6785;top:4304;width:2;height:498" coordorigin="6785,4304" coordsize="2,498">
              <v:shape style="position:absolute;left:6785;top:4304;width:2;height:498" coordorigin="6785,4304" coordsize="0,498" path="m6785,4803l6785,4304e" filled="f" stroked="t" strokeweight=".478842pt" strokecolor="#343434">
                <v:path arrowok="t"/>
              </v:shape>
            </v:group>
            <v:group style="position:absolute;left:6302;top:4798;width:1556;height:2" coordorigin="6302,4798" coordsize="1556,2">
              <v:shape style="position:absolute;left:6302;top:4798;width:1556;height:2" coordorigin="6302,4798" coordsize="1556,0" path="m6302,4798l7858,4798e" filled="f" stroked="t" strokeweight=".478842pt" strokecolor="#3B3B3B">
                <v:path arrowok="t"/>
              </v:shape>
            </v:group>
            <v:group style="position:absolute;left:7748;top:4800;width:1733;height:2" coordorigin="7748,4800" coordsize="1733,2">
              <v:shape style="position:absolute;left:7748;top:4800;width:1733;height:2" coordorigin="7748,4800" coordsize="1733,0" path="m7748,4800l9481,4800e" filled="f" stroked="t" strokeweight=".957683pt" strokecolor="#6B6B6B">
                <v:path arrowok="t"/>
              </v:shape>
            </v:group>
            <v:group style="position:absolute;left:9424;top:4800;width:2337;height:2" coordorigin="9424,4800" coordsize="2337,2">
              <v:shape style="position:absolute;left:9424;top:4800;width:2337;height:2" coordorigin="9424,4800" coordsize="2337,0" path="m9424,4800l11760,4800e" filled="f" stroked="t" strokeweight=".478842pt" strokecolor="#4B4B4B">
                <v:path arrowok="t"/>
              </v:shape>
            </v:group>
            <v:group style="position:absolute;left:3859;top:5042;width:2097;height:2" coordorigin="3859,5042" coordsize="2097,2">
              <v:shape style="position:absolute;left:3859;top:5042;width:2097;height:2" coordorigin="3859,5042" coordsize="2097,0" path="m3859,5042l5957,5042e" filled="f" stroked="t" strokeweight=".478842pt" strokecolor="#575757">
                <v:path arrowok="t"/>
              </v:shape>
            </v:group>
            <v:group style="position:absolute;left:5899;top:5040;width:5861;height:2" coordorigin="5899,5040" coordsize="5861,2">
              <v:shape style="position:absolute;left:5899;top:5040;width:5861;height:2" coordorigin="5899,5040" coordsize="5861,0" path="m5899,5040l11760,5040e" filled="f" stroked="t" strokeweight=".718262pt" strokecolor="#808080">
                <v:path arrowok="t"/>
              </v:shape>
            </v:group>
            <v:group style="position:absolute;left:8954;top:5042;width:1082;height:2" coordorigin="8954,5042" coordsize="1082,2">
              <v:shape style="position:absolute;left:8954;top:5042;width:1082;height:2" coordorigin="8954,5042" coordsize="1082,0" path="m8954,5042l10037,5042e" filled="f" stroked="t" strokeweight=".478842pt" strokecolor="#575757">
                <v:path arrowok="t"/>
              </v:shape>
            </v:group>
            <v:group style="position:absolute;left:3859;top:5284;width:7901;height:2" coordorigin="3859,5284" coordsize="7901,2">
              <v:shape style="position:absolute;left:3859;top:5284;width:7901;height:2" coordorigin="3859,5284" coordsize="7901,0" path="m3859,5284l11760,5284e" filled="f" stroked="t" strokeweight=".718262pt" strokecolor="#646464">
                <v:path arrowok="t"/>
              </v:shape>
            </v:group>
            <v:group style="position:absolute;left:1839;top:5527;width:1365;height:2" coordorigin="1839,5527" coordsize="1365,2">
              <v:shape style="position:absolute;left:1839;top:5527;width:1365;height:2" coordorigin="1839,5527" coordsize="1365,0" path="m1839,5527l3203,5527e" filled="f" stroked="t" strokeweight=".478842pt" strokecolor="#343434">
                <v:path arrowok="t"/>
              </v:shape>
            </v:group>
            <v:group style="position:absolute;left:3146;top:5529;width:8614;height:2" coordorigin="3146,5529" coordsize="8614,2">
              <v:shape style="position:absolute;left:3146;top:5529;width:8614;height:2" coordorigin="3146,5529" coordsize="8614,0" path="m3146,5529l11760,5529e" filled="f" stroked="t" strokeweight=".718262pt" strokecolor="#646464">
                <v:path arrowok="t"/>
              </v:shape>
            </v:group>
            <v:group style="position:absolute;left:6742;top:5527;width:1389;height:2" coordorigin="6742,5527" coordsize="1389,2">
              <v:shape style="position:absolute;left:6742;top:5527;width:1389;height:2" coordorigin="6742,5527" coordsize="1389,0" path="m6742,5527l8131,5527e" filled="f" stroked="t" strokeweight=".478842pt" strokecolor="#3B3B3B">
                <v:path arrowok="t"/>
              </v:shape>
            </v:group>
            <v:group style="position:absolute;left:11358;top:5527;width:402;height:2" coordorigin="11358,5527" coordsize="402,2">
              <v:shape style="position:absolute;left:11358;top:5527;width:402;height:2" coordorigin="11358,5527" coordsize="402,0" path="m11358,5527l11760,5527e" filled="f" stroked="t" strokeweight=".478842pt" strokecolor="#575757">
                <v:path arrowok="t"/>
              </v:shape>
            </v:group>
            <v:group style="position:absolute;left:192;top:5766;width:1168;height:2" coordorigin="192,5766" coordsize="1168,2">
              <v:shape style="position:absolute;left:192;top:5766;width:1168;height:2" coordorigin="192,5766" coordsize="1168,0" path="m192,5766l1360,5766e" filled="f" stroked="t" strokeweight=".718262pt" strokecolor="#646464">
                <v:path arrowok="t"/>
              </v:shape>
            </v:group>
            <v:group style="position:absolute;left:1302;top:5766;width:1901;height:2" coordorigin="1302,5766" coordsize="1901,2">
              <v:shape style="position:absolute;left:1302;top:5766;width:1901;height:2" coordorigin="1302,5766" coordsize="1901,0" path="m1302,5766l3203,5766e" filled="f" stroked="t" strokeweight=".478842pt" strokecolor="#3F3F3F">
                <v:path arrowok="t"/>
              </v:shape>
            </v:group>
            <v:group style="position:absolute;left:2921;top:5771;width:584;height:2" coordorigin="2921,5771" coordsize="584,2">
              <v:shape style="position:absolute;left:2921;top:5771;width:584;height:2" coordorigin="2921,5771" coordsize="584,0" path="m2921,5771l3505,5771e" filled="f" stroked="t" strokeweight=".957683pt" strokecolor="#747474">
                <v:path arrowok="t"/>
              </v:shape>
            </v:group>
            <v:group style="position:absolute;left:2921;top:5769;width:8844;height:2" coordorigin="2921,5769" coordsize="8844,2">
              <v:shape style="position:absolute;left:2921;top:5769;width:8844;height:2" coordorigin="2921,5769" coordsize="8844,0" path="m2921,5769l11765,5769e" filled="f" stroked="t" strokeweight=".718262pt" strokecolor="#606060">
                <v:path arrowok="t"/>
              </v:shape>
            </v:group>
            <v:group style="position:absolute;left:6302;top:5766;width:1829;height:2" coordorigin="6302,5766" coordsize="1829,2">
              <v:shape style="position:absolute;left:6302;top:5766;width:1829;height:2" coordorigin="6302,5766" coordsize="1829,0" path="m6302,5766l8131,5766e" filled="f" stroked="t" strokeweight=".478842pt" strokecolor="#3B3B3B">
                <v:path arrowok="t"/>
              </v:shape>
            </v:group>
            <v:group style="position:absolute;left:11698;top:5766;width:67;height:2" coordorigin="11698,5766" coordsize="67,2">
              <v:shape style="position:absolute;left:11698;top:5766;width:67;height:2" coordorigin="11698,5766" coordsize="67,0" path="m11698,5766l11765,5766e" filled="f" stroked="t" strokeweight=".478842pt" strokecolor="#606060">
                <v:path arrowok="t"/>
              </v:shape>
            </v:group>
            <v:group style="position:absolute;left:3864;top:5718;width:2;height:316" coordorigin="3864,5718" coordsize="2,316">
              <v:shape style="position:absolute;left:3864;top:5718;width:2;height:316" coordorigin="3864,5718" coordsize="0,316" path="m3864,6035l3864,5718e" filled="f" stroked="t" strokeweight=".478842pt" strokecolor="#3F3F3F">
                <v:path arrowok="t"/>
              </v:shape>
            </v:group>
            <v:group style="position:absolute;left:6783;top:5761;width:2;height:273" coordorigin="6783,5761" coordsize="2,273">
              <v:shape style="position:absolute;left:6783;top:5761;width:2;height:273" coordorigin="6783,5761" coordsize="0,273" path="m6783,6035l6783,5761e" filled="f" stroked="t" strokeweight=".957683pt" strokecolor="#646464">
                <v:path arrowok="t"/>
              </v:shape>
            </v:group>
            <v:group style="position:absolute;left:196;top:5977;width:2;height:2751" coordorigin="196,5977" coordsize="2,2751">
              <v:shape style="position:absolute;left:196;top:5977;width:2;height:2751" coordorigin="196,5977" coordsize="0,2751" path="m196,8728l196,5977e" filled="f" stroked="t" strokeweight=".957683pt" strokecolor="#5B5B5B">
                <v:path arrowok="t"/>
              </v:shape>
            </v:group>
            <v:group style="position:absolute;left:1839;top:6241;width:2059;height:2" coordorigin="1839,6241" coordsize="2059,2">
              <v:shape style="position:absolute;left:1839;top:6241;width:2059;height:2" coordorigin="1839,6241" coordsize="2059,0" path="m1839,6241l3898,6241e" filled="f" stroked="t" strokeweight=".957683pt" strokecolor="#606060">
                <v:path arrowok="t"/>
              </v:shape>
            </v:group>
            <v:group style="position:absolute;left:3862;top:5977;width:2;height:556" coordorigin="3862,5977" coordsize="2,556">
              <v:shape style="position:absolute;left:3862;top:5977;width:2;height:556" coordorigin="3862,5977" coordsize="0,556" path="m3862,6533l3862,5977e" filled="f" stroked="t" strokeweight=".957683pt" strokecolor="#606060">
                <v:path arrowok="t"/>
              </v:shape>
            </v:group>
            <v:group style="position:absolute;left:3821;top:6241;width:1911;height:2" coordorigin="3821,6241" coordsize="1911,2">
              <v:shape style="position:absolute;left:3821;top:6241;width:1911;height:2" coordorigin="3821,6241" coordsize="1911,0" path="m3821,6241l5732,6241e" filled="f" stroked="t" strokeweight=".478842pt" strokecolor="#444444">
                <v:path arrowok="t"/>
              </v:shape>
            </v:group>
            <v:group style="position:absolute;left:5674;top:6243;width:3338;height:2" coordorigin="5674,6243" coordsize="3338,2">
              <v:shape style="position:absolute;left:5674;top:6243;width:3338;height:2" coordorigin="5674,6243" coordsize="3338,0" path="m5674,6243l9012,6243e" filled="f" stroked="t" strokeweight=".957683pt" strokecolor="#6B6B6B">
                <v:path arrowok="t"/>
              </v:shape>
            </v:group>
            <v:group style="position:absolute;left:6788;top:5977;width:2;height:561" coordorigin="6788,5977" coordsize="2,561">
              <v:shape style="position:absolute;left:6788;top:5977;width:2;height:561" coordorigin="6788,5977" coordsize="0,561" path="m6788,6538l6788,5977e" filled="f" stroked="t" strokeweight=".718262pt" strokecolor="#4B4B4B">
                <v:path arrowok="t"/>
              </v:shape>
            </v:group>
            <v:group style="position:absolute;left:8954;top:6241;width:527;height:2" coordorigin="8954,6241" coordsize="527,2">
              <v:shape style="position:absolute;left:8954;top:6241;width:527;height:2" coordorigin="8954,6241" coordsize="527,0" path="m8954,6241l9481,6241e" filled="f" stroked="t" strokeweight=".478842pt" strokecolor="#3F3F3F">
                <v:path arrowok="t"/>
              </v:shape>
            </v:group>
            <v:group style="position:absolute;left:9424;top:6241;width:613;height:2" coordorigin="9424,6241" coordsize="613,2">
              <v:shape style="position:absolute;left:9424;top:6241;width:613;height:2" coordorigin="9424,6241" coordsize="613,0" path="m9424,6241l10037,6241e" filled="f" stroked="t" strokeweight=".478842pt" strokecolor="#282828">
                <v:path arrowok="t"/>
              </v:shape>
            </v:group>
            <v:group style="position:absolute;left:9979;top:6241;width:1786;height:2" coordorigin="9979,6241" coordsize="1786,2">
              <v:shape style="position:absolute;left:9979;top:6241;width:1786;height:2" coordorigin="9979,6241" coordsize="1786,0" path="m9979,6241l11765,6241e" filled="f" stroked="t" strokeweight=".718262pt" strokecolor="#646464">
                <v:path arrowok="t"/>
              </v:shape>
            </v:group>
            <v:group style="position:absolute;left:10740;top:6236;width:1025;height:2" coordorigin="10740,6236" coordsize="1025,2">
              <v:shape style="position:absolute;left:10740;top:6236;width:1025;height:2" coordorigin="10740,6236" coordsize="1025,0" path="m10740,6236l11765,6236e" filled="f" stroked="t" strokeweight=".957683pt" strokecolor="#777777">
                <v:path arrowok="t"/>
              </v:shape>
            </v:group>
            <v:group style="position:absolute;left:1851;top:6059;width:2;height:10224" coordorigin="1851,6059" coordsize="2,10224">
              <v:shape style="position:absolute;left:1851;top:6059;width:2;height:10224" coordorigin="1851,6059" coordsize="0,10224" path="m1851,16282l1851,6059e" filled="f" stroked="t" strokeweight=".957683pt" strokecolor="#5B5B5B">
                <v:path arrowok="t"/>
              </v:shape>
            </v:group>
            <v:group style="position:absolute;left:1834;top:6528;width:2064;height:2" coordorigin="1834,6528" coordsize="2064,2">
              <v:shape style="position:absolute;left:1834;top:6528;width:2064;height:2" coordorigin="1834,6528" coordsize="2064,0" path="m1834,6528l3898,6528e" filled="f" stroked="t" strokeweight=".957683pt" strokecolor="#606060">
                <v:path arrowok="t"/>
              </v:shape>
            </v:group>
            <v:group style="position:absolute;left:3821;top:6528;width:2136;height:2" coordorigin="3821,6528" coordsize="2136,2">
              <v:shape style="position:absolute;left:3821;top:6528;width:2136;height:2" coordorigin="3821,6528" coordsize="2136,0" path="m3821,6528l5957,6528e" filled="f" stroked="t" strokeweight=".478842pt" strokecolor="#3F3F3F">
                <v:path arrowok="t"/>
              </v:shape>
            </v:group>
            <v:group style="position:absolute;left:5899;top:6526;width:3582;height:2" coordorigin="5899,6526" coordsize="3582,2">
              <v:shape style="position:absolute;left:5899;top:6526;width:3582;height:2" coordorigin="5899,6526" coordsize="3582,0" path="m5899,6526l9481,6526e" filled="f" stroked="t" strokeweight=".957683pt" strokecolor="#6B6B6B">
                <v:path arrowok="t"/>
              </v:shape>
            </v:group>
            <v:group style="position:absolute;left:9424;top:6528;width:613;height:2" coordorigin="9424,6528" coordsize="613,2">
              <v:shape style="position:absolute;left:9424;top:6528;width:613;height:2" coordorigin="9424,6528" coordsize="613,0" path="m9424,6528l10037,6528e" filled="f" stroked="t" strokeweight=".478842pt" strokecolor="#3B3B3B">
                <v:path arrowok="t"/>
              </v:shape>
            </v:group>
            <v:group style="position:absolute;left:9979;top:6528;width:1786;height:2" coordorigin="9979,6528" coordsize="1786,2">
              <v:shape style="position:absolute;left:9979;top:6528;width:1786;height:2" coordorigin="9979,6528" coordsize="1786,0" path="m9979,6528l11765,6528e" filled="f" stroked="t" strokeweight=".478842pt" strokecolor="#545454">
                <v:path arrowok="t"/>
              </v:shape>
            </v:group>
            <v:group style="position:absolute;left:187;top:6770;width:1686;height:2" coordorigin="187,6770" coordsize="1686,2">
              <v:shape style="position:absolute;left:187;top:6770;width:1686;height:2" coordorigin="187,6770" coordsize="1686,0" path="m187,6770l1872,6770e" filled="f" stroked="t" strokeweight=".957683pt" strokecolor="#6B6B6B">
                <v:path arrowok="t"/>
              </v:shape>
            </v:group>
            <v:group style="position:absolute;left:1796;top:6770;width:2327;height:2" coordorigin="1796,6770" coordsize="2327,2">
              <v:shape style="position:absolute;left:1796;top:6770;width:2327;height:2" coordorigin="1796,6770" coordsize="2327,0" path="m1796,6770l4123,6770e" filled="f" stroked="t" strokeweight=".718262pt" strokecolor="#575757">
                <v:path arrowok="t"/>
              </v:shape>
            </v:group>
            <v:group style="position:absolute;left:4065;top:6768;width:1269;height:2" coordorigin="4065,6768" coordsize="1269,2">
              <v:shape style="position:absolute;left:4065;top:6768;width:1269;height:2" coordorigin="4065,6768" coordsize="1269,0" path="m4065,6768l5334,6768e" filled="f" stroked="t" strokeweight=".478842pt" strokecolor="#383838">
                <v:path arrowok="t"/>
              </v:shape>
            </v:group>
            <v:group style="position:absolute;left:5277;top:6770;width:3735;height:2" coordorigin="5277,6770" coordsize="3735,2">
              <v:shape style="position:absolute;left:5277;top:6770;width:3735;height:2" coordorigin="5277,6770" coordsize="3735,0" path="m5277,6770l9012,6770e" filled="f" stroked="t" strokeweight=".957683pt" strokecolor="#646464">
                <v:path arrowok="t"/>
              </v:shape>
            </v:group>
            <v:group style="position:absolute;left:8954;top:6768;width:1082;height:2" coordorigin="8954,6768" coordsize="1082,2">
              <v:shape style="position:absolute;left:8954;top:6768;width:1082;height:2" coordorigin="8954,6768" coordsize="1082,0" path="m8954,6768l10037,6768e" filled="f" stroked="t" strokeweight=".478842pt" strokecolor="#3B3B3B">
                <v:path arrowok="t"/>
              </v:shape>
            </v:group>
            <v:group style="position:absolute;left:9979;top:6770;width:1786;height:2" coordorigin="9979,6770" coordsize="1786,2">
              <v:shape style="position:absolute;left:9979;top:6770;width:1786;height:2" coordorigin="9979,6770" coordsize="1786,0" path="m9979,6770l11765,6770e" filled="f" stroked="t" strokeweight=".957683pt" strokecolor="#707070">
                <v:path arrowok="t"/>
              </v:shape>
            </v:group>
            <v:group style="position:absolute;left:187;top:7247;width:1173;height:2" coordorigin="187,7247" coordsize="1173,2">
              <v:shape style="position:absolute;left:187;top:7247;width:1173;height:2" coordorigin="187,7247" coordsize="1173,0" path="m187,7247l1360,7247e" filled="f" stroked="t" strokeweight=".478842pt" strokecolor="#4B4B4B">
                <v:path arrowok="t"/>
              </v:shape>
            </v:group>
            <v:group style="position:absolute;left:1235;top:7245;width:3687;height:2" coordorigin="1235,7245" coordsize="3687,2">
              <v:shape style="position:absolute;left:1235;top:7245;width:3687;height:2" coordorigin="1235,7245" coordsize="3687,0" path="m1235,7245l4922,7245e" filled="f" stroked="t" strokeweight=".957683pt" strokecolor="#676767">
                <v:path arrowok="t"/>
              </v:shape>
            </v:group>
            <v:group style="position:absolute;left:4535;top:7242;width:2265;height:2" coordorigin="4535,7242" coordsize="2265,2">
              <v:shape style="position:absolute;left:4535;top:7242;width:2265;height:2" coordorigin="4535,7242" coordsize="2265,0" path="m4535,7242l6800,7242e" filled="f" stroked="t" strokeweight=".718262pt" strokecolor="#4F4F4F">
                <v:path arrowok="t"/>
              </v:shape>
            </v:group>
            <v:group style="position:absolute;left:6742;top:7242;width:555;height:2" coordorigin="6742,7242" coordsize="555,2">
              <v:shape style="position:absolute;left:6742;top:7242;width:555;height:2" coordorigin="6742,7242" coordsize="555,0" path="m6742,7242l7298,7242e" filled="f" stroked="t" strokeweight=".478842pt" strokecolor="#2B2B2B">
                <v:path arrowok="t"/>
              </v:shape>
            </v:group>
            <v:group style="position:absolute;left:7240;top:7245;width:2796;height:2" coordorigin="7240,7245" coordsize="2796,2">
              <v:shape style="position:absolute;left:7240;top:7245;width:2796;height:2" coordorigin="7240,7245" coordsize="2796,0" path="m7240,7245l10037,7245e" filled="f" stroked="t" strokeweight=".957683pt" strokecolor="#676767">
                <v:path arrowok="t"/>
              </v:shape>
            </v:group>
            <v:group style="position:absolute;left:9931;top:7245;width:1834;height:2" coordorigin="9931,7245" coordsize="1834,2">
              <v:shape style="position:absolute;left:9931;top:7245;width:1834;height:2" coordorigin="9931,7245" coordsize="1834,0" path="m9931,7245l11765,7245e" filled="f" stroked="t" strokeweight=".478842pt" strokecolor="#4F4F4F">
                <v:path arrowok="t"/>
              </v:shape>
            </v:group>
            <v:group style="position:absolute;left:3864;top:7233;width:2;height:767" coordorigin="3864,7233" coordsize="2,767">
              <v:shape style="position:absolute;left:3864;top:7233;width:2;height:767" coordorigin="3864,7233" coordsize="0,767" path="m3864,8000l3864,7233e" filled="f" stroked="t" strokeweight=".957683pt" strokecolor="#606060">
                <v:path arrowok="t"/>
              </v:shape>
            </v:group>
            <v:group style="position:absolute;left:3855;top:7487;width:2945;height:2" coordorigin="3855,7487" coordsize="2945,2">
              <v:shape style="position:absolute;left:3855;top:7487;width:2945;height:2" coordorigin="3855,7487" coordsize="2945,0" path="m3855,7487l6800,7487e" filled="f" stroked="t" strokeweight=".478842pt" strokecolor="#484848">
                <v:path arrowok="t"/>
              </v:shape>
            </v:group>
            <v:group style="position:absolute;left:6742;top:7485;width:2772;height:2" coordorigin="6742,7485" coordsize="2772,2">
              <v:shape style="position:absolute;left:6742;top:7485;width:2772;height:2" coordorigin="6742,7485" coordsize="2772,0" path="m6742,7485l9515,7485e" filled="f" stroked="t" strokeweight=".957683pt" strokecolor="#676767">
                <v:path arrowok="t"/>
              </v:shape>
            </v:group>
            <v:group style="position:absolute;left:9424;top:7485;width:2342;height:2" coordorigin="9424,7485" coordsize="2342,2">
              <v:shape style="position:absolute;left:9424;top:7485;width:2342;height:2" coordorigin="9424,7485" coordsize="2342,0" path="m9424,7485l11765,7485e" filled="f" stroked="t" strokeweight=".478842pt" strokecolor="#4B4B4B">
                <v:path arrowok="t"/>
              </v:shape>
            </v:group>
            <v:group style="position:absolute;left:3855;top:7727;width:1877;height:2" coordorigin="3855,7727" coordsize="1877,2">
              <v:shape style="position:absolute;left:3855;top:7727;width:1877;height:2" coordorigin="3855,7727" coordsize="1877,0" path="m3855,7727l5732,7727e" filled="f" stroked="t" strokeweight=".478842pt" strokecolor="#3F3F3F">
                <v:path arrowok="t"/>
              </v:shape>
            </v:group>
            <v:group style="position:absolute;left:5593;top:7727;width:3888;height:2" coordorigin="5593,7727" coordsize="3888,2">
              <v:shape style="position:absolute;left:5593;top:7727;width:3888;height:2" coordorigin="5593,7727" coordsize="3888,0" path="m5593,7727l9481,7727e" filled="f" stroked="t" strokeweight=".718262pt" strokecolor="#646464">
                <v:path arrowok="t"/>
              </v:shape>
            </v:group>
            <v:group style="position:absolute;left:9424;top:7727;width:613;height:2" coordorigin="9424,7727" coordsize="613,2">
              <v:shape style="position:absolute;left:9424;top:7727;width:613;height:2" coordorigin="9424,7727" coordsize="613,0" path="m9424,7727l10037,7727e" filled="f" stroked="t" strokeweight=".478842pt" strokecolor="#383838">
                <v:path arrowok="t"/>
              </v:shape>
            </v:group>
            <v:group style="position:absolute;left:9979;top:7727;width:1786;height:2" coordorigin="9979,7727" coordsize="1786,2">
              <v:shape style="position:absolute;left:9979;top:7727;width:1786;height:2" coordorigin="9979,7727" coordsize="1786,0" path="m9979,7727l11765,7727e" filled="f" stroked="t" strokeweight=".718262pt" strokecolor="#646464">
                <v:path arrowok="t"/>
              </v:shape>
            </v:group>
            <v:group style="position:absolute;left:10975;top:7727;width:790;height:2" coordorigin="10975,7727" coordsize="790,2">
              <v:shape style="position:absolute;left:10975;top:7727;width:790;height:2" coordorigin="10975,7727" coordsize="790,0" path="m10975,7727l11765,7727e" filled="f" stroked="t" strokeweight=".957683pt" strokecolor="#777777">
                <v:path arrowok="t"/>
              </v:shape>
            </v:group>
            <v:group style="position:absolute;left:187;top:7997;width:3711;height:2" coordorigin="187,7997" coordsize="3711,2">
              <v:shape style="position:absolute;left:187;top:7997;width:3711;height:2" coordorigin="187,7997" coordsize="3711,0" path="m187,7997l3898,7997e" filled="f" stroked="t" strokeweight=".957683pt" strokecolor="#676767">
                <v:path arrowok="t"/>
              </v:shape>
            </v:group>
            <v:group style="position:absolute;left:3821;top:7995;width:2136;height:2" coordorigin="3821,7995" coordsize="2136,2">
              <v:shape style="position:absolute;left:3821;top:7995;width:2136;height:2" coordorigin="3821,7995" coordsize="2136,0" path="m3821,7995l5957,7995e" filled="f" stroked="t" strokeweight=".478842pt" strokecolor="#3F3F3F">
                <v:path arrowok="t"/>
              </v:shape>
            </v:group>
            <v:group style="position:absolute;left:5899;top:7993;width:3692;height:2" coordorigin="5899,7993" coordsize="3692,2">
              <v:shape style="position:absolute;left:5899;top:7993;width:3692;height:2" coordorigin="5899,7993" coordsize="3692,0" path="m5899,7993l9591,7993e" filled="f" stroked="t" strokeweight=".957683pt" strokecolor="#6B6B6B">
                <v:path arrowok="t"/>
              </v:shape>
            </v:group>
            <v:group style="position:absolute;left:9424;top:7995;width:1695;height:2" coordorigin="9424,7995" coordsize="1695,2">
              <v:shape style="position:absolute;left:9424;top:7995;width:1695;height:2" coordorigin="9424,7995" coordsize="1695,0" path="m9424,7995l11119,7995e" filled="f" stroked="t" strokeweight=".478842pt" strokecolor="#484848">
                <v:path arrowok="t"/>
              </v:shape>
            </v:group>
            <v:group style="position:absolute;left:9979;top:7995;width:1786;height:2" coordorigin="9979,7995" coordsize="1786,2">
              <v:shape style="position:absolute;left:9979;top:7995;width:1786;height:2" coordorigin="9979,7995" coordsize="1786,0" path="m9979,7995l11765,7995e" filled="f" stroked="t" strokeweight=".478842pt" strokecolor="#545454">
                <v:path arrowok="t"/>
              </v:shape>
            </v:group>
            <v:group style="position:absolute;left:11763;top:8465;width:2;height:5699" coordorigin="11763,8465" coordsize="2,5699">
              <v:shape style="position:absolute;left:11763;top:8465;width:2;height:5699" coordorigin="11763,8465" coordsize="0,5699" path="m11763,14164l11763,8465e" filled="f" stroked="t" strokeweight=".957683pt" strokecolor="#808080">
                <v:path arrowok="t"/>
              </v:shape>
            </v:group>
            <v:group style="position:absolute;left:192;top:8932;width:1681;height:2" coordorigin="192,8932" coordsize="1681,2">
              <v:shape style="position:absolute;left:192;top:8932;width:1681;height:2" coordorigin="192,8932" coordsize="1681,0" path="m192,8932l1872,8932e" filled="f" stroked="t" strokeweight=".718262pt" strokecolor="#575757">
                <v:path arrowok="t"/>
              </v:shape>
            </v:group>
            <v:group style="position:absolute;left:196;top:8671;width:2;height:776" coordorigin="196,8671" coordsize="2,776">
              <v:shape style="position:absolute;left:196;top:8671;width:2;height:776" coordorigin="196,8671" coordsize="0,776" path="m196,9447l196,8671e" filled="f" stroked="t" strokeweight=".478842pt" strokecolor="#4F4F4F">
                <v:path arrowok="t"/>
              </v:shape>
            </v:group>
            <v:group style="position:absolute;left:1796;top:8930;width:1408;height:2" coordorigin="1796,8930" coordsize="1408,2">
              <v:shape style="position:absolute;left:1796;top:8930;width:1408;height:2" coordorigin="1796,8930" coordsize="1408,0" path="m1796,8930l3203,8930e" filled="f" stroked="t" strokeweight=".478842pt" strokecolor="#3B3B3B">
                <v:path arrowok="t"/>
              </v:shape>
            </v:group>
            <v:group style="position:absolute;left:3146;top:8930;width:359;height:2" coordorigin="3146,8930" coordsize="359,2">
              <v:shape style="position:absolute;left:3146;top:8930;width:359;height:2" coordorigin="3146,8930" coordsize="359,0" path="m3146,8930l3505,8930e" filled="f" stroked="t" strokeweight=".478842pt" strokecolor="#575757">
                <v:path arrowok="t"/>
              </v:shape>
            </v:group>
            <v:group style="position:absolute;left:3385;top:8930;width:5176;height:2" coordorigin="3385,8930" coordsize="5176,2">
              <v:shape style="position:absolute;left:3385;top:8930;width:5176;height:2" coordorigin="3385,8930" coordsize="5176,0" path="m3385,8930l8562,8930e" filled="f" stroked="t" strokeweight=".957683pt" strokecolor="#676767">
                <v:path arrowok="t"/>
              </v:shape>
            </v:group>
            <v:group style="position:absolute;left:8073;top:8927;width:939;height:2" coordorigin="8073,8927" coordsize="939,2">
              <v:shape style="position:absolute;left:8073;top:8927;width:939;height:2" coordorigin="8073,8927" coordsize="939,0" path="m8073,8927l9012,8927e" filled="f" stroked="t" strokeweight=".718262pt" strokecolor="#575757">
                <v:path arrowok="t"/>
              </v:shape>
            </v:group>
            <v:group style="position:absolute;left:8954;top:8925;width:527;height:2" coordorigin="8954,8925" coordsize="527,2">
              <v:shape style="position:absolute;left:8954;top:8925;width:527;height:2" coordorigin="8954,8925" coordsize="527,0" path="m8954,8925l9481,8925e" filled="f" stroked="t" strokeweight=".478842pt" strokecolor="#3F3F3F">
                <v:path arrowok="t"/>
              </v:shape>
            </v:group>
            <v:group style="position:absolute;left:9424;top:8925;width:613;height:2" coordorigin="9424,8925" coordsize="613,2">
              <v:shape style="position:absolute;left:9424;top:8925;width:613;height:2" coordorigin="9424,8925" coordsize="613,0" path="m9424,8925l10037,8925e" filled="f" stroked="t" strokeweight=".478842pt" strokecolor="#232323">
                <v:path arrowok="t"/>
              </v:shape>
            </v:group>
            <v:group style="position:absolute;left:9979;top:8925;width:1791;height:2" coordorigin="9979,8925" coordsize="1791,2">
              <v:shape style="position:absolute;left:9979;top:8925;width:1791;height:2" coordorigin="9979,8925" coordsize="1791,0" path="m9979,8925l11770,8925e" filled="f" stroked="t" strokeweight=".718262pt" strokecolor="#707070">
                <v:path arrowok="t"/>
              </v:shape>
            </v:group>
            <v:group style="position:absolute;left:192;top:9869;width:1168;height:2" coordorigin="192,9869" coordsize="1168,2">
              <v:shape style="position:absolute;left:192;top:9869;width:1168;height:2" coordorigin="192,9869" coordsize="1168,0" path="m192,9869l1360,9869e" filled="f" stroked="t" strokeweight=".957683pt" strokecolor="#676767">
                <v:path arrowok="t"/>
              </v:shape>
            </v:group>
            <v:group style="position:absolute;left:201;top:9246;width:2;height:7099" coordorigin="201,9246" coordsize="2,7099">
              <v:shape style="position:absolute;left:201;top:9246;width:2;height:7099" coordorigin="201,9246" coordsize="0,7099" path="m201,16345l201,9246e" filled="f" stroked="t" strokeweight=".478842pt" strokecolor="#3F3F3F">
                <v:path arrowok="t"/>
              </v:shape>
            </v:group>
            <v:group style="position:absolute;left:1302;top:9869;width:1686;height:2" coordorigin="1302,9869" coordsize="1686,2">
              <v:shape style="position:absolute;left:1302;top:9869;width:1686;height:2" coordorigin="1302,9869" coordsize="1686,0" path="m1302,9869l2988,9869e" filled="f" stroked="t" strokeweight=".478842pt" strokecolor="#383838">
                <v:path arrowok="t"/>
              </v:shape>
            </v:group>
            <v:group style="position:absolute;left:2931;top:9867;width:1192;height:2" coordorigin="2931,9867" coordsize="1192,2">
              <v:shape style="position:absolute;left:2931;top:9867;width:1192;height:2" coordorigin="2931,9867" coordsize="1192,0" path="m2931,9867l4123,9867e" filled="f" stroked="t" strokeweight=".478842pt" strokecolor="#545454">
                <v:path arrowok="t"/>
              </v:shape>
            </v:group>
            <v:group style="position:absolute;left:4065;top:9864;width:1891;height:2" coordorigin="4065,9864" coordsize="1891,2">
              <v:shape style="position:absolute;left:4065;top:9864;width:1891;height:2" coordorigin="4065,9864" coordsize="1891,0" path="m4065,9864l5957,9864e" filled="f" stroked="t" strokeweight=".478842pt" strokecolor="#383838">
                <v:path arrowok="t"/>
              </v:shape>
            </v:group>
            <v:group style="position:absolute;left:5899;top:9862;width:460;height:2" coordorigin="5899,9862" coordsize="460,2">
              <v:shape style="position:absolute;left:5899;top:9862;width:460;height:2" coordorigin="5899,9862" coordsize="460,0" path="m5899,9862l6359,9862e" filled="f" stroked="t" strokeweight=".718262pt" strokecolor="#5B5B5B">
                <v:path arrowok="t"/>
              </v:shape>
            </v:group>
            <v:group style="position:absolute;left:6302;top:9862;width:3227;height:2" coordorigin="6302,9862" coordsize="3227,2">
              <v:shape style="position:absolute;left:6302;top:9862;width:3227;height:2" coordorigin="6302,9862" coordsize="3227,0" path="m6302,9862l9529,9862e" filled="f" stroked="t" strokeweight=".957683pt" strokecolor="#707070">
                <v:path arrowok="t"/>
              </v:shape>
            </v:group>
            <v:group style="position:absolute;left:9424;top:9862;width:2346;height:2" coordorigin="9424,9862" coordsize="2346,2">
              <v:shape style="position:absolute;left:9424;top:9862;width:2346;height:2" coordorigin="9424,9862" coordsize="2346,0" path="m9424,9862l11770,9862e" filled="f" stroked="t" strokeweight=".478842pt" strokecolor="#545454">
                <v:path arrowok="t"/>
              </v:shape>
            </v:group>
            <v:group style="position:absolute;left:192;top:10109;width:1168;height:2" coordorigin="192,10109" coordsize="1168,2">
              <v:shape style="position:absolute;left:192;top:10109;width:1168;height:2" coordorigin="192,10109" coordsize="1168,0" path="m192,10109l1360,10109e" filled="f" stroked="t" strokeweight=".718262pt" strokecolor="#646464">
                <v:path arrowok="t"/>
              </v:shape>
            </v:group>
            <v:group style="position:absolute;left:1302;top:10109;width:1901;height:2" coordorigin="1302,10109" coordsize="1901,2">
              <v:shape style="position:absolute;left:1302;top:10109;width:1901;height:2" coordorigin="1302,10109" coordsize="1901,0" path="m1302,10109l3203,10109e" filled="f" stroked="t" strokeweight=".478842pt" strokecolor="#383838">
                <v:path arrowok="t"/>
              </v:shape>
            </v:group>
            <v:group style="position:absolute;left:3146;top:10106;width:1446;height:2" coordorigin="3146,10106" coordsize="1446,2">
              <v:shape style="position:absolute;left:3146;top:10106;width:1446;height:2" coordorigin="3146,10106" coordsize="1446,0" path="m3146,10106l4592,10106e" filled="f" stroked="t" strokeweight=".478842pt" strokecolor="#4B4B4B">
                <v:path arrowok="t"/>
              </v:shape>
            </v:group>
            <v:group style="position:absolute;left:4535;top:10104;width:1197;height:2" coordorigin="4535,10104" coordsize="1197,2">
              <v:shape style="position:absolute;left:4535;top:10104;width:1197;height:2" coordorigin="4535,10104" coordsize="1197,0" path="m4535,10104l5732,10104e" filled="f" stroked="t" strokeweight=".478842pt" strokecolor="#383838">
                <v:path arrowok="t"/>
              </v:shape>
            </v:group>
            <v:group style="position:absolute;left:5674;top:10104;width:283;height:2" coordorigin="5674,10104" coordsize="283,2">
              <v:shape style="position:absolute;left:5674;top:10104;width:283;height:2" coordorigin="5674,10104" coordsize="283,0" path="m5674,10104l5957,10104e" filled="f" stroked="t" strokeweight=".478842pt" strokecolor="#4F4F4F">
                <v:path arrowok="t"/>
              </v:shape>
            </v:group>
            <v:group style="position:absolute;left:5832;top:10104;width:5430;height:2" coordorigin="5832,10104" coordsize="5430,2">
              <v:shape style="position:absolute;left:5832;top:10104;width:5430;height:2" coordorigin="5832,10104" coordsize="5430,0" path="m5832,10104l11262,10104e" filled="f" stroked="t" strokeweight=".718262pt" strokecolor="#6B6B6B">
                <v:path arrowok="t"/>
              </v:shape>
            </v:group>
            <v:group style="position:absolute;left:8954;top:10104;width:527;height:2" coordorigin="8954,10104" coordsize="527,2">
              <v:shape style="position:absolute;left:8954;top:10104;width:527;height:2" coordorigin="8954,10104" coordsize="527,0" path="m8954,10104l9481,10104e" filled="f" stroked="t" strokeweight=".478842pt" strokecolor="#676767">
                <v:path arrowok="t"/>
              </v:shape>
            </v:group>
            <v:group style="position:absolute;left:9424;top:10104;width:2346;height:2" coordorigin="9424,10104" coordsize="2346,2">
              <v:shape style="position:absolute;left:9424;top:10104;width:2346;height:2" coordorigin="9424,10104" coordsize="2346,0" path="m9424,10104l11770,10104e" filled="f" stroked="t" strokeweight=".478842pt" strokecolor="#545454">
                <v:path arrowok="t"/>
              </v:shape>
            </v:group>
            <v:group style="position:absolute;left:192;top:10348;width:6167;height:2" coordorigin="192,10348" coordsize="6167,2">
              <v:shape style="position:absolute;left:192;top:10348;width:6167;height:2" coordorigin="192,10348" coordsize="6167,0" path="m192,10348l6359,10348e" filled="f" stroked="t" strokeweight=".957683pt" strokecolor="#676767">
                <v:path arrowok="t"/>
              </v:shape>
            </v:group>
            <v:group style="position:absolute;left:6302;top:10348;width:1556;height:2" coordorigin="6302,10348" coordsize="1556,2">
              <v:shape style="position:absolute;left:6302;top:10348;width:1556;height:2" coordorigin="6302,10348" coordsize="1556,0" path="m6302,10348l7858,10348e" filled="f" stroked="t" strokeweight=".478842pt" strokecolor="#444444">
                <v:path arrowok="t"/>
              </v:shape>
            </v:group>
            <v:group style="position:absolute;left:7800;top:10346;width:1211;height:2" coordorigin="7800,10346" coordsize="1211,2">
              <v:shape style="position:absolute;left:7800;top:10346;width:1211;height:2" coordorigin="7800,10346" coordsize="1211,0" path="m7800,10346l9012,10346e" filled="f" stroked="t" strokeweight=".478842pt" strokecolor="#575757">
                <v:path arrowok="t"/>
              </v:shape>
            </v:group>
            <v:group style="position:absolute;left:8954;top:10346;width:2806;height:2" coordorigin="8954,10346" coordsize="2806,2">
              <v:shape style="position:absolute;left:8954;top:10346;width:2806;height:2" coordorigin="8954,10346" coordsize="2806,0" path="m8954,10346l11760,10346e" filled="f" stroked="t" strokeweight=".957683pt" strokecolor="#707070">
                <v:path arrowok="t"/>
              </v:shape>
            </v:group>
            <v:group style="position:absolute;left:11698;top:10344;width:67;height:2" coordorigin="11698,10344" coordsize="67,2">
              <v:shape style="position:absolute;left:11698;top:10344;width:67;height:2" coordorigin="11698,10344" coordsize="67,0" path="m11698,10344l11765,10344e" filled="f" stroked="t" strokeweight=".718262pt" strokecolor="#909090">
                <v:path arrowok="t"/>
              </v:shape>
            </v:group>
            <v:group style="position:absolute;left:1796;top:10830;width:4324;height:2" coordorigin="1796,10830" coordsize="4324,2">
              <v:shape style="position:absolute;left:1796;top:10830;width:4324;height:2" coordorigin="1796,10830" coordsize="4324,0" path="m1796,10830l6120,10830e" filled="f" stroked="t" strokeweight=".957683pt" strokecolor="#707070">
                <v:path arrowok="t"/>
              </v:shape>
            </v:group>
            <v:group style="position:absolute;left:6302;top:10828;width:1829;height:2" coordorigin="6302,10828" coordsize="1829,2">
              <v:shape style="position:absolute;left:6302;top:10828;width:1829;height:2" coordorigin="6302,10828" coordsize="1829,0" path="m6302,10828l8131,10828e" filled="f" stroked="t" strokeweight=".478842pt" strokecolor="#484848">
                <v:path arrowok="t"/>
              </v:shape>
            </v:group>
            <v:group style="position:absolute;left:5899;top:10828;width:3156;height:2" coordorigin="5899,10828" coordsize="3156,2">
              <v:shape style="position:absolute;left:5899;top:10828;width:3156;height:2" coordorigin="5899,10828" coordsize="3156,0" path="m5899,10828l9055,10828e" filled="f" stroked="t" strokeweight=".478842pt" strokecolor="#545454">
                <v:path arrowok="t"/>
              </v:shape>
            </v:group>
            <v:group style="position:absolute;left:8954;top:10825;width:2816;height:2" coordorigin="8954,10825" coordsize="2816,2">
              <v:shape style="position:absolute;left:8954;top:10825;width:2816;height:2" coordorigin="8954,10825" coordsize="2816,0" path="m8954,10825l11770,10825e" filled="f" stroked="t" strokeweight=".957683pt" strokecolor="#777777">
                <v:path arrowok="t"/>
              </v:shape>
            </v:group>
            <v:group style="position:absolute;left:192;top:11072;width:3931;height:2" coordorigin="192,11072" coordsize="3931,2">
              <v:shape style="position:absolute;left:192;top:11072;width:3931;height:2" coordorigin="192,11072" coordsize="3931,0" path="m192,11072l4123,11072e" filled="f" stroked="t" strokeweight=".957683pt" strokecolor="#707070">
                <v:path arrowok="t"/>
              </v:shape>
            </v:group>
            <v:group style="position:absolute;left:4065;top:11072;width:1891;height:2" coordorigin="4065,11072" coordsize="1891,2">
              <v:shape style="position:absolute;left:4065;top:11072;width:1891;height:2" coordorigin="4065,11072" coordsize="1891,0" path="m4065,11072l5957,11072e" filled="f" stroked="t" strokeweight=".478842pt" strokecolor="#4F4F4F">
                <v:path arrowok="t"/>
              </v:shape>
            </v:group>
            <v:group style="position:absolute;left:5899;top:11070;width:900;height:2" coordorigin="5899,11070" coordsize="900,2">
              <v:shape style="position:absolute;left:5899;top:11070;width:900;height:2" coordorigin="5899,11070" coordsize="900,0" path="m5899,11070l6800,11070e" filled="f" stroked="t" strokeweight=".478842pt" strokecolor="#646464">
                <v:path arrowok="t"/>
              </v:shape>
            </v:group>
            <v:group style="position:absolute;left:6742;top:11067;width:5033;height:2" coordorigin="6742,11067" coordsize="5033,2">
              <v:shape style="position:absolute;left:6742;top:11067;width:5033;height:2" coordorigin="6742,11067" coordsize="5033,0" path="m6742,11067l11775,11067e" filled="f" stroked="t" strokeweight=".957683pt" strokecolor="#747474">
                <v:path arrowok="t"/>
              </v:shape>
            </v:group>
            <v:group style="position:absolute;left:196;top:11547;width:1173;height:2" coordorigin="196,11547" coordsize="1173,2">
              <v:shape style="position:absolute;left:196;top:11547;width:1173;height:2" coordorigin="196,11547" coordsize="1173,0" path="m196,11547l1369,11547e" filled="f" stroked="t" strokeweight=".718262pt" strokecolor="#646464">
                <v:path arrowok="t"/>
              </v:shape>
            </v:group>
            <v:group style="position:absolute;left:924;top:11067;width:2;height:475" coordorigin="924,11067" coordsize="2,475">
              <v:shape style="position:absolute;left:924;top:11067;width:2;height:475" coordorigin="924,11067" coordsize="0,475" path="m924,11542l924,11067e" filled="f" stroked="t" strokeweight=".478842pt" strokecolor="#777777">
                <v:path arrowok="t"/>
              </v:shape>
            </v:group>
            <v:group style="position:absolute;left:1338;top:11063;width:2;height:2550" coordorigin="1338,11063" coordsize="2,2550">
              <v:shape style="position:absolute;left:1338;top:11063;width:2;height:2550" coordorigin="1338,11063" coordsize="0,2550" path="m1338,13613l1338,11063e" filled="f" stroked="t" strokeweight=".478842pt" strokecolor="#343434">
                <v:path arrowok="t"/>
              </v:shape>
            </v:group>
            <v:group style="position:absolute;left:1293;top:11544;width:4041;height:2" coordorigin="1293,11544" coordsize="4041,2">
              <v:shape style="position:absolute;left:1293;top:11544;width:4041;height:2" coordorigin="1293,11544" coordsize="4041,0" path="m1293,11544l5334,11544e" filled="f" stroked="t" strokeweight=".478842pt" strokecolor="#3B3B3B">
                <v:path arrowok="t"/>
              </v:shape>
            </v:group>
            <v:group style="position:absolute;left:6349;top:11063;width:2;height:5272" coordorigin="6349,11063" coordsize="2,5272">
              <v:shape style="position:absolute;left:6349;top:11063;width:2;height:5272" coordorigin="6349,11063" coordsize="0,5272" path="m6349,16335l6349,11063e" filled="f" stroked="t" strokeweight=".957683pt" strokecolor="#606060">
                <v:path arrowok="t"/>
              </v:shape>
            </v:group>
            <v:group style="position:absolute;left:5277;top:11542;width:4760;height:2" coordorigin="5277,11542" coordsize="4760,2">
              <v:shape style="position:absolute;left:5277;top:11542;width:4760;height:2" coordorigin="5277,11542" coordsize="4760,0" path="m5277,11542l10037,11542e" filled="f" stroked="t" strokeweight=".957683pt" strokecolor="#6B6B6B">
                <v:path arrowok="t"/>
              </v:shape>
            </v:group>
            <v:group style="position:absolute;left:9979;top:11540;width:1796;height:2" coordorigin="9979,11540" coordsize="1796,2">
              <v:shape style="position:absolute;left:9979;top:11540;width:1796;height:2" coordorigin="9979,11540" coordsize="1796,0" path="m9979,11540l11775,11540e" filled="f" stroked="t" strokeweight=".478842pt" strokecolor="#545454">
                <v:path arrowok="t"/>
              </v:shape>
            </v:group>
            <v:group style="position:absolute;left:11698;top:11537;width:77;height:2" coordorigin="11698,11537" coordsize="77,2">
              <v:shape style="position:absolute;left:11698;top:11537;width:77;height:2" coordorigin="11698,11537" coordsize="77,0" path="m11698,11537l11775,11537e" filled="f" stroked="t" strokeweight=".478842pt" strokecolor="#707070">
                <v:path arrowok="t"/>
              </v:shape>
            </v:group>
            <v:group style="position:absolute;left:924;top:11523;width:2;height:738" coordorigin="924,11523" coordsize="2,738">
              <v:shape style="position:absolute;left:924;top:11523;width:2;height:738" coordorigin="924,11523" coordsize="0,738" path="m924,12261l924,11523e" filled="f" stroked="t" strokeweight=".478842pt" strokecolor="#606060">
                <v:path arrowok="t"/>
              </v:shape>
            </v:group>
            <v:group style="position:absolute;left:201;top:12232;width:2;height:307" coordorigin="201,12232" coordsize="2,307">
              <v:shape style="position:absolute;left:201;top:12232;width:2;height:307" coordorigin="201,12232" coordsize="0,307" path="m201,12539l201,12232e" filled="f" stroked="t" strokeweight=".478842pt" strokecolor="#1C1C1C">
                <v:path arrowok="t"/>
              </v:shape>
            </v:group>
            <v:group style="position:absolute;left:924;top:12261;width:2;height:1184" coordorigin="924,12261" coordsize="2,1184">
              <v:shape style="position:absolute;left:924;top:12261;width:2;height:1184" coordorigin="924,12261" coordsize="0,1184" path="m924,13445l924,12261e" filled="f" stroked="t" strokeweight=".478842pt" strokecolor="#000000">
                <v:path arrowok="t"/>
              </v:shape>
            </v:group>
            <v:group style="position:absolute;left:5267;top:13251;width:1437;height:2" coordorigin="5267,13251" coordsize="1437,2">
              <v:shape style="position:absolute;left:5267;top:13251;width:1437;height:2" coordorigin="5267,13251" coordsize="1437,0" path="m5267,13251l6704,13251e" filled="f" stroked="t" strokeweight=".718262pt" strokecolor="#939CDB">
                <v:path arrowok="t"/>
              </v:shape>
            </v:group>
            <v:group style="position:absolute;left:1343;top:13090;width:2;height:858" coordorigin="1343,13090" coordsize="2,858">
              <v:shape style="position:absolute;left:1343;top:13090;width:2;height:858" coordorigin="1343,13090" coordsize="0,858" path="m1343,13948l1343,13090e" filled="f" stroked="t" strokeweight=".718262pt" strokecolor="#484848">
                <v:path arrowok="t"/>
              </v:shape>
            </v:group>
            <v:group style="position:absolute;left:204;top:13215;width:2;height:383" coordorigin="204,13215" coordsize="2,383">
              <v:shape style="position:absolute;left:204;top:13215;width:2;height:383" coordorigin="204,13215" coordsize="0,383" path="m204,13598l204,13215e" filled="f" stroked="t" strokeweight=".718262pt" strokecolor="#545454">
                <v:path arrowok="t"/>
              </v:shape>
            </v:group>
            <v:group style="position:absolute;left:11765;top:13339;width:2;height:767" coordorigin="11765,13339" coordsize="2,767">
              <v:shape style="position:absolute;left:11765;top:13339;width:2;height:767" coordorigin="11765,13339" coordsize="0,767" path="m11765,14106l11765,13339e" filled="f" stroked="t" strokeweight=".478842pt" strokecolor="#747474">
                <v:path arrowok="t"/>
              </v:shape>
            </v:group>
            <v:group style="position:absolute;left:196;top:13637;width:1211;height:2" coordorigin="196,13637" coordsize="1211,2">
              <v:shape style="position:absolute;left:196;top:13637;width:1211;height:2" coordorigin="196,13637" coordsize="1211,0" path="m196,13637l1408,13637e" filled="f" stroked="t" strokeweight=".957683pt" strokecolor="#707070">
                <v:path arrowok="t"/>
              </v:shape>
            </v:group>
            <v:group style="position:absolute;left:924;top:13445;width:2;height:225" coordorigin="924,13445" coordsize="2,225">
              <v:shape style="position:absolute;left:924;top:13445;width:2;height:225" coordorigin="924,13445" coordsize="0,225" path="m924,13670l924,13445e" filled="f" stroked="t" strokeweight=".478842pt" strokecolor="#747474">
                <v:path arrowok="t"/>
              </v:shape>
            </v:group>
            <v:group style="position:absolute;left:1293;top:13637;width:570;height:2" coordorigin="1293,13637" coordsize="570,2">
              <v:shape style="position:absolute;left:1293;top:13637;width:570;height:2" coordorigin="1293,13637" coordsize="570,0" path="m1293,13637l1863,13637e" filled="f" stroked="t" strokeweight=".478842pt" strokecolor="#4B4B4B">
                <v:path arrowok="t"/>
              </v:shape>
            </v:group>
            <v:group style="position:absolute;left:206;top:9246;width:2;height:7099" coordorigin="206,9246" coordsize="2,7099">
              <v:shape style="position:absolute;left:206;top:9246;width:2;height:7099" coordorigin="206,9246" coordsize="0,7099" path="m206,16345l206,9246e" filled="f" stroked="t" strokeweight=".478842pt" strokecolor="#3F3F3F">
                <v:path arrowok="t"/>
              </v:shape>
            </v:group>
            <v:group style="position:absolute;left:924;top:13651;width:2;height:2061" coordorigin="924,13651" coordsize="2,2061">
              <v:shape style="position:absolute;left:924;top:13651;width:2;height:2061" coordorigin="924,13651" coordsize="0,2061" path="m924,15712l924,13651e" filled="f" stroked="t" strokeweight=".478842pt" strokecolor="#000000">
                <v:path arrowok="t"/>
              </v:shape>
            </v:group>
            <v:group style="position:absolute;left:1346;top:13891;width:2;height:1002" coordorigin="1346,13891" coordsize="2,1002">
              <v:shape style="position:absolute;left:1346;top:13891;width:2;height:1002" coordorigin="1346,13891" coordsize="0,1002" path="m1346,14892l1346,13891e" filled="f" stroked="t" strokeweight=".478842pt" strokecolor="#1F1F1F">
                <v:path arrowok="t"/>
              </v:shape>
            </v:group>
            <v:group style="position:absolute;left:1860;top:13622;width:2;height:2718" coordorigin="1860,13622" coordsize="2,2718">
              <v:shape style="position:absolute;left:1860;top:13622;width:2;height:2718" coordorigin="1860,13622" coordsize="0,2718" path="m1860,16340l1860,13622e" filled="f" stroked="t" strokeweight=".957683pt" strokecolor="#606060">
                <v:path arrowok="t"/>
              </v:shape>
            </v:group>
            <v:group style="position:absolute;left:206;top:14049;width:2;height:844" coordorigin="206,14049" coordsize="2,844">
              <v:shape style="position:absolute;left:206;top:14049;width:2;height:844" coordorigin="206,14049" coordsize="0,844" path="m206,14892l206,14049e" filled="f" stroked="t" strokeweight=".478842pt" strokecolor="#2B2B2B">
                <v:path arrowok="t"/>
              </v:shape>
            </v:group>
            <v:group style="position:absolute;left:11765;top:14049;width:2;height:2229" coordorigin="11765,14049" coordsize="2,2229">
              <v:shape style="position:absolute;left:11765;top:14049;width:2;height:2229" coordorigin="11765,14049" coordsize="0,2229" path="m11765,16278l11765,14049e" filled="f" stroked="t" strokeweight=".478842pt" strokecolor="#878787">
                <v:path arrowok="t"/>
              </v:shape>
            </v:group>
            <v:group style="position:absolute;left:1824;top:14864;width:2035;height:2" coordorigin="1824,14864" coordsize="2035,2">
              <v:shape style="position:absolute;left:1824;top:14864;width:2035;height:2" coordorigin="1824,14864" coordsize="2035,0" path="m1824,14864l3859,14864e" filled="f" stroked="t" strokeweight=".957683pt" strokecolor="#484F90">
                <v:path arrowok="t"/>
              </v:shape>
            </v:group>
            <v:group style="position:absolute;left:213;top:14835;width:2;height:1510" coordorigin="213,14835" coordsize="2,1510">
              <v:shape style="position:absolute;left:213;top:14835;width:2;height:1510" coordorigin="213,14835" coordsize="0,1510" path="m213,16345l213,14835e" filled="f" stroked="t" strokeweight=".957683pt" strokecolor="#676767">
                <v:path arrowok="t"/>
              </v:shape>
            </v:group>
            <v:group style="position:absolute;left:1346;top:14835;width:2;height:542" coordorigin="1346,14835" coordsize="2,542">
              <v:shape style="position:absolute;left:1346;top:14835;width:2;height:542" coordorigin="1346,14835" coordsize="0,542" path="m1346,15376l1346,14835e" filled="f" stroked="t" strokeweight=".478842pt" strokecolor="#343434">
                <v:path arrowok="t"/>
              </v:shape>
            </v:group>
            <v:group style="position:absolute;left:1348;top:15319;width:2;height:1021" coordorigin="1348,15319" coordsize="2,1021">
              <v:shape style="position:absolute;left:1348;top:15319;width:2;height:1021" coordorigin="1348,15319" coordsize="0,1021" path="m1348,16340l1348,15319e" filled="f" stroked="t" strokeweight=".718262pt" strokecolor="#4F4F4F">
                <v:path arrowok="t"/>
              </v:shape>
            </v:group>
            <v:group style="position:absolute;left:5899;top:15729;width:460;height:2" coordorigin="5899,15729" coordsize="460,2">
              <v:shape style="position:absolute;left:5899;top:15729;width:460;height:2" coordorigin="5899,15729" coordsize="460,0" path="m5899,15729l6359,15729e" filled="f" stroked="t" strokeweight=".718262pt" strokecolor="#7077A3">
                <v:path arrowok="t"/>
              </v:shape>
            </v:group>
            <v:group style="position:absolute;left:206;top:16335;width:6129;height:2" coordorigin="206,16335" coordsize="6129,2">
              <v:shape style="position:absolute;left:206;top:16335;width:6129;height:2" coordorigin="206,16335" coordsize="6129,0" path="m206,16335l6335,16335e" filled="f" stroked="t" strokeweight=".957683pt" strokecolor="#6B6B6B">
                <v:path arrowok="t"/>
              </v:shape>
            </v:group>
            <v:group style="position:absolute;left:924;top:15712;width:2;height:614" coordorigin="924,15712" coordsize="2,614">
              <v:shape style="position:absolute;left:924;top:15712;width:2;height:614" coordorigin="924,15712" coordsize="0,614" path="m924,16326l924,15712e" filled="f" stroked="t" strokeweight=".478842pt" strokecolor="#676767">
                <v:path arrowok="t"/>
              </v:shape>
            </v:group>
            <v:group style="position:absolute;left:1293;top:16326;width:5631;height:2" coordorigin="1293,16326" coordsize="5631,2">
              <v:shape style="position:absolute;left:1293;top:16326;width:5631;height:2" coordorigin="1293,16326" coordsize="5631,0" path="m1293,16326l6924,16326e" filled="f" stroked="t" strokeweight=".957683pt" strokecolor="#6B6B70">
                <v:path arrowok="t"/>
              </v:shape>
            </v:group>
            <v:group style="position:absolute;left:6742;top:16323;width:555;height:2" coordorigin="6742,16323" coordsize="555,2">
              <v:shape style="position:absolute;left:6742;top:16323;width:555;height:2" coordorigin="6742,16323" coordsize="555,0" path="m6742,16323l7298,16323e" filled="f" stroked="t" strokeweight=".478842pt" strokecolor="#4B4B4B">
                <v:path arrowok="t"/>
              </v:shape>
            </v:group>
            <v:group style="position:absolute;left:7240;top:16326;width:891;height:2" coordorigin="7240,16326" coordsize="891,2">
              <v:shape style="position:absolute;left:7240;top:16326;width:891;height:2" coordorigin="7240,16326" coordsize="891,0" path="m7240,16326l8131,16326e" filled="f" stroked="t" strokeweight=".478842pt" strokecolor="#343434">
                <v:path arrowok="t"/>
              </v:shape>
            </v:group>
            <v:group style="position:absolute;left:8073;top:16323;width:1408;height:2" coordorigin="8073,16323" coordsize="1408,2">
              <v:shape style="position:absolute;left:8073;top:16323;width:1408;height:2" coordorigin="8073,16323" coordsize="1408,0" path="m8073,16323l9481,16323e" filled="f" stroked="t" strokeweight=".478842pt" strokecolor="#4F4F4F">
                <v:path arrowok="t"/>
              </v:shape>
            </v:group>
            <v:group style="position:absolute;left:9424;top:16321;width:613;height:2" coordorigin="9424,16321" coordsize="613,2">
              <v:shape style="position:absolute;left:9424;top:16321;width:613;height:2" coordorigin="9424,16321" coordsize="613,0" path="m9424,16321l10037,16321e" filled="f" stroked="t" strokeweight=".478842pt" strokecolor="#3B3B3B">
                <v:path arrowok="t"/>
              </v:shape>
            </v:group>
            <v:group style="position:absolute;left:9979;top:16323;width:1791;height:2" coordorigin="9979,16323" coordsize="1791,2">
              <v:shape style="position:absolute;left:9979;top:16323;width:1791;height:2" coordorigin="9979,16323" coordsize="1791,0" path="m9979,16323l11770,16323e" filled="f" stroked="t" strokeweight=".957683pt" strokecolor="#747474">
                <v:path arrowok="t"/>
              </v:shape>
            </v:group>
            <v:group style="position:absolute;left:11703;top:16321;width:77;height:2" coordorigin="11703,16321" coordsize="77,2">
              <v:shape style="position:absolute;left:11703;top:16321;width:77;height:2" coordorigin="11703,16321" coordsize="77,0" path="m11703,16321l11780,16321e" filled="f" stroked="t" strokeweight=".957683pt" strokecolor="#9090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3.786011pt;margin-top:15.793257pt;width:39.145295pt;height:1.077630pt;mso-position-horizontal-relative:page;mso-position-vertical-relative:paragraph;z-index:-17189" coordorigin="5076,316" coordsize="783,22">
            <v:group style="position:absolute;left:5085;top:325;width:670;height:2" coordorigin="5085,325" coordsize="670,2">
              <v:shape style="position:absolute;left:5085;top:325;width:670;height:2" coordorigin="5085,325" coordsize="670,0" path="m5085,325l5756,325e" filled="f" stroked="t" strokeweight=".957683pt" strokecolor="#8083B8">
                <v:path arrowok="t"/>
              </v:shape>
            </v:group>
            <v:group style="position:absolute;left:5674;top:330;width:177;height:2" coordorigin="5674,330" coordsize="177,2">
              <v:shape style="position:absolute;left:5674;top:330;width:177;height:2" coordorigin="5674,330" coordsize="177,0" path="m5674,330l5851,330e" filled="f" stroked="t" strokeweight=".718262pt" strokecolor="#B3B3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0" w:lineRule="exact"/>
        <w:ind w:left="752"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41497B"/>
          <w:spacing w:val="0"/>
          <w:w w:val="100"/>
          <w:b/>
          <w:bCs/>
          <w:i/>
          <w:position w:val="-3"/>
        </w:rPr>
        <w:t>I::</w:t>
      </w:r>
      <w:r>
        <w:rPr>
          <w:rFonts w:ascii="Times New Roman" w:hAnsi="Times New Roman" w:cs="Times New Roman" w:eastAsia="Times New Roman"/>
          <w:sz w:val="43"/>
          <w:szCs w:val="43"/>
          <w:color w:val="41497B"/>
          <w:spacing w:val="-52"/>
          <w:w w:val="100"/>
          <w:b/>
          <w:bCs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43"/>
          <w:szCs w:val="43"/>
          <w:color w:val="464646"/>
          <w:spacing w:val="0"/>
          <w:w w:val="100"/>
          <w:b/>
          <w:bCs/>
          <w:i/>
          <w:position w:val="-3"/>
        </w:rPr>
        <w:t>ösE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tfaiy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Bölge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3"/>
          <w:b/>
          <w:bCs/>
          <w:position w:val="1"/>
        </w:rPr>
        <w:t>Anı4ıı'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0" w:right="0"/>
          <w:cols w:num="3" w:equalWidth="0">
            <w:col w:w="607" w:space="1529"/>
            <w:col w:w="2008" w:space="793"/>
            <w:col w:w="6983"/>
          </w:cols>
        </w:sectPr>
      </w:pPr>
      <w:rPr/>
    </w:p>
    <w:p>
      <w:pPr>
        <w:spacing w:before="58" w:after="0" w:line="223" w:lineRule="auto"/>
        <w:ind w:left="608" w:right="-148" w:firstLine="1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3D3D3D"/>
          <w:spacing w:val="-386"/>
          <w:w w:val="177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D3D3D"/>
          <w:spacing w:val="5"/>
          <w:w w:val="118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8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D3D3D"/>
          <w:spacing w:val="-1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1" w:right="44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83" w:right="455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6.634888pt;margin-top:6.340098pt;width:31.664641pt;height:.1pt;mso-position-horizontal-relative:page;mso-position-vertical-relative:paragraph;z-index:-17183" coordorigin="9933,127" coordsize="633,2">
            <v:shape style="position:absolute;left:9933;top:127;width:633;height:2" coordorigin="9933,127" coordsize="633,0" path="m9933,127l10566,127e" filled="f" stroked="t" strokeweight="2.85696pt" strokecolor="#6B7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45" w:right="525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20" w:bottom="280" w:left="340" w:right="260"/>
          <w:cols w:num="2" w:equalWidth="0">
            <w:col w:w="1631" w:space="1395"/>
            <w:col w:w="8294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</w:sectPr>
      </w:pPr>
      <w:rPr/>
    </w:p>
    <w:p>
      <w:pPr>
        <w:spacing w:before="28" w:after="0" w:line="240" w:lineRule="auto"/>
        <w:ind w:left="127" w:right="-20"/>
        <w:jc w:val="left"/>
        <w:tabs>
          <w:tab w:pos="1500" w:val="left"/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Qla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16"/>
          <w:w w:val="15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7.05.2017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BHdirinı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1" w:right="-20"/>
        <w:jc w:val="left"/>
        <w:tabs>
          <w:tab w:pos="1500" w:val="left"/>
          <w:tab w:pos="2880" w:val="left"/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3201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left="14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133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umhuriyet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8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14:12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Çağda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ÇINK.l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4809" w:space="446"/>
            <w:col w:w="6065"/>
          </w:cols>
        </w:sectPr>
      </w:pPr>
      <w:rPr/>
    </w:p>
    <w:p>
      <w:pPr>
        <w:spacing w:before="28" w:after="0" w:line="240" w:lineRule="auto"/>
        <w:ind w:left="14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Halkban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2.Bölge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Müdtırlüğ;i.i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8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1" w:right="-20"/>
        <w:jc w:val="left"/>
        <w:tabs>
          <w:tab w:pos="1500" w:val="left"/>
          <w:tab w:pos="4260" w:val="left"/>
          <w:tab w:pos="58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"/>
          <w:w w:val="12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0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Yangıuı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08" w:lineRule="exact"/>
        <w:ind w:left="146" w:right="-20"/>
        <w:jc w:val="left"/>
        <w:tabs>
          <w:tab w:pos="336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9"/>
          <w:w w:val="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lamm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365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3"/>
        </w:rPr>
        <w:t>tonarm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3"/>
        </w:rPr>
        <w:t>K.agi.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3"/>
        </w:rPr>
        <w:t>_ç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u w:val="single" w:color="686868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6"/>
          <w:w w:val="100"/>
          <w:u w:val="single" w:color="68686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6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3"/>
        </w:rPr>
        <w:t>Ql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"/>
          <w:w w:val="100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26"/>
          <w:position w:val="-3"/>
        </w:rPr>
        <w:t>ı-----------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26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-121"/>
          <w:w w:val="326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389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9C9C9C"/>
          <w:spacing w:val="-92"/>
          <w:w w:val="389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389"/>
          <w:position w:val="-3"/>
        </w:rPr>
        <w:t>---</w:t>
      </w:r>
      <w:r>
        <w:rPr>
          <w:rFonts w:ascii="Arial" w:hAnsi="Arial" w:cs="Arial" w:eastAsia="Arial"/>
          <w:sz w:val="21"/>
          <w:szCs w:val="21"/>
          <w:color w:val="7E7E7E"/>
          <w:spacing w:val="29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75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545454"/>
          <w:spacing w:val="-54"/>
          <w:w w:val="375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174" w:right="-20"/>
        <w:jc w:val="left"/>
        <w:tabs>
          <w:tab w:pos="4760" w:val="left"/>
          <w:tab w:pos="574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545454"/>
          <w:spacing w:val="0"/>
          <w:w w:val="52"/>
          <w:b/>
          <w:bCs/>
          <w:position w:val="-5"/>
        </w:rPr>
        <w:t>ı</w:t>
      </w:r>
      <w:r>
        <w:rPr>
          <w:rFonts w:ascii="Arial" w:hAnsi="Arial" w:cs="Arial" w:eastAsia="Arial"/>
          <w:sz w:val="33"/>
          <w:szCs w:val="33"/>
          <w:color w:val="54545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3"/>
          <w:szCs w:val="33"/>
          <w:color w:val="545454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2"/>
          <w:b/>
          <w:bCs/>
          <w:position w:val="-5"/>
        </w:rPr>
        <w:t>ı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52"/>
          <w:b/>
          <w:bCs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-19"/>
          <w:w w:val="52"/>
          <w:b/>
          <w:bCs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E7E7E"/>
          <w:spacing w:val="0"/>
          <w:w w:val="237"/>
        </w:rPr>
        <w:t>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10585" w:space="147"/>
            <w:col w:w="588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9" w:lineRule="exact"/>
        <w:ind w:left="57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9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T.C.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4"/>
          <w:w w:val="75"/>
          <w:b/>
          <w:bCs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zmi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D3D3D"/>
          <w:spacing w:val="-4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jAıniri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tı.faiye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Çaöda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1201" w:space="678"/>
            <w:col w:w="9441"/>
          </w:cols>
        </w:sectPr>
      </w:pPr>
      <w:rPr/>
    </w:p>
    <w:p>
      <w:pPr>
        <w:spacing w:before="27" w:after="0" w:line="240" w:lineRule="auto"/>
        <w:ind w:left="189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36" w:lineRule="exact"/>
        <w:ind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0"/>
          <w:szCs w:val="30"/>
          <w:color w:val="545454"/>
          <w:spacing w:val="-113"/>
          <w:w w:val="120"/>
          <w:position w:val="-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48"/>
          <w:position w:val="1"/>
        </w:rPr>
        <w:t>k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92"/>
          <w:w w:val="120"/>
          <w:position w:val="-1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1"/>
        </w:rPr>
        <w:t>i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10"/>
          <w:w w:val="100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2"/>
          <w:w w:val="100"/>
          <w:position w:val="1"/>
        </w:rPr>
        <w:t>1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22"/>
          <w:w w:val="100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7"/>
          <w:position w:val="1"/>
        </w:rPr>
        <w:t>3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115"/>
          <w:position w:val="-12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35"/>
          <w:w w:val="115"/>
          <w:position w:val="-1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0"/>
          <w:w w:val="107"/>
          <w:position w:val="-12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81"/>
          <w:position w:val="-12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34"/>
          <w:w w:val="100"/>
          <w:position w:val="-1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3"/>
          <w:w w:val="81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98"/>
          <w:position w:val="1"/>
        </w:rPr>
        <w:t>V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47"/>
          <w:w w:val="81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7"/>
          <w:position w:val="1"/>
        </w:rPr>
        <w:t>a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169"/>
          <w:w w:val="69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7"/>
          <w:position w:val="1"/>
        </w:rPr>
        <w:t>ı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174"/>
          <w:w w:val="69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5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9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165"/>
          <w:w w:val="69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7"/>
          <w:w w:val="103"/>
          <w:position w:val="1"/>
        </w:rPr>
        <w:t>a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58"/>
          <w:w w:val="69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2"/>
          <w:w w:val="103"/>
          <w:position w:val="1"/>
        </w:rPr>
        <w:t>a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41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3"/>
          <w:position w:val="1"/>
        </w:rPr>
        <w:t>t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5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2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5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8"/>
          <w:position w:val="1"/>
        </w:rPr>
        <w:t>1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68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97"/>
          <w:position w:val="1"/>
        </w:rPr>
        <w:t>: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98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99"/>
          <w:position w:val="1"/>
        </w:rPr>
        <w:t>1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0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99"/>
          <w:position w:val="1"/>
        </w:rPr>
        <w:t>7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4"/>
          <w:position w:val="-12"/>
        </w:rPr>
        <w:t>---------------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3095" w:space="1293"/>
            <w:col w:w="6932"/>
          </w:cols>
        </w:sectPr>
      </w:pPr>
      <w:rPr/>
    </w:p>
    <w:p>
      <w:pPr>
        <w:spacing w:before="0" w:after="0" w:line="194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0" w:lineRule="exact"/>
        <w:ind w:right="-20"/>
        <w:jc w:val="left"/>
        <w:tabs>
          <w:tab w:pos="25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4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4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4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154"/>
          <w:w w:val="100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1"/>
          <w:w w:val="100"/>
          <w:position w:val="14"/>
        </w:rPr>
        <w:t>r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118"/>
          <w:w w:val="100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1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184"/>
          <w:w w:val="100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2"/>
          <w:w w:val="100"/>
          <w:position w:val="14"/>
        </w:rPr>
        <w:t>S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114"/>
          <w:w w:val="100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7"/>
          <w:w w:val="100"/>
          <w:position w:val="14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108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  <w:position w:val="1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0"/>
          <w:w w:val="100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43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0"/>
          <w:w w:val="92"/>
          <w:position w:val="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42"/>
          <w:w w:val="92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E7E7E"/>
          <w:spacing w:val="0"/>
          <w:w w:val="63"/>
          <w:position w:val="1"/>
        </w:rPr>
        <w:t>---------------</w:t>
      </w:r>
      <w:r>
        <w:rPr>
          <w:rFonts w:ascii="Courier New" w:hAnsi="Courier New" w:cs="Courier New" w:eastAsia="Courier New"/>
          <w:sz w:val="31"/>
          <w:szCs w:val="31"/>
          <w:color w:val="7E7E7E"/>
          <w:spacing w:val="-54"/>
          <w:w w:val="63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0"/>
          <w:w w:val="65"/>
          <w:position w:val="1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545454"/>
          <w:spacing w:val="-53"/>
          <w:w w:val="65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E7E7E"/>
          <w:spacing w:val="0"/>
          <w:w w:val="66"/>
          <w:position w:val="1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7E7E7E"/>
          <w:spacing w:val="-53"/>
          <w:w w:val="66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69"/>
          <w:position w:val="1"/>
        </w:rPr>
        <w:t>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exact"/>
        <w:ind w:left="25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79425pt;margin-top:-11.365463pt;width:106.612575pt;height:10pt;mso-position-horizontal-relative:page;mso-position-vertical-relative:paragraph;z-index:-1717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</w:rPr>
                    <w:t>112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</w:rPr>
                    <w:t>Acil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</w:rPr>
                    <w:t>Servi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0"/>
                      <w:w w:val="98"/>
                    </w:rPr>
                    <w:t>Gel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-13"/>
                      <w:w w:val="9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-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1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653" w:space="1241"/>
            <w:col w:w="9426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0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3" w:lineRule="auto"/>
        <w:ind w:left="41" w:right="717" w:firstLine="-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3" w:equalWidth="0">
            <w:col w:w="1298" w:space="605"/>
            <w:col w:w="2192" w:space="318"/>
            <w:col w:w="6907"/>
          </w:cols>
        </w:sectPr>
      </w:pPr>
      <w:rPr/>
    </w:p>
    <w:p>
      <w:pPr>
        <w:spacing w:before="29" w:after="0" w:line="214" w:lineRule="exact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14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söndürülınü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göıiild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1567" w:space="336"/>
            <w:col w:w="9417"/>
          </w:cols>
        </w:sectPr>
      </w:pPr>
      <w:rPr/>
    </w:p>
    <w:p>
      <w:pPr>
        <w:spacing w:before="47" w:after="0" w:line="288" w:lineRule="exact"/>
        <w:ind w:left="136" w:right="-20"/>
        <w:jc w:val="left"/>
        <w:tabs>
          <w:tab w:pos="480" w:val="left"/>
          <w:tab w:pos="180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Arial" w:hAnsi="Arial" w:cs="Arial" w:eastAsia="Arial"/>
          <w:sz w:val="18"/>
          <w:szCs w:val="18"/>
          <w:color w:val="7E7E7E"/>
          <w:spacing w:val="0"/>
          <w:w w:val="100"/>
          <w:position w:val="-2"/>
        </w:rPr>
        <w:t>,</w:t>
      </w:r>
      <w:r>
        <w:rPr>
          <w:rFonts w:ascii="Arial" w:hAnsi="Arial" w:cs="Arial" w:eastAsia="Arial"/>
          <w:sz w:val="18"/>
          <w:szCs w:val="18"/>
          <w:color w:val="7E7E7E"/>
          <w:spacing w:val="-38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67"/>
          <w:position w:val="-2"/>
        </w:rPr>
        <w:t>ıı=</w:t>
      </w:r>
      <w:r>
        <w:rPr>
          <w:rFonts w:ascii="Arial" w:hAnsi="Arial" w:cs="Arial" w:eastAsia="Arial"/>
          <w:sz w:val="18"/>
          <w:szCs w:val="18"/>
          <w:color w:val="545454"/>
          <w:spacing w:val="-13"/>
          <w:w w:val="67"/>
          <w:position w:val="-2"/>
        </w:rPr>
        <w:t>n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13"/>
          <w:w w:val="67"/>
          <w:position w:val="-2"/>
        </w:rPr>
      </w:r>
      <w:r>
        <w:rPr>
          <w:rFonts w:ascii="Courier New" w:hAnsi="Courier New" w:cs="Courier New" w:eastAsia="Courier New"/>
          <w:sz w:val="30"/>
          <w:szCs w:val="30"/>
          <w:color w:val="696969"/>
          <w:spacing w:val="79"/>
          <w:w w:val="67"/>
          <w:u w:val="single" w:color="686868"/>
          <w:position w:val="-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u w:val="single" w:color="686868"/>
          <w:position w:val="-2"/>
        </w:rPr>
        <w:tab/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u w:val="single" w:color="686868"/>
          <w:position w:val="-2"/>
        </w:rPr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position w:val="-2"/>
        </w:rPr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position w:val="-2"/>
        </w:rPr>
        <w:t>-r---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37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0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34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position w:val="-2"/>
        </w:rPr>
        <w:t>---------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37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0"/>
          <w:w w:val="67"/>
          <w:position w:val="-2"/>
        </w:rPr>
        <w:t>-----,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19"/>
          <w:w w:val="67"/>
          <w:position w:val="-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100"/>
          <w:position w:val="-2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47"/>
          <w:w w:val="100"/>
          <w:position w:val="-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position w:val="-2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27"/>
          <w:w w:val="67"/>
          <w:position w:val="-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0"/>
          <w:w w:val="67"/>
          <w:position w:val="-2"/>
        </w:rPr>
        <w:t>-----------</w:t>
      </w:r>
      <w:r>
        <w:rPr>
          <w:rFonts w:ascii="Courier New" w:hAnsi="Courier New" w:cs="Courier New" w:eastAsia="Courier New"/>
          <w:sz w:val="30"/>
          <w:szCs w:val="30"/>
          <w:color w:val="696969"/>
          <w:spacing w:val="-35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0"/>
          <w:w w:val="67"/>
          <w:position w:val="-2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-36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67"/>
          <w:position w:val="-2"/>
        </w:rPr>
        <w:t>---------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37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0"/>
          <w:w w:val="67"/>
          <w:position w:val="-2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36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67"/>
          <w:position w:val="-2"/>
        </w:rPr>
        <w:t>-------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37"/>
          <w:w w:val="67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D3D3D"/>
          <w:spacing w:val="0"/>
          <w:w w:val="67"/>
          <w:position w:val="-2"/>
        </w:rPr>
        <w:t>-4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4378" w:right="40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söndi.irücü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0" w:bottom="280" w:left="340" w:right="260"/>
        </w:sectPr>
      </w:pPr>
      <w:rPr/>
    </w:p>
    <w:p>
      <w:pPr>
        <w:spacing w:before="19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11" w:lineRule="exact"/>
        <w:ind w:right="-20"/>
        <w:jc w:val="left"/>
        <w:tabs>
          <w:tab w:pos="158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1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7"/>
          <w:position w:val="-2"/>
        </w:rPr>
        <w:t>o2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4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right="-20"/>
        <w:jc w:val="left"/>
        <w:tabs>
          <w:tab w:pos="1580" w:val="left"/>
          <w:tab w:pos="31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7"/>
          <w:szCs w:val="27"/>
          <w:color w:val="545454"/>
          <w:spacing w:val="0"/>
          <w:w w:val="52"/>
          <w:b/>
          <w:bCs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41"/>
          <w:szCs w:val="41"/>
          <w:color w:val="1A1A1A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1A1A1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1A1A1A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52"/>
          <w:b/>
          <w:bCs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3" w:equalWidth="0">
            <w:col w:w="1385" w:space="3027"/>
            <w:col w:w="513" w:space="1405"/>
            <w:col w:w="4990"/>
          </w:cols>
        </w:sectPr>
      </w:pPr>
      <w:rPr/>
    </w:p>
    <w:p>
      <w:pPr>
        <w:spacing w:before="0" w:after="0" w:line="194" w:lineRule="exact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araştııına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</w:rPr>
        <w:t>soruştumıada;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.C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8"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metre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civanndaki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fibe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optik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ablon.u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izolasyonlarını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6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Tahmını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TL: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14" w:lineRule="exact"/>
        <w:ind w:left="19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fibe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opti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düzeneğini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kapaksız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kısım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</w:sectPr>
      </w:pPr>
      <w:rPr/>
    </w:p>
    <w:p>
      <w:pPr>
        <w:spacing w:before="39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Sigoıialı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0" w:lineRule="auto"/>
        <w:ind w:left="127" w:right="1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6" w:lineRule="exact"/>
        <w:ind w:right="187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evsel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atıklarda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</w:rPr>
        <w:t>soruşturmuda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söndürülınede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fibe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opti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düzeneğini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5"/>
          <w:w w:val="9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kapaksız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</w:rPr>
        <w:t>böiCım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2"/>
        </w:rPr>
        <w:t>dl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6"/>
        </w:rPr>
        <w:t>şl\rli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7"/>
        </w:rPr>
        <w:t>eıı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4"/>
        </w:rPr>
        <w:t>siga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"/>
          <w:w w:val="8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maritiııi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</w:rPr>
        <w:t>çuku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rin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atıkla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3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ıurı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8"/>
        </w:rPr>
        <w:t>ası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3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9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ıkm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14:43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2" w:equalWidth="0">
            <w:col w:w="1789" w:space="109"/>
            <w:col w:w="9422"/>
          </w:cols>
        </w:sectPr>
      </w:pPr>
      <w:rPr/>
    </w:p>
    <w:p>
      <w:pPr>
        <w:spacing w:before="2" w:after="0" w:line="240" w:lineRule="auto"/>
        <w:ind w:left="2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32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0" w:bottom="280" w:left="340" w:right="260"/>
          <w:cols w:num="4" w:equalWidth="0">
            <w:col w:w="692" w:space="291"/>
            <w:col w:w="854" w:space="60"/>
            <w:col w:w="3689" w:space="2820"/>
            <w:col w:w="2914"/>
          </w:cols>
        </w:sectPr>
      </w:pPr>
      <w:rPr/>
    </w:p>
    <w:p>
      <w:pPr>
        <w:spacing w:before="0" w:after="0" w:line="184" w:lineRule="exact"/>
        <w:ind w:left="112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2.0224pt;margin-top:10.157893pt;width:552.821772pt;height:776.79343pt;mso-position-horizontal-relative:page;mso-position-vertical-relative:page;z-index:-17184" coordorigin="440,203" coordsize="11056,15536">
            <v:group style="position:absolute;left:448;top:239;width:11033;height:2" coordorigin="448,239" coordsize="11033,2">
              <v:shape style="position:absolute;left:448;top:239;width:11033;height:2" coordorigin="448,239" coordsize="11033,0" path="m448,239l11480,239e" filled="f" stroked="t" strokeweight=".71424pt" strokecolor="#777777">
                <v:path arrowok="t"/>
              </v:shape>
            </v:group>
            <v:group style="position:absolute;left:459;top:220;width:2;height:6385" coordorigin="459,220" coordsize="2,6385">
              <v:shape style="position:absolute;left:459;top:220;width:2;height:6385" coordorigin="459,220" coordsize="0,6385" path="m459,6605l459,220e" filled="f" stroked="t" strokeweight=".71424pt" strokecolor="#646464">
                <v:path arrowok="t"/>
              </v:shape>
            </v:group>
            <v:group style="position:absolute;left:2219;top:210;width:2;height:1529" coordorigin="2219,210" coordsize="2,1529">
              <v:shape style="position:absolute;left:2219;top:210;width:2;height:1529" coordorigin="2219,210" coordsize="0,1529" path="m2219,1740l2219,210e" filled="f" stroked="t" strokeweight=".71424pt" strokecolor="#7C7C7C">
                <v:path arrowok="t"/>
              </v:shape>
            </v:group>
            <v:group style="position:absolute;left:8985;top:229;width:2;height:1520" coordorigin="8985,229" coordsize="2,1520">
              <v:shape style="position:absolute;left:8985;top:229;width:2;height:1520" coordorigin="8985,229" coordsize="0,1520" path="m8985,1749l8985,229e" filled="f" stroked="t" strokeweight=".71424pt" strokecolor="#606060">
                <v:path arrowok="t"/>
              </v:shape>
            </v:group>
            <v:group style="position:absolute;left:448;top:1737;width:11018;height:2" coordorigin="448,1737" coordsize="11018,2">
              <v:shape style="position:absolute;left:448;top:1737;width:11018;height:2" coordorigin="448,1737" coordsize="11018,0" path="m448,1737l11466,1737e" filled="f" stroked="t" strokeweight=".71424pt" strokecolor="#808080">
                <v:path arrowok="t"/>
              </v:shape>
            </v:group>
            <v:group style="position:absolute;left:448;top:1979;width:11028;height:2" coordorigin="448,1979" coordsize="11028,2">
              <v:shape style="position:absolute;left:448;top:1979;width:11028;height:2" coordorigin="448,1979" coordsize="11028,0" path="m448,1979l11475,1979e" filled="f" stroked="t" strokeweight=".71424pt" strokecolor="#777777">
                <v:path arrowok="t"/>
              </v:shape>
            </v:group>
            <v:group style="position:absolute;left:452;top:2218;width:11023;height:2" coordorigin="452,2218" coordsize="11023,2">
              <v:shape style="position:absolute;left:452;top:2218;width:11023;height:2" coordorigin="452,2218" coordsize="11023,0" path="m452,2218l11475,2218e" filled="f" stroked="t" strokeweight=".71424pt" strokecolor="#777777">
                <v:path arrowok="t"/>
              </v:shape>
            </v:group>
            <v:group style="position:absolute;left:452;top:2461;width:11023;height:2" coordorigin="452,2461" coordsize="11023,2">
              <v:shape style="position:absolute;left:452;top:2461;width:11023;height:2" coordorigin="452,2461" coordsize="11023,0" path="m452,2461l11475,2461e" filled="f" stroked="t" strokeweight=".71424pt" strokecolor="#707070">
                <v:path arrowok="t"/>
              </v:shape>
            </v:group>
            <v:group style="position:absolute;left:452;top:2698;width:10404;height:2" coordorigin="452,2698" coordsize="10404,2">
              <v:shape style="position:absolute;left:452;top:2698;width:10404;height:2" coordorigin="452,2698" coordsize="10404,0" path="m452,2698l10856,2698e" filled="f" stroked="t" strokeweight=".47616pt" strokecolor="#6B6B6B">
                <v:path arrowok="t"/>
              </v:shape>
            </v:group>
            <v:group style="position:absolute;left:452;top:2939;width:11028;height:2" coordorigin="452,2939" coordsize="11028,2">
              <v:shape style="position:absolute;left:452;top:2939;width:11028;height:2" coordorigin="452,2939" coordsize="11028,0" path="m452,2939l11480,2939e" filled="f" stroked="t" strokeweight=".71424pt" strokecolor="#6B6B6B">
                <v:path arrowok="t"/>
              </v:shape>
            </v:group>
            <v:group style="position:absolute;left:3685;top:2925;width:2;height:760" coordorigin="3685,2925" coordsize="2,760">
              <v:shape style="position:absolute;left:3685;top:2925;width:2;height:760" coordorigin="3685,2925" coordsize="0,760" path="m3685,3685l3685,2925e" filled="f" stroked="t" strokeweight=".71424pt" strokecolor="#676767">
                <v:path arrowok="t"/>
              </v:shape>
            </v:group>
            <v:group style="position:absolute;left:6800;top:2930;width:2;height:765" coordorigin="6800,2930" coordsize="2,765">
              <v:shape style="position:absolute;left:6800;top:2930;width:2;height:765" coordorigin="6800,2930" coordsize="0,765" path="m6800,3695l6800,2930e" filled="f" stroked="t" strokeweight=".95232pt" strokecolor="#646464">
                <v:path arrowok="t"/>
              </v:shape>
            </v:group>
            <v:group style="position:absolute;left:11473;top:234;width:2;height:15495" coordorigin="11473,234" coordsize="2,15495">
              <v:shape style="position:absolute;left:11473;top:234;width:2;height:15495" coordorigin="11473,234" coordsize="0,15495" path="m11473,15730l11473,234e" filled="f" stroked="t" strokeweight=".95232pt" strokecolor="#484848">
                <v:path arrowok="t"/>
              </v:shape>
            </v:group>
            <v:group style="position:absolute;left:2224;top:3671;width:2;height:12035" coordorigin="2224,3671" coordsize="2,12035">
              <v:shape style="position:absolute;left:2224;top:3671;width:2;height:12035" coordorigin="2224,3671" coordsize="0,12035" path="m2224,15706l2224,3671e" filled="f" stroked="t" strokeweight=".71424pt" strokecolor="#575757">
                <v:path arrowok="t"/>
              </v:shape>
            </v:group>
            <v:group style="position:absolute;left:448;top:3683;width:11033;height:2" coordorigin="448,3683" coordsize="11033,2">
              <v:shape style="position:absolute;left:448;top:3683;width:11033;height:2" coordorigin="448,3683" coordsize="11033,0" path="m448,3683l11480,3683e" filled="f" stroked="t" strokeweight=".71424pt" strokecolor="#6B6B6B">
                <v:path arrowok="t"/>
              </v:shape>
            </v:group>
            <v:group style="position:absolute;left:2214;top:4177;width:9276;height:2" coordorigin="2214,4177" coordsize="9276,2">
              <v:shape style="position:absolute;left:2214;top:4177;width:9276;height:2" coordorigin="2214,4177" coordsize="9276,0" path="m2214,4177l11490,4177e" filled="f" stroked="t" strokeweight=".71424pt" strokecolor="#777777">
                <v:path arrowok="t"/>
              </v:shape>
            </v:group>
            <v:group style="position:absolute;left:4735;top:4163;width:2;height:1945" coordorigin="4735,4163" coordsize="2,1945">
              <v:shape style="position:absolute;left:4735;top:4163;width:2;height:1945" coordorigin="4735,4163" coordsize="0,1945" path="m4735,6108l4735,4163e" filled="f" stroked="t" strokeweight=".95232pt" strokecolor="#676767">
                <v:path arrowok="t"/>
              </v:shape>
            </v:group>
            <v:group style="position:absolute;left:4733;top:4913;width:6742;height:2" coordorigin="4733,4913" coordsize="6742,2">
              <v:shape style="position:absolute;left:4733;top:4913;width:6742;height:2" coordorigin="4733,4913" coordsize="6742,0" path="m4733,4913l11475,4913e" filled="f" stroked="t" strokeweight=".71424pt" strokecolor="#777777">
                <v:path arrowok="t"/>
              </v:shape>
            </v:group>
            <v:group style="position:absolute;left:2209;top:5152;width:9271;height:2" coordorigin="2209,5152" coordsize="9271,2">
              <v:shape style="position:absolute;left:2209;top:5152;width:9271;height:2" coordorigin="2209,5152" coordsize="9271,0" path="m2209,5152l11480,5152e" filled="f" stroked="t" strokeweight=".71424pt" strokecolor="#747474">
                <v:path arrowok="t"/>
              </v:shape>
            </v:group>
            <v:group style="position:absolute;left:448;top:5391;width:11033;height:2" coordorigin="448,5391" coordsize="11033,2">
              <v:shape style="position:absolute;left:448;top:5391;width:11033;height:2" coordorigin="448,5391" coordsize="11033,0" path="m448,5391l11480,5391e" filled="f" stroked="t" strokeweight=".71424pt" strokecolor="#707070">
                <v:path arrowok="t"/>
              </v:shape>
            </v:group>
            <v:group style="position:absolute;left:452;top:3938;width:11018;height:2" coordorigin="452,3938" coordsize="11018,2">
              <v:shape style="position:absolute;left:452;top:3938;width:11018;height:2" coordorigin="452,3938" coordsize="11018,0" path="m452,3938l11471,3938e" filled="f" stroked="t" strokeweight=".71424pt" strokecolor="#777777">
                <v:path arrowok="t"/>
              </v:shape>
            </v:group>
            <v:group style="position:absolute;left:7654;top:5387;width:2;height:731" coordorigin="7654,5387" coordsize="2,731">
              <v:shape style="position:absolute;left:7654;top:5387;width:2;height:731" coordorigin="7654,5387" coordsize="0,731" path="m7654,6118l7654,5387e" filled="f" stroked="t" strokeweight=".47616pt" strokecolor="#545454">
                <v:path arrowok="t"/>
              </v:shape>
            </v:group>
            <v:group style="position:absolute;left:2214;top:5865;width:9261;height:2" coordorigin="2214,5865" coordsize="9261,2">
              <v:shape style="position:absolute;left:2214;top:5865;width:9261;height:2" coordorigin="2214,5865" coordsize="9261,0" path="m2214,5865l11475,5865e" filled="f" stroked="t" strokeweight=".71424pt" strokecolor="#707070">
                <v:path arrowok="t"/>
              </v:shape>
            </v:group>
            <v:group style="position:absolute;left:2214;top:6108;width:9266;height:2" coordorigin="2214,6108" coordsize="9266,2">
              <v:shape style="position:absolute;left:2214;top:6108;width:9266;height:2" coordorigin="2214,6108" coordsize="9266,0" path="m2214,6108l11480,6108e" filled="f" stroked="t" strokeweight=".71424pt" strokecolor="#747474">
                <v:path arrowok="t"/>
              </v:shape>
            </v:group>
            <v:group style="position:absolute;left:4738;top:6897;width:2;height:736" coordorigin="4738,6897" coordsize="2,736">
              <v:shape style="position:absolute;left:4738;top:6897;width:2;height:736" coordorigin="4738,6897" coordsize="0,736" path="m4738,7633l4738,6897e" filled="f" stroked="t" strokeweight=".95232pt" strokecolor="#707070">
                <v:path arrowok="t"/>
              </v:shape>
            </v:group>
            <v:group style="position:absolute;left:4733;top:7064;width:6747;height:2" coordorigin="4733,7064" coordsize="6747,2">
              <v:shape style="position:absolute;left:4733;top:7064;width:6747;height:2" coordorigin="4733,7064" coordsize="6747,0" path="m4733,7064l11480,7064e" filled="f" stroked="t" strokeweight=".71424pt" strokecolor="#747474">
                <v:path arrowok="t"/>
              </v:shape>
            </v:group>
            <v:group style="position:absolute;left:6681;top:7059;width:2;height:574" coordorigin="6681,7059" coordsize="2,574">
              <v:shape style="position:absolute;left:6681;top:7059;width:2;height:574" coordorigin="6681,7059" coordsize="0,574" path="m6681,7633l6681,7059e" filled="f" stroked="t" strokeweight=".95232pt" strokecolor="#5B5B5B">
                <v:path arrowok="t"/>
              </v:shape>
            </v:group>
            <v:group style="position:absolute;left:4728;top:7353;width:6752;height:2" coordorigin="4728,7353" coordsize="6752,2">
              <v:shape style="position:absolute;left:4728;top:7353;width:6752;height:2" coordorigin="4728,7353" coordsize="6752,0" path="m4728,7353l11480,7353e" filled="f" stroked="t" strokeweight=".71424pt" strokecolor="#6B6B6B">
                <v:path arrowok="t"/>
              </v:shape>
            </v:group>
            <v:group style="position:absolute;left:462;top:6696;width:2;height:9024" coordorigin="462,6696" coordsize="2,9024">
              <v:shape style="position:absolute;left:462;top:6696;width:2;height:9024" coordorigin="462,6696" coordsize="0,9024" path="m462,15720l462,6696e" filled="f" stroked="t" strokeweight=".71424pt" strokecolor="#606060">
                <v:path arrowok="t"/>
              </v:shape>
            </v:group>
            <v:group style="position:absolute;left:452;top:7628;width:11033;height:2" coordorigin="452,7628" coordsize="11033,2">
              <v:shape style="position:absolute;left:452;top:7628;width:11033;height:2" coordorigin="452,7628" coordsize="11033,0" path="m452,7628l11485,7628e" filled="f" stroked="t" strokeweight=".71424pt" strokecolor="#6B6B6B">
                <v:path arrowok="t"/>
              </v:shape>
            </v:group>
            <v:group style="position:absolute;left:452;top:6347;width:11028;height:2" coordorigin="452,6347" coordsize="11028,2">
              <v:shape style="position:absolute;left:452;top:6347;width:11028;height:2" coordorigin="452,6347" coordsize="11028,0" path="m452,6347l11480,6347e" filled="f" stroked="t" strokeweight=".71424pt" strokecolor="#777777">
                <v:path arrowok="t"/>
              </v:shape>
            </v:group>
            <v:group style="position:absolute;left:448;top:8331;width:11042;height:2" coordorigin="448,8331" coordsize="11042,2">
              <v:shape style="position:absolute;left:448;top:8331;width:11042;height:2" coordorigin="448,8331" coordsize="11042,0" path="m448,8331l11490,8331e" filled="f" stroked="t" strokeweight=".71424pt" strokecolor="#747474">
                <v:path arrowok="t"/>
              </v:shape>
            </v:group>
            <v:group style="position:absolute;left:452;top:9167;width:11033;height:2" coordorigin="452,9167" coordsize="11033,2">
              <v:shape style="position:absolute;left:452;top:9167;width:11033;height:2" coordorigin="452,9167" coordsize="11033,0" path="m452,9167l11485,9167e" filled="f" stroked="t" strokeweight=".47616pt" strokecolor="#808080">
                <v:path arrowok="t"/>
              </v:shape>
            </v:group>
            <v:group style="position:absolute;left:448;top:10118;width:11042;height:2" coordorigin="448,10118" coordsize="11042,2">
              <v:shape style="position:absolute;left:448;top:10118;width:11042;height:2" coordorigin="448,10118" coordsize="11042,0" path="m448,10118l11490,10118e" filled="f" stroked="t" strokeweight=".71424pt" strokecolor="#7C7C7C">
                <v:path arrowok="t"/>
              </v:shape>
            </v:group>
            <v:group style="position:absolute;left:452;top:9409;width:11033;height:2" coordorigin="452,9409" coordsize="11033,2">
              <v:shape style="position:absolute;left:452;top:9409;width:11033;height:2" coordorigin="452,9409" coordsize="11033,0" path="m452,9409l11485,9409e" filled="f" stroked="t" strokeweight=".71424pt" strokecolor="#838383">
                <v:path arrowok="t"/>
              </v:shape>
            </v:group>
            <v:group style="position:absolute;left:448;top:9650;width:11037;height:2" coordorigin="448,9650" coordsize="11037,2">
              <v:shape style="position:absolute;left:448;top:9650;width:11037;height:2" coordorigin="448,9650" coordsize="11037,0" path="m448,9650l11485,9650e" filled="f" stroked="t" strokeweight=".71424pt" strokecolor="#7C7C7C">
                <v:path arrowok="t"/>
              </v:shape>
            </v:group>
            <v:group style="position:absolute;left:1295;top:10353;width:2;height:5358" coordorigin="1295,10353" coordsize="2,5358">
              <v:shape style="position:absolute;left:1295;top:10353;width:2;height:5358" coordorigin="1295,10353" coordsize="0,5358" path="m1295,15710l1295,10353e" filled="f" stroked="t" strokeweight=".71424pt" strokecolor="#646464">
                <v:path arrowok="t"/>
              </v:shape>
            </v:group>
            <v:group style="position:absolute;left:452;top:12685;width:1781;height:2" coordorigin="452,12685" coordsize="1781,2">
              <v:shape style="position:absolute;left:452;top:12685;width:1781;height:2" coordorigin="452,12685" coordsize="1781,0" path="m452,12685l2233,12685e" filled="f" stroked="t" strokeweight=".71424pt" strokecolor="#838383">
                <v:path arrowok="t"/>
              </v:shape>
            </v:group>
            <v:group style="position:absolute;left:1686;top:10357;width:2;height:5353" coordorigin="1686,10357" coordsize="2,5353">
              <v:shape style="position:absolute;left:1686;top:10357;width:2;height:5353" coordorigin="1686,10357" coordsize="0,5353" path="m1686,15710l1686,10357e" filled="f" stroked="t" strokeweight=".71424pt" strokecolor="#646464">
                <v:path arrowok="t"/>
              </v:shape>
            </v:group>
            <v:group style="position:absolute;left:452;top:10360;width:11037;height:2" coordorigin="452,10360" coordsize="11037,2">
              <v:shape style="position:absolute;left:452;top:10360;width:11037;height:2" coordorigin="452,10360" coordsize="11037,0" path="m452,10360l11490,10360e" filled="f" stroked="t" strokeweight=".71424pt" strokecolor="#747474">
                <v:path arrowok="t"/>
              </v:shape>
            </v:group>
            <v:group style="position:absolute;left:1309;top:10878;width:10180;height:2" coordorigin="1309,10878" coordsize="10180,2">
              <v:shape style="position:absolute;left:1309;top:10878;width:10180;height:2" coordorigin="1309,10878" coordsize="10180,0" path="m1309,10878l11490,10878e" filled="f" stroked="t" strokeweight=".71424pt" strokecolor="#777777">
                <v:path arrowok="t"/>
              </v:shape>
            </v:group>
            <v:group style="position:absolute;left:462;top:15696;width:11028;height:2" coordorigin="462,15696" coordsize="11028,2">
              <v:shape style="position:absolute;left:462;top:15696;width:11028;height:2" coordorigin="462,15696" coordsize="11028,0" path="m462,15696l11490,15696e" filled="f" stroked="t" strokeweight=".71424pt" strokecolor="#7C7C7C">
                <v:path arrowok="t"/>
              </v:shape>
            </v:group>
            <v:group style="position:absolute;left:7204;top:10353;width:2;height:5348" coordorigin="7204,10353" coordsize="2,5348">
              <v:shape style="position:absolute;left:7204;top:10353;width:2;height:5348" coordorigin="7204,10353" coordsize="0,5348" path="m7204,15701l7204,10353e" filled="f" stroked="t" strokeweight=".71424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175"/>
        </w:rPr>
        <w:t>ı-------ı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96969"/>
          <w:w w:val="57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ACACA"/>
          <w:spacing w:val="0"/>
          <w:w w:val="25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48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1B1B1"/>
          <w:spacing w:val="0"/>
          <w:w w:val="245"/>
        </w:rPr>
        <w:t>ı</w:t>
      </w:r>
      <w:r>
        <w:rPr>
          <w:rFonts w:ascii="Arial" w:hAnsi="Arial" w:cs="Arial" w:eastAsia="Arial"/>
          <w:sz w:val="11"/>
          <w:szCs w:val="11"/>
          <w:color w:val="B1B1B1"/>
          <w:spacing w:val="-7"/>
          <w:w w:val="245"/>
        </w:rPr>
        <w:t> </w:t>
      </w:r>
      <w:r>
        <w:rPr>
          <w:rFonts w:ascii="Arial" w:hAnsi="Arial" w:cs="Arial" w:eastAsia="Arial"/>
          <w:sz w:val="11"/>
          <w:szCs w:val="11"/>
          <w:color w:val="CACACA"/>
          <w:spacing w:val="0"/>
          <w:w w:val="325"/>
        </w:rPr>
        <w:t>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66" w:after="0" w:line="240" w:lineRule="auto"/>
        <w:ind w:left="-37" w:right="-51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1B1B1"/>
          <w:spacing w:val="13"/>
          <w:w w:val="129"/>
        </w:rPr>
        <w:t>'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8"/>
        </w:rPr>
        <w:t>1</w:t>
      </w:r>
      <w:r>
        <w:rPr>
          <w:rFonts w:ascii="Arial" w:hAnsi="Arial" w:cs="Arial" w:eastAsia="Arial"/>
          <w:sz w:val="22"/>
          <w:szCs w:val="22"/>
          <w:color w:val="3D3D3D"/>
          <w:spacing w:val="-2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CACACA"/>
          <w:spacing w:val="0"/>
          <w:w w:val="47"/>
        </w:rPr>
        <w:t>71</w:t>
      </w:r>
      <w:r>
        <w:rPr>
          <w:rFonts w:ascii="Arial" w:hAnsi="Arial" w:cs="Arial" w:eastAsia="Arial"/>
          <w:sz w:val="22"/>
          <w:szCs w:val="22"/>
          <w:color w:val="CACACA"/>
          <w:spacing w:val="0"/>
          <w:w w:val="47"/>
        </w:rPr>
        <w:t>  </w:t>
      </w:r>
      <w:r>
        <w:rPr>
          <w:rFonts w:ascii="Arial" w:hAnsi="Arial" w:cs="Arial" w:eastAsia="Arial"/>
          <w:sz w:val="22"/>
          <w:szCs w:val="22"/>
          <w:color w:val="CACACA"/>
          <w:spacing w:val="27"/>
          <w:w w:val="47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7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" w:right="1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5.464325pt;margin-top:17.233355pt;width:.1pt;height:24.136734pt;mso-position-horizontal-relative:page;mso-position-vertical-relative:paragraph;z-index:-17182" coordorigin="3709,345" coordsize="2,483">
            <v:shape style="position:absolute;left:3709;top:345;width:2;height:483" coordorigin="3709,345" coordsize="0,483" path="m3709,827l3709,345e" filled="f" stroked="t" strokeweight="1.190400pt" strokecolor="#4B4F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25" w:lineRule="exact"/>
        <w:ind w:left="762"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1A2672"/>
          <w:spacing w:val="0"/>
          <w:w w:val="55"/>
          <w:i/>
          <w:position w:val="-8"/>
        </w:rPr>
        <w:t>!.</w:t>
      </w:r>
      <w:r>
        <w:rPr>
          <w:rFonts w:ascii="Times New Roman" w:hAnsi="Times New Roman" w:cs="Times New Roman" w:eastAsia="Times New Roman"/>
          <w:sz w:val="56"/>
          <w:szCs w:val="56"/>
          <w:color w:val="242452"/>
          <w:spacing w:val="0"/>
          <w:w w:val="55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242452"/>
          <w:spacing w:val="-58"/>
          <w:w w:val="55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242452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242452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62"/>
          <w:szCs w:val="62"/>
          <w:color w:val="2F367E"/>
          <w:spacing w:val="0"/>
          <w:w w:val="55"/>
          <w:i/>
          <w:position w:val="-8"/>
        </w:rPr>
        <w:t>r,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658" w:lineRule="exact"/>
        <w:ind w:left="114" w:right="-20"/>
        <w:jc w:val="left"/>
        <w:rPr>
          <w:rFonts w:ascii="Arial" w:hAnsi="Arial" w:cs="Arial" w:eastAsia="Arial"/>
          <w:sz w:val="73"/>
          <w:szCs w:val="7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8.559998pt;margin-top:7.974796pt;width:26.087521pt;height:34.5pt;mso-position-horizontal-relative:page;mso-position-vertical-relative:paragraph;z-index:-17178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4D5079"/>
                      <w:spacing w:val="0"/>
                      <w:w w:val="68"/>
                      <w:i/>
                      <w:position w:val="-1"/>
                    </w:rPr>
                    <w:t>11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3"/>
          <w:szCs w:val="73"/>
          <w:color w:val="3B4169"/>
          <w:w w:val="62"/>
          <w:position w:val="2"/>
        </w:rPr>
        <w:t>L</w:t>
      </w:r>
      <w:r>
        <w:rPr>
          <w:rFonts w:ascii="Arial" w:hAnsi="Arial" w:cs="Arial" w:eastAsia="Arial"/>
          <w:sz w:val="73"/>
          <w:szCs w:val="73"/>
          <w:color w:val="3B4169"/>
          <w:spacing w:val="-46"/>
          <w:w w:val="62"/>
          <w:position w:val="2"/>
        </w:rPr>
        <w:t>)</w:t>
      </w:r>
      <w:r>
        <w:rPr>
          <w:rFonts w:ascii="Arial" w:hAnsi="Arial" w:cs="Arial" w:eastAsia="Arial"/>
          <w:sz w:val="73"/>
          <w:szCs w:val="73"/>
          <w:color w:val="2F367E"/>
          <w:spacing w:val="0"/>
          <w:w w:val="83"/>
          <w:position w:val="2"/>
        </w:rPr>
        <w:t>/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-10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15"/>
        </w:rPr>
        <w:t>itfaiy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5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4"/>
          <w:w w:val="115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8"/>
        </w:rPr>
        <w:t>Bolg.e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-34" w:right="-5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8"/>
        </w:rPr>
        <w:t>Aı-</w:t>
      </w:r>
      <w:r>
        <w:rPr>
          <w:rFonts w:ascii="Arial" w:hAnsi="Arial" w:cs="Arial" w:eastAsia="Arial"/>
          <w:sz w:val="19"/>
          <w:szCs w:val="19"/>
          <w:color w:val="3D3D3D"/>
          <w:spacing w:val="-6"/>
          <w:w w:val="89"/>
        </w:rPr>
        <w:t>n</w:t>
      </w:r>
      <w:r>
        <w:rPr>
          <w:rFonts w:ascii="Arial" w:hAnsi="Arial" w:cs="Arial" w:eastAsia="Arial"/>
          <w:sz w:val="19"/>
          <w:szCs w:val="19"/>
          <w:color w:val="7E7E7E"/>
          <w:spacing w:val="-4"/>
          <w:w w:val="124"/>
        </w:rPr>
        <w:t>: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108"/>
        <w:jc w:val="center"/>
        <w:tabs>
          <w:tab w:pos="15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70"/>
          <w:b/>
          <w:bCs/>
        </w:rPr>
        <w:t>Abdurra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86"/>
          <w:b/>
          <w:bCs/>
        </w:rPr>
        <w:t>T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54" w:lineRule="exact"/>
        <w:ind w:left="21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3D3D"/>
          <w:w w:val="81"/>
          <w:b/>
          <w:bCs/>
        </w:rPr>
        <w:t>\tfai</w:t>
      </w:r>
      <w:r>
        <w:rPr>
          <w:rFonts w:ascii="Arial" w:hAnsi="Arial" w:cs="Arial" w:eastAsia="Arial"/>
          <w:sz w:val="23"/>
          <w:szCs w:val="23"/>
          <w:color w:val="3D3D3D"/>
          <w:w w:val="82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8"/>
          <w:b/>
          <w:bCs/>
        </w:rPr>
        <w:t>Mer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5" w:after="0" w:line="240" w:lineRule="auto"/>
        <w:ind w:left="645" w:right="678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77.845764pt;margin-top:5.574493pt;width:30.71232pt;height:.1pt;mso-position-horizontal-relative:page;mso-position-vertical-relative:paragraph;z-index:-17181" coordorigin="3557,111" coordsize="614,2">
            <v:shape style="position:absolute;left:3557;top:111;width:614;height:2" coordorigin="3557,111" coordsize="614,0" path="m3557,111l4171,111e" filled="f" stroked="t" strokeweight=".95232pt" strokecolor="#939CC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5D649A"/>
          <w:spacing w:val="0"/>
          <w:w w:val="284"/>
        </w:rPr>
        <w:t>/"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51" w:lineRule="exact"/>
        <w:ind w:left="-43" w:right="-54"/>
        <w:jc w:val="center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v:shape style="position:absolute;margin-left:425.279999pt;margin-top:-128.383896pt;width:120.959999pt;height:125.760002pt;mso-position-horizontal-relative:page;mso-position-vertical-relative:paragraph;z-index:-17185" type="#_x0000_t75">
            <v:imagedata r:id="rId50" o:title=""/>
          </v:shape>
        </w:pict>
      </w:r>
      <w:r>
        <w:rPr>
          <w:rFonts w:ascii="Courier New" w:hAnsi="Courier New" w:cs="Courier New" w:eastAsia="Courier New"/>
          <w:sz w:val="31"/>
          <w:szCs w:val="31"/>
          <w:color w:val="3D3D3D"/>
          <w:spacing w:val="0"/>
          <w:w w:val="79"/>
          <w:b/>
          <w:bCs/>
          <w:position w:val="2"/>
        </w:rPr>
        <w:t>ÇU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17" w:right="-56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D3D3D"/>
          <w:spacing w:val="0"/>
          <w:w w:val="75"/>
          <w:b/>
          <w:bCs/>
        </w:rPr>
        <w:t>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1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79.359985pt;margin-top:36.845257pt;width:50.880001pt;height:56.639999pt;mso-position-horizontal-relative:page;mso-position-vertical-relative:paragraph;z-index:-17186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25" w:right="2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ağ;da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ÇINKI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2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Ç'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65.697296pt;margin-top:9.376409pt;width:.1pt;height:27.482419pt;mso-position-horizontal-relative:page;mso-position-vertical-relative:paragraph;z-index:-17180" coordorigin="5314,188" coordsize="2,550">
            <v:shape style="position:absolute;left:5314;top:188;width:2;height:550" coordorigin="5314,188" coordsize="0,550" path="m5314,737l5314,188e" filled="f" stroked="t" strokeweight="1.42848pt" strokecolor="#4848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3"/>
          <w:szCs w:val="83"/>
          <w:color w:val="4D5079"/>
          <w:spacing w:val="-48"/>
          <w:w w:val="124"/>
          <w:i/>
          <w:position w:val="-53"/>
        </w:rPr>
        <w:t>t</w:t>
      </w:r>
      <w:r>
        <w:rPr>
          <w:rFonts w:ascii="Arial" w:hAnsi="Arial" w:cs="Arial" w:eastAsia="Arial"/>
          <w:sz w:val="14"/>
          <w:szCs w:val="14"/>
          <w:color w:val="242452"/>
          <w:spacing w:val="0"/>
          <w:w w:val="109"/>
          <w:position w:val="0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97" w:right="1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İLDEM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09" w:right="3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06" w:lineRule="exact"/>
        <w:ind w:left="205" w:right="1684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D3D3D"/>
          <w:spacing w:val="0"/>
          <w:w w:val="66"/>
          <w:b/>
          <w:bCs/>
          <w:position w:val="-2"/>
        </w:rPr>
        <w:t>2</w:t>
      </w:r>
      <w:r>
        <w:rPr>
          <w:rFonts w:ascii="Arial" w:hAnsi="Arial" w:cs="Arial" w:eastAsia="Arial"/>
          <w:sz w:val="28"/>
          <w:szCs w:val="28"/>
          <w:color w:val="3D3D3D"/>
          <w:spacing w:val="27"/>
          <w:w w:val="66"/>
          <w:b/>
          <w:bCs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6"/>
          <w:b/>
          <w:bCs/>
          <w:position w:val="-2"/>
        </w:rPr>
        <w:t>1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6"/>
          <w:b/>
          <w:bCs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3"/>
          <w:w w:val="66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3"/>
          <w:b/>
          <w:bCs/>
          <w:position w:val="-2"/>
        </w:rPr>
        <w:t>MaYıs</w:t>
      </w:r>
      <w:r>
        <w:rPr>
          <w:rFonts w:ascii="Arial" w:hAnsi="Arial" w:cs="Arial" w:eastAsia="Arial"/>
          <w:sz w:val="24"/>
          <w:szCs w:val="24"/>
          <w:color w:val="3D3D3D"/>
          <w:spacing w:val="22"/>
          <w:w w:val="53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58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498" w:right="17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696969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696969"/>
          <w:spacing w:val="33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96969"/>
          <w:spacing w:val="2"/>
          <w:w w:val="8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4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3D3D3D"/>
          <w:spacing w:val="-20"/>
          <w:w w:val="1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60" w:bottom="280" w:left="340" w:right="260"/>
      <w:cols w:num="6" w:equalWidth="0">
        <w:col w:w="1027" w:space="238"/>
        <w:col w:w="410" w:space="309"/>
        <w:col w:w="1928" w:space="100"/>
        <w:col w:w="303" w:space="258"/>
        <w:col w:w="1691" w:space="1900"/>
        <w:col w:w="315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pn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2018-06-22T11:50:13Z</dcterms:created>
  <dcterms:modified xsi:type="dcterms:W3CDTF">2018-06-22T11:50:13Z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